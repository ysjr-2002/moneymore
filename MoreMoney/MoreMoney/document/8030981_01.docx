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g" ContentType="image/jp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4" w:after="0" w:line="100" w:lineRule="exact"/>
        <w:jc w:val="left"/>
        <w:rPr>
          <w:sz w:val="10"/>
          <w:szCs w:val="10"/>
        </w:rPr>
      </w:pPr>
      <w:r>
        <w:rPr/>
        <w:pict>
          <v:shape style="position:absolute;margin-left:352.920013pt;margin-top:747.840027pt;width:72pt;height:72pt;mso-position-horizontal-relative:page;mso-position-vertical-relative:page;z-index:-12241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248" w:right="-2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 w:hAnsi="Arial" w:cs="Arial" w:eastAsia="Arial"/>
                      <w:spacing w:val="0"/>
                      <w:w w:val="100"/>
                      <w:sz w:val="22"/>
                      <w:szCs w:val="22"/>
                    </w:rPr>
                    <w:t>Page</w:t>
                  </w:r>
                  <w:r>
                    <w:rPr>
                      <w:rFonts w:ascii="Arial" w:hAnsi="Arial" w:cs="Arial" w:eastAsia="Arial"/>
                      <w:spacing w:val="-5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2"/>
                      <w:szCs w:val="22"/>
                    </w:rPr>
                    <w:t>1/125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2"/>
                      <w:szCs w:val="2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.029999pt;margin-top:648.840027pt;width:594.970001pt;height:171.5pt;mso-position-horizontal-relative:page;mso-position-vertical-relative:page;z-index:-12240" coordorigin="1,12977" coordsize="11899,3430">
            <v:group style="position:absolute;left:7058;top:14957;width:1440;height:1440" coordorigin="7058,14957" coordsize="1440,1440">
              <v:shape style="position:absolute;left:7058;top:14957;width:1440;height:1440" coordorigin="7058,14957" coordsize="1440,1440" path="m7058,16397l8498,16397,8498,14957,7058,14957,7058,16397xe" filled="t" fillcolor="#FFFFFF" stroked="f">
                <v:path arrowok="t"/>
                <v:fill/>
              </v:shape>
              <v:shape style="position:absolute;left:6955;top:12977;width:4945;height:316" type="#_x0000_t75">
                <v:imagedata r:id="rId6" o:title=""/>
              </v:shape>
            </v:group>
            <v:group style="position:absolute;left:7020;top:13275;width:10;height:2" coordorigin="7020,13275" coordsize="10,2">
              <v:shape style="position:absolute;left:7020;top:13275;width:10;height:2" coordorigin="7020,13275" coordsize="10,0" path="m7020,13275l7030,13275e" filled="f" stroked="t" strokeweight=".18pt" strokecolor="#D4EEFC">
                <v:path arrowok="t"/>
              </v:shape>
              <v:shape style="position:absolute;left:1;top:13258;width:11899;height:1903" type="#_x0000_t75">
                <v:imagedata r:id="rId7" o:title=""/>
              </v:shape>
            </v:group>
            <v:group style="position:absolute;left:11002;top:15143;width:4;height:2" coordorigin="11002,15143" coordsize="4,2">
              <v:shape style="position:absolute;left:11002;top:15143;width:4;height:2" coordorigin="11002,15143" coordsize="4,0" path="m11002,15143l11005,15143e" filled="f" stroked="t" strokeweight=".18pt" strokecolor="#D4EEFC">
                <v:path arrowok="t"/>
              </v:shape>
            </v:group>
            <v:group style="position:absolute;left:11038;top:15149;width:10;height:2" coordorigin="11038,15149" coordsize="10,2">
              <v:shape style="position:absolute;left:11038;top:15149;width:10;height:2" coordorigin="11038,15149" coordsize="10,0" path="m11038,15149l11047,15149e" filled="f" stroked="t" strokeweight=".36pt" strokecolor="#D4EEFC">
                <v:path arrowok="t"/>
              </v:shape>
              <v:shape style="position:absolute;left:1;top:15145;width:230;height:7" type="#_x0000_t75">
                <v:imagedata r:id="rId8" o:title=""/>
              </v:shape>
              <v:shape style="position:absolute;left:4136;top:15133;width:7764;height:64" type="#_x0000_t75">
                <v:imagedata r:id="rId9" o:title=""/>
              </v:shape>
            </v:group>
            <v:group style="position:absolute;left:11376;top:15179;width:4;height:2" coordorigin="11376,15179" coordsize="4,2">
              <v:shape style="position:absolute;left:11376;top:15179;width:4;height:2" coordorigin="11376,15179" coordsize="4,0" path="m11376,15179l11380,15179e" filled="f" stroked="t" strokeweight=".18pt" strokecolor="#C6E9FB">
                <v:path arrowok="t"/>
              </v:shape>
              <v:shape style="position:absolute;left:4675;top:15162;width:7225;height:49" type="#_x0000_t75">
                <v:imagedata r:id="rId10" o:title=""/>
              </v:shape>
            </v:group>
            <v:group style="position:absolute;left:11509;top:15194;width:10;height:2" coordorigin="11509,15194" coordsize="10,2">
              <v:shape style="position:absolute;left:11509;top:15194;width:10;height:2" coordorigin="11509,15194" coordsize="10,0" path="m11509,15194l11519,15194e" filled="f" stroked="t" strokeweight=".18pt" strokecolor="#C6E9FB">
                <v:path arrowok="t"/>
              </v:shape>
              <v:shape style="position:absolute;left:11408;top:15192;width:443;height:7" type="#_x0000_t75">
                <v:imagedata r:id="rId11" o:title=""/>
              </v:shape>
            </v:group>
            <v:group style="position:absolute;left:11542;top:15197;width:10;height:2" coordorigin="11542,15197" coordsize="10,2">
              <v:shape style="position:absolute;left:11542;top:15197;width:10;height:2" coordorigin="11542,15197" coordsize="10,0" path="m11542,15197l11551,15197e" filled="f" stroked="t" strokeweight=".18pt" strokecolor="#C6E9FB">
                <v:path arrowok="t"/>
              </v:shape>
            </v:group>
            <v:group style="position:absolute;left:11574;top:15201;width:10;height:2" coordorigin="11574,15201" coordsize="10,2">
              <v:shape style="position:absolute;left:11574;top:15201;width:10;height:2" coordorigin="11574,15201" coordsize="10,0" path="m11574,15201l11584,15201e" filled="f" stroked="t" strokeweight=".18pt" strokecolor="#C6E9FB">
                <v:path arrowok="t"/>
              </v:shape>
            </v:group>
            <v:group style="position:absolute;left:11686;top:15205;width:4;height:2" coordorigin="11686,15205" coordsize="4,2">
              <v:shape style="position:absolute;left:11686;top:15205;width:4;height:2" coordorigin="11686,15205" coordsize="4,0" path="m11686,15205l11689,15205e" filled="f" stroked="t" strokeweight=".18pt" strokecolor="#D4EEFC">
                <v:path arrowok="t"/>
              </v:shape>
              <v:shape style="position:absolute;left:5090;top:15196;width:1181;height:14" type="#_x0000_t75">
                <v:imagedata r:id="rId12" o:title=""/>
              </v:shape>
            </v:group>
            <v:group style="position:absolute;left:11686;top:15208;width:4;height:2" coordorigin="11686,15208" coordsize="4,2">
              <v:shape style="position:absolute;left:11686;top:15208;width:4;height:2" coordorigin="11686,15208" coordsize="4,0" path="m11686,15208l11689,15208e" filled="f" stroked="t" strokeweight=".18pt" strokecolor="#D4EEFC">
                <v:path arrowok="t"/>
              </v:shape>
            </v:group>
            <v:group style="position:absolute;left:11718;top:15212;width:4;height:2" coordorigin="11718,15212" coordsize="4,2">
              <v:shape style="position:absolute;left:11718;top:15212;width:4;height:2" coordorigin="11718,15212" coordsize="4,0" path="m11718,15212l11722,15212e" filled="f" stroked="t" strokeweight=".18pt" strokecolor="#C6E9FB">
                <v:path arrowok="t"/>
              </v:shape>
            </v:group>
            <v:group style="position:absolute;left:11750;top:15215;width:10;height:2" coordorigin="11750,15215" coordsize="10,2">
              <v:shape style="position:absolute;left:11750;top:15215;width:10;height:2" coordorigin="11750,15215" coordsize="10,0" path="m11750,15215l11760,15215e" filled="f" stroked="t" strokeweight=".18pt" strokecolor="#D4EEFC">
                <v:path arrowok="t"/>
              </v:shape>
            </v:group>
            <v:group style="position:absolute;left:11815;top:15223;width:4;height:2" coordorigin="11815,15223" coordsize="4,2">
              <v:shape style="position:absolute;left:11815;top:15223;width:4;height:2" coordorigin="11815,15223" coordsize="4,0" path="m11815,15223l11819,15223e" filled="f" stroked="t" strokeweight=".18pt" strokecolor="#C6E9FB">
                <v:path arrowok="t"/>
              </v:shape>
            </v:group>
            <v:group style="position:absolute;left:11844;top:15226;width:10;height:2" coordorigin="11844,15226" coordsize="10,2">
              <v:shape style="position:absolute;left:11844;top:15226;width:10;height:2" coordorigin="11844,15226" coordsize="10,0" path="m11844,15226l11854,15226e" filled="f" stroked="t" strokeweight=".18pt" strokecolor="#CDECFC">
                <v:path arrowok="t"/>
              </v:shape>
              <v:shape style="position:absolute;left:11448;top:15196;width:452;height:36" type="#_x0000_t75">
                <v:imagedata r:id="rId13" o:title=""/>
              </v:shape>
            </v:group>
            <v:group style="position:absolute;left:11876;top:15230;width:10;height:2" coordorigin="11876,15230" coordsize="10,2">
              <v:shape style="position:absolute;left:11876;top:15230;width:10;height:2" coordorigin="11876,15230" coordsize="10,0" path="m11876,15230l11886,15230e" filled="f" stroked="t" strokeweight=".18pt" strokecolor="#D4EEFC">
                <v:path arrowok="t"/>
              </v:shape>
              <v:shape style="position:absolute;left:11722;top:15232;width:178;height:25" type="#_x0000_t75">
                <v:imagedata r:id="rId14" o:title="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40" w:lineRule="auto"/>
        <w:ind w:left="79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62.368477pt;height:60pt;mso-position-horizontal-relative:char;mso-position-vertical-relative:line" type="#_x0000_t75">
            <v:imagedata r:id="rId1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878" w:lineRule="exact"/>
        <w:ind w:left="142" w:right="7066"/>
        <w:jc w:val="center"/>
        <w:rPr>
          <w:rFonts w:ascii="Arial" w:hAnsi="Arial" w:cs="Arial" w:eastAsia="Arial"/>
          <w:sz w:val="80"/>
          <w:szCs w:val="80"/>
        </w:rPr>
      </w:pPr>
      <w:r>
        <w:rPr>
          <w:rFonts w:ascii="Arial" w:hAnsi="Arial" w:cs="Arial" w:eastAsia="Arial"/>
          <w:b/>
          <w:bCs/>
          <w:spacing w:val="0"/>
          <w:w w:val="100"/>
          <w:position w:val="0"/>
          <w:sz w:val="80"/>
          <w:szCs w:val="80"/>
        </w:rPr>
        <w:t>MultiMech</w:t>
      </w:r>
      <w:r>
        <w:rPr>
          <w:rFonts w:ascii="Arial" w:hAnsi="Arial" w:cs="Arial" w:eastAsia="Arial"/>
          <w:spacing w:val="0"/>
          <w:w w:val="100"/>
          <w:position w:val="0"/>
          <w:sz w:val="80"/>
          <w:szCs w:val="8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18" w:right="-20"/>
        <w:jc w:val="left"/>
        <w:rPr>
          <w:rFonts w:ascii="Arial" w:hAnsi="Arial" w:cs="Arial" w:eastAsia="Arial"/>
          <w:sz w:val="48"/>
          <w:szCs w:val="48"/>
        </w:rPr>
      </w:pPr>
      <w:r>
        <w:rPr>
          <w:rFonts w:ascii="Arial" w:hAnsi="Arial" w:cs="Arial" w:eastAsia="Arial"/>
          <w:b/>
          <w:bCs/>
          <w:spacing w:val="0"/>
          <w:w w:val="100"/>
          <w:sz w:val="48"/>
          <w:szCs w:val="48"/>
        </w:rPr>
        <w:t>Communication</w:t>
      </w:r>
      <w:r>
        <w:rPr>
          <w:rFonts w:ascii="Arial" w:hAnsi="Arial" w:cs="Arial" w:eastAsia="Arial"/>
          <w:b/>
          <w:bCs/>
          <w:spacing w:val="0"/>
          <w:w w:val="100"/>
          <w:sz w:val="48"/>
          <w:szCs w:val="4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48"/>
          <w:szCs w:val="48"/>
        </w:rPr>
        <w:t>&amp;</w:t>
      </w:r>
      <w:r>
        <w:rPr>
          <w:rFonts w:ascii="Arial" w:hAnsi="Arial" w:cs="Arial" w:eastAsia="Arial"/>
          <w:b/>
          <w:bCs/>
          <w:spacing w:val="0"/>
          <w:w w:val="100"/>
          <w:sz w:val="48"/>
          <w:szCs w:val="4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48"/>
          <w:szCs w:val="48"/>
        </w:rPr>
        <w:t>Command</w:t>
      </w:r>
      <w:r>
        <w:rPr>
          <w:rFonts w:ascii="Arial" w:hAnsi="Arial" w:cs="Arial" w:eastAsia="Arial"/>
          <w:spacing w:val="0"/>
          <w:w w:val="100"/>
          <w:sz w:val="48"/>
          <w:szCs w:val="48"/>
        </w:rPr>
      </w:r>
    </w:p>
    <w:p>
      <w:pPr>
        <w:spacing w:before="0" w:after="0" w:line="240" w:lineRule="auto"/>
        <w:ind w:left="118" w:right="-20"/>
        <w:jc w:val="left"/>
        <w:rPr>
          <w:rFonts w:ascii="Arial" w:hAnsi="Arial" w:cs="Arial" w:eastAsia="Arial"/>
          <w:sz w:val="48"/>
          <w:szCs w:val="48"/>
        </w:rPr>
      </w:pPr>
      <w:r>
        <w:rPr>
          <w:rFonts w:ascii="Arial" w:hAnsi="Arial" w:cs="Arial" w:eastAsia="Arial"/>
          <w:b/>
          <w:bCs/>
          <w:spacing w:val="0"/>
          <w:w w:val="100"/>
          <w:sz w:val="48"/>
          <w:szCs w:val="48"/>
        </w:rPr>
        <w:t>Reference</w:t>
      </w:r>
      <w:r>
        <w:rPr>
          <w:rFonts w:ascii="Arial" w:hAnsi="Arial" w:cs="Arial" w:eastAsia="Arial"/>
          <w:b/>
          <w:bCs/>
          <w:spacing w:val="0"/>
          <w:w w:val="100"/>
          <w:sz w:val="48"/>
          <w:szCs w:val="4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48"/>
          <w:szCs w:val="48"/>
        </w:rPr>
        <w:t>Manual</w:t>
      </w:r>
      <w:r>
        <w:rPr>
          <w:rFonts w:ascii="Arial" w:hAnsi="Arial" w:cs="Arial" w:eastAsia="Arial"/>
          <w:spacing w:val="0"/>
          <w:w w:val="100"/>
          <w:sz w:val="48"/>
          <w:szCs w:val="48"/>
        </w:rPr>
      </w:r>
    </w:p>
    <w:p>
      <w:pPr>
        <w:spacing w:before="0" w:after="0" w:line="240" w:lineRule="auto"/>
        <w:ind w:left="118" w:right="-20"/>
        <w:jc w:val="left"/>
        <w:rPr>
          <w:rFonts w:ascii="Arial" w:hAnsi="Arial" w:cs="Arial" w:eastAsia="Arial"/>
          <w:sz w:val="48"/>
          <w:szCs w:val="48"/>
        </w:rPr>
      </w:pPr>
      <w:r>
        <w:rPr>
          <w:rFonts w:ascii="Arial" w:hAnsi="Arial" w:cs="Arial" w:eastAsia="Arial"/>
          <w:b/>
          <w:bCs/>
          <w:spacing w:val="0"/>
          <w:w w:val="100"/>
          <w:sz w:val="48"/>
          <w:szCs w:val="48"/>
        </w:rPr>
        <w:t>2012-01</w:t>
      </w:r>
      <w:r>
        <w:rPr>
          <w:rFonts w:ascii="Arial" w:hAnsi="Arial" w:cs="Arial" w:eastAsia="Arial"/>
          <w:b/>
          <w:bCs/>
          <w:spacing w:val="0"/>
          <w:w w:val="100"/>
          <w:sz w:val="48"/>
          <w:szCs w:val="4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48"/>
          <w:szCs w:val="48"/>
        </w:rPr>
        <w:t>Code</w:t>
      </w:r>
      <w:r>
        <w:rPr>
          <w:rFonts w:ascii="Arial" w:hAnsi="Arial" w:cs="Arial" w:eastAsia="Arial"/>
          <w:spacing w:val="0"/>
          <w:w w:val="100"/>
          <w:sz w:val="48"/>
          <w:szCs w:val="4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48"/>
          <w:szCs w:val="48"/>
        </w:rPr>
        <w:sectPr>
          <w:footerReference w:type="default" r:id="rId5"/>
          <w:type w:val="continuous"/>
          <w:pgSz w:w="11900" w:h="16840"/>
          <w:pgMar w:footer="845" w:top="260" w:bottom="1040" w:left="580" w:right="2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pict>
          <v:group style="position:absolute;margin-left:295.089996pt;margin-top:560.230042pt;width:260.14pt;height:79.479970pt;mso-position-horizontal-relative:page;mso-position-vertical-relative:page;z-index:-12239" coordorigin="5902,11205" coordsize="5203,1590">
            <v:group style="position:absolute;left:5910;top:11213;width:5186;height:2" coordorigin="5910,11213" coordsize="5186,2">
              <v:shape style="position:absolute;left:5910;top:11213;width:5186;height:2" coordorigin="5910,11213" coordsize="5186,0" path="m5910,11213l11096,11213e" filled="f" stroked="t" strokeweight=".81997pt" strokecolor="#000000">
                <v:path arrowok="t"/>
              </v:shape>
            </v:group>
            <v:group style="position:absolute;left:5917;top:11220;width:2;height:1559" coordorigin="5917,11220" coordsize="2,1559">
              <v:shape style="position:absolute;left:5917;top:11220;width:2;height:1559" coordorigin="5917,11220" coordsize="0,1559" path="m5917,11220l5917,12779e" filled="f" stroked="t" strokeweight=".82pt" strokecolor="#000000">
                <v:path arrowok="t"/>
              </v:shape>
            </v:group>
            <v:group style="position:absolute;left:11089;top:11220;width:2;height:1559" coordorigin="11089,11220" coordsize="2,1559">
              <v:shape style="position:absolute;left:11089;top:11220;width:2;height:1559" coordorigin="11089,11220" coordsize="0,1559" path="m11089,11220l11089,12779e" filled="f" stroked="t" strokeweight=".81997pt" strokecolor="#000000">
                <v:path arrowok="t"/>
              </v:shape>
            </v:group>
            <v:group style="position:absolute;left:5910;top:12786;width:5186;height:2" coordorigin="5910,12786" coordsize="5186,2">
              <v:shape style="position:absolute;left:5910;top:12786;width:5186;height:2" coordorigin="5910,12786" coordsize="5186,0" path="m5910,12786l11096,12786e" filled="f" stroked="t" strokeweight=".82pt" strokecolor="#00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29" w:after="0" w:line="240" w:lineRule="auto"/>
        <w:ind w:left="4674" w:right="57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Talaris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modify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technical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characteristics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their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products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at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moment,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without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previous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notification.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accurate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information,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contact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your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local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sales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organisation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footerReference w:type="default" r:id="rId16"/>
          <w:pgSz w:w="11900" w:h="16840"/>
          <w:pgMar w:footer="845" w:header="0" w:top="1580" w:bottom="1040" w:left="1300" w:right="780"/>
          <w:pgNumType w:start="2"/>
        </w:sectPr>
      </w:pPr>
    </w:p>
    <w:p>
      <w:pPr>
        <w:spacing w:before="62" w:after="0" w:line="240" w:lineRule="auto"/>
        <w:ind w:left="286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CONTENTS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tabs>
          <w:tab w:pos="480" w:val="left"/>
        </w:tabs>
        <w:spacing w:before="0" w:after="0" w:line="240" w:lineRule="auto"/>
        <w:ind w:left="80" w:right="65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Introduct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</w:t>
      </w:r>
      <w:r>
        <w:rPr>
          <w:rFonts w:ascii="Arial" w:hAnsi="Arial" w:cs="Arial" w:eastAsia="Arial"/>
          <w:spacing w:val="-48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4</w:t>
      </w:r>
    </w:p>
    <w:p>
      <w:pPr>
        <w:tabs>
          <w:tab w:pos="880" w:val="left"/>
        </w:tabs>
        <w:spacing w:before="0" w:after="0" w:line="240" w:lineRule="auto"/>
        <w:ind w:left="281" w:right="63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1.1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Change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his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tor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y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4</w:t>
      </w:r>
    </w:p>
    <w:p>
      <w:pPr>
        <w:tabs>
          <w:tab w:pos="880" w:val="left"/>
        </w:tabs>
        <w:spacing w:before="0" w:after="0" w:line="240" w:lineRule="auto"/>
        <w:ind w:left="281" w:right="62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1.2</w:t>
        <w:tab/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Purpos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</w:t>
      </w:r>
      <w:r>
        <w:rPr>
          <w:rFonts w:ascii="Arial" w:hAnsi="Arial" w:cs="Arial" w:eastAsia="Arial"/>
          <w:spacing w:val="-2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4</w:t>
      </w:r>
    </w:p>
    <w:p>
      <w:pPr>
        <w:tabs>
          <w:tab w:pos="880" w:val="left"/>
        </w:tabs>
        <w:spacing w:before="0" w:after="0" w:line="240" w:lineRule="auto"/>
        <w:ind w:left="281" w:right="65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1.3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Overvi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e</w:t>
      </w:r>
      <w:r>
        <w:rPr>
          <w:rFonts w:ascii="Arial" w:hAnsi="Arial" w:cs="Arial" w:eastAsia="Arial"/>
          <w:spacing w:val="7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4</w:t>
      </w:r>
    </w:p>
    <w:p>
      <w:pPr>
        <w:tabs>
          <w:tab w:pos="880" w:val="left"/>
        </w:tabs>
        <w:spacing w:before="0" w:after="0" w:line="240" w:lineRule="auto"/>
        <w:ind w:left="281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1.4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Versi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on</w:t>
      </w:r>
      <w:r>
        <w:rPr>
          <w:rFonts w:ascii="Arial" w:hAnsi="Arial" w:cs="Arial" w:eastAsia="Arial"/>
          <w:spacing w:val="7"/>
          <w:w w:val="100"/>
          <w:sz w:val="24"/>
          <w:szCs w:val="24"/>
        </w:rPr>
        <w:t>s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5</w:t>
      </w:r>
    </w:p>
    <w:p>
      <w:pPr>
        <w:tabs>
          <w:tab w:pos="1280" w:val="left"/>
        </w:tabs>
        <w:spacing w:before="0" w:after="0" w:line="240" w:lineRule="auto"/>
        <w:ind w:left="480" w:right="65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1.4.1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Firmware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version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od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4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6</w:t>
      </w:r>
    </w:p>
    <w:p>
      <w:pPr>
        <w:tabs>
          <w:tab w:pos="1280" w:val="left"/>
        </w:tabs>
        <w:spacing w:before="0" w:after="0" w:line="240" w:lineRule="auto"/>
        <w:ind w:left="480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1.4.2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Conventions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Manual</w:t>
      </w:r>
      <w:r>
        <w:rPr>
          <w:rFonts w:ascii="Arial" w:hAnsi="Arial" w:cs="Arial" w:eastAsia="Arial"/>
          <w:spacing w:val="14"/>
          <w:w w:val="100"/>
          <w:sz w:val="24"/>
          <w:szCs w:val="24"/>
        </w:rPr>
        <w:t>: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...........................................................................</w:t>
      </w:r>
      <w:r>
        <w:rPr>
          <w:rFonts w:ascii="Arial" w:hAnsi="Arial" w:cs="Arial" w:eastAsia="Arial"/>
          <w:spacing w:val="-4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6</w:t>
      </w:r>
    </w:p>
    <w:p>
      <w:pPr>
        <w:tabs>
          <w:tab w:pos="1280" w:val="left"/>
        </w:tabs>
        <w:spacing w:before="0" w:after="0" w:line="240" w:lineRule="auto"/>
        <w:ind w:left="480" w:right="63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1.4.3</w:t>
        <w:tab/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Vocabula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r</w:t>
      </w:r>
      <w:r>
        <w:rPr>
          <w:rFonts w:ascii="Arial" w:hAnsi="Arial" w:cs="Arial" w:eastAsia="Arial"/>
          <w:spacing w:val="13"/>
          <w:w w:val="99"/>
          <w:sz w:val="24"/>
          <w:szCs w:val="24"/>
        </w:rPr>
        <w:t>y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25"/>
          <w:w w:val="99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7</w:t>
      </w:r>
    </w:p>
    <w:p>
      <w:pPr>
        <w:tabs>
          <w:tab w:pos="480" w:val="left"/>
        </w:tabs>
        <w:spacing w:before="0" w:after="0" w:line="240" w:lineRule="auto"/>
        <w:ind w:left="80" w:right="65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Physical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Desc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iption</w:t>
      </w:r>
      <w:r>
        <w:rPr>
          <w:rFonts w:ascii="Arial" w:hAnsi="Arial" w:cs="Arial" w:eastAsia="Arial"/>
          <w:spacing w:val="-1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..................................................................................................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9</w:t>
      </w:r>
    </w:p>
    <w:p>
      <w:pPr>
        <w:tabs>
          <w:tab w:pos="880" w:val="left"/>
        </w:tabs>
        <w:spacing w:before="0" w:after="0" w:line="240" w:lineRule="auto"/>
        <w:ind w:left="281" w:right="63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2.1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System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Structure</w:t>
      </w:r>
      <w:r>
        <w:rPr>
          <w:rFonts w:ascii="Arial" w:hAnsi="Arial" w:cs="Arial" w:eastAsia="Arial"/>
          <w:spacing w:val="-2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.................................................................................................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9</w:t>
      </w:r>
    </w:p>
    <w:p>
      <w:pPr>
        <w:tabs>
          <w:tab w:pos="480" w:val="left"/>
        </w:tabs>
        <w:spacing w:before="0" w:after="0" w:line="240" w:lineRule="auto"/>
        <w:ind w:left="80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Logical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desc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iption</w:t>
      </w:r>
      <w:r>
        <w:rPr>
          <w:rFonts w:ascii="Arial" w:hAnsi="Arial" w:cs="Arial" w:eastAsia="Arial"/>
          <w:spacing w:val="-4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...................................................................................................</w:t>
      </w:r>
      <w:r>
        <w:rPr>
          <w:rFonts w:ascii="Arial" w:hAnsi="Arial" w:cs="Arial" w:eastAsia="Arial"/>
          <w:spacing w:val="-38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10</w:t>
      </w:r>
    </w:p>
    <w:p>
      <w:pPr>
        <w:tabs>
          <w:tab w:pos="880" w:val="left"/>
        </w:tabs>
        <w:spacing w:before="0" w:after="0" w:line="240" w:lineRule="auto"/>
        <w:ind w:left="281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3.1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Dialogue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procedure</w:t>
      </w:r>
      <w:r>
        <w:rPr>
          <w:rFonts w:ascii="Arial" w:hAnsi="Arial" w:cs="Arial" w:eastAsia="Arial"/>
          <w:spacing w:val="5"/>
          <w:w w:val="99"/>
          <w:sz w:val="24"/>
          <w:szCs w:val="24"/>
        </w:rPr>
        <w:t>s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..........................................................................................</w:t>
      </w:r>
      <w:r>
        <w:rPr>
          <w:rFonts w:ascii="Arial" w:hAnsi="Arial" w:cs="Arial" w:eastAsia="Arial"/>
          <w:spacing w:val="-26"/>
          <w:w w:val="99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10</w:t>
      </w:r>
    </w:p>
    <w:p>
      <w:pPr>
        <w:tabs>
          <w:tab w:pos="880" w:val="left"/>
        </w:tabs>
        <w:spacing w:before="0" w:after="0" w:line="240" w:lineRule="auto"/>
        <w:ind w:left="281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3.2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overview</w:t>
      </w:r>
      <w:r>
        <w:rPr>
          <w:rFonts w:ascii="Arial" w:hAnsi="Arial" w:cs="Arial" w:eastAsia="Arial"/>
          <w:spacing w:val="-2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.........................................................................................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10</w:t>
      </w:r>
    </w:p>
    <w:p>
      <w:pPr>
        <w:tabs>
          <w:tab w:pos="880" w:val="left"/>
        </w:tabs>
        <w:spacing w:before="0" w:after="0" w:line="240" w:lineRule="auto"/>
        <w:ind w:left="281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3.3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overvi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e</w:t>
      </w:r>
      <w:r>
        <w:rPr>
          <w:rFonts w:ascii="Arial" w:hAnsi="Arial" w:cs="Arial" w:eastAsia="Arial"/>
          <w:spacing w:val="3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12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880" w:val="left"/>
        </w:tabs>
        <w:spacing w:before="0" w:after="0" w:line="240" w:lineRule="auto"/>
        <w:ind w:left="281" w:right="65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3.4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Trays</w:t>
      </w:r>
      <w:r>
        <w:rPr>
          <w:rFonts w:ascii="Arial" w:hAnsi="Arial" w:cs="Arial" w:eastAsia="Arial"/>
          <w:spacing w:val="-5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.........................................................................................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13</w:t>
      </w:r>
    </w:p>
    <w:p>
      <w:pPr>
        <w:tabs>
          <w:tab w:pos="480" w:val="left"/>
        </w:tabs>
        <w:spacing w:before="0" w:after="0" w:line="240" w:lineRule="auto"/>
        <w:ind w:left="80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4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Structure</w:t>
      </w:r>
      <w:r>
        <w:rPr>
          <w:rFonts w:ascii="Arial" w:hAnsi="Arial" w:cs="Arial" w:eastAsia="Arial"/>
          <w:spacing w:val="-3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...............................................................................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15</w:t>
      </w:r>
    </w:p>
    <w:p>
      <w:pPr>
        <w:tabs>
          <w:tab w:pos="880" w:val="left"/>
        </w:tabs>
        <w:spacing w:before="0" w:after="0" w:line="240" w:lineRule="auto"/>
        <w:ind w:left="281" w:right="65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4.1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Data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transmission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38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15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1280" w:val="left"/>
        </w:tabs>
        <w:spacing w:before="2" w:after="0" w:line="240" w:lineRule="auto"/>
        <w:ind w:left="480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4.1.1</w:t>
        <w:tab/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Message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fo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rma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15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880" w:val="left"/>
        </w:tabs>
        <w:spacing w:before="0" w:after="0" w:line="240" w:lineRule="auto"/>
        <w:ind w:left="281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4.2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overview.</w:t>
      </w:r>
      <w:r>
        <w:rPr>
          <w:rFonts w:ascii="Arial" w:hAnsi="Arial" w:cs="Arial" w:eastAsia="Arial"/>
          <w:spacing w:val="-2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........................................................................................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17</w:t>
      </w:r>
    </w:p>
    <w:p>
      <w:pPr>
        <w:tabs>
          <w:tab w:pos="880" w:val="left"/>
        </w:tabs>
        <w:spacing w:before="0" w:after="0" w:line="240" w:lineRule="auto"/>
        <w:ind w:left="281" w:right="65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4.3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replies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descriptio</w:t>
      </w:r>
      <w:r>
        <w:rPr>
          <w:rFonts w:ascii="Arial" w:hAnsi="Arial" w:cs="Arial" w:eastAsia="Arial"/>
          <w:spacing w:val="2"/>
          <w:w w:val="100"/>
          <w:sz w:val="24"/>
          <w:szCs w:val="24"/>
        </w:rPr>
        <w:t>n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....................................................................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18</w:t>
      </w:r>
    </w:p>
    <w:p>
      <w:pPr>
        <w:tabs>
          <w:tab w:pos="480" w:val="left"/>
        </w:tabs>
        <w:spacing w:before="0" w:after="0" w:line="240" w:lineRule="auto"/>
        <w:ind w:left="80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5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han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ling</w:t>
      </w:r>
      <w:r>
        <w:rPr>
          <w:rFonts w:ascii="Arial" w:hAnsi="Arial" w:cs="Arial" w:eastAsia="Arial"/>
          <w:spacing w:val="-4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38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74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880" w:val="left"/>
        </w:tabs>
        <w:spacing w:before="0" w:after="0" w:line="240" w:lineRule="auto"/>
        <w:ind w:left="281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5.1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Introduct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</w:t>
      </w:r>
      <w:r>
        <w:rPr>
          <w:rFonts w:ascii="Arial" w:hAnsi="Arial" w:cs="Arial" w:eastAsia="Arial"/>
          <w:spacing w:val="-4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38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74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880" w:val="left"/>
        </w:tabs>
        <w:spacing w:before="0" w:after="0" w:line="240" w:lineRule="auto"/>
        <w:ind w:left="281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5.2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types</w:t>
      </w:r>
      <w:r>
        <w:rPr>
          <w:rFonts w:ascii="Arial" w:hAnsi="Arial" w:cs="Arial" w:eastAsia="Arial"/>
          <w:spacing w:val="-4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38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77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1280" w:val="left"/>
        </w:tabs>
        <w:spacing w:before="0" w:after="0" w:line="240" w:lineRule="auto"/>
        <w:ind w:left="480" w:right="65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5.2.1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WARNING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6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(Type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)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77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1280" w:val="left"/>
        </w:tabs>
        <w:spacing w:before="0" w:after="0" w:line="240" w:lineRule="auto"/>
        <w:ind w:left="480" w:right="66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5.2.2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SOFT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RECOVERABLE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us</w:t>
      </w:r>
      <w:r>
        <w:rPr>
          <w:rFonts w:ascii="Arial" w:hAnsi="Arial" w:cs="Arial" w:eastAsia="Arial"/>
          <w:spacing w:val="6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(T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pe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S)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4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77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1280" w:val="left"/>
        </w:tabs>
        <w:spacing w:before="0" w:after="0" w:line="240" w:lineRule="auto"/>
        <w:ind w:left="480" w:right="67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5.2.3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spacing w:val="-1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RECOVERABLE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atus</w:t>
      </w:r>
      <w:r>
        <w:rPr>
          <w:rFonts w:ascii="Arial" w:hAnsi="Arial" w:cs="Arial" w:eastAsia="Arial"/>
          <w:spacing w:val="6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ype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O</w:t>
      </w:r>
      <w:r>
        <w:rPr>
          <w:rFonts w:ascii="Arial" w:hAnsi="Arial" w:cs="Arial" w:eastAsia="Arial"/>
          <w:spacing w:val="4"/>
          <w:w w:val="99"/>
          <w:sz w:val="24"/>
          <w:szCs w:val="24"/>
        </w:rPr>
        <w:t>)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</w:t>
      </w:r>
      <w:r>
        <w:rPr>
          <w:rFonts w:ascii="Arial" w:hAnsi="Arial" w:cs="Arial" w:eastAsia="Arial"/>
          <w:spacing w:val="-4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78</w:t>
      </w:r>
    </w:p>
    <w:p>
      <w:pPr>
        <w:tabs>
          <w:tab w:pos="1280" w:val="left"/>
        </w:tabs>
        <w:spacing w:before="0" w:after="0" w:line="240" w:lineRule="auto"/>
        <w:ind w:left="480" w:right="65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5.2.4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RETRIABLE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FATAL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us</w:t>
      </w:r>
      <w:r>
        <w:rPr>
          <w:rFonts w:ascii="Arial" w:hAnsi="Arial" w:cs="Arial" w:eastAsia="Arial"/>
          <w:spacing w:val="6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(T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pe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</w:r>
      <w:r>
        <w:rPr>
          <w:rFonts w:ascii="Arial" w:hAnsi="Arial" w:cs="Arial" w:eastAsia="Arial"/>
          <w:spacing w:val="9"/>
          <w:w w:val="100"/>
          <w:sz w:val="24"/>
          <w:szCs w:val="24"/>
        </w:rPr>
        <w:t>)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4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78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1280" w:val="left"/>
        </w:tabs>
        <w:spacing w:before="0" w:after="0" w:line="240" w:lineRule="auto"/>
        <w:ind w:left="480" w:right="66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5.2.5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FATAL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6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(Type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F)</w:t>
      </w:r>
      <w:r>
        <w:rPr>
          <w:rFonts w:ascii="Arial" w:hAnsi="Arial" w:cs="Arial" w:eastAsia="Arial"/>
          <w:spacing w:val="-4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...............................................................................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79</w:t>
      </w:r>
    </w:p>
    <w:p>
      <w:pPr>
        <w:tabs>
          <w:tab w:pos="1280" w:val="left"/>
        </w:tabs>
        <w:spacing w:before="0" w:after="0" w:line="240" w:lineRule="auto"/>
        <w:ind w:left="480" w:right="65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5.2.6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c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onditions</w:t>
      </w:r>
      <w:r>
        <w:rPr>
          <w:rFonts w:ascii="Arial" w:hAnsi="Arial" w:cs="Arial" w:eastAsia="Arial"/>
          <w:spacing w:val="-3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80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0" w:after="0" w:line="240" w:lineRule="auto"/>
        <w:ind w:left="281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description</w:t>
      </w:r>
      <w:r>
        <w:rPr>
          <w:rFonts w:ascii="Arial" w:hAnsi="Arial" w:cs="Arial" w:eastAsia="Arial"/>
          <w:spacing w:val="-3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38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81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480" w:val="left"/>
        </w:tabs>
        <w:spacing w:before="2" w:after="0" w:line="240" w:lineRule="auto"/>
        <w:ind w:left="80" w:right="65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6</w:t>
        <w:tab/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Standard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int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rface</w:t>
      </w:r>
      <w:r>
        <w:rPr>
          <w:rFonts w:ascii="Arial" w:hAnsi="Arial" w:cs="Arial" w:eastAsia="Arial"/>
          <w:spacing w:val="-1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.................................................................................................</w:t>
      </w:r>
      <w:r>
        <w:rPr>
          <w:rFonts w:ascii="Arial" w:hAnsi="Arial" w:cs="Arial" w:eastAsia="Arial"/>
          <w:spacing w:val="-3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112</w:t>
      </w:r>
    </w:p>
    <w:p>
      <w:pPr>
        <w:tabs>
          <w:tab w:pos="880" w:val="left"/>
        </w:tabs>
        <w:spacing w:before="0" w:after="0" w:line="240" w:lineRule="auto"/>
        <w:ind w:left="281" w:right="66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6.1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Electrical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mechanic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characteristics</w:t>
      </w:r>
      <w:r>
        <w:rPr>
          <w:rFonts w:ascii="Arial" w:hAnsi="Arial" w:cs="Arial" w:eastAsia="Arial"/>
          <w:spacing w:val="-1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........................................................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112</w:t>
      </w:r>
    </w:p>
    <w:p>
      <w:pPr>
        <w:tabs>
          <w:tab w:pos="880" w:val="left"/>
        </w:tabs>
        <w:spacing w:before="0" w:after="0" w:line="240" w:lineRule="auto"/>
        <w:ind w:left="281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6.2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Baud-rate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parity</w:t>
      </w:r>
      <w:r>
        <w:rPr>
          <w:rFonts w:ascii="Arial" w:hAnsi="Arial" w:cs="Arial" w:eastAsia="Arial"/>
          <w:spacing w:val="-2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........................................................................................</w:t>
      </w:r>
      <w:r>
        <w:rPr>
          <w:rFonts w:ascii="Arial" w:hAnsi="Arial" w:cs="Arial" w:eastAsia="Arial"/>
          <w:spacing w:val="-3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112</w:t>
      </w:r>
    </w:p>
    <w:p>
      <w:pPr>
        <w:tabs>
          <w:tab w:pos="880" w:val="left"/>
        </w:tabs>
        <w:spacing w:before="0" w:after="0" w:line="240" w:lineRule="auto"/>
        <w:ind w:left="281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6.3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Interface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signals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3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112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880" w:val="left"/>
        </w:tabs>
        <w:spacing w:before="0" w:after="0" w:line="240" w:lineRule="auto"/>
        <w:ind w:left="281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6.4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Character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coding</w:t>
      </w:r>
      <w:r>
        <w:rPr>
          <w:rFonts w:ascii="Arial" w:hAnsi="Arial" w:cs="Arial" w:eastAsia="Arial"/>
          <w:spacing w:val="-1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3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113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880" w:val="left"/>
        </w:tabs>
        <w:spacing w:before="0" w:after="0" w:line="240" w:lineRule="auto"/>
        <w:ind w:left="281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6.5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LRC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calcul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ation................................................................................................</w:t>
      </w:r>
      <w:r>
        <w:rPr>
          <w:rFonts w:ascii="Arial" w:hAnsi="Arial" w:cs="Arial" w:eastAsia="Arial"/>
          <w:spacing w:val="-3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114</w:t>
      </w:r>
    </w:p>
    <w:p>
      <w:pPr>
        <w:tabs>
          <w:tab w:pos="1280" w:val="left"/>
        </w:tabs>
        <w:spacing w:before="0" w:after="0" w:line="240" w:lineRule="auto"/>
        <w:ind w:left="480" w:right="65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6.5.1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Control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signals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cable</w:t>
      </w:r>
      <w:r>
        <w:rPr>
          <w:rFonts w:ascii="Arial" w:hAnsi="Arial" w:cs="Arial" w:eastAsia="Arial"/>
          <w:spacing w:val="13"/>
          <w:w w:val="100"/>
          <w:sz w:val="24"/>
          <w:szCs w:val="24"/>
        </w:rPr>
        <w:t>s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.........................................................................</w:t>
      </w:r>
      <w:r>
        <w:rPr>
          <w:rFonts w:ascii="Arial" w:hAnsi="Arial" w:cs="Arial" w:eastAsia="Arial"/>
          <w:spacing w:val="-38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115</w:t>
      </w:r>
    </w:p>
    <w:p>
      <w:pPr>
        <w:tabs>
          <w:tab w:pos="1280" w:val="left"/>
        </w:tabs>
        <w:spacing w:before="0" w:after="0" w:line="240" w:lineRule="auto"/>
        <w:ind w:left="480" w:right="66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6.5.2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Communication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handshake</w:t>
      </w:r>
      <w:r>
        <w:rPr>
          <w:rFonts w:ascii="Arial" w:hAnsi="Arial" w:cs="Arial" w:eastAsia="Arial"/>
          <w:spacing w:val="-3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................................................................</w:t>
      </w:r>
      <w:r>
        <w:rPr>
          <w:rFonts w:ascii="Arial" w:hAnsi="Arial" w:cs="Arial" w:eastAsia="Arial"/>
          <w:spacing w:val="-38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116</w:t>
      </w:r>
    </w:p>
    <w:p>
      <w:pPr>
        <w:tabs>
          <w:tab w:pos="1280" w:val="left"/>
        </w:tabs>
        <w:spacing w:before="0" w:after="0" w:line="240" w:lineRule="auto"/>
        <w:ind w:left="480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6.5.3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Error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cond</w:t>
      </w:r>
      <w:r>
        <w:rPr>
          <w:rFonts w:ascii="Arial" w:hAnsi="Arial" w:cs="Arial" w:eastAsia="Arial"/>
          <w:spacing w:val="-1"/>
          <w:w w:val="99"/>
          <w:sz w:val="24"/>
          <w:szCs w:val="24"/>
        </w:rPr>
        <w:t>i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tion</w:t>
      </w:r>
      <w:r>
        <w:rPr>
          <w:rFonts w:ascii="Arial" w:hAnsi="Arial" w:cs="Arial" w:eastAsia="Arial"/>
          <w:spacing w:val="3"/>
          <w:w w:val="99"/>
          <w:sz w:val="24"/>
          <w:szCs w:val="24"/>
        </w:rPr>
        <w:t>s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25"/>
          <w:w w:val="99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118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1280" w:val="left"/>
        </w:tabs>
        <w:spacing w:before="0" w:after="0" w:line="240" w:lineRule="auto"/>
        <w:ind w:left="480" w:right="66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6.5.4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Communication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hout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handshake</w:t>
      </w:r>
      <w:r>
        <w:rPr>
          <w:rFonts w:ascii="Arial" w:hAnsi="Arial" w:cs="Arial" w:eastAsia="Arial"/>
          <w:spacing w:val="-3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...........................................................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120</w:t>
      </w:r>
    </w:p>
    <w:p>
      <w:pPr>
        <w:tabs>
          <w:tab w:pos="880" w:val="left"/>
        </w:tabs>
        <w:spacing w:before="0" w:after="0" w:line="240" w:lineRule="auto"/>
        <w:ind w:left="281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6.6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Signal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i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ming</w:t>
      </w:r>
      <w:r>
        <w:rPr>
          <w:rFonts w:ascii="Arial" w:hAnsi="Arial" w:cs="Arial" w:eastAsia="Arial"/>
          <w:spacing w:val="-2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....................................................................................................</w:t>
      </w:r>
      <w:r>
        <w:rPr>
          <w:rFonts w:ascii="Arial" w:hAnsi="Arial" w:cs="Arial" w:eastAsia="Arial"/>
          <w:spacing w:val="-3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121</w:t>
      </w:r>
    </w:p>
    <w:p>
      <w:pPr>
        <w:tabs>
          <w:tab w:pos="480" w:val="left"/>
        </w:tabs>
        <w:spacing w:before="2" w:after="0" w:line="240" w:lineRule="auto"/>
        <w:ind w:left="80" w:right="63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7</w:t>
        <w:tab/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Firmware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updat</w:t>
      </w:r>
      <w:r>
        <w:rPr>
          <w:rFonts w:ascii="Arial" w:hAnsi="Arial" w:cs="Arial" w:eastAsia="Arial"/>
          <w:spacing w:val="10"/>
          <w:w w:val="100"/>
          <w:sz w:val="24"/>
          <w:szCs w:val="24"/>
        </w:rPr>
        <w:t>e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....................................................................................................</w:t>
      </w:r>
      <w:r>
        <w:rPr>
          <w:rFonts w:ascii="Arial" w:hAnsi="Arial" w:cs="Arial" w:eastAsia="Arial"/>
          <w:spacing w:val="-3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123</w:t>
      </w:r>
    </w:p>
    <w:p>
      <w:pPr>
        <w:tabs>
          <w:tab w:pos="880" w:val="left"/>
        </w:tabs>
        <w:spacing w:before="0" w:after="0" w:line="240" w:lineRule="auto"/>
        <w:ind w:left="281" w:right="64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7.1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Using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T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A1001</w:t>
      </w:r>
      <w:r>
        <w:rPr>
          <w:rFonts w:ascii="Arial" w:hAnsi="Arial" w:cs="Arial" w:eastAsia="Arial"/>
          <w:spacing w:val="-3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99"/>
          <w:sz w:val="24"/>
          <w:szCs w:val="24"/>
        </w:rPr>
        <w:t>..............................................................................................</w:t>
      </w:r>
      <w:r>
        <w:rPr>
          <w:rFonts w:ascii="Arial" w:hAnsi="Arial" w:cs="Arial" w:eastAsia="Arial"/>
          <w:spacing w:val="0"/>
          <w:w w:val="99"/>
          <w:sz w:val="24"/>
          <w:szCs w:val="24"/>
        </w:rPr>
        <w:t>.</w:t>
      </w:r>
      <w:r>
        <w:rPr>
          <w:rFonts w:ascii="Arial" w:hAnsi="Arial" w:cs="Arial" w:eastAsia="Arial"/>
          <w:spacing w:val="-3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123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line="240" w:lineRule="auto" w:after="0"/>
        <w:jc w:val="center"/>
        <w:rPr>
          <w:rFonts w:ascii="Arial" w:hAnsi="Arial" w:cs="Arial" w:eastAsia="Arial"/>
          <w:sz w:val="24"/>
          <w:szCs w:val="24"/>
        </w:rPr>
        <w:sectPr>
          <w:pgSz w:w="11900" w:h="16840"/>
          <w:pgMar w:header="0" w:footer="845" w:top="800" w:bottom="1040" w:left="1300" w:right="1000"/>
        </w:sectPr>
      </w:pPr>
    </w:p>
    <w:p>
      <w:pPr>
        <w:spacing w:before="8" w:after="0" w:line="90" w:lineRule="exact"/>
        <w:jc w:val="left"/>
        <w:rPr>
          <w:sz w:val="9"/>
          <w:szCs w:val="9"/>
        </w:rPr>
      </w:pPr>
      <w:r>
        <w:rPr>
          <w:sz w:val="9"/>
          <w:szCs w:val="9"/>
        </w:rPr>
      </w:r>
    </w:p>
    <w:tbl>
      <w:tblPr>
        <w:tblW w:w="0" w:type="auto"/>
        <w:jc w:val="left"/>
        <w:tblInd w:w="11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655" w:hRule="exact"/>
        </w:trPr>
        <w:tc>
          <w:tcPr>
            <w:tcW w:w="6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184" w:right="-20"/>
              <w:jc w:val="left"/>
              <w:rPr>
                <w:rFonts w:ascii="Arial" w:hAnsi="Arial" w:cs="Arial" w:eastAsia="Arial"/>
                <w:sz w:val="32"/>
                <w:szCs w:val="32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32"/>
                <w:szCs w:val="32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32"/>
                <w:szCs w:val="32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232" w:right="-20"/>
              <w:jc w:val="left"/>
              <w:rPr>
                <w:rFonts w:ascii="Arial" w:hAnsi="Arial" w:cs="Arial" w:eastAsia="Arial"/>
                <w:sz w:val="32"/>
                <w:szCs w:val="32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32"/>
                <w:szCs w:val="32"/>
              </w:rPr>
              <w:t>INTRODUCTION</w:t>
            </w:r>
            <w:r>
              <w:rPr>
                <w:rFonts w:ascii="Arial" w:hAnsi="Arial" w:cs="Arial" w:eastAsia="Arial"/>
                <w:spacing w:val="0"/>
                <w:w w:val="100"/>
                <w:sz w:val="32"/>
                <w:szCs w:val="32"/>
              </w:rPr>
            </w:r>
          </w:p>
        </w:tc>
        <w:tc>
          <w:tcPr>
            <w:tcW w:w="13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208" w:hRule="exact"/>
        </w:trPr>
        <w:tc>
          <w:tcPr>
            <w:tcW w:w="6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9" w:after="0" w:line="190" w:lineRule="exact"/>
              <w:jc w:val="left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spacing w:before="0" w:after="0" w:line="240" w:lineRule="auto"/>
              <w:ind w:left="40" w:right="-20"/>
              <w:jc w:val="left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8"/>
                <w:szCs w:val="28"/>
              </w:rPr>
              <w:t>1.1</w:t>
            </w:r>
            <w:r>
              <w:rPr>
                <w:rFonts w:ascii="Arial" w:hAnsi="Arial" w:cs="Arial" w:eastAsia="Arial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9" w:after="0" w:line="190" w:lineRule="exact"/>
              <w:jc w:val="left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spacing w:before="0" w:after="0" w:line="240" w:lineRule="auto"/>
              <w:ind w:left="231" w:right="-20"/>
              <w:jc w:val="left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8"/>
                <w:szCs w:val="28"/>
              </w:rPr>
              <w:t>Change</w:t>
            </w:r>
            <w:r>
              <w:rPr>
                <w:rFonts w:ascii="Arial" w:hAnsi="Arial" w:cs="Arial" w:eastAsia="Arial"/>
                <w:b/>
                <w:bCs/>
                <w:spacing w:val="-10"/>
                <w:w w:val="100"/>
                <w:sz w:val="28"/>
                <w:szCs w:val="28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8"/>
                <w:szCs w:val="28"/>
              </w:rPr>
              <w:t>history</w:t>
            </w:r>
            <w:r>
              <w:rPr>
                <w:rFonts w:ascii="Arial" w:hAnsi="Arial" w:cs="Arial" w:eastAsia="Arial"/>
                <w:spacing w:val="0"/>
                <w:w w:val="100"/>
                <w:sz w:val="28"/>
                <w:szCs w:val="28"/>
              </w:rPr>
            </w:r>
          </w:p>
          <w:p>
            <w:pPr>
              <w:spacing w:before="9" w:after="0" w:line="110" w:lineRule="exact"/>
              <w:jc w:val="left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tabs>
                <w:tab w:pos="2000" w:val="left"/>
              </w:tabs>
              <w:spacing w:before="0" w:after="0" w:line="240" w:lineRule="auto"/>
              <w:ind w:left="87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Ver.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01</w:t>
              <w:tab/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2011-04-13</w:t>
            </w:r>
          </w:p>
        </w:tc>
        <w:tc>
          <w:tcPr>
            <w:tcW w:w="13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spacing w:before="20" w:after="0" w:line="220" w:lineRule="exact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123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Initial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version</w:t>
            </w:r>
          </w:p>
        </w:tc>
      </w:tr>
      <w:tr>
        <w:trPr>
          <w:trHeight w:val="722" w:hRule="exact"/>
        </w:trPr>
        <w:tc>
          <w:tcPr>
            <w:tcW w:w="6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" w:after="0" w:line="100" w:lineRule="exact"/>
              <w:jc w:val="left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40" w:right="-20"/>
              <w:jc w:val="left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8"/>
                <w:szCs w:val="28"/>
              </w:rPr>
              <w:t>1.2</w:t>
            </w:r>
            <w:r>
              <w:rPr>
                <w:rFonts w:ascii="Arial" w:hAnsi="Arial" w:cs="Arial" w:eastAsia="Arial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1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" w:after="0" w:line="100" w:lineRule="exact"/>
              <w:jc w:val="left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231" w:right="-20"/>
              <w:jc w:val="left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8"/>
                <w:szCs w:val="28"/>
              </w:rPr>
              <w:t>Purpose</w:t>
            </w:r>
            <w:r>
              <w:rPr>
                <w:rFonts w:ascii="Arial" w:hAnsi="Arial" w:cs="Arial" w:eastAsia="Arial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13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spacing w:before="29" w:after="0" w:line="252" w:lineRule="exact"/>
        <w:ind w:left="2000" w:right="169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document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describes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application,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session,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link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physical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layer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communication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protocol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implemented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2000" w:right="213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protocol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very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similar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NMD50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2019-02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firmware.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2000" w:right="140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document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intended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reference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analysts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developers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involved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task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integrating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dispensing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automation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products.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000" w:val="left"/>
        </w:tabs>
        <w:spacing w:before="0" w:after="0" w:line="240" w:lineRule="auto"/>
        <w:ind w:left="154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1.3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Overview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2000" w:right="174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technical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information,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advice,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know-how,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drawings,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designs,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specifications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other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communicated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document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confidential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remain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property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Talaris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Ltd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shall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disclosed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third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party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without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written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consent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Talaris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Ltd.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52" w:lineRule="exact"/>
        <w:ind w:left="2000" w:right="148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above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duty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confidence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also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entails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prohibition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reproduction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text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without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specific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authority,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writing,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Talaris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Ltd.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2000" w:right="141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Talaris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Ltd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pleased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give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detailed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specifications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products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document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expressly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reserves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right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vary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these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at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without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notice.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2000" w:right="148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Company's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products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continuously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being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developed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important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customers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contained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herein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includes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latest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particulars.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document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general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guidance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only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contain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inappropriate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under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particular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use.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recommendations</w:t>
      </w:r>
      <w:r>
        <w:rPr>
          <w:rFonts w:ascii="Arial" w:hAnsi="Arial" w:cs="Arial" w:eastAsia="Arial"/>
          <w:spacing w:val="-1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suggestions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issued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behalf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Company,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whatever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form,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subject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Company's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terms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sale,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which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copy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supplied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2000" w:right="137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request.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document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contract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licence,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save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insofar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expressly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agreed.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200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Copies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publication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ordered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through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200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Talaris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Dispensing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AB,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Flen,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Sweden.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580" w:bottom="1040" w:left="1120" w:right="1680"/>
        </w:sectPr>
      </w:pPr>
    </w:p>
    <w:p>
      <w:pPr>
        <w:tabs>
          <w:tab w:pos="960" w:val="left"/>
        </w:tabs>
        <w:spacing w:before="55" w:after="0" w:line="240" w:lineRule="auto"/>
        <w:ind w:left="114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1.4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Versions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1960" w:right="217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document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valid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firmware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configuration.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3300" w:val="left"/>
        </w:tabs>
        <w:spacing w:before="0" w:after="0" w:line="240" w:lineRule="auto"/>
        <w:ind w:left="1605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MultiMech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2012-01-02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pgSz w:w="11900" w:h="16840"/>
          <w:pgMar w:header="0" w:footer="845" w:top="1300" w:bottom="1040" w:left="1160" w:right="1680"/>
        </w:sectPr>
      </w:pPr>
    </w:p>
    <w:p>
      <w:pPr>
        <w:spacing w:before="75" w:after="0" w:line="240" w:lineRule="auto"/>
        <w:ind w:left="538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Definitions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Conventions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tabs>
          <w:tab w:pos="960" w:val="left"/>
        </w:tabs>
        <w:spacing w:before="0" w:after="0" w:line="240" w:lineRule="auto"/>
        <w:ind w:left="112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1.4.1</w:t>
        <w:tab/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Firm</w:t>
      </w:r>
      <w:r>
        <w:rPr>
          <w:rFonts w:ascii="Arial" w:hAnsi="Arial" w:cs="Arial" w:eastAsia="Arial"/>
          <w:b/>
          <w:bCs/>
          <w:spacing w:val="3"/>
          <w:w w:val="100"/>
          <w:sz w:val="24"/>
          <w:szCs w:val="24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version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538" w:right="171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six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digit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Firmware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Version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XXXX-YY.ZZ,</w:t>
      </w:r>
      <w:r>
        <w:rPr>
          <w:rFonts w:ascii="Arial" w:hAnsi="Arial" w:cs="Arial" w:eastAsia="Arial"/>
          <w:spacing w:val="-1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explained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changed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follows: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2440" w:val="left"/>
          <w:tab w:pos="2860" w:val="left"/>
        </w:tabs>
        <w:spacing w:before="0" w:after="0" w:line="240" w:lineRule="auto"/>
        <w:ind w:left="2876" w:right="673" w:hanging="1804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XXXX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=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Program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Type.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two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last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digits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indicate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module,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hardware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compatibility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functionality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firmware.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XXXX=</w:t>
      </w:r>
      <w:r>
        <w:rPr>
          <w:rFonts w:ascii="Arial" w:hAnsi="Arial" w:cs="Arial" w:eastAsia="Arial"/>
          <w:spacing w:val="-8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2012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MultiMech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Controller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firmware.</w:t>
      </w:r>
    </w:p>
    <w:p>
      <w:pPr>
        <w:spacing w:before="2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2440" w:val="left"/>
          <w:tab w:pos="2860" w:val="left"/>
        </w:tabs>
        <w:spacing w:before="0" w:after="0" w:line="240" w:lineRule="auto"/>
        <w:ind w:left="2876" w:right="45" w:hanging="1804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YY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=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Version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changes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new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features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major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functional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changes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have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made</w:t>
      </w:r>
    </w:p>
    <w:p>
      <w:pPr>
        <w:spacing w:before="0" w:after="0" w:line="240" w:lineRule="auto"/>
        <w:ind w:left="287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example:</w:t>
      </w:r>
    </w:p>
    <w:p>
      <w:pPr>
        <w:tabs>
          <w:tab w:pos="3580" w:val="left"/>
        </w:tabs>
        <w:spacing w:before="18" w:after="0" w:line="240" w:lineRule="auto"/>
        <w:ind w:left="32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31"/>
          <w:sz w:val="24"/>
          <w:szCs w:val="24"/>
        </w:rPr>
        <w:t>•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new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format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change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reply.</w:t>
      </w:r>
    </w:p>
    <w:p>
      <w:pPr>
        <w:tabs>
          <w:tab w:pos="3580" w:val="left"/>
        </w:tabs>
        <w:spacing w:before="18" w:after="0" w:line="240" w:lineRule="auto"/>
        <w:ind w:left="32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31"/>
          <w:sz w:val="24"/>
          <w:szCs w:val="24"/>
        </w:rPr>
        <w:t>•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incompatibility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old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hardware.</w:t>
      </w:r>
    </w:p>
    <w:p>
      <w:pPr>
        <w:spacing w:before="2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2440" w:val="left"/>
          <w:tab w:pos="2860" w:val="left"/>
        </w:tabs>
        <w:spacing w:before="0" w:after="0" w:line="240" w:lineRule="auto"/>
        <w:ind w:left="2876" w:right="513" w:hanging="1804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ZZ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=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Revision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Changed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program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updated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corrected.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release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fully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compatible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previous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revisions</w:t>
      </w:r>
    </w:p>
    <w:p>
      <w:pPr>
        <w:spacing w:before="1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960" w:val="left"/>
        </w:tabs>
        <w:spacing w:before="0" w:after="0" w:line="240" w:lineRule="auto"/>
        <w:ind w:left="112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1.4.2</w:t>
        <w:tab/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Conventions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Manual: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3" w:after="0" w:line="252" w:lineRule="exact"/>
        <w:ind w:left="2240" w:right="189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Throughout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manual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refer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standard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ASCII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enclosing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within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brackets,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meanwhile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their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internal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hexadecimal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value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represented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between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inverted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preceded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letter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224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Example: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224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combination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0A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(zero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letter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A)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224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Hex.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Value…..................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’30’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’41’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660" w:bottom="1040" w:left="880" w:right="1500"/>
        </w:sectPr>
      </w:pPr>
    </w:p>
    <w:p>
      <w:pPr>
        <w:tabs>
          <w:tab w:pos="960" w:val="left"/>
        </w:tabs>
        <w:spacing w:before="74" w:after="0" w:line="240" w:lineRule="auto"/>
        <w:ind w:left="112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1.4.3</w:t>
        <w:tab/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Vocabulary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2660" w:val="left"/>
        </w:tabs>
        <w:spacing w:before="0" w:after="0" w:line="252" w:lineRule="exact"/>
        <w:ind w:left="1176" w:right="400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ATM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Automatic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Teller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</w:t>
      </w:r>
      <w:r>
        <w:rPr>
          <w:rFonts w:ascii="Arial" w:hAnsi="Arial" w:cs="Arial" w:eastAsia="Arial"/>
          <w:spacing w:val="1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hine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CMC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Central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Machine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Controller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FW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Firmware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2660" w:val="left"/>
        </w:tabs>
        <w:spacing w:before="0" w:after="0" w:line="248" w:lineRule="exact"/>
        <w:ind w:left="1176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I/F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Interface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2660" w:val="left"/>
        </w:tabs>
        <w:spacing w:before="0" w:after="0" w:line="252" w:lineRule="exact"/>
        <w:ind w:left="1176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MDDM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Denomination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Dispense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Mechanism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2660" w:val="left"/>
        </w:tabs>
        <w:spacing w:before="0" w:after="0" w:line="252" w:lineRule="exact"/>
        <w:ind w:left="1176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NC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2660" w:val="left"/>
        </w:tabs>
        <w:spacing w:before="0" w:after="0" w:line="252" w:lineRule="exact"/>
        <w:ind w:left="1176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Diverter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2660" w:val="left"/>
        </w:tabs>
        <w:spacing w:before="3" w:after="0" w:line="252" w:lineRule="exact"/>
        <w:ind w:left="2665" w:right="86" w:hanging="148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external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device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executed.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“network”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Host,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Terminal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controller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Personal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Computer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2660" w:val="left"/>
        </w:tabs>
        <w:spacing w:before="0" w:after="0" w:line="248" w:lineRule="exact"/>
        <w:ind w:left="1176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NF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2660" w:val="left"/>
        </w:tabs>
        <w:spacing w:before="0" w:after="0" w:line="252" w:lineRule="exact"/>
        <w:ind w:left="1176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NMD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Media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Dispenser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2660" w:val="left"/>
        </w:tabs>
        <w:spacing w:before="3" w:after="0" w:line="252" w:lineRule="exact"/>
        <w:ind w:left="1176" w:right="101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“Note”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also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refers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other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documents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besides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banknotes.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NQ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Qualifier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2660" w:val="left"/>
        </w:tabs>
        <w:spacing w:before="0" w:after="0" w:line="248" w:lineRule="exact"/>
        <w:ind w:left="1176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PS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Power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Supply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2660" w:val="left"/>
        </w:tabs>
        <w:spacing w:before="0" w:after="0" w:line="252" w:lineRule="exact"/>
        <w:ind w:left="1176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RV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compartment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upper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400" w:bottom="1040" w:left="880" w:right="168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24" w:after="0" w:line="240" w:lineRule="auto"/>
        <w:ind w:left="2125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This</w:t>
      </w:r>
      <w:r>
        <w:rPr>
          <w:rFonts w:ascii="Arial" w:hAnsi="Arial" w:cs="Arial" w:eastAsia="Arial"/>
          <w:b/>
          <w:bCs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page</w:t>
      </w:r>
      <w:r>
        <w:rPr>
          <w:rFonts w:ascii="Arial" w:hAnsi="Arial" w:cs="Arial" w:eastAsia="Arial"/>
          <w:b/>
          <w:bCs/>
          <w:i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is</w:t>
      </w:r>
      <w:r>
        <w:rPr>
          <w:rFonts w:ascii="Arial" w:hAnsi="Arial" w:cs="Arial" w:eastAsia="Arial"/>
          <w:b/>
          <w:bCs/>
          <w:i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intentionally</w:t>
      </w:r>
      <w:r>
        <w:rPr>
          <w:rFonts w:ascii="Arial" w:hAnsi="Arial" w:cs="Arial" w:eastAsia="Arial"/>
          <w:b/>
          <w:bCs/>
          <w:i/>
          <w:spacing w:val="-1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left</w:t>
      </w:r>
      <w:r>
        <w:rPr>
          <w:rFonts w:ascii="Arial" w:hAnsi="Arial" w:cs="Arial" w:eastAsia="Arial"/>
          <w:b/>
          <w:bCs/>
          <w:i/>
          <w:spacing w:val="-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blank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8"/>
          <w:szCs w:val="28"/>
        </w:rPr>
        <w:sectPr>
          <w:pgSz w:w="11900" w:h="16840"/>
          <w:pgMar w:header="0" w:footer="845" w:top="1580" w:bottom="1040" w:left="1300" w:right="1680"/>
        </w:sectPr>
      </w:pPr>
    </w:p>
    <w:p>
      <w:pPr>
        <w:tabs>
          <w:tab w:pos="960" w:val="left"/>
        </w:tabs>
        <w:spacing w:before="58" w:after="0" w:line="240" w:lineRule="auto"/>
        <w:ind w:left="258" w:right="-2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2</w:t>
        <w:tab/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PHYSICAL</w:t>
      </w:r>
      <w:r>
        <w:rPr>
          <w:rFonts w:ascii="Arial" w:hAnsi="Arial" w:cs="Arial" w:eastAsia="Arial"/>
          <w:b/>
          <w:bCs/>
          <w:spacing w:val="-6"/>
          <w:w w:val="100"/>
          <w:sz w:val="32"/>
          <w:szCs w:val="3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DESCRIPTION</w:t>
      </w:r>
      <w:r>
        <w:rPr>
          <w:rFonts w:ascii="Arial" w:hAnsi="Arial" w:cs="Arial" w:eastAsia="Arial"/>
          <w:spacing w:val="0"/>
          <w:w w:val="100"/>
          <w:sz w:val="32"/>
          <w:szCs w:val="32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960" w:val="left"/>
        </w:tabs>
        <w:spacing w:before="0" w:after="0" w:line="240" w:lineRule="auto"/>
        <w:ind w:left="114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2.1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</w:t>
      </w:r>
      <w:r>
        <w:rPr>
          <w:rFonts w:ascii="Arial" w:hAnsi="Arial" w:cs="Arial" w:eastAsia="Arial"/>
          <w:b/>
          <w:bCs/>
          <w:spacing w:val="-3"/>
          <w:w w:val="100"/>
          <w:sz w:val="28"/>
          <w:szCs w:val="28"/>
        </w:rPr>
        <w:t>y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stem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Structure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0" w:lineRule="auto"/>
        <w:ind w:left="258" w:right="1416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MultiMech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two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channel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dispensing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mechanism.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It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cannot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upgraded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support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additional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feed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channels.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compartment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integrated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into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part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upper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tray.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258" w:right="1698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mechanism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controlled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PCB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mounted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mechanism.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pgSz w:w="11900" w:h="16840"/>
          <w:pgMar w:header="0" w:footer="845" w:top="680" w:bottom="1040" w:left="1160" w:right="1680"/>
        </w:sectPr>
      </w:pPr>
    </w:p>
    <w:p>
      <w:pPr>
        <w:tabs>
          <w:tab w:pos="960" w:val="left"/>
        </w:tabs>
        <w:spacing w:before="58" w:after="0" w:line="240" w:lineRule="auto"/>
        <w:ind w:left="258" w:right="-2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3</w:t>
        <w:tab/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LOGICAL</w:t>
      </w:r>
      <w:r>
        <w:rPr>
          <w:rFonts w:ascii="Arial" w:hAnsi="Arial" w:cs="Arial" w:eastAsia="Arial"/>
          <w:b/>
          <w:bCs/>
          <w:spacing w:val="-6"/>
          <w:w w:val="100"/>
          <w:sz w:val="32"/>
          <w:szCs w:val="3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DESCRIPTION</w:t>
      </w:r>
      <w:r>
        <w:rPr>
          <w:rFonts w:ascii="Arial" w:hAnsi="Arial" w:cs="Arial" w:eastAsia="Arial"/>
          <w:spacing w:val="0"/>
          <w:w w:val="100"/>
          <w:sz w:val="32"/>
          <w:szCs w:val="32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960" w:val="left"/>
        </w:tabs>
        <w:spacing w:before="0" w:after="0" w:line="240" w:lineRule="auto"/>
        <w:ind w:left="114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3.1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Dialogue</w:t>
      </w:r>
      <w:r>
        <w:rPr>
          <w:rFonts w:ascii="Arial" w:hAnsi="Arial" w:cs="Arial" w:eastAsia="Arial"/>
          <w:b/>
          <w:bCs/>
          <w:spacing w:val="-1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procedures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1109" w:right="177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Controller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designed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controlled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external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device.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refer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device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logical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point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view,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Controller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cannot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perform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without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receiving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109" w:right="166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After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receiving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COMMAND,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Controller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execute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it,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back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adequate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regardless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whether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successfully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executed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109" w:right="202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never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unless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previously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activated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109" w:right="158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dialogue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procedure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between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always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established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PAIRS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MESSAGES,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which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initiated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always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8" w:lineRule="exact"/>
        <w:ind w:left="1109" w:right="-20"/>
        <w:jc w:val="left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268.200012pt;margin-top:37.918167pt;width:.1pt;height:7.08pt;mso-position-horizontal-relative:page;mso-position-vertical-relative:paragraph;z-index:-12235" coordorigin="5364,758" coordsize="2,142">
            <v:shape style="position:absolute;left:5364;top:758;width:2;height:142" coordorigin="5364,758" coordsize="0,142" path="m5364,758l5364,900e" filled="f" stroked="t" strokeweight="2.5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Figure</w:t>
      </w:r>
      <w:r>
        <w:rPr>
          <w:rFonts w:ascii="Arial" w:hAnsi="Arial" w:cs="Arial" w:eastAsia="Arial"/>
          <w:spacing w:val="-6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3.1:</w:t>
      </w:r>
      <w:r>
        <w:rPr>
          <w:rFonts w:ascii="Arial" w:hAnsi="Arial" w:cs="Arial" w:eastAsia="Arial"/>
          <w:spacing w:val="-4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Dialogue</w:t>
      </w:r>
      <w:r>
        <w:rPr>
          <w:rFonts w:ascii="Arial" w:hAnsi="Arial" w:cs="Arial" w:eastAsia="Arial"/>
          <w:spacing w:val="-9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procedure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pgSz w:w="11900" w:h="16840"/>
          <w:pgMar w:header="0" w:footer="845" w:top="680" w:bottom="1040" w:left="1160" w:right="1680"/>
        </w:sectPr>
      </w:pPr>
    </w:p>
    <w:p>
      <w:pPr>
        <w:spacing w:before="27" w:after="0" w:line="240" w:lineRule="auto"/>
        <w:ind w:right="-20"/>
        <w:jc w:val="right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112.239998pt;margin-top:17.972143pt;width:317.44pt;height:8.8pt;mso-position-horizontal-relative:page;mso-position-vertical-relative:paragraph;z-index:-12238" coordorigin="2245,359" coordsize="6349,176">
            <v:group style="position:absolute;left:2269;top:392;width:6300;height:2" coordorigin="2269,392" coordsize="6300,2">
              <v:shape style="position:absolute;left:2269;top:392;width:6300;height:2" coordorigin="2269,392" coordsize="6300,0" path="m2269,392l8569,392e" filled="f" stroked="t" strokeweight="2.44pt" strokecolor="#000000">
                <v:path arrowok="t"/>
              </v:shape>
            </v:group>
            <v:group style="position:absolute;left:5364;top:384;width:2;height:126" coordorigin="5364,384" coordsize="2,126">
              <v:shape style="position:absolute;left:5364;top:384;width:2;height:126" coordorigin="5364,384" coordsize="0,126" path="m5364,384l5364,510e" filled="f" stroked="t" strokeweight="2.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68.200012pt;margin-top:-7.537858pt;width:.1pt;height:6.3pt;mso-position-horizontal-relative:page;mso-position-vertical-relative:paragraph;z-index:-12237" coordorigin="5364,-151" coordsize="2,126">
            <v:shape style="position:absolute;left:5364;top:-151;width:2;height:126" coordorigin="5364,-151" coordsize="0,126" path="m5364,-151l5364,-25e" filled="f" stroked="t" strokeweight="2.5pt" strokecolor="#000000">
              <v:path arrowok="t"/>
            </v:shape>
            <w10:wrap type="none"/>
          </v:group>
        </w:pict>
      </w:r>
      <w:r>
        <w:rPr/>
        <w:pict>
          <v:group style="position:absolute;margin-left:268.200012pt;margin-top:31.822142pt;width:.1pt;height:6.3pt;mso-position-horizontal-relative:page;mso-position-vertical-relative:paragraph;z-index:-12232" coordorigin="5364,636" coordsize="2,126">
            <v:shape style="position:absolute;left:5364;top:636;width:2;height:126" coordorigin="5364,636" coordsize="0,126" path="m5364,636l5364,762e" filled="f" stroked="t" strokeweight="2.5pt" strokecolor="#000000">
              <v:path arrowok="t"/>
            </v:shape>
            <w10:wrap type="none"/>
          </v:group>
        </w:pict>
      </w:r>
      <w:r>
        <w:rPr/>
        <w:pict>
          <v:group style="position:absolute;margin-left:198.509995pt;margin-top:53.812141pt;width:187.02350pt;height:72.843500pt;mso-position-horizontal-relative:page;mso-position-vertical-relative:paragraph;z-index:-12231" coordorigin="3970,1076" coordsize="3740,1457">
            <v:group style="position:absolute;left:5364;top:2273;width:2;height:126" coordorigin="5364,2273" coordsize="2,126">
              <v:shape style="position:absolute;left:5364;top:2273;width:2;height:126" coordorigin="5364,2273" coordsize="0,126" path="m5364,2273l5364,2399e" filled="f" stroked="t" strokeweight="2.5pt" strokecolor="#000000">
                <v:path arrowok="t"/>
              </v:shape>
            </v:group>
            <v:group style="position:absolute;left:6695;top:2132;width:1008;height:394" coordorigin="6695,2132" coordsize="1008,394">
              <v:shape style="position:absolute;left:6695;top:2132;width:1008;height:394" coordorigin="6695,2132" coordsize="1008,394" path="m7703,2132l6695,2132,6695,2525,7703,2525,7703,2132xe" filled="f" stroked="t" strokeweight=".787pt" strokecolor="#000000">
                <v:path arrowok="t"/>
              </v:shape>
            </v:group>
            <v:group style="position:absolute;left:7152;top:1077;width:204;height:1070" coordorigin="7152,1077" coordsize="204,1070">
              <v:shape style="position:absolute;left:7152;top:1077;width:204;height:1070" coordorigin="7152,1077" coordsize="204,1070" path="m7247,1943l7152,1943,7262,2147,7342,1974,7247,1974,7247,1943xe" filled="t" fillcolor="#000000" stroked="f">
                <v:path arrowok="t"/>
                <v:fill/>
              </v:shape>
              <v:shape style="position:absolute;left:7152;top:1077;width:204;height:1070" coordorigin="7152,1077" coordsize="204,1070" path="m7262,1077l7247,1092,7247,1974,7262,1974,7262,1077xe" filled="t" fillcolor="#000000" stroked="f">
                <v:path arrowok="t"/>
                <v:fill/>
              </v:shape>
              <v:shape style="position:absolute;left:7152;top:1077;width:204;height:1070" coordorigin="7152,1077" coordsize="204,1070" path="m7356,1943l7262,1943,7262,1974,7342,1974,7356,1943xe" filled="t" fillcolor="#000000" stroked="f">
                <v:path arrowok="t"/>
                <v:fill/>
              </v:shape>
            </v:group>
            <v:group style="position:absolute;left:7247;top:1077;width:16;height:898" coordorigin="7247,1077" coordsize="16,898">
              <v:shape style="position:absolute;left:7247;top:1077;width:16;height:898" coordorigin="7247,1077" coordsize="16,898" path="m7262,1092l7262,1974,7247,1974,7247,1092,7262,1077,7262,1092xe" filled="f" stroked="t" strokeweight=".06pt" strokecolor="#000000">
                <v:path arrowok="t"/>
              </v:shape>
            </v:group>
            <v:group style="position:absolute;left:7152;top:1943;width:204;height:204" coordorigin="7152,1943" coordsize="204,204">
              <v:shape style="position:absolute;left:7152;top:1943;width:204;height:204" coordorigin="7152,1943" coordsize="204,204" path="m7356,1943l7262,2147,7152,1943,7356,1943xe" filled="f" stroked="t" strokeweight=".06pt" strokecolor="#000000">
                <v:path arrowok="t"/>
              </v:shape>
            </v:group>
            <v:group style="position:absolute;left:3971;top:2226;width:2708;height:204" coordorigin="3971,2226" coordsize="2708,204">
              <v:shape style="position:absolute;left:3971;top:2226;width:2708;height:204" coordorigin="3971,2226" coordsize="2708,204" path="m4175,2226l3971,2320,4175,2430,4175,2337,4144,2337,4144,2320,4175,2320,4175,2226xe" filled="t" fillcolor="#000000" stroked="f">
                <v:path arrowok="t"/>
                <v:fill/>
              </v:shape>
              <v:shape style="position:absolute;left:3971;top:2226;width:2708;height:204" coordorigin="3971,2226" coordsize="2708,204" path="m4175,2320l4144,2320,4144,2337,4175,2337,4175,2320xe" filled="t" fillcolor="#000000" stroked="f">
                <v:path arrowok="t"/>
                <v:fill/>
              </v:shape>
              <v:shape style="position:absolute;left:3971;top:2226;width:2708;height:204" coordorigin="3971,2226" coordsize="2708,204" path="m6679,2320l4175,2320,4175,2337,6679,2337,6679,2320xe" filled="t" fillcolor="#000000" stroked="f">
                <v:path arrowok="t"/>
                <v:fill/>
              </v:shape>
            </v:group>
            <v:group style="position:absolute;left:4144;top:2328;width:2536;height:2" coordorigin="4144,2328" coordsize="2536,2">
              <v:shape style="position:absolute;left:4144;top:2328;width:2536;height:2" coordorigin="4144,2328" coordsize="2536,0" path="m4144,2328l6679,2328e" filled="f" stroked="t" strokeweight=".84pt" strokecolor="#000000">
                <v:path arrowok="t"/>
              </v:shape>
            </v:group>
            <v:group style="position:absolute;left:3971;top:2226;width:204;height:204" coordorigin="3971,2226" coordsize="204,204">
              <v:shape style="position:absolute;left:3971;top:2226;width:204;height:204" coordorigin="3971,2226" coordsize="204,204" path="m4175,2430l3971,2320,4175,2226,4175,2430xe" filled="f" stroked="t" strokeweight=".0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68.200012pt;margin-top:58.582142pt;width:.1pt;height:6.3pt;mso-position-horizontal-relative:page;mso-position-vertical-relative:paragraph;z-index:-12229" coordorigin="5364,1172" coordsize="2,126">
            <v:shape style="position:absolute;left:5364;top:1172;width:2;height:126" coordorigin="5364,1172" coordsize="0,126" path="m5364,1172l5364,1298e" filled="f" stroked="t" strokeweight="2.5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spacing w:val="-16"/>
          <w:w w:val="101"/>
          <w:sz w:val="28"/>
          <w:szCs w:val="28"/>
        </w:rPr>
        <w:t>N</w:t>
      </w:r>
      <w:r>
        <w:rPr>
          <w:rFonts w:ascii="Arial" w:hAnsi="Arial" w:cs="Arial" w:eastAsia="Arial"/>
          <w:spacing w:val="1"/>
          <w:w w:val="101"/>
          <w:sz w:val="28"/>
          <w:szCs w:val="28"/>
        </w:rPr>
        <w:t>e</w:t>
      </w:r>
      <w:r>
        <w:rPr>
          <w:rFonts w:ascii="Arial" w:hAnsi="Arial" w:cs="Arial" w:eastAsia="Arial"/>
          <w:spacing w:val="-1"/>
          <w:w w:val="101"/>
          <w:sz w:val="28"/>
          <w:szCs w:val="28"/>
        </w:rPr>
        <w:t>t</w:t>
      </w:r>
      <w:r>
        <w:rPr>
          <w:rFonts w:ascii="Arial" w:hAnsi="Arial" w:cs="Arial" w:eastAsia="Arial"/>
          <w:spacing w:val="1"/>
          <w:w w:val="101"/>
          <w:sz w:val="28"/>
          <w:szCs w:val="28"/>
        </w:rPr>
        <w:t>w</w:t>
      </w:r>
      <w:r>
        <w:rPr>
          <w:rFonts w:ascii="Arial" w:hAnsi="Arial" w:cs="Arial" w:eastAsia="Arial"/>
          <w:spacing w:val="0"/>
          <w:w w:val="101"/>
          <w:sz w:val="28"/>
          <w:szCs w:val="28"/>
        </w:rPr>
        <w:t>ork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42" w:after="0" w:line="316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1"/>
          <w:position w:val="0"/>
          <w:sz w:val="28"/>
          <w:szCs w:val="28"/>
        </w:rPr>
        <w:t>MultiMech</w:t>
      </w:r>
      <w:r>
        <w:rPr>
          <w:rFonts w:ascii="Arial" w:hAnsi="Arial" w:cs="Arial" w:eastAsia="Arial"/>
          <w:spacing w:val="0"/>
          <w:w w:val="100"/>
          <w:position w:val="0"/>
          <w:sz w:val="28"/>
          <w:szCs w:val="28"/>
        </w:rPr>
      </w:r>
    </w:p>
    <w:p>
      <w:pPr>
        <w:spacing w:line="316" w:lineRule="exact"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260" w:bottom="1040" w:left="1160" w:right="1680"/>
          <w:cols w:num="2" w:equalWidth="0">
            <w:col w:w="3110" w:space="2047"/>
            <w:col w:w="3903"/>
          </w:cols>
        </w:sectPr>
      </w:pPr>
    </w:p>
    <w:p>
      <w:pPr>
        <w:spacing w:before="3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185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173" w:hRule="exact"/>
        </w:trPr>
        <w:tc>
          <w:tcPr>
            <w:tcW w:w="152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12" w:after="0" w:line="240" w:lineRule="auto"/>
              <w:ind w:left="118" w:right="-20"/>
              <w:jc w:val="left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Arial" w:hAnsi="Arial" w:cs="Arial" w:eastAsia="Arial"/>
                <w:spacing w:val="-15"/>
                <w:w w:val="101"/>
                <w:sz w:val="28"/>
                <w:szCs w:val="28"/>
              </w:rPr>
              <w:t>C</w:t>
            </w:r>
            <w:r>
              <w:rPr>
                <w:rFonts w:ascii="Arial" w:hAnsi="Arial" w:cs="Arial" w:eastAsia="Arial"/>
                <w:spacing w:val="0"/>
                <w:w w:val="101"/>
                <w:sz w:val="28"/>
                <w:szCs w:val="28"/>
              </w:rPr>
              <w:t>ommand</w:t>
            </w:r>
            <w:r>
              <w:rPr>
                <w:rFonts w:ascii="Arial" w:hAnsi="Arial" w:cs="Arial" w:eastAsia="Arial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811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898" w:type="dxa"/>
            <w:tcBorders>
              <w:top w:val="nil" w:sz="6" w:space="0" w:color="auto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221" w:hRule="exact"/>
        </w:trPr>
        <w:tc>
          <w:tcPr>
            <w:tcW w:w="1528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710" w:type="dxa"/>
            <w:gridSpan w:val="2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spacing w:before="9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7" w:after="0" w:line="316" w:lineRule="exact"/>
        <w:ind w:left="5676" w:right="-20"/>
        <w:jc w:val="left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268.200012pt;margin-top:48.322224pt;width:.1pt;height:6.3pt;mso-position-horizontal-relative:page;mso-position-vertical-relative:paragraph;z-index:-12236" coordorigin="5364,966" coordsize="2,126">
            <v:shape style="position:absolute;left:5364;top:966;width:2;height:126" coordorigin="5364,966" coordsize="0,126" path="m5364,966l5364,1092e" filled="f" stroked="t" strokeweight="2.5pt" strokecolor="#000000">
              <v:path arrowok="t"/>
            </v:shape>
            <w10:wrap type="none"/>
          </v:group>
        </w:pict>
      </w:r>
      <w:r>
        <w:rPr/>
        <w:pict>
          <v:group style="position:absolute;margin-left:268.200012pt;margin-top:34.942223pt;width:.1pt;height:6.3pt;mso-position-horizontal-relative:page;mso-position-vertical-relative:paragraph;z-index:-12234" coordorigin="5364,699" coordsize="2,126">
            <v:shape style="position:absolute;left:5364;top:699;width:2;height:126" coordorigin="5364,699" coordsize="0,126" path="m5364,699l5364,825e" filled="f" stroked="t" strokeweight="2.5pt" strokecolor="#000000">
              <v:path arrowok="t"/>
            </v:shape>
            <w10:wrap type="none"/>
          </v:group>
        </w:pict>
      </w:r>
      <w:r>
        <w:rPr/>
        <w:pict>
          <v:group style="position:absolute;margin-left:268.200012pt;margin-top:21.562223pt;width:.1pt;height:6.3pt;mso-position-horizontal-relative:page;mso-position-vertical-relative:paragraph;z-index:-12233" coordorigin="5364,431" coordsize="2,126">
            <v:shape style="position:absolute;left:5364;top:431;width:2;height:126" coordorigin="5364,431" coordsize="0,126" path="m5364,431l5364,557e" filled="f" stroked="t" strokeweight="2.5pt" strokecolor="#000000">
              <v:path arrowok="t"/>
            </v:shape>
            <w10:wrap type="none"/>
          </v:group>
        </w:pict>
      </w:r>
      <w:r>
        <w:rPr/>
        <w:pict>
          <v:group style="position:absolute;margin-left:268.200012pt;margin-top:-5.197777pt;width:.1pt;height:6.3pt;mso-position-horizontal-relative:page;mso-position-vertical-relative:paragraph;z-index:-12230" coordorigin="5364,-104" coordsize="2,126">
            <v:shape style="position:absolute;left:5364;top:-104;width:2;height:126" coordorigin="5364,-104" coordsize="0,126" path="m5364,-104l5364,22e" filled="f" stroked="t" strokeweight="2.5pt" strokecolor="#000000">
              <v:path arrowok="t"/>
            </v:shape>
            <w10:wrap type="none"/>
          </v:group>
        </w:pict>
      </w:r>
      <w:r>
        <w:rPr/>
        <w:pict>
          <v:group style="position:absolute;margin-left:268.200012pt;margin-top:-18.577778pt;width:.1pt;height:7.08pt;mso-position-horizontal-relative:page;mso-position-vertical-relative:paragraph;z-index:-12228" coordorigin="5364,-372" coordsize="2,142">
            <v:shape style="position:absolute;left:5364;top:-372;width:2;height:142" coordorigin="5364,-372" coordsize="0,142" path="m5364,-372l5364,-230e" filled="f" stroked="t" strokeweight="2.5pt" strokecolor="#000000">
              <v:path arrowok="t"/>
            </v:shape>
            <w10:wrap type="none"/>
          </v:group>
        </w:pict>
      </w:r>
      <w:r>
        <w:rPr/>
        <w:pict>
          <v:group style="position:absolute;margin-left:268.200012pt;margin-top:-32.737778pt;width:.1pt;height:6.3pt;mso-position-horizontal-relative:page;mso-position-vertical-relative:paragraph;z-index:-12227" coordorigin="5364,-655" coordsize="2,126">
            <v:shape style="position:absolute;left:5364;top:-655;width:2;height:126" coordorigin="5364,-655" coordsize="0,126" path="m5364,-655l5364,-529e" filled="f" stroked="t" strokeweight="2.5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spacing w:val="0"/>
          <w:w w:val="101"/>
          <w:position w:val="0"/>
          <w:sz w:val="28"/>
          <w:szCs w:val="28"/>
        </w:rPr>
        <w:t>Reply</w:t>
      </w:r>
      <w:r>
        <w:rPr>
          <w:rFonts w:ascii="Arial" w:hAnsi="Arial" w:cs="Arial" w:eastAsia="Arial"/>
          <w:spacing w:val="0"/>
          <w:w w:val="100"/>
          <w:position w:val="0"/>
          <w:sz w:val="28"/>
          <w:szCs w:val="28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960" w:val="left"/>
        </w:tabs>
        <w:spacing w:before="24" w:after="0" w:line="240" w:lineRule="auto"/>
        <w:ind w:left="114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3.2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Commands</w:t>
      </w:r>
      <w:r>
        <w:rPr>
          <w:rFonts w:ascii="Arial" w:hAnsi="Arial" w:cs="Arial" w:eastAsia="Arial"/>
          <w:b/>
          <w:bCs/>
          <w:spacing w:val="-1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overview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1109" w:right="150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Possible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available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handle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listed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below.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However,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strictly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required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common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at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site.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identified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long,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Hex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type w:val="continuous"/>
          <w:pgSz w:w="11900" w:h="16840"/>
          <w:pgMar w:top="260" w:bottom="1040" w:left="1160" w:right="1680"/>
        </w:sectPr>
      </w:pPr>
    </w:p>
    <w:p>
      <w:pPr>
        <w:spacing w:before="83" w:after="0" w:line="252" w:lineRule="exact"/>
        <w:ind w:left="969" w:right="198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everyday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normal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only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strictly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required.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These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969" w:right="438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’32’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……….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FORWARD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’35’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…........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CASSETTE-ID.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’37’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…........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CLOSE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’38’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…........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969" w:right="146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Any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drive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always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begin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“Start-of-day”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procedure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“Activation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Routine”,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which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basically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consists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two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’38’,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CASSETTE,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load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internal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parameters,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’35’,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CASSETTE-ID,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969" w:right="438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’38’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….........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’35’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….........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CASSETTE-ID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96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issued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”32”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FORWARD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96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command.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96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end-of-day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procedure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’37’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CLOSE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96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160" w:bottom="1040" w:left="1300" w:right="1680"/>
        </w:sectPr>
      </w:pPr>
    </w:p>
    <w:p>
      <w:pPr>
        <w:tabs>
          <w:tab w:pos="960" w:val="left"/>
        </w:tabs>
        <w:spacing w:before="59" w:after="0" w:line="240" w:lineRule="auto"/>
        <w:ind w:left="114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3.3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b/>
          <w:bCs/>
          <w:spacing w:val="-9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reply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overview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1109" w:right="141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paragraph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3.1,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dialogue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procedure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between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established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pairs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means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issued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own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back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109" w:right="191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general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terms,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contains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three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types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1563" w:right="4702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General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Hopper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Relevant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information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data</w:t>
      </w:r>
    </w:p>
    <w:p>
      <w:pPr>
        <w:spacing w:before="0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252" w:lineRule="exact"/>
        <w:ind w:left="1109" w:right="162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General</w:t>
      </w:r>
      <w:r>
        <w:rPr>
          <w:rFonts w:ascii="Arial" w:hAnsi="Arial" w:cs="Arial" w:eastAsia="Arial"/>
          <w:i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i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code</w:t>
      </w:r>
      <w:r>
        <w:rPr>
          <w:rFonts w:ascii="Arial" w:hAnsi="Arial" w:cs="Arial" w:eastAsia="Arial"/>
          <w:i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tells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what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final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result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been.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ASCII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at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beginning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52" w:lineRule="exact"/>
        <w:ind w:left="1109" w:right="149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i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i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code</w:t>
      </w:r>
      <w:r>
        <w:rPr>
          <w:rFonts w:ascii="Arial" w:hAnsi="Arial" w:cs="Arial" w:eastAsia="Arial"/>
          <w:i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gives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about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particular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situation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hoppers.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also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ASCII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same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General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make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interpretation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easy.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Depending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i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statu</w:t>
      </w:r>
      <w:r>
        <w:rPr>
          <w:rFonts w:ascii="Arial" w:hAnsi="Arial" w:cs="Arial" w:eastAsia="Arial"/>
          <w:i/>
          <w:spacing w:val="1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located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positions.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52" w:lineRule="exact"/>
        <w:ind w:left="1109" w:right="154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infor</w:t>
      </w:r>
      <w:r>
        <w:rPr>
          <w:rFonts w:ascii="Arial" w:hAnsi="Arial" w:cs="Arial" w:eastAsia="Arial"/>
          <w:i/>
          <w:spacing w:val="-2"/>
          <w:w w:val="100"/>
          <w:sz w:val="22"/>
          <w:szCs w:val="22"/>
        </w:rPr>
        <w:t>m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ation</w:t>
      </w:r>
      <w:r>
        <w:rPr>
          <w:rFonts w:ascii="Arial" w:hAnsi="Arial" w:cs="Arial" w:eastAsia="Arial"/>
          <w:i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dat</w:t>
      </w:r>
      <w:r>
        <w:rPr>
          <w:rFonts w:ascii="Arial" w:hAnsi="Arial" w:cs="Arial" w:eastAsia="Arial"/>
          <w:i/>
          <w:spacing w:val="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necessary,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gives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detailed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required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corresponding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like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ID-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nu</w:t>
      </w:r>
      <w:r>
        <w:rPr>
          <w:rFonts w:ascii="Arial" w:hAnsi="Arial" w:cs="Arial" w:eastAsia="Arial"/>
          <w:i/>
          <w:spacing w:val="-2"/>
          <w:w w:val="100"/>
          <w:sz w:val="22"/>
          <w:szCs w:val="22"/>
        </w:rPr>
        <w:t>m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ber</w:t>
      </w:r>
      <w:r>
        <w:rPr>
          <w:rFonts w:ascii="Arial" w:hAnsi="Arial" w:cs="Arial" w:eastAsia="Arial"/>
          <w:i/>
          <w:spacing w:val="1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dispensed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109" w:right="171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i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codes</w:t>
      </w:r>
      <w:r>
        <w:rPr>
          <w:rFonts w:ascii="Arial" w:hAnsi="Arial" w:cs="Arial" w:eastAsia="Arial"/>
          <w:i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itself,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both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General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ones,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provide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several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kinds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52" w:lineRule="exact"/>
        <w:ind w:left="1109" w:right="533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Successful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Hardware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Software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mistakes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Communication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situation.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109" w:right="157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detailed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analysis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i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codes</w:t>
      </w:r>
      <w:r>
        <w:rPr>
          <w:rFonts w:ascii="Arial" w:hAnsi="Arial" w:cs="Arial" w:eastAsia="Arial"/>
          <w:i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done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later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manual.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109" w:right="206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described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section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document.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320" w:bottom="1040" w:left="1160" w:right="1680"/>
        </w:sectPr>
      </w:pPr>
    </w:p>
    <w:p>
      <w:pPr>
        <w:tabs>
          <w:tab w:pos="960" w:val="left"/>
        </w:tabs>
        <w:spacing w:before="63" w:after="0" w:line="240" w:lineRule="auto"/>
        <w:ind w:left="114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3.4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Coding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of</w:t>
      </w:r>
      <w:r>
        <w:rPr>
          <w:rFonts w:ascii="Arial" w:hAnsi="Arial" w:cs="Arial" w:eastAsia="Arial"/>
          <w:b/>
          <w:bCs/>
          <w:spacing w:val="-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Note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Tra</w:t>
      </w:r>
      <w:r>
        <w:rPr>
          <w:rFonts w:ascii="Arial" w:hAnsi="Arial" w:cs="Arial" w:eastAsia="Arial"/>
          <w:b/>
          <w:bCs/>
          <w:spacing w:val="-3"/>
          <w:w w:val="100"/>
          <w:sz w:val="28"/>
          <w:szCs w:val="28"/>
        </w:rPr>
        <w:t>y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52" w:lineRule="exact"/>
        <w:ind w:left="1109" w:right="137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two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modes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depending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setting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251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–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source.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modes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“Fixed”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“Tray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magnet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coded”.</w:t>
      </w:r>
      <w:r>
        <w:rPr>
          <w:rFonts w:ascii="Arial" w:hAnsi="Arial" w:cs="Arial" w:eastAsia="Arial"/>
          <w:spacing w:val="5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251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written,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(size,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denomination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code)</w:t>
      </w:r>
      <w:r>
        <w:rPr>
          <w:rFonts w:ascii="Arial" w:hAnsi="Arial" w:cs="Arial" w:eastAsia="Arial"/>
          <w:spacing w:val="5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size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parameters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cleared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denominations.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8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Fixed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Mode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1109" w:right="142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‘Note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source’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‘0’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denomination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fixed.</w:t>
      </w:r>
      <w:r>
        <w:rPr>
          <w:rFonts w:ascii="Arial" w:hAnsi="Arial" w:cs="Arial" w:eastAsia="Arial"/>
          <w:spacing w:val="5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installed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calibrated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setup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single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denomination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bank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note.</w:t>
      </w:r>
      <w:r>
        <w:rPr>
          <w:rFonts w:ascii="Arial" w:hAnsi="Arial" w:cs="Arial" w:eastAsia="Arial"/>
          <w:spacing w:val="5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re-calibrated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denomination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changed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(Write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zero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392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start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recalibration.)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8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Tray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magnet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mode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1109" w:right="146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‘Note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source’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‘1’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denomination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loaded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determined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magnet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installed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calibrated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accept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single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denomination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calibrated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denominations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8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tray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numbers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0" w:lineRule="auto"/>
        <w:ind w:left="110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identified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unique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ID-number.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109" w:right="157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Throughout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manual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making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references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ID-NUMBERs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also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numbers.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It’s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extremely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important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clearly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understand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both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concepts.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ID-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5-digit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numeric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109" w:right="157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magnet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coded”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mode,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loaded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lower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CH2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feeder.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forward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(dispense)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requests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module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number.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Therefore,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always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necessary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correspondence</w:t>
      </w:r>
      <w:r>
        <w:rPr>
          <w:rFonts w:ascii="Arial" w:hAnsi="Arial" w:cs="Arial" w:eastAsia="Arial"/>
          <w:spacing w:val="-1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between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contains.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what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109" w:right="137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defined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internally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identified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one-digit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which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Number.</w:t>
      </w:r>
      <w:r>
        <w:rPr>
          <w:rFonts w:ascii="Arial" w:hAnsi="Arial" w:cs="Arial" w:eastAsia="Arial"/>
          <w:spacing w:val="5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top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reported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1,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2,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on.</w:t>
      </w:r>
      <w:r>
        <w:rPr>
          <w:rFonts w:ascii="Arial" w:hAnsi="Arial" w:cs="Arial" w:eastAsia="Arial"/>
          <w:spacing w:val="5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0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reported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compatibility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NMD50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–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110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special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notes.</w:t>
      </w:r>
      <w:r>
        <w:rPr>
          <w:rFonts w:ascii="Arial" w:hAnsi="Arial" w:cs="Arial" w:eastAsia="Arial"/>
          <w:spacing w:val="5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10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integrated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top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040" w:bottom="1040" w:left="1160" w:right="1680"/>
        </w:sectPr>
      </w:pPr>
    </w:p>
    <w:p>
      <w:pPr>
        <w:spacing w:before="0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0" w:lineRule="auto"/>
        <w:ind w:left="828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Assigning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ID-numbers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tra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y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MultiMech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969" w:right="165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ID-number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assign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depending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setting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251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–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source.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969" w:right="153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‘fixed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mode’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digit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ID-number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assigned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feeder.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writing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9H28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where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number.</w:t>
      </w:r>
      <w:r>
        <w:rPr>
          <w:rFonts w:ascii="Arial" w:hAnsi="Arial" w:cs="Arial" w:eastAsia="Arial"/>
          <w:spacing w:val="5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Currency,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denomination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size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also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assigned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writing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9H27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96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9H29.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969" w:right="159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‘tray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magnet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coded’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mode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digit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ID-number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assigned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unique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code.</w:t>
      </w:r>
      <w:r>
        <w:rPr>
          <w:rFonts w:ascii="Arial" w:hAnsi="Arial" w:cs="Arial" w:eastAsia="Arial"/>
          <w:spacing w:val="5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five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available,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A,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D,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F,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R.</w:t>
      </w:r>
      <w:r>
        <w:rPr>
          <w:rFonts w:ascii="Arial" w:hAnsi="Arial" w:cs="Arial" w:eastAsia="Arial"/>
          <w:spacing w:val="5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installer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assigns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denomination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969" w:right="152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ID-number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assigned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code.</w:t>
      </w:r>
      <w:r>
        <w:rPr>
          <w:rFonts w:ascii="Arial" w:hAnsi="Arial" w:cs="Arial" w:eastAsia="Arial"/>
          <w:spacing w:val="5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writing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9H28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where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loaded.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969" w:right="179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Currency,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denomination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size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also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assigned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writing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9H27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9H29.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828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tray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magnet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codes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8" w:lineRule="exact"/>
        <w:ind w:left="96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uses</w:t>
      </w:r>
      <w:r>
        <w:rPr>
          <w:rFonts w:ascii="Arial" w:hAnsi="Arial" w:cs="Arial" w:eastAsia="Arial"/>
          <w:spacing w:val="-5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4</w:t>
      </w:r>
      <w:r>
        <w:rPr>
          <w:rFonts w:ascii="Arial" w:hAnsi="Arial" w:cs="Arial" w:eastAsia="Arial"/>
          <w:spacing w:val="-1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magnets</w:t>
      </w:r>
      <w:r>
        <w:rPr>
          <w:rFonts w:ascii="Arial" w:hAnsi="Arial" w:cs="Arial" w:eastAsia="Arial"/>
          <w:spacing w:val="-8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identifying</w:t>
      </w:r>
      <w:r>
        <w:rPr>
          <w:rFonts w:ascii="Arial" w:hAnsi="Arial" w:cs="Arial" w:eastAsia="Arial"/>
          <w:spacing w:val="-10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code.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0" w:type="auto"/>
        <w:jc w:val="left"/>
        <w:tblInd w:w="17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262" w:hRule="exact"/>
        </w:trPr>
        <w:tc>
          <w:tcPr>
            <w:tcW w:w="1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02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Tray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Code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29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0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Magnet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Plug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Position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1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83" w:right="164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83" w:right="165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83" w:right="164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83" w:right="164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1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763" w:right="74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84" w:right="16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207" w:right="190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-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207" w:right="189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-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207" w:right="189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-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1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769" w:right="749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208" w:right="188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-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84" w:right="164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84" w:right="16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84" w:right="16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1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763" w:right="74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208" w:right="188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-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84" w:right="164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84" w:right="16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84" w:right="16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1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775" w:right="755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207" w:right="189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-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84" w:right="165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84" w:right="16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83" w:right="16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1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757" w:right="737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208" w:right="188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-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84" w:right="164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84" w:right="16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84" w:right="16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before="16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36" w:after="0" w:line="252" w:lineRule="exact"/>
        <w:ind w:left="969" w:right="177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Denomination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identifies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top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compartment.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other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identified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A,D,F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71" w:lineRule="exact"/>
        <w:ind w:left="828" w:right="-2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113.559998pt;margin-top:19.846251pt;width:281.650pt;height:126.08pt;mso-position-horizontal-relative:page;mso-position-vertical-relative:paragraph;z-index:-12226" coordorigin="2271,397" coordsize="5633,2522">
            <v:group style="position:absolute;left:2346;top:397;width:5483;height:27" coordorigin="2346,397" coordsize="5483,27">
              <v:shape style="position:absolute;left:2346;top:397;width:5483;height:27" coordorigin="2346,397" coordsize="5483,27" path="m2346,424l7829,424,7829,397,2346,397,2346,424xe" filled="t" fillcolor="#000000" stroked="f">
                <v:path arrowok="t"/>
                <v:fill/>
              </v:shape>
            </v:group>
            <v:group style="position:absolute;left:2346;top:397;width:5484;height:2" coordorigin="2346,397" coordsize="5484,2">
              <v:shape style="position:absolute;left:2346;top:397;width:5484;height:2" coordorigin="2346,397" coordsize="5484,1" path="m2346,399l7830,399,7830,397,2346,397,2346,399xe" filled="t" fillcolor="#000000" stroked="f">
                <v:path arrowok="t"/>
                <v:fill/>
              </v:shape>
            </v:group>
            <v:group style="position:absolute;left:2346;top:398;width:2;height:26" coordorigin="2346,398" coordsize="2,26">
              <v:shape style="position:absolute;left:2346;top:398;width:2;height:26" coordorigin="2346,398" coordsize="0,26" path="m2346,398l2346,424e" filled="f" stroked="t" strokeweight=".06pt" strokecolor="#000000">
                <v:path arrowok="t"/>
              </v:shape>
            </v:group>
            <v:group style="position:absolute;left:7829;top:398;width:2;height:26" coordorigin="7829,398" coordsize="2,26">
              <v:shape style="position:absolute;left:7829;top:398;width:2;height:26" coordorigin="7829,398" coordsize="0,26" path="m7829,398l7829,424e" filled="f" stroked="t" strokeweight=".06pt" strokecolor="#000000">
                <v:path arrowok="t"/>
              </v:shape>
            </v:group>
            <v:group style="position:absolute;left:2346;top:423;width:5484;height:2" coordorigin="2346,423" coordsize="5484,2">
              <v:shape style="position:absolute;left:2346;top:423;width:5484;height:2" coordorigin="2346,423" coordsize="5484,1" path="m2346,424l7830,424,7830,423,2346,423,2346,424xe" filled="t" fillcolor="#000000" stroked="f">
                <v:path arrowok="t"/>
                <v:fill/>
              </v:shape>
            </v:group>
            <v:group style="position:absolute;left:2346;top:2891;width:5299;height:27" coordorigin="2346,2891" coordsize="5299,27">
              <v:shape style="position:absolute;left:2346;top:2891;width:5299;height:27" coordorigin="2346,2891" coordsize="5299,27" path="m2346,2918l7645,2918,7645,2891,2346,2891,2346,2918xe" filled="t" fillcolor="#000000" stroked="f">
                <v:path arrowok="t"/>
                <v:fill/>
              </v:shape>
            </v:group>
            <v:group style="position:absolute;left:2346;top:2916;width:5299;height:2" coordorigin="2346,2916" coordsize="5299,2">
              <v:shape style="position:absolute;left:2346;top:2916;width:5299;height:2" coordorigin="2346,2916" coordsize="5299,1" path="m2346,2917l7645,2917,7645,2916,2346,2916,2346,2917xe" filled="t" fillcolor="#000000" stroked="f">
                <v:path arrowok="t"/>
                <v:fill/>
              </v:shape>
            </v:group>
            <v:group style="position:absolute;left:7645;top:2890;width:2;height:26" coordorigin="7645,2890" coordsize="2,26">
              <v:shape style="position:absolute;left:7645;top:2890;width:2;height:26" coordorigin="7645,2890" coordsize="0,26" path="m7645,2890l7645,2917e" filled="f" stroked="t" strokeweight=".06pt" strokecolor="#000000">
                <v:path arrowok="t"/>
              </v:shape>
            </v:group>
            <v:group style="position:absolute;left:2346;top:2890;width:2;height:26" coordorigin="2346,2890" coordsize="2,26">
              <v:shape style="position:absolute;left:2346;top:2890;width:2;height:26" coordorigin="2346,2890" coordsize="0,26" path="m2346,2890l2346,2917e" filled="f" stroked="t" strokeweight=".06pt" strokecolor="#000000">
                <v:path arrowok="t"/>
              </v:shape>
            </v:group>
            <v:group style="position:absolute;left:2346;top:2891;width:5299;height:2" coordorigin="2346,2891" coordsize="5299,2">
              <v:shape style="position:absolute;left:2346;top:2891;width:5299;height:2" coordorigin="2346,2891" coordsize="5299,1" path="m2346,2892l7645,2892,7645,2891,2346,2891,2346,2892xe" filled="t" fillcolor="#000000" stroked="f">
                <v:path arrowok="t"/>
                <v:fill/>
              </v:shape>
            </v:group>
            <v:group style="position:absolute;left:2273;top:2829;width:73;height:84" coordorigin="2273,2829" coordsize="73,84">
              <v:shape style="position:absolute;left:2273;top:2829;width:73;height:84" coordorigin="2273,2829" coordsize="73,84" path="m2273,2829l2292,2888,2326,2913,2346,2892,2324,2885,2308,2872,2298,2854,2293,2831,2273,2829xe" filled="t" fillcolor="#000000" stroked="f">
                <v:path arrowok="t"/>
                <v:fill/>
              </v:shape>
            </v:group>
            <v:group style="position:absolute;left:2273;top:2829;width:73;height:84" coordorigin="2273,2829" coordsize="73,84">
              <v:shape style="position:absolute;left:2273;top:2829;width:73;height:84" coordorigin="2273,2829" coordsize="73,84" path="m2274,2850l2281,2870,2292,2888,2308,2903,2326,2913,2346,2892,2324,2885,2308,2872,2298,2854,2293,2831,2273,2829,2274,2850xe" filled="f" stroked="t" strokeweight=".06pt" strokecolor="#000000">
                <v:path arrowok="t"/>
              </v:shape>
            </v:group>
            <v:group style="position:absolute;left:2273;top:2828;width:2;height:22" coordorigin="2273,2828" coordsize="2,22">
              <v:shape style="position:absolute;left:2273;top:2828;width:2;height:22" coordorigin="2273,2828" coordsize="1,22" path="m2274,2850l2273,2829,2273,2828e" filled="f" stroked="t" strokeweight=".06pt" strokecolor="#000000">
                <v:path arrowok="t"/>
              </v:shape>
            </v:group>
            <v:group style="position:absolute;left:2273;top:2848;width:7;height:19" coordorigin="2273,2848" coordsize="7,19">
              <v:shape style="position:absolute;left:2273;top:2848;width:7;height:19" coordorigin="2273,2848" coordsize="7,19" path="m2280,2868l2274,2850,2273,2848e" filled="f" stroked="t" strokeweight=".06pt" strokecolor="#000000">
                <v:path arrowok="t"/>
              </v:shape>
            </v:group>
            <v:group style="position:absolute;left:2279;top:2866;width:10;height:17" coordorigin="2279,2866" coordsize="10,17">
              <v:shape style="position:absolute;left:2279;top:2866;width:10;height:17" coordorigin="2279,2866" coordsize="10,17" path="m2288,2883l2280,2868,2279,2866e" filled="f" stroked="t" strokeweight=".06pt" strokecolor="#000000">
                <v:path arrowok="t"/>
              </v:shape>
            </v:group>
            <v:group style="position:absolute;left:2288;top:2882;width:12;height:16" coordorigin="2288,2882" coordsize="12,16">
              <v:shape style="position:absolute;left:2288;top:2882;width:12;height:16" coordorigin="2288,2882" coordsize="12,16" path="m2300,2898l2288,2883,2288,2882e" filled="f" stroked="t" strokeweight=".06pt" strokecolor="#000000">
                <v:path arrowok="t"/>
              </v:shape>
            </v:group>
            <v:group style="position:absolute;left:2299;top:2896;width:16;height:11" coordorigin="2299,2896" coordsize="16,11">
              <v:shape style="position:absolute;left:2299;top:2896;width:16;height:11" coordorigin="2299,2896" coordsize="16,11" path="m2315,2907l2300,2898,2299,2896e" filled="f" stroked="t" strokeweight=".06pt" strokecolor="#000000">
                <v:path arrowok="t"/>
              </v:shape>
            </v:group>
            <v:group style="position:absolute;left:2314;top:2906;width:17;height:8" coordorigin="2314,2906" coordsize="17,8">
              <v:shape style="position:absolute;left:2314;top:2906;width:17;height:8" coordorigin="2314,2906" coordsize="17,8" path="m2330,2914l2315,2907,2314,2906e" filled="f" stroked="t" strokeweight=".06pt" strokecolor="#000000">
                <v:path arrowok="t"/>
              </v:shape>
            </v:group>
            <v:group style="position:absolute;left:2329;top:2913;width:17;height:4" coordorigin="2329,2913" coordsize="17,4">
              <v:shape style="position:absolute;left:2329;top:2913;width:17;height:4" coordorigin="2329,2913" coordsize="17,4" path="m2346,2917l2330,2914,2329,2913e" filled="f" stroked="t" strokeweight=".06pt" strokecolor="#000000">
                <v:path arrowok="t"/>
              </v:shape>
            </v:group>
            <v:group style="position:absolute;left:2293;top:2828;width:2;height:18" coordorigin="2293,2828" coordsize="2,18">
              <v:shape style="position:absolute;left:2293;top:2828;width:2;height:18" coordorigin="2293,2828" coordsize="2,18" path="m2296,2846l2293,2829,2293,2828e" filled="f" stroked="t" strokeweight=".06pt" strokecolor="#000000">
                <v:path arrowok="t"/>
              </v:shape>
            </v:group>
            <v:group style="position:absolute;left:2294;top:2845;width:6;height:16" coordorigin="2294,2845" coordsize="6,16">
              <v:shape style="position:absolute;left:2294;top:2845;width:6;height:16" coordorigin="2294,2845" coordsize="6,16" path="m2300,2860l2296,2846,2294,2845e" filled="f" stroked="t" strokeweight=".06pt" strokecolor="#000000">
                <v:path arrowok="t"/>
              </v:shape>
            </v:group>
            <v:group style="position:absolute;left:2299;top:2859;width:10;height:14" coordorigin="2299,2859" coordsize="10,14">
              <v:shape style="position:absolute;left:2299;top:2859;width:10;height:14" coordorigin="2299,2859" coordsize="10,14" path="m2309,2874l2300,2860,2299,2859e" filled="f" stroked="t" strokeweight=".06pt" strokecolor="#000000">
                <v:path arrowok="t"/>
              </v:shape>
            </v:group>
            <v:group style="position:absolute;left:2309;top:2872;width:11;height:11" coordorigin="2309,2872" coordsize="11,11">
              <v:shape style="position:absolute;left:2309;top:2872;width:11;height:11" coordorigin="2309,2872" coordsize="11,11" path="m2320,2883l2309,2874,2309,2872e" filled="f" stroked="t" strokeweight=".06pt" strokecolor="#000000">
                <v:path arrowok="t"/>
              </v:shape>
            </v:group>
            <v:group style="position:absolute;left:2320;top:2882;width:13;height:7" coordorigin="2320,2882" coordsize="13,7">
              <v:shape style="position:absolute;left:2320;top:2882;width:13;height:7" coordorigin="2320,2882" coordsize="13,7" path="m2333,2889l2320,2883,2320,2882e" filled="f" stroked="t" strokeweight=".06pt" strokecolor="#000000">
                <v:path arrowok="t"/>
              </v:shape>
            </v:group>
            <v:group style="position:absolute;left:2332;top:2888;width:14;height:4" coordorigin="2332,2888" coordsize="14,4">
              <v:shape style="position:absolute;left:2332;top:2888;width:14;height:4" coordorigin="2332,2888" coordsize="14,4" path="m2346,2892l2333,2889,2332,2888e" filled="f" stroked="t" strokeweight=".06pt" strokecolor="#000000">
                <v:path arrowok="t"/>
              </v:shape>
            </v:group>
            <v:group style="position:absolute;left:2273;top:2829;width:22;height:2" coordorigin="2273,2829" coordsize="22,2">
              <v:shape style="position:absolute;left:2273;top:2829;width:22;height:2" coordorigin="2273,2829" coordsize="22,0" path="m2273,2829l2294,2829e" filled="f" stroked="t" strokeweight=".06pt" strokecolor="#000000">
                <v:path arrowok="t"/>
              </v:shape>
            </v:group>
            <v:group style="position:absolute;left:2271;top:484;width:24;height:2346" coordorigin="2271,484" coordsize="24,2346">
              <v:shape style="position:absolute;left:2271;top:484;width:24;height:2346" coordorigin="2271,484" coordsize="24,2346" path="m2271,2830l2295,2830,2295,484,2271,484,2271,2830xe" filled="t" fillcolor="#000000" stroked="f">
                <v:path arrowok="t"/>
                <v:fill/>
              </v:shape>
            </v:group>
            <v:group style="position:absolute;left:2272;top:483;width:2;height:2346" coordorigin="2272,483" coordsize="2,2346">
              <v:shape style="position:absolute;left:2272;top:483;width:2;height:2346" coordorigin="2272,483" coordsize="1,2346" path="m2272,2829l2273,2829,2273,483,2272,483,2272,2829xe" filled="t" fillcolor="#000000" stroked="f">
                <v:path arrowok="t"/>
                <v:fill/>
              </v:shape>
            </v:group>
            <v:group style="position:absolute;left:2273;top:484;width:22;height:2" coordorigin="2273,484" coordsize="22,2">
              <v:shape style="position:absolute;left:2273;top:484;width:22;height:2" coordorigin="2273,484" coordsize="22,0" path="m2273,484l2294,484e" filled="f" stroked="t" strokeweight=".06pt" strokecolor="#000000">
                <v:path arrowok="t"/>
              </v:shape>
            </v:group>
            <v:group style="position:absolute;left:2293;top:483;width:2;height:2346" coordorigin="2293,483" coordsize="2,2346">
              <v:shape style="position:absolute;left:2293;top:483;width:2;height:2346" coordorigin="2293,483" coordsize="0,2346" path="m2293,2829l2293,483e" filled="f" stroked="t" strokeweight=".06pt" strokecolor="#000000">
                <v:path arrowok="t"/>
              </v:shape>
            </v:group>
            <v:group style="position:absolute;left:2273;top:398;width:73;height:86" coordorigin="2273,398" coordsize="73,86">
              <v:shape style="position:absolute;left:2273;top:398;width:73;height:86" coordorigin="2273,398" coordsize="73,86" path="m2346,398l2283,439,2273,479,2293,484,2297,463,2306,444,2321,429,2341,423,2346,398xe" filled="t" fillcolor="#000000" stroked="f">
                <v:path arrowok="t"/>
                <v:fill/>
              </v:shape>
            </v:group>
            <v:group style="position:absolute;left:2273;top:398;width:73;height:86" coordorigin="2273,398" coordsize="73,86">
              <v:shape style="position:absolute;left:2273;top:398;width:73;height:86" coordorigin="2273,398" coordsize="73,86" path="m2330,399l2283,439,2273,479,2293,484,2297,463,2306,444,2321,429,2341,423,2346,398,2330,399xe" filled="f" stroked="t" strokeweight=".06pt" strokecolor="#000000">
                <v:path arrowok="t"/>
              </v:shape>
            </v:group>
            <v:group style="position:absolute;left:2330;top:398;width:17;height:2" coordorigin="2330,398" coordsize="17,2">
              <v:shape style="position:absolute;left:2330;top:398;width:17;height:2" coordorigin="2330,398" coordsize="17,1" path="m2330,399l2346,398,2347,398e" filled="f" stroked="t" strokeweight=".06pt" strokecolor="#000000">
                <v:path arrowok="t"/>
              </v:shape>
            </v:group>
            <v:group style="position:absolute;left:2315;top:398;width:16;height:8" coordorigin="2315,398" coordsize="16,8">
              <v:shape style="position:absolute;left:2315;top:398;width:16;height:8" coordorigin="2315,398" coordsize="16,8" path="m2315,406l2330,399,2330,398e" filled="f" stroked="t" strokeweight=".06pt" strokecolor="#000000">
                <v:path arrowok="t"/>
              </v:shape>
            </v:group>
            <v:group style="position:absolute;left:2300;top:405;width:14;height:12" coordorigin="2300,405" coordsize="14,12">
              <v:shape style="position:absolute;left:2300;top:405;width:14;height:12" coordorigin="2300,405" coordsize="14,12" path="m2300,417l2315,406,2315,405e" filled="f" stroked="t" strokeweight=".06pt" strokecolor="#000000">
                <v:path arrowok="t"/>
              </v:shape>
            </v:group>
            <v:group style="position:absolute;left:2288;top:416;width:13;height:14" coordorigin="2288,416" coordsize="13,14">
              <v:shape style="position:absolute;left:2288;top:416;width:13;height:14" coordorigin="2288,416" coordsize="13,14" path="m2288,430l2300,417,2302,416e" filled="f" stroked="t" strokeweight=".06pt" strokecolor="#000000">
                <v:path arrowok="t"/>
              </v:shape>
            </v:group>
            <v:group style="position:absolute;left:2280;top:429;width:10;height:18" coordorigin="2280,429" coordsize="10,18">
              <v:shape style="position:absolute;left:2280;top:429;width:10;height:18" coordorigin="2280,429" coordsize="10,18" path="m2280,447l2288,430,2290,429e" filled="f" stroked="t" strokeweight=".06pt" strokecolor="#000000">
                <v:path arrowok="t"/>
              </v:shape>
            </v:group>
            <v:group style="position:absolute;left:2274;top:446;width:7;height:19" coordorigin="2274,446" coordsize="7,19">
              <v:shape style="position:absolute;left:2274;top:446;width:7;height:19" coordorigin="2274,446" coordsize="7,19" path="m2274,465l2280,447,2281,446e" filled="f" stroked="t" strokeweight=".06pt" strokecolor="#000000">
                <v:path arrowok="t"/>
              </v:shape>
            </v:group>
            <v:group style="position:absolute;left:2273;top:464;width:2;height:20" coordorigin="2273,464" coordsize="2,20">
              <v:shape style="position:absolute;left:2273;top:464;width:2;height:20" coordorigin="2273,464" coordsize="2,20" path="m2273,484l2274,465,2275,464e" filled="f" stroked="t" strokeweight=".06pt" strokecolor="#000000">
                <v:path arrowok="t"/>
              </v:shape>
            </v:group>
            <v:group style="position:absolute;left:2333;top:422;width:14;height:2" coordorigin="2333,422" coordsize="14,2">
              <v:shape style="position:absolute;left:2333;top:422;width:14;height:2" coordorigin="2333,422" coordsize="14,2" path="m2333,424l2346,423,2347,422e" filled="f" stroked="t" strokeweight=".06pt" strokecolor="#000000">
                <v:path arrowok="t"/>
              </v:shape>
            </v:group>
            <v:group style="position:absolute;left:2320;top:424;width:14;height:6" coordorigin="2320,424" coordsize="14,6">
              <v:shape style="position:absolute;left:2320;top:424;width:14;height:6" coordorigin="2320,424" coordsize="14,6" path="m2320,430l2333,424,2334,424e" filled="f" stroked="t" strokeweight=".06pt" strokecolor="#000000">
                <v:path arrowok="t"/>
              </v:shape>
            </v:group>
            <v:group style="position:absolute;left:2309;top:429;width:12;height:12" coordorigin="2309,429" coordsize="12,12">
              <v:shape style="position:absolute;left:2309;top:429;width:12;height:12" coordorigin="2309,429" coordsize="12,12" path="m2309,441l2321,429e" filled="f" stroked="t" strokeweight=".06pt" strokecolor="#000000">
                <v:path arrowok="t"/>
              </v:shape>
            </v:group>
            <v:group style="position:absolute;left:2300;top:440;width:10;height:13" coordorigin="2300,440" coordsize="10,13">
              <v:shape style="position:absolute;left:2300;top:440;width:10;height:13" coordorigin="2300,440" coordsize="10,13" path="m2300,453l2309,441,2310,440e" filled="f" stroked="t" strokeweight=".06pt" strokecolor="#000000">
                <v:path arrowok="t"/>
              </v:shape>
            </v:group>
            <v:group style="position:absolute;left:2296;top:452;width:6;height:17" coordorigin="2296,452" coordsize="6,17">
              <v:shape style="position:absolute;left:2296;top:452;width:6;height:17" coordorigin="2296,452" coordsize="6,17" path="m2296,469l2300,453,2302,452e" filled="f" stroked="t" strokeweight=".06pt" strokecolor="#000000">
                <v:path arrowok="t"/>
              </v:shape>
            </v:group>
            <v:group style="position:absolute;left:2293;top:468;width:4;height:17" coordorigin="2293,468" coordsize="4,17">
              <v:shape style="position:absolute;left:2293;top:468;width:4;height:17" coordorigin="2293,468" coordsize="4,17" path="m2293,484l2296,469,2297,468e" filled="f" stroked="t" strokeweight=".06pt" strokecolor="#000000">
                <v:path arrowok="t"/>
              </v:shape>
              <v:shape style="position:absolute;left:7549;top:397;width:356;height:2521" type="#_x0000_t75">
                <v:imagedata r:id="rId17" o:title="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Magnet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plug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positions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on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note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tray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34" w:after="0" w:line="240" w:lineRule="auto"/>
        <w:ind w:right="2675"/>
        <w:jc w:val="right"/>
        <w:rPr>
          <w:rFonts w:ascii="Courier New" w:hAnsi="Courier New" w:cs="Courier New" w:eastAsia="Courier New"/>
          <w:sz w:val="25"/>
          <w:szCs w:val="25"/>
        </w:rPr>
      </w:pPr>
      <w:r>
        <w:rPr>
          <w:rFonts w:ascii="Courier New" w:hAnsi="Courier New" w:cs="Courier New" w:eastAsia="Courier New"/>
          <w:spacing w:val="-1"/>
          <w:w w:val="74"/>
          <w:sz w:val="25"/>
          <w:szCs w:val="25"/>
        </w:rPr>
        <w:t>P</w:t>
      </w:r>
      <w:r>
        <w:rPr>
          <w:rFonts w:ascii="Courier New" w:hAnsi="Courier New" w:cs="Courier New" w:eastAsia="Courier New"/>
          <w:spacing w:val="1"/>
          <w:w w:val="74"/>
          <w:sz w:val="25"/>
          <w:szCs w:val="25"/>
        </w:rPr>
        <w:t>o</w:t>
      </w:r>
      <w:r>
        <w:rPr>
          <w:rFonts w:ascii="Courier New" w:hAnsi="Courier New" w:cs="Courier New" w:eastAsia="Courier New"/>
          <w:spacing w:val="-1"/>
          <w:w w:val="74"/>
          <w:sz w:val="25"/>
          <w:szCs w:val="25"/>
        </w:rPr>
        <w:t>s</w:t>
      </w:r>
      <w:r>
        <w:rPr>
          <w:rFonts w:ascii="Courier New" w:hAnsi="Courier New" w:cs="Courier New" w:eastAsia="Courier New"/>
          <w:spacing w:val="1"/>
          <w:w w:val="74"/>
          <w:sz w:val="25"/>
          <w:szCs w:val="25"/>
        </w:rPr>
        <w:t>i</w:t>
      </w:r>
      <w:r>
        <w:rPr>
          <w:rFonts w:ascii="Courier New" w:hAnsi="Courier New" w:cs="Courier New" w:eastAsia="Courier New"/>
          <w:spacing w:val="0"/>
          <w:w w:val="74"/>
          <w:sz w:val="25"/>
          <w:szCs w:val="25"/>
        </w:rPr>
        <w:t>t</w:t>
      </w:r>
      <w:r>
        <w:rPr>
          <w:rFonts w:ascii="Courier New" w:hAnsi="Courier New" w:cs="Courier New" w:eastAsia="Courier New"/>
          <w:spacing w:val="-1"/>
          <w:w w:val="74"/>
          <w:sz w:val="25"/>
          <w:szCs w:val="25"/>
        </w:rPr>
        <w:t>i</w:t>
      </w:r>
      <w:r>
        <w:rPr>
          <w:rFonts w:ascii="Courier New" w:hAnsi="Courier New" w:cs="Courier New" w:eastAsia="Courier New"/>
          <w:spacing w:val="1"/>
          <w:w w:val="74"/>
          <w:sz w:val="25"/>
          <w:szCs w:val="25"/>
        </w:rPr>
        <w:t>o</w:t>
      </w:r>
      <w:r>
        <w:rPr>
          <w:rFonts w:ascii="Courier New" w:hAnsi="Courier New" w:cs="Courier New" w:eastAsia="Courier New"/>
          <w:spacing w:val="0"/>
          <w:w w:val="74"/>
          <w:sz w:val="25"/>
          <w:szCs w:val="25"/>
        </w:rPr>
        <w:t>n</w:t>
      </w:r>
      <w:r>
        <w:rPr>
          <w:rFonts w:ascii="Courier New" w:hAnsi="Courier New" w:cs="Courier New" w:eastAsia="Courier New"/>
          <w:spacing w:val="3"/>
          <w:w w:val="74"/>
          <w:sz w:val="25"/>
          <w:szCs w:val="25"/>
        </w:rPr>
        <w:t> </w:t>
      </w:r>
      <w:r>
        <w:rPr>
          <w:rFonts w:ascii="Courier New" w:hAnsi="Courier New" w:cs="Courier New" w:eastAsia="Courier New"/>
          <w:spacing w:val="0"/>
          <w:w w:val="74"/>
          <w:sz w:val="25"/>
          <w:szCs w:val="25"/>
        </w:rPr>
        <w:t>0</w:t>
      </w:r>
      <w:r>
        <w:rPr>
          <w:rFonts w:ascii="Courier New" w:hAnsi="Courier New" w:cs="Courier New" w:eastAsia="Courier New"/>
          <w:spacing w:val="0"/>
          <w:w w:val="100"/>
          <w:sz w:val="25"/>
          <w:szCs w:val="25"/>
        </w:rPr>
      </w:r>
    </w:p>
    <w:p>
      <w:pPr>
        <w:spacing w:before="91" w:after="0" w:line="240" w:lineRule="auto"/>
        <w:ind w:right="2675"/>
        <w:jc w:val="right"/>
        <w:rPr>
          <w:rFonts w:ascii="Courier New" w:hAnsi="Courier New" w:cs="Courier New" w:eastAsia="Courier New"/>
          <w:sz w:val="25"/>
          <w:szCs w:val="25"/>
        </w:rPr>
      </w:pPr>
      <w:r>
        <w:rPr>
          <w:rFonts w:ascii="Courier New" w:hAnsi="Courier New" w:cs="Courier New" w:eastAsia="Courier New"/>
          <w:spacing w:val="0"/>
          <w:w w:val="74"/>
          <w:sz w:val="25"/>
          <w:szCs w:val="25"/>
        </w:rPr>
        <w:t>1</w:t>
      </w:r>
      <w:r>
        <w:rPr>
          <w:rFonts w:ascii="Courier New" w:hAnsi="Courier New" w:cs="Courier New" w:eastAsia="Courier New"/>
          <w:spacing w:val="0"/>
          <w:w w:val="100"/>
          <w:sz w:val="25"/>
          <w:szCs w:val="25"/>
        </w:rPr>
      </w:r>
    </w:p>
    <w:p>
      <w:pPr>
        <w:spacing w:before="91" w:after="0" w:line="240" w:lineRule="auto"/>
        <w:ind w:right="2675"/>
        <w:jc w:val="right"/>
        <w:rPr>
          <w:rFonts w:ascii="Courier New" w:hAnsi="Courier New" w:cs="Courier New" w:eastAsia="Courier New"/>
          <w:sz w:val="25"/>
          <w:szCs w:val="25"/>
        </w:rPr>
      </w:pPr>
      <w:r>
        <w:rPr>
          <w:rFonts w:ascii="Courier New" w:hAnsi="Courier New" w:cs="Courier New" w:eastAsia="Courier New"/>
          <w:spacing w:val="0"/>
          <w:w w:val="74"/>
          <w:sz w:val="25"/>
          <w:szCs w:val="25"/>
        </w:rPr>
        <w:t>2</w:t>
      </w:r>
      <w:r>
        <w:rPr>
          <w:rFonts w:ascii="Courier New" w:hAnsi="Courier New" w:cs="Courier New" w:eastAsia="Courier New"/>
          <w:spacing w:val="0"/>
          <w:w w:val="100"/>
          <w:sz w:val="25"/>
          <w:szCs w:val="25"/>
        </w:rPr>
      </w:r>
    </w:p>
    <w:p>
      <w:pPr>
        <w:spacing w:before="90" w:after="0" w:line="240" w:lineRule="auto"/>
        <w:ind w:right="2675"/>
        <w:jc w:val="right"/>
        <w:rPr>
          <w:rFonts w:ascii="Courier New" w:hAnsi="Courier New" w:cs="Courier New" w:eastAsia="Courier New"/>
          <w:sz w:val="25"/>
          <w:szCs w:val="25"/>
        </w:rPr>
      </w:pPr>
      <w:r>
        <w:rPr>
          <w:rFonts w:ascii="Courier New" w:hAnsi="Courier New" w:cs="Courier New" w:eastAsia="Courier New"/>
          <w:spacing w:val="0"/>
          <w:w w:val="74"/>
          <w:sz w:val="25"/>
          <w:szCs w:val="25"/>
        </w:rPr>
        <w:t>3</w:t>
      </w:r>
      <w:r>
        <w:rPr>
          <w:rFonts w:ascii="Courier New" w:hAnsi="Courier New" w:cs="Courier New" w:eastAsia="Courier New"/>
          <w:spacing w:val="0"/>
          <w:w w:val="100"/>
          <w:sz w:val="25"/>
          <w:szCs w:val="25"/>
        </w:rPr>
      </w:r>
    </w:p>
    <w:p>
      <w:pPr>
        <w:spacing w:line="240" w:lineRule="auto" w:after="0"/>
        <w:jc w:val="right"/>
        <w:rPr>
          <w:rFonts w:ascii="Courier New" w:hAnsi="Courier New" w:cs="Courier New" w:eastAsia="Courier New"/>
          <w:sz w:val="25"/>
          <w:szCs w:val="25"/>
        </w:rPr>
        <w:sectPr>
          <w:pgSz w:w="11900" w:h="16840"/>
          <w:pgMar w:header="0" w:footer="845" w:top="1580" w:bottom="1040" w:left="1300" w:right="1680"/>
        </w:sectPr>
      </w:pPr>
    </w:p>
    <w:p>
      <w:pPr>
        <w:tabs>
          <w:tab w:pos="1240" w:val="left"/>
        </w:tabs>
        <w:spacing w:before="50" w:after="0" w:line="240" w:lineRule="auto"/>
        <w:ind w:left="538" w:right="-2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4</w:t>
        <w:tab/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COMMAND</w:t>
      </w:r>
      <w:r>
        <w:rPr>
          <w:rFonts w:ascii="Arial" w:hAnsi="Arial" w:cs="Arial" w:eastAsia="Arial"/>
          <w:b/>
          <w:bCs/>
          <w:spacing w:val="-12"/>
          <w:w w:val="100"/>
          <w:sz w:val="32"/>
          <w:szCs w:val="3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AND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REP</w:t>
      </w:r>
      <w:r>
        <w:rPr>
          <w:rFonts w:ascii="Arial" w:hAnsi="Arial" w:cs="Arial" w:eastAsia="Arial"/>
          <w:b/>
          <w:bCs/>
          <w:spacing w:val="-30"/>
          <w:w w:val="100"/>
          <w:sz w:val="32"/>
          <w:szCs w:val="32"/>
        </w:rPr>
        <w:t>L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Y</w:t>
      </w:r>
      <w:r>
        <w:rPr>
          <w:rFonts w:ascii="Arial" w:hAnsi="Arial" w:cs="Arial" w:eastAsia="Arial"/>
          <w:b/>
          <w:bCs/>
          <w:spacing w:val="-6"/>
          <w:w w:val="100"/>
          <w:sz w:val="32"/>
          <w:szCs w:val="3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STRUCTURE</w:t>
      </w:r>
      <w:r>
        <w:rPr>
          <w:rFonts w:ascii="Arial" w:hAnsi="Arial" w:cs="Arial" w:eastAsia="Arial"/>
          <w:spacing w:val="0"/>
          <w:w w:val="100"/>
          <w:sz w:val="32"/>
          <w:szCs w:val="3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1240" w:val="left"/>
        </w:tabs>
        <w:spacing w:before="0" w:after="0" w:line="240" w:lineRule="auto"/>
        <w:ind w:left="394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4.1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Data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transmission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52" w:lineRule="exact"/>
        <w:ind w:left="1389" w:right="157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Communication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between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external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performed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through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standard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V.24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port.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389" w:right="164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already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stated,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dialogue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procedure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always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performed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same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simple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way: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pairs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COMMAND-REPLY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messages.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Optionally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using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standard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V24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signals.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Detailed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about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ASCII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signal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timing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section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6.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960" w:val="left"/>
        </w:tabs>
        <w:spacing w:before="0" w:after="0" w:line="240" w:lineRule="auto"/>
        <w:ind w:left="112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4.1.1</w:t>
        <w:tab/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format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1248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format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1389" w:right="198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conform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format: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40" w:lineRule="auto"/>
        <w:ind w:left="2240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</w:t>
      </w:r>
      <w:r>
        <w:rPr>
          <w:rFonts w:ascii="Arial" w:hAnsi="Arial" w:cs="Arial" w:eastAsia="Arial"/>
          <w:spacing w:val="76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DDD...LL</w:t>
      </w:r>
      <w:r>
        <w:rPr>
          <w:rFonts w:ascii="Arial" w:hAnsi="Arial" w:cs="Arial" w:eastAsia="Arial"/>
          <w:spacing w:val="66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37" w:lineRule="exact"/>
        <w:ind w:left="22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Where: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tbl>
      <w:tblPr>
        <w:tblW w:w="0" w:type="auto"/>
        <w:jc w:val="left"/>
        <w:tblInd w:w="255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266" w:hRule="exact"/>
        </w:trPr>
        <w:tc>
          <w:tcPr>
            <w:tcW w:w="3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3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2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48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OPERATION</w:t>
            </w:r>
            <w:r>
              <w:rPr>
                <w:rFonts w:ascii="Arial" w:hAnsi="Arial" w:cs="Arial" w:eastAsia="Arial"/>
                <w:spacing w:val="-1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CODE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41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Byte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2" w:hRule="exact"/>
        </w:trPr>
        <w:tc>
          <w:tcPr>
            <w:tcW w:w="3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13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2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148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DATA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141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0-250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Bytes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2" w:hRule="exact"/>
        </w:trPr>
        <w:tc>
          <w:tcPr>
            <w:tcW w:w="3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13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2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148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LRC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1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Bytes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36" w:hRule="exact"/>
        </w:trPr>
        <w:tc>
          <w:tcPr>
            <w:tcW w:w="3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13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2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148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EOM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1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Byte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before="8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36" w:after="0" w:line="252" w:lineRule="exact"/>
        <w:ind w:left="1389" w:right="233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already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described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paragraph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3.2.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length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always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byte.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4000" w:val="left"/>
        </w:tabs>
        <w:spacing w:before="31" w:after="0" w:line="528" w:lineRule="exact"/>
        <w:ind w:left="2594" w:right="2355" w:hanging="120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Field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only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required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using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’32’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FORWARD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4000" w:val="left"/>
        </w:tabs>
        <w:spacing w:before="0" w:after="0" w:line="193" w:lineRule="exact"/>
        <w:ind w:left="2594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position w:val="1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position w:val="1"/>
          <w:sz w:val="22"/>
          <w:szCs w:val="22"/>
        </w:rPr>
        <w:t>’47’</w:t>
      </w:r>
      <w:r>
        <w:rPr>
          <w:rFonts w:ascii="Arial" w:hAnsi="Arial" w:cs="Arial" w:eastAsia="Arial"/>
          <w:spacing w:val="0"/>
          <w:w w:val="100"/>
          <w:position w:val="1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position w:val="1"/>
          <w:sz w:val="22"/>
          <w:szCs w:val="22"/>
        </w:rPr>
        <w:t>SEND</w:t>
      </w:r>
      <w:r>
        <w:rPr>
          <w:rFonts w:ascii="Arial" w:hAnsi="Arial" w:cs="Arial" w:eastAsia="Arial"/>
          <w:spacing w:val="-6"/>
          <w:w w:val="100"/>
          <w:position w:val="1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2"/>
          <w:szCs w:val="22"/>
        </w:rPr>
        <w:t>SELF</w:t>
      </w:r>
      <w:r>
        <w:rPr>
          <w:rFonts w:ascii="Arial" w:hAnsi="Arial" w:cs="Arial" w:eastAsia="Arial"/>
          <w:spacing w:val="-5"/>
          <w:w w:val="100"/>
          <w:position w:val="1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2"/>
          <w:szCs w:val="22"/>
        </w:rPr>
        <w:t>TEST</w:t>
      </w:r>
      <w:r>
        <w:rPr>
          <w:rFonts w:ascii="Arial" w:hAnsi="Arial" w:cs="Arial" w:eastAsia="Arial"/>
          <w:spacing w:val="-6"/>
          <w:w w:val="100"/>
          <w:position w:val="1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2"/>
          <w:szCs w:val="22"/>
        </w:rPr>
        <w:t>DATA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</w:r>
    </w:p>
    <w:p>
      <w:pPr>
        <w:tabs>
          <w:tab w:pos="4000" w:val="left"/>
        </w:tabs>
        <w:spacing w:before="3" w:after="0" w:line="252" w:lineRule="exact"/>
        <w:ind w:left="2594" w:right="391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’52’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’44’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’57’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’44’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WRITE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389" w:right="146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LRC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Field,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Longitudinal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Redundancy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always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two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long.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internally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test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accuracy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received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data.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How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calculate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it,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explained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paragraph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6.5.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389" w:right="146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EOM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Field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indicator,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ASCII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&lt;CR&gt;,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hexadecimal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’0D’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880" w:right="1680"/>
        </w:sectPr>
      </w:pPr>
    </w:p>
    <w:p>
      <w:pPr>
        <w:spacing w:before="74" w:after="0" w:line="240" w:lineRule="auto"/>
        <w:ind w:left="828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reply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format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0" w:lineRule="auto"/>
        <w:ind w:left="96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back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96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MultiMech,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always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conform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standard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format: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S</w:t>
      </w:r>
      <w:r>
        <w:rPr>
          <w:rFonts w:ascii="Arial" w:hAnsi="Arial" w:cs="Arial" w:eastAsia="Arial"/>
          <w:spacing w:val="76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DDD…LL</w:t>
      </w:r>
      <w:r>
        <w:rPr>
          <w:rFonts w:ascii="Arial" w:hAnsi="Arial" w:cs="Arial" w:eastAsia="Arial"/>
          <w:spacing w:val="66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37" w:lineRule="exact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Where: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tbl>
      <w:tblPr>
        <w:tblW w:w="0" w:type="auto"/>
        <w:jc w:val="left"/>
        <w:tblInd w:w="284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266" w:hRule="exact"/>
        </w:trPr>
        <w:tc>
          <w:tcPr>
            <w:tcW w:w="3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3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2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78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STATUS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291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Byte.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2" w:hRule="exact"/>
        </w:trPr>
        <w:tc>
          <w:tcPr>
            <w:tcW w:w="3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13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2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78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DATA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291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0-250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Bytes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2" w:hRule="exact"/>
        </w:trPr>
        <w:tc>
          <w:tcPr>
            <w:tcW w:w="3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13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2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77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LRC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291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Bytes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36" w:hRule="exact"/>
        </w:trPr>
        <w:tc>
          <w:tcPr>
            <w:tcW w:w="3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13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2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77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EOM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292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Byte.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before="4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36" w:after="0" w:line="252" w:lineRule="exact"/>
        <w:ind w:left="969" w:right="138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ASCII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which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tells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what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result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executed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been.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field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General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described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paragraph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3.3.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969" w:right="15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Particular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comes,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relevant,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Field.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969" w:right="155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LRC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EOM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Fields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same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values,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lengths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meanings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those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already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explained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preceding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paragraph.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More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detailed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about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given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96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Section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manual.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895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Longitudinal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Redundancy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Check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969" w:right="142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order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verify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accuracy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transmitted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line,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both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MESSAGES,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include,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before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EOM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LRC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bytes.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These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two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automatically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calculated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included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Controller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network.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responsibility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include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96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LRC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logical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algorithm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explained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section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6.5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20" w:bottom="1040" w:left="1300" w:right="1680"/>
        </w:sectPr>
      </w:pPr>
    </w:p>
    <w:p>
      <w:pPr>
        <w:tabs>
          <w:tab w:pos="960" w:val="left"/>
        </w:tabs>
        <w:spacing w:before="75" w:after="0" w:line="240" w:lineRule="auto"/>
        <w:ind w:left="114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4.2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Commands</w:t>
      </w:r>
      <w:r>
        <w:rPr>
          <w:rFonts w:ascii="Arial" w:hAnsi="Arial" w:cs="Arial" w:eastAsia="Arial"/>
          <w:b/>
          <w:bCs/>
          <w:spacing w:val="-1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overview.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1109" w:right="209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Possible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available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handle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listed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below.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identified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long,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Hex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code.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Below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list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full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available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860" w:val="left"/>
          <w:tab w:pos="4040" w:val="left"/>
          <w:tab w:pos="8860" w:val="left"/>
        </w:tabs>
        <w:spacing w:before="0" w:after="0" w:line="249" w:lineRule="auto"/>
        <w:ind w:left="8763" w:right="94" w:hanging="8036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OP.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CODE</w:t>
        <w:tab/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MNEMONIC</w:t>
        <w:tab/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COMMEN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  <w:tab/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TIME</w:t>
      </w:r>
      <w:r>
        <w:rPr>
          <w:rFonts w:ascii="Arial" w:hAnsi="Arial" w:cs="Arial" w:eastAsia="Arial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99"/>
          <w:sz w:val="16"/>
          <w:szCs w:val="16"/>
        </w:rPr>
        <w:t>TO</w:t>
      </w:r>
      <w:r>
        <w:rPr>
          <w:rFonts w:ascii="Arial" w:hAnsi="Arial" w:cs="Arial" w:eastAsia="Arial"/>
          <w:spacing w:val="0"/>
          <w:w w:val="99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99"/>
          <w:sz w:val="16"/>
          <w:szCs w:val="16"/>
        </w:rPr>
        <w:t>EXECUTE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</w:p>
    <w:p>
      <w:pPr>
        <w:spacing w:line="249" w:lineRule="auto" w:after="0"/>
        <w:jc w:val="right"/>
        <w:rPr>
          <w:rFonts w:ascii="Arial" w:hAnsi="Arial" w:cs="Arial" w:eastAsia="Arial"/>
          <w:sz w:val="16"/>
          <w:szCs w:val="16"/>
        </w:rPr>
        <w:sectPr>
          <w:pgSz w:w="11900" w:h="16840"/>
          <w:pgMar w:header="0" w:footer="845" w:top="1580" w:bottom="1040" w:left="1160" w:right="1080"/>
        </w:sectPr>
      </w:pP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tabs>
          <w:tab w:pos="1880" w:val="left"/>
          <w:tab w:pos="4060" w:val="left"/>
        </w:tabs>
        <w:spacing w:before="0" w:after="0" w:line="240" w:lineRule="auto"/>
        <w:ind w:left="4077" w:right="18" w:hanging="3005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X’30’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RESET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Resets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some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internal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registers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Controller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Board,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and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performs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reject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sequence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clear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stem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tabs>
          <w:tab w:pos="1880" w:val="left"/>
          <w:tab w:pos="4060" w:val="left"/>
        </w:tabs>
        <w:spacing w:before="0" w:after="0" w:line="240" w:lineRule="auto"/>
        <w:ind w:left="4077" w:right="257" w:hanging="3005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X’32’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VE</w:t>
      </w:r>
      <w:r>
        <w:rPr>
          <w:rFonts w:ascii="Arial" w:hAnsi="Arial" w:cs="Arial" w:eastAsia="Arial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FORWARD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Picks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up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requested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number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notes,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moves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for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ard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into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Stacker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and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its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for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new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command.</w:t>
      </w:r>
    </w:p>
    <w:p>
      <w:pPr>
        <w:spacing w:before="3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tabs>
          <w:tab w:pos="1880" w:val="left"/>
          <w:tab w:pos="4060" w:val="left"/>
        </w:tabs>
        <w:spacing w:before="0" w:after="0" w:line="240" w:lineRule="auto"/>
        <w:ind w:left="4077" w:right="-51" w:hanging="3005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X’35’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READ</w:t>
      </w:r>
      <w:r>
        <w:rPr>
          <w:rFonts w:ascii="Arial" w:hAnsi="Arial" w:cs="Arial" w:eastAsia="Arial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CASS-ID.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Establish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ich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denomina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ions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have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been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loaded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MultiMech.</w:t>
      </w:r>
    </w:p>
    <w:p>
      <w:pPr>
        <w:spacing w:before="2" w:after="0" w:line="120" w:lineRule="exact"/>
        <w:jc w:val="left"/>
        <w:rPr>
          <w:sz w:val="12"/>
          <w:szCs w:val="12"/>
        </w:rPr>
      </w:pPr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180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sec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180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sec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89"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20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sec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00" w:h="16840"/>
          <w:pgMar w:top="260" w:bottom="1040" w:left="1160" w:right="1080"/>
          <w:cols w:num="2" w:equalWidth="0">
            <w:col w:w="8194" w:space="791"/>
            <w:col w:w="675"/>
          </w:cols>
        </w:sectPr>
      </w:pPr>
    </w:p>
    <w:p>
      <w:pPr>
        <w:spacing w:before="1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160" w:lineRule="exact" w:after="0"/>
        <w:jc w:val="left"/>
        <w:rPr>
          <w:sz w:val="16"/>
          <w:szCs w:val="16"/>
        </w:rPr>
        <w:sectPr>
          <w:type w:val="continuous"/>
          <w:pgSz w:w="11900" w:h="16840"/>
          <w:pgMar w:top="260" w:bottom="1040" w:left="1160" w:right="1080"/>
        </w:sectPr>
      </w:pPr>
    </w:p>
    <w:p>
      <w:pPr>
        <w:tabs>
          <w:tab w:pos="1880" w:val="left"/>
        </w:tabs>
        <w:spacing w:before="52" w:after="0" w:line="261" w:lineRule="auto"/>
        <w:ind w:left="1888" w:right="-48" w:hanging="816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X’36’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CHECK</w:t>
      </w:r>
      <w:r>
        <w:rPr>
          <w:rFonts w:ascii="Arial" w:hAnsi="Arial" w:cs="Arial" w:eastAsia="Arial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DISPENSED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TES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</w:p>
    <w:p>
      <w:pPr>
        <w:spacing w:before="37" w:after="0" w:line="240" w:lineRule="auto"/>
        <w:ind w:right="-51"/>
        <w:jc w:val="left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Check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number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notes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that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has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been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delivered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customer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latest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transaction</w:t>
      </w:r>
    </w:p>
    <w:p>
      <w:pPr>
        <w:spacing w:before="52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5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sec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00" w:h="16840"/>
          <w:pgMar w:top="260" w:bottom="1040" w:left="1160" w:right="1080"/>
          <w:cols w:num="3" w:equalWidth="0">
            <w:col w:w="3416" w:space="661"/>
            <w:col w:w="4275" w:space="810"/>
            <w:col w:w="498"/>
          </w:cols>
        </w:sectPr>
      </w:pPr>
    </w:p>
    <w:p>
      <w:pPr>
        <w:spacing w:before="3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tabs>
          <w:tab w:pos="1880" w:val="left"/>
          <w:tab w:pos="4060" w:val="left"/>
        </w:tabs>
        <w:spacing w:before="0" w:after="0" w:line="240" w:lineRule="auto"/>
        <w:ind w:left="1072" w:right="-53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X’37’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CL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SE</w:t>
      </w:r>
      <w:r>
        <w:rPr>
          <w:rFonts w:ascii="Arial" w:hAnsi="Arial" w:cs="Arial" w:eastAsia="Arial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CASSETTE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Simulated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NMD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cassette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close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performed.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Internal</w:t>
      </w:r>
    </w:p>
    <w:p>
      <w:pPr>
        <w:spacing w:before="0" w:after="0" w:line="240" w:lineRule="auto"/>
        <w:ind w:left="407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MultiMech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NMD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emulator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updated.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tabs>
          <w:tab w:pos="1880" w:val="left"/>
          <w:tab w:pos="4060" w:val="left"/>
        </w:tabs>
        <w:spacing w:before="0" w:after="0" w:line="240" w:lineRule="auto"/>
        <w:ind w:left="1072" w:right="-71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X’38’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PEN</w:t>
      </w:r>
      <w:r>
        <w:rPr>
          <w:rFonts w:ascii="Arial" w:hAnsi="Arial" w:cs="Arial" w:eastAsia="Arial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CASSETTE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Simulated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NMD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cassettes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open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performed.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Internal</w:t>
      </w:r>
    </w:p>
    <w:p>
      <w:pPr>
        <w:spacing w:before="0" w:after="0" w:line="240" w:lineRule="auto"/>
        <w:ind w:left="4077" w:right="-65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MultiMech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NMD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emulator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loads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note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tray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parameters.</w:t>
      </w:r>
    </w:p>
    <w:p>
      <w:pPr>
        <w:spacing w:before="3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tabs>
          <w:tab w:pos="1880" w:val="left"/>
          <w:tab w:pos="4060" w:val="left"/>
        </w:tabs>
        <w:spacing w:before="0" w:after="0" w:line="240" w:lineRule="auto"/>
        <w:ind w:left="4077" w:right="32" w:hanging="3005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X’39’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READ</w:t>
      </w:r>
      <w:r>
        <w:rPr>
          <w:rFonts w:ascii="Arial" w:hAnsi="Arial" w:cs="Arial" w:eastAsia="Arial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REJECT</w:t>
      </w:r>
      <w:r>
        <w:rPr>
          <w:rFonts w:ascii="Arial" w:hAnsi="Arial" w:cs="Arial" w:eastAsia="Arial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TRACE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Sends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net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race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Area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buffer,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ich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stem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holds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last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reject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reasons.</w:t>
      </w:r>
    </w:p>
    <w:p>
      <w:pPr>
        <w:spacing w:before="8" w:after="0" w:line="120" w:lineRule="exact"/>
        <w:jc w:val="left"/>
        <w:rPr>
          <w:sz w:val="12"/>
          <w:szCs w:val="12"/>
        </w:rPr>
      </w:pPr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left="89"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5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sec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10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sec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89"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5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sec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00" w:h="16840"/>
          <w:pgMar w:top="260" w:bottom="1040" w:left="1160" w:right="1080"/>
          <w:cols w:num="2" w:equalWidth="0">
            <w:col w:w="8342" w:space="731"/>
            <w:col w:w="587"/>
          </w:cols>
        </w:sectPr>
      </w:pPr>
    </w:p>
    <w:p>
      <w:pPr>
        <w:spacing w:before="3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tabs>
          <w:tab w:pos="1880" w:val="left"/>
          <w:tab w:pos="4060" w:val="left"/>
          <w:tab w:pos="9160" w:val="left"/>
        </w:tabs>
        <w:spacing w:before="0" w:after="0" w:line="203" w:lineRule="exact"/>
        <w:ind w:left="1064"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X’3A’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CHECK</w:t>
      </w:r>
      <w:r>
        <w:rPr>
          <w:rFonts w:ascii="Arial" w:hAnsi="Arial" w:cs="Arial" w:eastAsia="Arial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THROAT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sts</w:t>
      </w:r>
      <w:r>
        <w:rPr>
          <w:rFonts w:ascii="Arial" w:hAnsi="Arial" w:cs="Arial" w:eastAsia="Arial"/>
          <w:spacing w:val="-3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if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there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are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any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notes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left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in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Delivery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roat.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5</w:t>
      </w:r>
      <w:r>
        <w:rPr>
          <w:rFonts w:ascii="Arial" w:hAnsi="Arial" w:cs="Arial" w:eastAsia="Arial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sec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</w:r>
    </w:p>
    <w:p>
      <w:pPr>
        <w:spacing w:line="203" w:lineRule="exact"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00" w:h="16840"/>
          <w:pgMar w:top="260" w:bottom="1040" w:left="1160" w:right="1080"/>
        </w:sectPr>
      </w:pPr>
    </w:p>
    <w:p>
      <w:pPr>
        <w:spacing w:before="7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tabs>
          <w:tab w:pos="1880" w:val="left"/>
          <w:tab w:pos="4060" w:val="left"/>
        </w:tabs>
        <w:spacing w:before="0" w:after="0" w:line="240" w:lineRule="auto"/>
        <w:ind w:left="4077" w:right="-51" w:hanging="3005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X’41’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READ</w:t>
      </w:r>
      <w:r>
        <w:rPr>
          <w:rFonts w:ascii="Arial" w:hAnsi="Arial" w:cs="Arial" w:eastAsia="Arial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PR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G-ID.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Reads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Program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Identification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Numbers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soft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are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version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installed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MultiMech.</w:t>
      </w:r>
    </w:p>
    <w:p>
      <w:pPr>
        <w:spacing w:before="3" w:after="0" w:line="130" w:lineRule="exact"/>
        <w:jc w:val="left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5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sec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00" w:h="16840"/>
          <w:pgMar w:top="260" w:bottom="1040" w:left="1160" w:right="1080"/>
          <w:cols w:num="2" w:equalWidth="0">
            <w:col w:w="7973" w:space="1190"/>
            <w:col w:w="497"/>
          </w:cols>
        </w:sectPr>
      </w:pPr>
    </w:p>
    <w:p>
      <w:pPr>
        <w:spacing w:before="25" w:after="0" w:line="320" w:lineRule="exact"/>
        <w:ind w:left="1064" w:right="64" w:firstLine="8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X’47’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        </w:t>
      </w:r>
      <w:r>
        <w:rPr>
          <w:rFonts w:ascii="Arial" w:hAnsi="Arial" w:cs="Arial" w:eastAsia="Arial"/>
          <w:spacing w:val="1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SEND</w:t>
      </w:r>
      <w:r>
        <w:rPr>
          <w:rFonts w:ascii="Arial" w:hAnsi="Arial" w:cs="Arial" w:eastAsia="Arial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SELF</w:t>
      </w:r>
      <w:r>
        <w:rPr>
          <w:rFonts w:ascii="Arial" w:hAnsi="Arial" w:cs="Arial" w:eastAsia="Arial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TEST</w:t>
      </w:r>
      <w:r>
        <w:rPr>
          <w:rFonts w:ascii="Arial" w:hAnsi="Arial" w:cs="Arial" w:eastAsia="Arial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DATA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      </w:t>
      </w:r>
      <w:r>
        <w:rPr>
          <w:rFonts w:ascii="Arial" w:hAnsi="Arial" w:cs="Arial" w:eastAsia="Arial"/>
          <w:spacing w:val="18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Performs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and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reports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internal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self-test.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               </w:t>
      </w:r>
      <w:r>
        <w:rPr>
          <w:rFonts w:ascii="Arial" w:hAnsi="Arial" w:cs="Arial" w:eastAsia="Arial"/>
          <w:spacing w:val="4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20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sec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X’4B’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       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RESEND</w:t>
      </w:r>
      <w:r>
        <w:rPr>
          <w:rFonts w:ascii="Arial" w:hAnsi="Arial" w:cs="Arial" w:eastAsia="Arial"/>
          <w:spacing w:val="-7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LAST</w:t>
      </w:r>
      <w:r>
        <w:rPr>
          <w:rFonts w:ascii="Arial" w:hAnsi="Arial" w:cs="Arial" w:eastAsia="Arial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MESSA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G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   </w:t>
      </w:r>
      <w:r>
        <w:rPr>
          <w:rFonts w:ascii="Arial" w:hAnsi="Arial" w:cs="Arial" w:eastAsia="Arial"/>
          <w:spacing w:val="1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Resend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last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reply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message.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                                                      </w:t>
      </w:r>
      <w:r>
        <w:rPr>
          <w:rFonts w:ascii="Arial" w:hAnsi="Arial" w:cs="Arial" w:eastAsia="Arial"/>
          <w:spacing w:val="1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5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sec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X’51’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        </w:t>
      </w:r>
      <w:r>
        <w:rPr>
          <w:rFonts w:ascii="Arial" w:hAnsi="Arial" w:cs="Arial" w:eastAsia="Arial"/>
          <w:spacing w:val="1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CHECK</w:t>
      </w:r>
      <w:r>
        <w:rPr>
          <w:rFonts w:ascii="Arial" w:hAnsi="Arial" w:cs="Arial" w:eastAsia="Arial"/>
          <w:spacing w:val="-6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NMD</w:t>
      </w:r>
      <w:r>
        <w:rPr>
          <w:rFonts w:ascii="Arial" w:hAnsi="Arial" w:cs="Arial" w:eastAsia="Arial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STATUS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          </w:t>
      </w:r>
      <w:r>
        <w:rPr>
          <w:rFonts w:ascii="Arial" w:hAnsi="Arial" w:cs="Arial" w:eastAsia="Arial"/>
          <w:spacing w:val="8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Check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status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MultiMech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                                          </w:t>
      </w:r>
      <w:r>
        <w:rPr>
          <w:rFonts w:ascii="Arial" w:hAnsi="Arial" w:cs="Arial" w:eastAsia="Arial"/>
          <w:spacing w:val="3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20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sec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</w:p>
    <w:p>
      <w:pPr>
        <w:spacing w:line="320" w:lineRule="exact" w:after="0"/>
        <w:jc w:val="both"/>
        <w:rPr>
          <w:rFonts w:ascii="Arial" w:hAnsi="Arial" w:cs="Arial" w:eastAsia="Arial"/>
          <w:sz w:val="16"/>
          <w:szCs w:val="16"/>
        </w:rPr>
        <w:sectPr>
          <w:type w:val="continuous"/>
          <w:pgSz w:w="11900" w:h="16840"/>
          <w:pgMar w:top="260" w:bottom="1040" w:left="1160" w:right="1080"/>
        </w:sectPr>
      </w:pPr>
    </w:p>
    <w:p>
      <w:pPr>
        <w:tabs>
          <w:tab w:pos="1880" w:val="left"/>
        </w:tabs>
        <w:spacing w:before="87" w:after="0" w:line="240" w:lineRule="auto"/>
        <w:ind w:left="4077" w:right="-51" w:hanging="3005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X’52’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CLEAR</w:t>
      </w:r>
      <w:r>
        <w:rPr>
          <w:rFonts w:ascii="Arial" w:hAnsi="Arial" w:cs="Arial" w:eastAsia="Arial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TE</w:t>
      </w:r>
      <w:r>
        <w:rPr>
          <w:rFonts w:ascii="Arial" w:hAnsi="Arial" w:cs="Arial" w:eastAsia="Arial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TRANSP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RT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4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Clears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note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transport.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rks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Reset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command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hen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item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236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set.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180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sec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00" w:h="16840"/>
          <w:pgMar w:top="260" w:bottom="1040" w:left="1160" w:right="1080"/>
          <w:cols w:num="2" w:equalWidth="0">
            <w:col w:w="7726" w:space="1258"/>
            <w:col w:w="676"/>
          </w:cols>
        </w:sectPr>
      </w:pPr>
    </w:p>
    <w:p>
      <w:pPr>
        <w:spacing w:before="3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tabs>
          <w:tab w:pos="1880" w:val="left"/>
          <w:tab w:pos="4060" w:val="left"/>
          <w:tab w:pos="9060" w:val="left"/>
        </w:tabs>
        <w:spacing w:before="0" w:after="0" w:line="240" w:lineRule="auto"/>
        <w:ind w:left="872"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X’52’</w:t>
      </w:r>
      <w:r>
        <w:rPr>
          <w:rFonts w:ascii="Arial" w:hAnsi="Arial" w:cs="Arial" w:eastAsia="Arial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X’44’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READ</w:t>
      </w:r>
      <w:r>
        <w:rPr>
          <w:rFonts w:ascii="Arial" w:hAnsi="Arial" w:cs="Arial" w:eastAsia="Arial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DATA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Read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Data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Item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20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sec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tabs>
          <w:tab w:pos="1880" w:val="left"/>
          <w:tab w:pos="4060" w:val="left"/>
          <w:tab w:pos="9060" w:val="left"/>
        </w:tabs>
        <w:spacing w:before="0" w:after="0" w:line="240" w:lineRule="auto"/>
        <w:ind w:left="872"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X’57’</w:t>
      </w:r>
      <w:r>
        <w:rPr>
          <w:rFonts w:ascii="Arial" w:hAnsi="Arial" w:cs="Arial" w:eastAsia="Arial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X’44’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WRITE</w:t>
      </w:r>
      <w:r>
        <w:rPr>
          <w:rFonts w:ascii="Arial" w:hAnsi="Arial" w:cs="Arial" w:eastAsia="Arial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DATA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Write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Data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Item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20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sec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00" w:h="16840"/>
          <w:pgMar w:top="260" w:bottom="1040" w:left="1160" w:right="1080"/>
        </w:sectPr>
      </w:pPr>
    </w:p>
    <w:p>
      <w:pPr>
        <w:spacing w:before="7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960" w:val="left"/>
        </w:tabs>
        <w:spacing w:before="24" w:after="0" w:line="240" w:lineRule="auto"/>
        <w:ind w:left="114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4.3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Commands</w:t>
      </w:r>
      <w:r>
        <w:rPr>
          <w:rFonts w:ascii="Arial" w:hAnsi="Arial" w:cs="Arial" w:eastAsia="Arial"/>
          <w:b/>
          <w:bCs/>
          <w:spacing w:val="-1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and</w:t>
      </w:r>
      <w:r>
        <w:rPr>
          <w:rFonts w:ascii="Arial" w:hAnsi="Arial" w:cs="Arial" w:eastAsia="Arial"/>
          <w:b/>
          <w:bCs/>
          <w:spacing w:val="-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replies</w:t>
      </w:r>
      <w:r>
        <w:rPr>
          <w:rFonts w:ascii="Arial" w:hAnsi="Arial" w:cs="Arial" w:eastAsia="Arial"/>
          <w:b/>
          <w:bCs/>
          <w:spacing w:val="-9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description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39" w:lineRule="auto"/>
        <w:ind w:left="1109" w:right="147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Under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heading,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described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full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detail,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of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available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MultiMec</w:t>
      </w:r>
      <w:r>
        <w:rPr>
          <w:rFonts w:ascii="Times New Roman" w:hAnsi="Times New Roman" w:cs="Times New Roman" w:eastAsia="Times New Roman"/>
          <w:spacing w:val="1"/>
          <w:w w:val="100"/>
          <w:sz w:val="22"/>
          <w:szCs w:val="22"/>
        </w:rPr>
        <w:t>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,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well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messages,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which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109" w:right="143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reference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made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which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appear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commands;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however,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full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description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those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statuses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given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Section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Reference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Manual.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109" w:right="154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section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references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two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groups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67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Movement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tabs>
          <w:tab w:pos="3300" w:val="left"/>
        </w:tabs>
        <w:spacing w:before="0" w:after="0" w:line="240" w:lineRule="auto"/>
        <w:ind w:left="2354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’30’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3300" w:val="left"/>
        </w:tabs>
        <w:spacing w:before="3" w:after="0" w:line="252" w:lineRule="exact"/>
        <w:ind w:left="2354" w:right="373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’32’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FORWARD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’37’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CLOSE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’38’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3300" w:val="left"/>
        </w:tabs>
        <w:spacing w:before="0" w:after="0" w:line="248" w:lineRule="exact"/>
        <w:ind w:left="2354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’52’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CLEAR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67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Non-Movement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3440" w:val="left"/>
        </w:tabs>
        <w:spacing w:before="0" w:after="0" w:line="240" w:lineRule="auto"/>
        <w:ind w:left="2424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X’35’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Cassette-ID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3440" w:val="left"/>
        </w:tabs>
        <w:spacing w:before="3" w:after="0" w:line="252" w:lineRule="exact"/>
        <w:ind w:left="2424" w:right="322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’39’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’41’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PROG-ID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3420" w:val="left"/>
        </w:tabs>
        <w:spacing w:before="0" w:after="0" w:line="252" w:lineRule="exact"/>
        <w:ind w:left="2412" w:right="2882" w:firstLine="1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’47’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32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SELF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TEST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’4B’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32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RESEND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LAST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X’51’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NMD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3440" w:val="left"/>
        </w:tabs>
        <w:spacing w:before="0" w:after="0" w:line="252" w:lineRule="exact"/>
        <w:ind w:left="2150" w:right="419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’52’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’44’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’57’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’44’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WRITE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580" w:bottom="1040" w:left="1160" w:right="168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4" w:after="0" w:line="240" w:lineRule="auto"/>
        <w:ind w:left="153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This</w:t>
      </w:r>
      <w:r>
        <w:rPr>
          <w:rFonts w:ascii="Arial" w:hAnsi="Arial" w:cs="Arial" w:eastAsia="Arial"/>
          <w:b/>
          <w:bCs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page</w:t>
      </w:r>
      <w:r>
        <w:rPr>
          <w:rFonts w:ascii="Arial" w:hAnsi="Arial" w:cs="Arial" w:eastAsia="Arial"/>
          <w:b/>
          <w:bCs/>
          <w:i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is</w:t>
      </w:r>
      <w:r>
        <w:rPr>
          <w:rFonts w:ascii="Arial" w:hAnsi="Arial" w:cs="Arial" w:eastAsia="Arial"/>
          <w:b/>
          <w:bCs/>
          <w:i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intentionally</w:t>
      </w:r>
      <w:r>
        <w:rPr>
          <w:rFonts w:ascii="Arial" w:hAnsi="Arial" w:cs="Arial" w:eastAsia="Arial"/>
          <w:b/>
          <w:bCs/>
          <w:i/>
          <w:spacing w:val="-1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left</w:t>
      </w:r>
      <w:r>
        <w:rPr>
          <w:rFonts w:ascii="Arial" w:hAnsi="Arial" w:cs="Arial" w:eastAsia="Arial"/>
          <w:b/>
          <w:bCs/>
          <w:i/>
          <w:spacing w:val="-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blank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8"/>
          <w:szCs w:val="28"/>
        </w:rPr>
        <w:sectPr>
          <w:pgSz w:w="11900" w:h="16840"/>
          <w:pgMar w:header="0" w:footer="845" w:top="1580" w:bottom="1040" w:left="1300" w:right="1680"/>
        </w:sectPr>
      </w:pPr>
    </w:p>
    <w:p>
      <w:pPr>
        <w:tabs>
          <w:tab w:pos="2980" w:val="left"/>
          <w:tab w:pos="4260" w:val="left"/>
        </w:tabs>
        <w:spacing w:before="55" w:after="0" w:line="240" w:lineRule="auto"/>
        <w:ind w:left="1382" w:right="3626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X’30’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RESET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String: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C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2840" w:val="left"/>
        </w:tabs>
        <w:spacing w:before="0" w:after="0" w:line="240" w:lineRule="auto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Command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X’30’.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Reply</w:t>
      </w:r>
      <w:r>
        <w:rPr>
          <w:rFonts w:ascii="Arial" w:hAnsi="Arial" w:cs="Arial" w:eastAsia="Arial"/>
          <w:b/>
          <w:bCs/>
          <w:spacing w:val="-4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String: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S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HFNNN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HFGGGGG</w:t>
      </w:r>
      <w:r>
        <w:rPr>
          <w:rFonts w:ascii="Arial" w:hAnsi="Arial" w:cs="Arial" w:eastAsia="Arial"/>
          <w:spacing w:val="-14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…..</w:t>
      </w:r>
      <w:r>
        <w:rPr>
          <w:rFonts w:ascii="Arial" w:hAnsi="Arial" w:cs="Arial" w:eastAsia="Arial"/>
          <w:spacing w:val="-4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  <w:sz w:val="27"/>
          <w:szCs w:val="27"/>
        </w:rPr>
        <w:t>o</w:t>
      </w:r>
      <w:r>
        <w:rPr>
          <w:rFonts w:ascii="Arial" w:hAnsi="Arial" w:cs="Arial" w:eastAsia="Arial"/>
          <w:b/>
          <w:bCs/>
          <w:i/>
          <w:spacing w:val="0"/>
          <w:w w:val="100"/>
          <w:sz w:val="27"/>
          <w:szCs w:val="27"/>
        </w:rPr>
        <w:t>r</w:t>
      </w:r>
      <w:r>
        <w:rPr>
          <w:rFonts w:ascii="Arial" w:hAnsi="Arial" w:cs="Arial" w:eastAsia="Arial"/>
          <w:b/>
          <w:bCs/>
          <w:i/>
          <w:spacing w:val="1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S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2840" w:val="left"/>
        </w:tabs>
        <w:spacing w:before="0" w:after="0" w:line="240" w:lineRule="auto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General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Code.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H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Hopper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Number.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F</w:t>
      </w:r>
      <w:r>
        <w:rPr>
          <w:rFonts w:ascii="Arial" w:hAnsi="Arial" w:cs="Arial" w:eastAsia="Arial"/>
          <w:spacing w:val="39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Hopper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Code.</w:t>
      </w:r>
    </w:p>
    <w:p>
      <w:pPr>
        <w:spacing w:before="0" w:after="0" w:line="235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N</w:t>
      </w:r>
      <w:r>
        <w:rPr>
          <w:rFonts w:ascii="Arial" w:hAnsi="Arial" w:cs="Arial" w:eastAsia="Arial"/>
          <w:spacing w:val="17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Number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of</w:t>
      </w:r>
      <w:r>
        <w:rPr>
          <w:rFonts w:ascii="Arial" w:hAnsi="Arial" w:cs="Arial" w:eastAsia="Arial"/>
          <w:spacing w:val="-2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notes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rejected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during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the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reset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line="235" w:lineRule="exact" w:after="0"/>
        <w:jc w:val="left"/>
        <w:rPr>
          <w:rFonts w:ascii="Arial" w:hAnsi="Arial" w:cs="Arial" w:eastAsia="Arial"/>
          <w:sz w:val="21"/>
          <w:szCs w:val="21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3" w:after="0" w:line="240" w:lineRule="auto"/>
        <w:ind w:left="1820" w:right="-71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sequence.</w:t>
      </w:r>
    </w:p>
    <w:p>
      <w:pPr>
        <w:spacing w:before="8" w:after="0" w:line="240" w:lineRule="exact"/>
        <w:jc w:val="left"/>
        <w:rPr>
          <w:sz w:val="24"/>
          <w:szCs w:val="24"/>
        </w:rPr>
      </w:pPr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exact"/>
        <w:ind w:right="3598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G</w:t>
      </w:r>
      <w:r>
        <w:rPr>
          <w:rFonts w:ascii="Arial" w:hAnsi="Arial" w:cs="Arial" w:eastAsia="Arial"/>
          <w:spacing w:val="3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Cassette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ID-Number.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32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Character.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line="232" w:lineRule="exact" w:after="0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260" w:bottom="1040" w:left="1300" w:right="1680"/>
          <w:cols w:num="2" w:equalWidth="0">
            <w:col w:w="2789" w:space="51"/>
            <w:col w:w="6080"/>
          </w:cols>
        </w:sectPr>
      </w:pPr>
    </w:p>
    <w:p>
      <w:pPr>
        <w:spacing w:before="9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1820" w:val="left"/>
        </w:tabs>
        <w:spacing w:before="34" w:after="0" w:line="240" w:lineRule="auto"/>
        <w:ind w:left="1820" w:right="1632" w:hanging="96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Notes:</w:t>
        <w:tab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field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HFGGGGG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repeated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each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Cassette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loaded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system,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except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Reject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Vault/Tray.</w:t>
      </w:r>
    </w:p>
    <w:p>
      <w:pPr>
        <w:spacing w:before="10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820" w:right="146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data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NNN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X’30’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contains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notes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counted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Qualifier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during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reset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sequence.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Feed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Cassette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have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X’31’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–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X’34’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ID-number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range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from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00001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–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99999.</w:t>
      </w:r>
    </w:p>
    <w:p>
      <w:pPr>
        <w:spacing w:before="10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X’3A’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“CASSETTE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PROPERLY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INSTALLED”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</w:p>
    <w:p>
      <w:pPr>
        <w:spacing w:before="0" w:after="0" w:line="240" w:lineRule="auto"/>
        <w:ind w:left="1820" w:right="155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X’3F’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“RE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J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ECT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VAULT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PROPERLY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INSTALLED”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only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with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status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X’3A’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and/or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status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X’3F’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reported.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Cassette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ID-Number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00000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since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possible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read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cassette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situation.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Other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with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cassettes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installed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cannot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reported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until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status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cleared.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second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alternative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message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format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(SLLE),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LOCKOUT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condition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occurs.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(Refer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Section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5).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only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Reject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Vault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inserted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X’3A’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reported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return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code.</w:t>
      </w:r>
    </w:p>
    <w:p>
      <w:pPr>
        <w:spacing w:line="240" w:lineRule="auto"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0" w:h="16840"/>
          <w:pgMar w:top="260" w:bottom="1040" w:left="1300" w:right="1680"/>
        </w:sectPr>
      </w:pPr>
    </w:p>
    <w:p>
      <w:pPr>
        <w:tabs>
          <w:tab w:pos="5220" w:val="left"/>
          <w:tab w:pos="6500" w:val="left"/>
        </w:tabs>
        <w:spacing w:before="55" w:after="0" w:line="240" w:lineRule="auto"/>
        <w:ind w:left="369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X’30’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RESET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62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fatal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occurred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(See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Section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5),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only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accept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either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’30’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’37’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CLOSE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Non-Movement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commands.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other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cause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same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fatal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52" w:lineRule="exact"/>
        <w:ind w:left="1820" w:right="139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only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intended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after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note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jam,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lockout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other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fatal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Therefore,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outside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normal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daily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easy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issue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without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special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supervisor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authorisation.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57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very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important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cleared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after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jam,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before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command.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Remaining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upper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path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delivered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through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throat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43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without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clearing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transport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path,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remaining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delivered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through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throat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during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’36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Delivered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236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speed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limited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" w:after="0" w:line="252" w:lineRule="exact"/>
        <w:ind w:left="1820" w:right="148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500mm/s.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after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diverter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stop,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start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at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all.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return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’68’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clear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’52’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CLEAR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Time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out: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95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180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Codes: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46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shows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cross-reference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picture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2520" w:val="left"/>
        </w:tabs>
        <w:spacing w:before="60" w:after="0" w:line="240" w:lineRule="auto"/>
        <w:ind w:left="118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b/>
          <w:bCs/>
          <w:spacing w:val="6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X’32’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MOVE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FORWARD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String: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C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T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HDDD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HDDD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....</w:t>
      </w:r>
      <w:r>
        <w:rPr>
          <w:rFonts w:ascii="Arial" w:hAnsi="Arial" w:cs="Arial" w:eastAsia="Arial"/>
          <w:spacing w:val="-3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2840" w:val="left"/>
        </w:tabs>
        <w:spacing w:before="0" w:after="0" w:line="240" w:lineRule="auto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Command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X’32’.</w:t>
      </w:r>
    </w:p>
    <w:p>
      <w:pPr>
        <w:spacing w:before="3" w:after="0" w:line="240" w:lineRule="exact"/>
        <w:ind w:left="2840" w:right="2343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T</w:t>
      </w:r>
      <w:r>
        <w:rPr>
          <w:rFonts w:ascii="Arial" w:hAnsi="Arial" w:cs="Arial" w:eastAsia="Arial"/>
          <w:spacing w:val="39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-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Must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be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X’30’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for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normal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operation,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see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note</w:t>
      </w:r>
      <w:r>
        <w:rPr>
          <w:rFonts w:ascii="Arial" w:hAnsi="Arial" w:cs="Arial" w:eastAsia="Arial"/>
          <w:spacing w:val="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10"/>
          <w:sz w:val="14"/>
          <w:szCs w:val="14"/>
        </w:rPr>
        <w:t>1</w:t>
      </w:r>
      <w:r>
        <w:rPr>
          <w:rFonts w:ascii="Arial" w:hAnsi="Arial" w:cs="Arial" w:eastAsia="Arial"/>
          <w:spacing w:val="20"/>
          <w:w w:val="100"/>
          <w:position w:val="1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below.</w:t>
      </w:r>
    </w:p>
    <w:p>
      <w:pPr>
        <w:spacing w:before="0" w:after="0" w:line="236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H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Hopper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number,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X’31’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to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X’34’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D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Number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of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notes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to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pick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up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from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this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hopper</w:t>
      </w:r>
    </w:p>
    <w:p>
      <w:pPr>
        <w:spacing w:before="3" w:after="0" w:line="240" w:lineRule="exact"/>
        <w:ind w:left="2840" w:right="5151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(3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digits).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37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Reply</w:t>
      </w:r>
      <w:r>
        <w:rPr>
          <w:rFonts w:ascii="Arial" w:hAnsi="Arial" w:cs="Arial" w:eastAsia="Arial"/>
          <w:b/>
          <w:bCs/>
          <w:spacing w:val="-4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String: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S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HFNNN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HFNNN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HFNNN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.....</w:t>
      </w:r>
      <w:r>
        <w:rPr>
          <w:rFonts w:ascii="Arial" w:hAnsi="Arial" w:cs="Arial" w:eastAsia="Arial"/>
          <w:spacing w:val="-4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  <w:sz w:val="27"/>
          <w:szCs w:val="27"/>
        </w:rPr>
        <w:t>o</w:t>
      </w:r>
      <w:r>
        <w:rPr>
          <w:rFonts w:ascii="Arial" w:hAnsi="Arial" w:cs="Arial" w:eastAsia="Arial"/>
          <w:b/>
          <w:bCs/>
          <w:i/>
          <w:spacing w:val="0"/>
          <w:w w:val="100"/>
          <w:sz w:val="27"/>
          <w:szCs w:val="27"/>
        </w:rPr>
        <w:t>r</w:t>
      </w:r>
      <w:r>
        <w:rPr>
          <w:rFonts w:ascii="Arial" w:hAnsi="Arial" w:cs="Arial" w:eastAsia="Arial"/>
          <w:b/>
          <w:bCs/>
          <w:i/>
          <w:spacing w:val="1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S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2840" w:val="left"/>
        </w:tabs>
        <w:spacing w:before="0" w:after="0" w:line="240" w:lineRule="auto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General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Code.</w:t>
      </w:r>
    </w:p>
    <w:p>
      <w:pPr>
        <w:spacing w:before="3" w:after="0" w:line="240" w:lineRule="exact"/>
        <w:ind w:left="2840" w:right="271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H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Hopper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number,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X’30’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to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X’34’.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</w:t>
      </w:r>
      <w:r>
        <w:rPr>
          <w:rFonts w:ascii="Arial" w:hAnsi="Arial" w:cs="Arial" w:eastAsia="Arial"/>
          <w:spacing w:val="39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Hopper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Code.</w:t>
      </w:r>
    </w:p>
    <w:p>
      <w:pPr>
        <w:spacing w:before="0" w:after="0" w:line="240" w:lineRule="exact"/>
        <w:ind w:left="1820" w:right="2031" w:firstLine="10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N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Number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of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notes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fed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from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this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hopper,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rejects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included.</w:t>
      </w:r>
    </w:p>
    <w:p>
      <w:pPr>
        <w:spacing w:before="0" w:after="0" w:line="237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19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1820" w:val="left"/>
        </w:tabs>
        <w:spacing w:before="0" w:after="0" w:line="240" w:lineRule="auto"/>
        <w:ind w:left="1820" w:right="1421" w:hanging="96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Notes:</w:t>
        <w:tab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field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HFNNN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repeated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each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dispensed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from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/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each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having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some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relevant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information.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zero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always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first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one.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NNN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field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contains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total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notes,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which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have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been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passed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Qualifier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including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single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rejects.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second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alternative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message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rmat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(SLLE)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LOCKOUT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condition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present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when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command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received.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LOCKOUT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condition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occurring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during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execution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report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with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first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alternative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message.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short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message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format</w:t>
      </w:r>
    </w:p>
    <w:p>
      <w:pPr>
        <w:spacing w:before="0" w:after="0" w:line="240" w:lineRule="auto"/>
        <w:ind w:left="1820" w:right="148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also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status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ode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X’37’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TRANSMISSION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ERROR,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X’38’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ILLEGAL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COMMAND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X’4E’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COMMUNICATION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TIMEOUT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occurs.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(Refer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Section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5).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42" w:after="0" w:line="240" w:lineRule="auto"/>
        <w:ind w:left="118" w:right="1487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70.919998pt;margin-top:-56.762779pt;width:144pt;height:.1pt;mso-position-horizontal-relative:page;mso-position-vertical-relative:paragraph;z-index:-12225" coordorigin="1418,-1135" coordsize="2880,2">
            <v:shape style="position:absolute;left:1418;top:-1135;width:2880;height:2" coordorigin="1418,-1135" coordsize="2880,0" path="m1418,-1135l4298,-1135e" filled="f" stroked="t" strokeweight=".70001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spacing w:val="0"/>
          <w:w w:val="100"/>
          <w:position w:val="10"/>
          <w:sz w:val="13"/>
          <w:szCs w:val="13"/>
        </w:rPr>
        <w:t>1</w:t>
      </w:r>
      <w:r>
        <w:rPr>
          <w:rFonts w:ascii="Arial" w:hAnsi="Arial" w:cs="Arial" w:eastAsia="Arial"/>
          <w:spacing w:val="18"/>
          <w:w w:val="100"/>
          <w:position w:val="10"/>
          <w:sz w:val="13"/>
          <w:szCs w:val="13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Field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accepts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value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of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‘9’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to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enab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“Dispense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to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reject”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diagnostic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mode.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This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mode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should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not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used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by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control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applica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ions;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it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for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internal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testing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only.</w:t>
      </w:r>
    </w:p>
    <w:p>
      <w:pPr>
        <w:spacing w:line="240" w:lineRule="auto" w:after="0"/>
        <w:jc w:val="left"/>
        <w:rPr>
          <w:rFonts w:ascii="Arial" w:hAnsi="Arial" w:cs="Arial" w:eastAsia="Arial"/>
          <w:sz w:val="20"/>
          <w:szCs w:val="20"/>
        </w:rPr>
        <w:sectPr>
          <w:pgSz w:w="11900" w:h="16840"/>
          <w:pgMar w:header="0" w:footer="845" w:top="1140" w:bottom="1040" w:left="1300" w:right="1680"/>
        </w:sectPr>
      </w:pPr>
    </w:p>
    <w:p>
      <w:pPr>
        <w:tabs>
          <w:tab w:pos="5060" w:val="left"/>
        </w:tabs>
        <w:spacing w:before="55" w:after="0" w:line="240" w:lineRule="auto"/>
        <w:ind w:left="273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6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X’32’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MOVE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FORWARD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37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picks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requested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specified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modules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delivers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throat.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detected,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diverted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Vault.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single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fulfil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requested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actual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before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starting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next.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includes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about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actual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picked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well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their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20" w:right="137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particular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status.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0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show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total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passed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Qualifier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including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single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rejects.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Long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doubles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counted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2.</w:t>
      </w:r>
      <w:r>
        <w:rPr>
          <w:rFonts w:ascii="Arial" w:hAnsi="Arial" w:cs="Arial" w:eastAsia="Arial"/>
          <w:spacing w:val="5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Treble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counted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40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’30’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SUCCESSFUL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COMMAND,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’36’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Delivered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how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many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delivered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through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throat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customer.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recommendation</w:t>
      </w:r>
      <w:r>
        <w:rPr>
          <w:rFonts w:ascii="Arial" w:hAnsi="Arial" w:cs="Arial" w:eastAsia="Arial"/>
          <w:spacing w:val="-1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’36’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Delivered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after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every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Forward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182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description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’36’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Delivered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2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Notes.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38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issued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addressed,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total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zero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requested.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addressed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give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response.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Addressed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non-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existing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without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answer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’3A’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PRESENT.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39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same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repeated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requested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at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least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existing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without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opened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answer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’30’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SUCCESSFUL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position.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default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maximum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2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50.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" w:after="0" w:line="252" w:lineRule="exact"/>
        <w:ind w:left="1820" w:right="165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(The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maximum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limited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104).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Requesting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cause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’42’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TOO_MANY_NOTES_REQUESTED</w:t>
      </w:r>
      <w:r>
        <w:rPr>
          <w:rFonts w:ascii="Arial" w:hAnsi="Arial" w:cs="Arial" w:eastAsia="Arial"/>
          <w:spacing w:val="1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41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Change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over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(Item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127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1)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addressed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well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fulfil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report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their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picked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addressed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become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during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report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’32’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EMPTY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general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’30’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SUCCESSFUL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’31’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LOW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LEVEL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fulfilled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successfully.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79" w:after="0" w:line="240" w:lineRule="auto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Time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out: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95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180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Codes: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46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shows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cross-reference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picture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2440" w:val="left"/>
        </w:tabs>
        <w:spacing w:before="55" w:after="0" w:line="240" w:lineRule="auto"/>
        <w:ind w:left="118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6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X’35’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READ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CASSETTE</w:t>
      </w:r>
      <w:r>
        <w:rPr>
          <w:rFonts w:ascii="Arial" w:hAnsi="Arial" w:cs="Arial" w:eastAsia="Arial"/>
          <w:b/>
          <w:bCs/>
          <w:spacing w:val="-1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ID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String: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C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2840" w:val="left"/>
        </w:tabs>
        <w:spacing w:before="0" w:after="0" w:line="240" w:lineRule="auto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Command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X’35’.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Reply</w:t>
      </w:r>
      <w:r>
        <w:rPr>
          <w:rFonts w:ascii="Arial" w:hAnsi="Arial" w:cs="Arial" w:eastAsia="Arial"/>
          <w:b/>
          <w:bCs/>
          <w:spacing w:val="-4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String: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S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HFGGGGG</w:t>
      </w:r>
      <w:r>
        <w:rPr>
          <w:rFonts w:ascii="Arial" w:hAnsi="Arial" w:cs="Arial" w:eastAsia="Arial"/>
          <w:spacing w:val="-13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HFGGGGG</w:t>
      </w:r>
      <w:r>
        <w:rPr>
          <w:rFonts w:ascii="Arial" w:hAnsi="Arial" w:cs="Arial" w:eastAsia="Arial"/>
          <w:spacing w:val="-13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…....</w:t>
      </w:r>
      <w:r>
        <w:rPr>
          <w:rFonts w:ascii="Arial" w:hAnsi="Arial" w:cs="Arial" w:eastAsia="Arial"/>
          <w:spacing w:val="-6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  <w:sz w:val="27"/>
          <w:szCs w:val="27"/>
        </w:rPr>
        <w:t>o</w:t>
      </w:r>
      <w:r>
        <w:rPr>
          <w:rFonts w:ascii="Arial" w:hAnsi="Arial" w:cs="Arial" w:eastAsia="Arial"/>
          <w:b/>
          <w:bCs/>
          <w:i/>
          <w:spacing w:val="0"/>
          <w:w w:val="100"/>
          <w:sz w:val="27"/>
          <w:szCs w:val="27"/>
        </w:rPr>
        <w:t>r</w:t>
      </w:r>
      <w:r>
        <w:rPr>
          <w:rFonts w:ascii="Arial" w:hAnsi="Arial" w:cs="Arial" w:eastAsia="Arial"/>
          <w:b/>
          <w:bCs/>
          <w:i/>
          <w:spacing w:val="1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S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2840" w:val="left"/>
        </w:tabs>
        <w:spacing w:before="0" w:after="0" w:line="240" w:lineRule="auto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General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Code.</w:t>
      </w:r>
    </w:p>
    <w:p>
      <w:pPr>
        <w:spacing w:before="3" w:after="0" w:line="240" w:lineRule="exact"/>
        <w:ind w:left="2840" w:right="2618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H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Hopper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Number,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X’30’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TO</w:t>
      </w:r>
      <w:r>
        <w:rPr>
          <w:rFonts w:ascii="Arial" w:hAnsi="Arial" w:cs="Arial" w:eastAsia="Arial"/>
          <w:spacing w:val="-3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X’34’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</w:t>
      </w:r>
      <w:r>
        <w:rPr>
          <w:rFonts w:ascii="Arial" w:hAnsi="Arial" w:cs="Arial" w:eastAsia="Arial"/>
          <w:spacing w:val="39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Hopper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</w:t>
      </w:r>
    </w:p>
    <w:p>
      <w:pPr>
        <w:spacing w:before="0" w:after="0" w:line="240" w:lineRule="exact"/>
        <w:ind w:left="2840" w:right="3598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G</w:t>
      </w:r>
      <w:r>
        <w:rPr>
          <w:rFonts w:ascii="Arial" w:hAnsi="Arial" w:cs="Arial" w:eastAsia="Arial"/>
          <w:spacing w:val="3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Cassette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ID-Number.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37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tabs>
          <w:tab w:pos="1820" w:val="left"/>
        </w:tabs>
        <w:spacing w:before="0" w:after="0" w:line="240" w:lineRule="auto"/>
        <w:ind w:left="1820" w:right="1632" w:hanging="96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Notes:</w:t>
        <w:tab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field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HFGGGGG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repeated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each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Cassette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loaded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system.</w:t>
      </w:r>
    </w:p>
    <w:p>
      <w:pPr>
        <w:spacing w:before="0" w:after="0" w:line="240" w:lineRule="auto"/>
        <w:ind w:left="1820" w:right="148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Reject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Vault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has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X’30’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Cassettes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have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X’31’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–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X’32’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ID-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range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from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00001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–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99999.</w:t>
      </w:r>
    </w:p>
    <w:p>
      <w:pPr>
        <w:spacing w:before="0" w:after="0" w:line="240" w:lineRule="auto"/>
        <w:ind w:left="1820" w:right="14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X’3A’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“CASSETTE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PROPERLY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INSTALLED”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X’3F’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“RE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J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ECT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CASSETTE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PROPERLY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INSTALLED”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only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with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status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reported.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Cassette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reported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00000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since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possible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read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cassette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situation.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Other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feeders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with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cassettes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installed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cannot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until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status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cleared.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only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Reject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Vault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inserted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X’3A’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reported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return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code.</w:t>
      </w:r>
    </w:p>
    <w:p>
      <w:pPr>
        <w:spacing w:before="10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820" w:right="159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second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alternative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message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rmat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(SLLE),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status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code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X’37’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TRANSMISS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ERROR,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X’38’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ILLEGAL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COMMAND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X’4E’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COMMUNICATION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TIMEOUT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occurs.</w:t>
      </w:r>
    </w:p>
    <w:p>
      <w:pPr>
        <w:spacing w:line="240" w:lineRule="auto" w:after="0"/>
        <w:jc w:val="left"/>
        <w:rPr>
          <w:rFonts w:ascii="Arial" w:hAnsi="Arial" w:cs="Arial" w:eastAsia="Arial"/>
          <w:sz w:val="20"/>
          <w:szCs w:val="20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4700" w:val="left"/>
        </w:tabs>
        <w:spacing w:before="55" w:after="0" w:line="240" w:lineRule="auto"/>
        <w:ind w:left="2380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6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X’35’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READ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CASSETTE</w:t>
      </w:r>
      <w:r>
        <w:rPr>
          <w:rFonts w:ascii="Arial" w:hAnsi="Arial" w:cs="Arial" w:eastAsia="Arial"/>
          <w:b/>
          <w:bCs/>
          <w:spacing w:val="-1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ID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66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requests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ID-numbers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inserted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MultiMech,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including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45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provide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identification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loaded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system.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appear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natural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sequence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numbers,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always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beginning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0,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Vault.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(Further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about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ID-Numbers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Numbers;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found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paragraph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3.4)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182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whenever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2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HAVE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COULD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HAVE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changed.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38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order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avoid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possible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misunderstanding</w:t>
      </w:r>
      <w:r>
        <w:rPr>
          <w:rFonts w:ascii="Arial" w:hAnsi="Arial" w:cs="Arial" w:eastAsia="Arial"/>
          <w:spacing w:val="-1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about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denomination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loaded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allow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dispense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(Command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’32’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FORWARD)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unless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20" w:right="231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issued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after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’38’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731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While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fatal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cannot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during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execution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report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fatal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indicate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previous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lock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occurred.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Time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out: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207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20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Codes: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46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shows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cross-reference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picture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2480" w:val="left"/>
        </w:tabs>
        <w:spacing w:before="55" w:after="0" w:line="240" w:lineRule="auto"/>
        <w:ind w:left="77" w:right="2622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b/>
          <w:bCs/>
          <w:spacing w:val="6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X’36’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CHECK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DELIVERED</w:t>
      </w:r>
      <w:r>
        <w:rPr>
          <w:rFonts w:ascii="Arial" w:hAnsi="Arial" w:cs="Arial" w:eastAsia="Arial"/>
          <w:b/>
          <w:bCs/>
          <w:spacing w:val="-1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NOTES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String: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C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2840" w:val="left"/>
        </w:tabs>
        <w:spacing w:before="0" w:after="0" w:line="240" w:lineRule="auto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Command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X’36.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Reply</w:t>
      </w:r>
      <w:r>
        <w:rPr>
          <w:rFonts w:ascii="Arial" w:hAnsi="Arial" w:cs="Arial" w:eastAsia="Arial"/>
          <w:b/>
          <w:bCs/>
          <w:spacing w:val="-4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String: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S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HFNNN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HFNNN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HFNNN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.....</w:t>
      </w:r>
      <w:r>
        <w:rPr>
          <w:rFonts w:ascii="Arial" w:hAnsi="Arial" w:cs="Arial" w:eastAsia="Arial"/>
          <w:spacing w:val="-4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  <w:sz w:val="27"/>
          <w:szCs w:val="27"/>
        </w:rPr>
        <w:t>o</w:t>
      </w:r>
      <w:r>
        <w:rPr>
          <w:rFonts w:ascii="Arial" w:hAnsi="Arial" w:cs="Arial" w:eastAsia="Arial"/>
          <w:b/>
          <w:bCs/>
          <w:i/>
          <w:spacing w:val="0"/>
          <w:w w:val="100"/>
          <w:sz w:val="27"/>
          <w:szCs w:val="27"/>
        </w:rPr>
        <w:t>r</w:t>
      </w:r>
      <w:r>
        <w:rPr>
          <w:rFonts w:ascii="Arial" w:hAnsi="Arial" w:cs="Arial" w:eastAsia="Arial"/>
          <w:b/>
          <w:bCs/>
          <w:i/>
          <w:spacing w:val="1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S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2840" w:val="left"/>
        </w:tabs>
        <w:spacing w:before="0" w:after="0" w:line="240" w:lineRule="auto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General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Code.</w:t>
      </w:r>
    </w:p>
    <w:p>
      <w:pPr>
        <w:spacing w:before="3" w:after="0" w:line="240" w:lineRule="exact"/>
        <w:ind w:left="2840" w:right="271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H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Hopper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number,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X’30’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to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X’34’.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</w:t>
      </w:r>
      <w:r>
        <w:rPr>
          <w:rFonts w:ascii="Arial" w:hAnsi="Arial" w:cs="Arial" w:eastAsia="Arial"/>
          <w:spacing w:val="39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Hopper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Code.</w:t>
      </w:r>
    </w:p>
    <w:p>
      <w:pPr>
        <w:spacing w:before="0" w:after="0" w:line="240" w:lineRule="exact"/>
        <w:ind w:left="2840" w:right="1473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N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Number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of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notes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delivered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from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this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hopper.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37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19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1820" w:val="left"/>
        </w:tabs>
        <w:spacing w:before="0" w:after="0" w:line="240" w:lineRule="auto"/>
        <w:ind w:left="1820" w:right="1479" w:hanging="96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Notes:</w:t>
        <w:tab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field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HFNNN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repeated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each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dispensed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from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/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each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having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some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relevant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information.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zero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always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first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one.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NNN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field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contains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total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notes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which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have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passed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Throat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sensor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delivered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customer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second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alternative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message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rmat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(SLLE),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status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code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X’37’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TRANSMISS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ERROR,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X’38’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ILLEGAL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COMMAND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X’4E’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COMMUNICATION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TIMEOUT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occurs..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(Refer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Section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5).</w:t>
      </w:r>
    </w:p>
    <w:p>
      <w:pPr>
        <w:spacing w:line="240" w:lineRule="auto" w:after="0"/>
        <w:jc w:val="left"/>
        <w:rPr>
          <w:rFonts w:ascii="Arial" w:hAnsi="Arial" w:cs="Arial" w:eastAsia="Arial"/>
          <w:sz w:val="20"/>
          <w:szCs w:val="20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left="1603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6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X’36’</w:t>
      </w:r>
      <w:r>
        <w:rPr>
          <w:rFonts w:ascii="Arial" w:hAnsi="Arial" w:cs="Arial" w:eastAsia="Arial"/>
          <w:b/>
          <w:bCs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CHECK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DELIVERED</w:t>
      </w:r>
      <w:r>
        <w:rPr>
          <w:rFonts w:ascii="Arial" w:hAnsi="Arial" w:cs="Arial" w:eastAsia="Arial"/>
          <w:b/>
          <w:bCs/>
          <w:spacing w:val="-1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NOTES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40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delivered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customer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through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throat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answer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FORWARD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SUCCESSFUL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20" w:right="146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also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delivered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through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throat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during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command.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only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counter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0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presented.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39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power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fail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counters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delivered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saved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non-volatile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memory.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Time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out: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220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Codes: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46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shows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cross-reference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picture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52" w:lineRule="exact"/>
        <w:ind w:left="1820" w:right="219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replies: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181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515" w:hRule="exact"/>
        </w:trPr>
        <w:tc>
          <w:tcPr>
            <w:tcW w:w="3620" w:type="dxa"/>
            <w:tcBorders>
              <w:top w:val="single" w:sz="1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81" w:lineRule="exact"/>
              <w:ind w:left="1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MNEM</w:t>
            </w:r>
            <w:r>
              <w:rPr>
                <w:rFonts w:ascii="Arial" w:hAnsi="Arial" w:cs="Arial" w:eastAsia="Arial"/>
                <w:spacing w:val="-1"/>
                <w:w w:val="100"/>
                <w:sz w:val="16"/>
                <w:szCs w:val="16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NIC</w:t>
            </w:r>
            <w:r>
              <w:rPr>
                <w:rFonts w:ascii="Arial" w:hAnsi="Arial" w:cs="Arial" w:eastAsia="Arial"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NAME</w:t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</w:r>
          </w:p>
          <w:p>
            <w:pPr>
              <w:spacing w:before="70" w:after="0" w:line="240" w:lineRule="auto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Empty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Cassette.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7" w:type="dxa"/>
            <w:tcBorders>
              <w:top w:val="single" w:sz="1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81" w:lineRule="exact"/>
              <w:ind w:left="920" w:right="99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Arial" w:hAnsi="Arial" w:cs="Arial" w:eastAsia="Arial"/>
                <w:spacing w:val="-2"/>
                <w:w w:val="99"/>
                <w:sz w:val="16"/>
                <w:szCs w:val="16"/>
              </w:rPr>
              <w:t>Y</w:t>
            </w:r>
            <w:r>
              <w:rPr>
                <w:rFonts w:ascii="Arial" w:hAnsi="Arial" w:cs="Arial" w:eastAsia="Arial"/>
                <w:spacing w:val="0"/>
                <w:w w:val="99"/>
                <w:sz w:val="16"/>
                <w:szCs w:val="16"/>
              </w:rPr>
              <w:t>PE</w:t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</w:r>
          </w:p>
          <w:p>
            <w:pPr>
              <w:spacing w:before="70" w:after="0" w:line="240" w:lineRule="auto"/>
              <w:ind w:right="268"/>
              <w:jc w:val="righ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920" w:type="dxa"/>
            <w:tcBorders>
              <w:top w:val="single" w:sz="1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1" w:after="0" w:line="252" w:lineRule="exact"/>
              <w:ind w:left="163" w:right="173" w:firstLine="74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HEX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’32’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85" w:type="dxa"/>
            <w:tcBorders>
              <w:top w:val="single" w:sz="1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0" w:lineRule="exact"/>
              <w:ind w:left="74" w:right="44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ASCII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  <w:p>
            <w:pPr>
              <w:spacing w:before="1" w:after="0" w:line="240" w:lineRule="auto"/>
              <w:ind w:left="255" w:right="336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3" w:hRule="exact"/>
        </w:trPr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Diverter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right="282"/>
              <w:jc w:val="righ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exact"/>
              <w:ind w:left="1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’35’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255" w:right="336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3" w:hRule="exact"/>
        </w:trPr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Failure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Feed.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right="272"/>
              <w:jc w:val="righ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exact"/>
              <w:ind w:left="1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’36’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255" w:right="336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6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3" w:hRule="exact"/>
        </w:trPr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Transmission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Error.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right="278"/>
              <w:jc w:val="righ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exact"/>
              <w:ind w:left="1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’37’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255" w:right="336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7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3" w:hRule="exact"/>
        </w:trPr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Jam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Qualifier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right="281"/>
              <w:jc w:val="righ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exact"/>
              <w:ind w:left="1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’39’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255" w:right="337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3" w:hRule="exact"/>
        </w:trPr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Jam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Feeder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Transport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right="280"/>
              <w:jc w:val="righ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exact"/>
              <w:ind w:left="1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’43’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241" w:right="321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3" w:hRule="exact"/>
        </w:trPr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Cassette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Data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Corrupted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right="272"/>
              <w:jc w:val="righ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exact"/>
              <w:ind w:left="1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’45’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246" w:right="326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3" w:hRule="exact"/>
        </w:trPr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Main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Motor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Failure.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right="282"/>
              <w:jc w:val="righ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exact"/>
              <w:ind w:left="1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’46’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250" w:right="331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3" w:hRule="exact"/>
        </w:trPr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Qualifier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Faulty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right="282"/>
              <w:jc w:val="righ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exact"/>
              <w:ind w:left="1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’49’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280" w:right="361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3" w:hRule="exact"/>
        </w:trPr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Feeder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exit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sensor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right="271"/>
              <w:jc w:val="righ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exact"/>
              <w:ind w:left="151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’4A’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260" w:right="342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J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3" w:hRule="exact"/>
        </w:trPr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Communications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Time-out.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right="277"/>
              <w:jc w:val="righ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exact"/>
              <w:ind w:left="151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’4E’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241" w:right="321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3" w:hRule="exact"/>
        </w:trPr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Reject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Vault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Cassette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Full.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right="267"/>
              <w:jc w:val="righ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exact"/>
              <w:ind w:left="1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’51’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235" w:right="317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Q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3" w:hRule="exact"/>
        </w:trPr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Error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Throat.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right="282"/>
              <w:jc w:val="righ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exact"/>
              <w:ind w:left="1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’57’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257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3" w:hRule="exact"/>
        </w:trPr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Sensor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Error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or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Sensor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Covered.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right="272"/>
              <w:jc w:val="righ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exact"/>
              <w:ind w:left="151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’5B’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280" w:right="361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[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3" w:hRule="exact"/>
        </w:trPr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Internal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Failure/Data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Corrupted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right="283"/>
              <w:jc w:val="righ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exact"/>
              <w:ind w:left="1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’60’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285" w:right="367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‘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38" w:hRule="exact"/>
        </w:trPr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Error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Transport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right="281"/>
              <w:jc w:val="righ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9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exact"/>
              <w:ind w:left="1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’68’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255" w:right="337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line="243" w:lineRule="exact" w:after="0"/>
        <w:jc w:val="center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left="118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X’37’</w:t>
      </w:r>
      <w:r>
        <w:rPr>
          <w:rFonts w:ascii="Arial" w:hAnsi="Arial" w:cs="Arial" w:eastAsia="Arial"/>
          <w:b/>
          <w:bCs/>
          <w:spacing w:val="71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CLOSE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CASSETTE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String: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LL</w:t>
      </w:r>
      <w:r>
        <w:rPr>
          <w:rFonts w:ascii="Arial" w:hAnsi="Arial" w:cs="Arial" w:eastAsia="Arial"/>
          <w:spacing w:val="-3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tabs>
          <w:tab w:pos="2840" w:val="left"/>
        </w:tabs>
        <w:spacing w:before="0" w:after="0" w:line="240" w:lineRule="auto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Command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X’37’.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Reply</w:t>
      </w:r>
      <w:r>
        <w:rPr>
          <w:rFonts w:ascii="Arial" w:hAnsi="Arial" w:cs="Arial" w:eastAsia="Arial"/>
          <w:b/>
          <w:bCs/>
          <w:spacing w:val="-4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String: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S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LL</w:t>
      </w:r>
      <w:r>
        <w:rPr>
          <w:rFonts w:ascii="Arial" w:hAnsi="Arial" w:cs="Arial" w:eastAsia="Arial"/>
          <w:spacing w:val="-3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tabs>
          <w:tab w:pos="2840" w:val="left"/>
        </w:tabs>
        <w:spacing w:before="0" w:after="0" w:line="240" w:lineRule="auto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General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Code.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52" w:lineRule="exact"/>
        <w:ind w:left="1820" w:right="207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simulates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NMD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close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operation.</w:t>
      </w:r>
      <w:r>
        <w:rPr>
          <w:rFonts w:ascii="Arial" w:hAnsi="Arial" w:cs="Arial" w:eastAsia="Arial"/>
          <w:spacing w:val="5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internal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“machine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opened”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“cassette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identified”.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magnet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(data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" w:after="0" w:line="252" w:lineRule="exact"/>
        <w:ind w:left="1820" w:right="138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251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0)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clear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full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lock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(When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magnets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being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(data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251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" w:after="0" w:line="252" w:lineRule="exact"/>
        <w:ind w:left="1820" w:right="141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1)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upper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removed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reinserted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while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power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clear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full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lock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condition.)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4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4" w:after="0" w:line="240" w:lineRule="auto"/>
        <w:ind w:left="118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This</w:t>
      </w:r>
      <w:r>
        <w:rPr>
          <w:rFonts w:ascii="Arial" w:hAnsi="Arial" w:cs="Arial" w:eastAsia="Arial"/>
          <w:b/>
          <w:bCs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page</w:t>
      </w:r>
      <w:r>
        <w:rPr>
          <w:rFonts w:ascii="Arial" w:hAnsi="Arial" w:cs="Arial" w:eastAsia="Arial"/>
          <w:b/>
          <w:bCs/>
          <w:i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is</w:t>
      </w:r>
      <w:r>
        <w:rPr>
          <w:rFonts w:ascii="Arial" w:hAnsi="Arial" w:cs="Arial" w:eastAsia="Arial"/>
          <w:b/>
          <w:bCs/>
          <w:i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intentionally</w:t>
      </w:r>
      <w:r>
        <w:rPr>
          <w:rFonts w:ascii="Arial" w:hAnsi="Arial" w:cs="Arial" w:eastAsia="Arial"/>
          <w:b/>
          <w:bCs/>
          <w:i/>
          <w:spacing w:val="-1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left</w:t>
      </w:r>
      <w:r>
        <w:rPr>
          <w:rFonts w:ascii="Arial" w:hAnsi="Arial" w:cs="Arial" w:eastAsia="Arial"/>
          <w:b/>
          <w:bCs/>
          <w:i/>
          <w:spacing w:val="-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blank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8"/>
          <w:szCs w:val="28"/>
        </w:rPr>
        <w:sectPr>
          <w:pgSz w:w="11900" w:h="16840"/>
          <w:pgMar w:header="0" w:footer="845" w:top="1580" w:bottom="1040" w:left="1300" w:right="1680"/>
        </w:sectPr>
      </w:pPr>
    </w:p>
    <w:p>
      <w:pPr>
        <w:spacing w:before="55" w:after="0" w:line="240" w:lineRule="auto"/>
        <w:ind w:left="118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X’38’</w:t>
      </w:r>
      <w:r>
        <w:rPr>
          <w:rFonts w:ascii="Arial" w:hAnsi="Arial" w:cs="Arial" w:eastAsia="Arial"/>
          <w:b/>
          <w:bCs/>
          <w:spacing w:val="71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OPEN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CASSETTE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59" w:lineRule="exact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position w:val="0"/>
          <w:sz w:val="23"/>
          <w:szCs w:val="23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3"/>
          <w:szCs w:val="23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3"/>
          <w:szCs w:val="23"/>
        </w:rPr>
        <w:t>String:</w:t>
      </w:r>
      <w:r>
        <w:rPr>
          <w:rFonts w:ascii="Arial" w:hAnsi="Arial" w:cs="Arial" w:eastAsia="Arial"/>
          <w:spacing w:val="0"/>
          <w:w w:val="100"/>
          <w:position w:val="0"/>
          <w:sz w:val="23"/>
          <w:szCs w:val="23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24" w:after="0" w:line="240" w:lineRule="auto"/>
        <w:ind w:right="-20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LL</w:t>
      </w:r>
      <w:r>
        <w:rPr>
          <w:rFonts w:ascii="Arial" w:hAnsi="Arial" w:cs="Arial" w:eastAsia="Arial"/>
          <w:spacing w:val="-3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99"/>
          <w:sz w:val="28"/>
          <w:szCs w:val="28"/>
        </w:rPr>
        <w:t>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40" w:lineRule="auto"/>
        <w:ind w:right="160"/>
        <w:jc w:val="righ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</w:r>
    </w:p>
    <w:p>
      <w:pPr>
        <w:spacing w:before="1" w:after="0" w:line="160" w:lineRule="exact"/>
        <w:jc w:val="left"/>
        <w:rPr>
          <w:sz w:val="16"/>
          <w:szCs w:val="16"/>
        </w:rPr>
      </w:pPr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exact"/>
        <w:ind w:right="340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C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Command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X’38’.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32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Character.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line="232" w:lineRule="exact" w:after="0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260" w:bottom="1040" w:left="1300" w:right="1680"/>
          <w:cols w:num="2" w:equalWidth="0">
            <w:col w:w="2676" w:space="164"/>
            <w:col w:w="6080"/>
          </w:cols>
        </w:sectPr>
      </w:pPr>
    </w:p>
    <w:p>
      <w:pPr>
        <w:spacing w:before="10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4" w:after="0" w:line="240" w:lineRule="auto"/>
        <w:ind w:left="1820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Or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CHT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37" w:lineRule="exact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Where: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line="237" w:lineRule="exact" w:after="0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260" w:bottom="1040" w:left="1300" w:right="1680"/>
        </w:sectPr>
      </w:pPr>
    </w:p>
    <w:p>
      <w:pPr>
        <w:spacing w:before="3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477" w:lineRule="auto"/>
        <w:ind w:left="1784" w:right="-20"/>
        <w:jc w:val="righ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only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only</w:t>
      </w:r>
    </w:p>
    <w:p>
      <w:pPr>
        <w:spacing w:before="3" w:after="0" w:line="240" w:lineRule="auto"/>
        <w:ind w:right="-20"/>
        <w:jc w:val="left"/>
        <w:rPr>
          <w:rFonts w:ascii="Arial" w:hAnsi="Arial" w:cs="Arial" w:eastAsia="Arial"/>
          <w:sz w:val="21"/>
          <w:szCs w:val="21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Command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X’38’.</w:t>
      </w:r>
    </w:p>
    <w:p>
      <w:pPr>
        <w:spacing w:before="3" w:after="0" w:line="240" w:lineRule="exact"/>
        <w:ind w:right="2769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H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Hopper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number,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X’31’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to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X’34’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</w:t>
      </w:r>
      <w:r>
        <w:rPr>
          <w:rFonts w:ascii="Arial" w:hAnsi="Arial" w:cs="Arial" w:eastAsia="Arial"/>
          <w:spacing w:val="39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Open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Type: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spacing w:before="0" w:after="0" w:line="237" w:lineRule="exact"/>
        <w:ind w:left="455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X’30’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has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no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affect,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for</w:t>
      </w:r>
      <w:r>
        <w:rPr>
          <w:rFonts w:ascii="Arial" w:hAnsi="Arial" w:cs="Arial" w:eastAsia="Arial"/>
          <w:spacing w:val="-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NMD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compatibility</w:t>
      </w:r>
    </w:p>
    <w:p>
      <w:pPr>
        <w:spacing w:before="19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455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X’31’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has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no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affect,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for</w:t>
      </w:r>
      <w:r>
        <w:rPr>
          <w:rFonts w:ascii="Arial" w:hAnsi="Arial" w:cs="Arial" w:eastAsia="Arial"/>
          <w:spacing w:val="-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NMD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compatibility</w:t>
      </w:r>
    </w:p>
    <w:p>
      <w:pPr>
        <w:spacing w:before="19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35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Character.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line="235" w:lineRule="exact" w:after="0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260" w:bottom="1040" w:left="1300" w:right="1680"/>
          <w:cols w:num="2" w:equalWidth="0">
            <w:col w:w="2204" w:space="636"/>
            <w:col w:w="6080"/>
          </w:cols>
        </w:sectPr>
      </w:pPr>
    </w:p>
    <w:p>
      <w:pPr>
        <w:spacing w:before="1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8" w:after="0" w:line="240" w:lineRule="exact"/>
        <w:ind w:left="1820" w:right="1615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(MultiMech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ignores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the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HT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pa</w:t>
      </w:r>
      <w:r>
        <w:rPr>
          <w:rFonts w:ascii="Arial" w:hAnsi="Arial" w:cs="Arial" w:eastAsia="Arial"/>
          <w:spacing w:val="-1"/>
          <w:w w:val="100"/>
          <w:sz w:val="21"/>
          <w:szCs w:val="21"/>
        </w:rPr>
        <w:t>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ameters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in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the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send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form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of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the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open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cassette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command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internal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processing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the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same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for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both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command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variants.)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59" w:lineRule="exact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position w:val="0"/>
          <w:sz w:val="23"/>
          <w:szCs w:val="23"/>
        </w:rPr>
        <w:t>Reply</w:t>
      </w:r>
      <w:r>
        <w:rPr>
          <w:rFonts w:ascii="Arial" w:hAnsi="Arial" w:cs="Arial" w:eastAsia="Arial"/>
          <w:b/>
          <w:bCs/>
          <w:spacing w:val="-4"/>
          <w:w w:val="100"/>
          <w:position w:val="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3"/>
          <w:szCs w:val="23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3"/>
          <w:szCs w:val="23"/>
        </w:rPr>
        <w:t>String:</w:t>
      </w:r>
      <w:r>
        <w:rPr>
          <w:rFonts w:ascii="Arial" w:hAnsi="Arial" w:cs="Arial" w:eastAsia="Arial"/>
          <w:spacing w:val="0"/>
          <w:w w:val="100"/>
          <w:position w:val="0"/>
          <w:sz w:val="23"/>
          <w:szCs w:val="23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type w:val="continuous"/>
          <w:pgSz w:w="11900" w:h="16840"/>
          <w:pgMar w:top="260" w:bottom="1040" w:left="1300" w:right="1680"/>
        </w:sectPr>
      </w:pPr>
    </w:p>
    <w:p>
      <w:pPr>
        <w:spacing w:before="24" w:after="0" w:line="240" w:lineRule="auto"/>
        <w:ind w:right="-20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S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LL</w:t>
      </w:r>
      <w:r>
        <w:rPr>
          <w:rFonts w:ascii="Arial" w:hAnsi="Arial" w:cs="Arial" w:eastAsia="Arial"/>
          <w:spacing w:val="-3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99"/>
          <w:sz w:val="28"/>
          <w:szCs w:val="28"/>
        </w:rPr>
        <w:t>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40" w:lineRule="auto"/>
        <w:ind w:right="144"/>
        <w:jc w:val="righ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</w:r>
    </w:p>
    <w:p>
      <w:pPr>
        <w:spacing w:before="1" w:after="0" w:line="160" w:lineRule="exact"/>
        <w:jc w:val="left"/>
        <w:rPr>
          <w:sz w:val="16"/>
          <w:szCs w:val="16"/>
        </w:rPr>
      </w:pPr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exact"/>
        <w:ind w:right="3551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S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General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37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line="237" w:lineRule="exact" w:after="0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260" w:bottom="1040" w:left="1300" w:right="1680"/>
          <w:cols w:num="2" w:equalWidth="0">
            <w:col w:w="2660" w:space="180"/>
            <w:col w:w="6080"/>
          </w:cols>
        </w:sectPr>
      </w:pPr>
    </w:p>
    <w:p>
      <w:pPr>
        <w:spacing w:before="71" w:after="0" w:line="252" w:lineRule="exact"/>
        <w:ind w:left="1820" w:right="158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simulates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NMD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operation.</w:t>
      </w:r>
      <w:r>
        <w:rPr>
          <w:rFonts w:ascii="Arial" w:hAnsi="Arial" w:cs="Arial" w:eastAsia="Arial"/>
          <w:spacing w:val="5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execution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parameters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serial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denomination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sizes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assigned.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251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determines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how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parameters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assigned: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76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251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0: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preset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parameters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allocated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3237" w:right="1598" w:hanging="141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251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1: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parameters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assigned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according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magnet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83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required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before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forward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20" w:bottom="1040" w:left="1300" w:right="1680"/>
        </w:sectPr>
      </w:pPr>
    </w:p>
    <w:p>
      <w:pPr>
        <w:spacing w:before="8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4" w:after="0" w:line="240" w:lineRule="auto"/>
        <w:ind w:left="147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This</w:t>
      </w:r>
      <w:r>
        <w:rPr>
          <w:rFonts w:ascii="Arial" w:hAnsi="Arial" w:cs="Arial" w:eastAsia="Arial"/>
          <w:b/>
          <w:bCs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page</w:t>
      </w:r>
      <w:r>
        <w:rPr>
          <w:rFonts w:ascii="Arial" w:hAnsi="Arial" w:cs="Arial" w:eastAsia="Arial"/>
          <w:b/>
          <w:bCs/>
          <w:i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is</w:t>
      </w:r>
      <w:r>
        <w:rPr>
          <w:rFonts w:ascii="Arial" w:hAnsi="Arial" w:cs="Arial" w:eastAsia="Arial"/>
          <w:b/>
          <w:bCs/>
          <w:i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intentionally</w:t>
      </w:r>
      <w:r>
        <w:rPr>
          <w:rFonts w:ascii="Arial" w:hAnsi="Arial" w:cs="Arial" w:eastAsia="Arial"/>
          <w:b/>
          <w:bCs/>
          <w:i/>
          <w:spacing w:val="-1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left</w:t>
      </w:r>
      <w:r>
        <w:rPr>
          <w:rFonts w:ascii="Arial" w:hAnsi="Arial" w:cs="Arial" w:eastAsia="Arial"/>
          <w:b/>
          <w:bCs/>
          <w:i/>
          <w:spacing w:val="-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blank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8"/>
          <w:szCs w:val="28"/>
        </w:rPr>
        <w:sectPr>
          <w:pgSz w:w="11900" w:h="16840"/>
          <w:pgMar w:header="0" w:footer="845" w:top="1580" w:bottom="1040" w:left="1300" w:right="1680"/>
        </w:sectPr>
      </w:pPr>
    </w:p>
    <w:p>
      <w:pPr>
        <w:tabs>
          <w:tab w:pos="2480" w:val="left"/>
        </w:tabs>
        <w:spacing w:before="55" w:after="0" w:line="240" w:lineRule="auto"/>
        <w:ind w:left="155" w:right="3316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6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X’39’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READ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REJECT</w:t>
      </w:r>
      <w:r>
        <w:rPr>
          <w:rFonts w:ascii="Arial" w:hAnsi="Arial" w:cs="Arial" w:eastAsia="Arial"/>
          <w:b/>
          <w:bCs/>
          <w:spacing w:val="-11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TRACE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String: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C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2840" w:val="left"/>
        </w:tabs>
        <w:spacing w:before="0" w:after="0" w:line="240" w:lineRule="auto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Command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X’39’.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Reply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String: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S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RRRRRRRRRRRRRRRR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7"/>
          <w:szCs w:val="27"/>
        </w:rPr>
        <w:t>or</w:t>
      </w:r>
      <w:r>
        <w:rPr>
          <w:rFonts w:ascii="Arial" w:hAnsi="Arial" w:cs="Arial" w:eastAsia="Arial"/>
          <w:b/>
          <w:bCs/>
          <w:i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S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2840" w:val="left"/>
        </w:tabs>
        <w:spacing w:before="0" w:after="0" w:line="240" w:lineRule="auto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General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Code.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R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LAST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15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REJECT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REASONS: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tabs>
          <w:tab w:pos="2880" w:val="left"/>
          <w:tab w:pos="4020" w:val="left"/>
        </w:tabs>
        <w:spacing w:before="2" w:after="0" w:line="252" w:lineRule="exact"/>
        <w:ind w:left="2102" w:right="215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’30’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Pointer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Unused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Position.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’31’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Double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2102" w:right="3355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’32’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  </w:t>
      </w:r>
      <w:r>
        <w:rPr>
          <w:rFonts w:ascii="Arial" w:hAnsi="Arial" w:cs="Arial" w:eastAsia="Arial"/>
          <w:spacing w:val="5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              </w:t>
      </w:r>
      <w:r>
        <w:rPr>
          <w:rFonts w:ascii="Arial" w:hAnsi="Arial" w:cs="Arial" w:eastAsia="Arial"/>
          <w:spacing w:val="2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Internal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" w:after="0" w:line="252" w:lineRule="exact"/>
        <w:ind w:left="2102" w:right="2824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’33’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  </w:t>
      </w:r>
      <w:r>
        <w:rPr>
          <w:rFonts w:ascii="Arial" w:hAnsi="Arial" w:cs="Arial" w:eastAsia="Arial"/>
          <w:spacing w:val="5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              </w:t>
      </w:r>
      <w:r>
        <w:rPr>
          <w:rFonts w:ascii="Arial" w:hAnsi="Arial" w:cs="Arial" w:eastAsia="Arial"/>
          <w:spacing w:val="2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Long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’34’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  </w:t>
      </w:r>
      <w:r>
        <w:rPr>
          <w:rFonts w:ascii="Arial" w:hAnsi="Arial" w:cs="Arial" w:eastAsia="Arial"/>
          <w:spacing w:val="5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              </w:t>
      </w:r>
      <w:r>
        <w:rPr>
          <w:rFonts w:ascii="Arial" w:hAnsi="Arial" w:cs="Arial" w:eastAsia="Arial"/>
          <w:spacing w:val="2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Long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’35’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  </w:t>
      </w:r>
      <w:r>
        <w:rPr>
          <w:rFonts w:ascii="Arial" w:hAnsi="Arial" w:cs="Arial" w:eastAsia="Arial"/>
          <w:spacing w:val="5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              </w:t>
      </w:r>
      <w:r>
        <w:rPr>
          <w:rFonts w:ascii="Arial" w:hAnsi="Arial" w:cs="Arial" w:eastAsia="Arial"/>
          <w:spacing w:val="2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Short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2880" w:val="left"/>
          <w:tab w:pos="4020" w:val="left"/>
        </w:tabs>
        <w:spacing w:before="0" w:after="0" w:line="252" w:lineRule="exact"/>
        <w:ind w:left="2102" w:right="326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’36’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Incorrect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Count.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’37’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2880" w:val="left"/>
          <w:tab w:pos="4020" w:val="left"/>
        </w:tabs>
        <w:spacing w:before="0" w:after="0" w:line="252" w:lineRule="exact"/>
        <w:ind w:left="2102" w:right="319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’38’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Skewed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’39’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Close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38" w:lineRule="exact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L=LRC</w:t>
      </w:r>
    </w:p>
    <w:p>
      <w:pPr>
        <w:spacing w:before="0" w:after="0" w:line="240" w:lineRule="exact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E=EOM</w:t>
      </w:r>
      <w:r>
        <w:rPr>
          <w:rFonts w:ascii="Arial" w:hAnsi="Arial" w:cs="Arial" w:eastAsia="Arial"/>
          <w:spacing w:val="-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1820" w:val="left"/>
        </w:tabs>
        <w:spacing w:before="0" w:after="0" w:line="240" w:lineRule="auto"/>
        <w:ind w:left="1820" w:right="1590" w:hanging="96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Notes:</w:t>
        <w:tab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second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alternative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message,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format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(SLLE)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status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code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X’37’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TRANSMISS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ERROR,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X’38’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ILLEGAL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COMMAND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X’4E’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COMMUNICATION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TIMEOUT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occurs.</w:t>
      </w:r>
    </w:p>
    <w:p>
      <w:pPr>
        <w:spacing w:line="240" w:lineRule="auto" w:after="0"/>
        <w:jc w:val="left"/>
        <w:rPr>
          <w:rFonts w:ascii="Arial" w:hAnsi="Arial" w:cs="Arial" w:eastAsia="Arial"/>
          <w:sz w:val="20"/>
          <w:szCs w:val="20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4400" w:val="left"/>
        </w:tabs>
        <w:spacing w:before="55" w:after="0" w:line="240" w:lineRule="auto"/>
        <w:ind w:left="2085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6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X’39’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READ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REJECT</w:t>
      </w:r>
      <w:r>
        <w:rPr>
          <w:rFonts w:ascii="Arial" w:hAnsi="Arial" w:cs="Arial" w:eastAsia="Arial"/>
          <w:b/>
          <w:bCs/>
          <w:spacing w:val="-11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TRACE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255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request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back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contents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Trace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Buffer.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memory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Controller,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which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keeps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record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last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15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rejects,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which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took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place,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during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movement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251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buffer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holds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described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in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String,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per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rejection.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buffer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updated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circular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way,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always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contain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last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15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causes.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additional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byte,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containing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’30’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buffer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pointer,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indicating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immediately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preceding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corresponds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last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reject.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content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buffer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lost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machine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powered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off,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at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beginning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daily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182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operations,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always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loaded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16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zeros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’30’).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296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statistical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purposes,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also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technical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analyse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performance.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2782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internal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reasons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showed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300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translation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external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reason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(MDDM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emulation)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below.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53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490" w:hRule="exact"/>
        </w:trPr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Reje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Code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5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MultiMe</w:t>
            </w:r>
            <w:r>
              <w:rPr>
                <w:rFonts w:ascii="Arial" w:hAnsi="Arial" w:cs="Arial" w:eastAsia="Arial"/>
                <w:spacing w:val="1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Name</w:t>
            </w:r>
          </w:p>
        </w:tc>
        <w:tc>
          <w:tcPr>
            <w:tcW w:w="21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MDDM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Name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5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De</w:t>
            </w:r>
            <w:r>
              <w:rPr>
                <w:rFonts w:ascii="Arial" w:hAnsi="Arial" w:cs="Arial" w:eastAsia="Arial"/>
                <w:spacing w:val="1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ription</w:t>
            </w:r>
          </w:p>
        </w:tc>
      </w:tr>
      <w:tr>
        <w:trPr>
          <w:trHeight w:val="490" w:hRule="exact"/>
        </w:trPr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01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5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LEARNING_NOTE</w:t>
            </w:r>
          </w:p>
        </w:tc>
        <w:tc>
          <w:tcPr>
            <w:tcW w:w="21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Internal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4" w:right="69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reason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for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earning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sequence.</w:t>
            </w:r>
          </w:p>
        </w:tc>
      </w:tr>
      <w:tr>
        <w:trPr>
          <w:trHeight w:val="490" w:hRule="exact"/>
        </w:trPr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02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5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MORE_THAN_ONE_NOTE</w:t>
            </w:r>
          </w:p>
        </w:tc>
        <w:tc>
          <w:tcPr>
            <w:tcW w:w="21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2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Double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4" w:right="581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was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detected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double</w:t>
            </w:r>
          </w:p>
        </w:tc>
      </w:tr>
      <w:tr>
        <w:trPr>
          <w:trHeight w:val="250" w:hRule="exact"/>
        </w:trPr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8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03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8" w:lineRule="exact"/>
              <w:ind w:left="65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TOO_SKEWED_NOTE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1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8" w:lineRule="exact"/>
              <w:ind w:left="63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Skewed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8" w:lineRule="exact"/>
              <w:ind w:left="63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was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skewed</w:t>
            </w:r>
          </w:p>
        </w:tc>
      </w:tr>
      <w:tr>
        <w:trPr>
          <w:trHeight w:val="490" w:hRule="exact"/>
        </w:trPr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04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5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TOO_LONG_NOTE_AT_DDA</w:t>
            </w:r>
          </w:p>
        </w:tc>
        <w:tc>
          <w:tcPr>
            <w:tcW w:w="21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Long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sensor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4" w:right="687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was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long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double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detect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sensor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A.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490" w:hRule="exact"/>
        </w:trPr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05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5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TOO_LONG_NOTE_AT_DDB</w:t>
            </w:r>
          </w:p>
        </w:tc>
        <w:tc>
          <w:tcPr>
            <w:tcW w:w="21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Long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sensor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4" w:right="687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was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long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double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detect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sensor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B.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490" w:hRule="exact"/>
        </w:trPr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06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5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TOO_SHORT_NOTE_AT_DDA</w:t>
            </w:r>
          </w:p>
        </w:tc>
        <w:tc>
          <w:tcPr>
            <w:tcW w:w="21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Short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4" w:right="616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was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short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double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detect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sensor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A.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490" w:hRule="exact"/>
        </w:trPr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07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5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TOO_SHORT_NOTE_AT_DDB</w:t>
            </w:r>
          </w:p>
        </w:tc>
        <w:tc>
          <w:tcPr>
            <w:tcW w:w="21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Short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4" w:right="616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was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short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double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detect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sensor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B.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490" w:hRule="exact"/>
        </w:trPr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08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6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TOO_CLOSE_NOTE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1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Close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4" w:right="592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was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close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previous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note.</w:t>
            </w:r>
          </w:p>
        </w:tc>
      </w:tr>
      <w:tr>
        <w:trPr>
          <w:trHeight w:val="730" w:hRule="exact"/>
        </w:trPr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09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6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TRANSACTION_ABORT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1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Incorrect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Count.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4" w:right="149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that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transaction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abort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due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fatal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status.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730" w:hRule="exact"/>
        </w:trPr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10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6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UNEXPECTED_NOTE</w:t>
            </w:r>
          </w:p>
        </w:tc>
        <w:tc>
          <w:tcPr>
            <w:tcW w:w="21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Incorrect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Count.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4" w:right="54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seen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double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detect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sensor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but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by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NF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Exit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Sensor</w:t>
            </w:r>
          </w:p>
        </w:tc>
      </w:tr>
      <w:tr>
        <w:trPr>
          <w:trHeight w:val="250" w:hRule="exact"/>
        </w:trPr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8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11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8" w:lineRule="exact"/>
              <w:ind w:left="66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NOTE_IS_TOO_THIN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1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8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Thin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8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was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detected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thin.</w:t>
            </w:r>
          </w:p>
        </w:tc>
      </w:tr>
      <w:tr>
        <w:trPr>
          <w:trHeight w:val="490" w:hRule="exact"/>
        </w:trPr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12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6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DIVERTER_OP_FAILED</w:t>
            </w:r>
          </w:p>
        </w:tc>
        <w:tc>
          <w:tcPr>
            <w:tcW w:w="21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3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Incorrect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Coun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t.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4" w:right="100" w:hanging="1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was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possible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mo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diverter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from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deliver</w:t>
            </w:r>
          </w:p>
        </w:tc>
      </w:tr>
    </w:tbl>
    <w:p>
      <w:pPr>
        <w:spacing w:line="240" w:lineRule="exact" w:after="0"/>
        <w:jc w:val="left"/>
        <w:rPr>
          <w:rFonts w:ascii="Arial" w:hAnsi="Arial" w:cs="Arial" w:eastAsia="Arial"/>
          <w:sz w:val="21"/>
          <w:szCs w:val="21"/>
        </w:rPr>
        <w:sectPr>
          <w:pgSz w:w="11900" w:h="16840"/>
          <w:pgMar w:header="0" w:footer="845" w:top="1240" w:bottom="1040" w:left="1300" w:right="580"/>
        </w:sectPr>
      </w:pPr>
    </w:p>
    <w:p>
      <w:pPr>
        <w:tabs>
          <w:tab w:pos="1460" w:val="left"/>
        </w:tabs>
        <w:spacing w:before="82" w:after="0" w:line="240" w:lineRule="exact"/>
        <w:ind w:left="6852" w:right="356" w:hanging="6238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13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TOO_CLOSE_IN_TRP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                 </w:t>
      </w:r>
      <w:r>
        <w:rPr>
          <w:rFonts w:ascii="Arial" w:hAnsi="Arial" w:cs="Arial" w:eastAsia="Arial"/>
          <w:spacing w:val="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Notes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Too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Close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       </w:t>
      </w:r>
      <w:r>
        <w:rPr>
          <w:rFonts w:ascii="Arial" w:hAnsi="Arial" w:cs="Arial" w:eastAsia="Arial"/>
          <w:spacing w:val="38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An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ok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note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too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close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to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the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following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note.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Both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notes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will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be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rejected.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2440" w:val="left"/>
        </w:tabs>
        <w:spacing w:before="24" w:after="0" w:line="316" w:lineRule="exact"/>
        <w:ind w:left="118" w:right="-20"/>
        <w:jc w:val="left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91.69001pt;margin-top:-76.737373pt;width:468.81998pt;height:37.299985pt;mso-position-horizontal-relative:page;mso-position-vertical-relative:paragraph;z-index:-12224" coordorigin="1834,-1535" coordsize="9376,746">
            <v:group style="position:absolute;left:1840;top:-1529;width:9365;height:2" coordorigin="1840,-1529" coordsize="9365,2">
              <v:shape style="position:absolute;left:1840;top:-1529;width:9365;height:2" coordorigin="1840,-1529" coordsize="9365,0" path="m1840,-1529l11204,-1529e" filled="f" stroked="t" strokeweight=".579980pt" strokecolor="#000000">
                <v:path arrowok="t"/>
              </v:shape>
            </v:group>
            <v:group style="position:absolute;left:1844;top:-1524;width:2;height:730" coordorigin="1844,-1524" coordsize="2,730">
              <v:shape style="position:absolute;left:1844;top:-1524;width:2;height:730" coordorigin="1844,-1524" coordsize="0,730" path="m1844,-1524l1844,-795e" filled="f" stroked="t" strokeweight=".58001pt" strokecolor="#000000">
                <v:path arrowok="t"/>
              </v:shape>
            </v:group>
            <v:group style="position:absolute;left:1840;top:-799;width:9365;height:2" coordorigin="1840,-799" coordsize="9365,2">
              <v:shape style="position:absolute;left:1840;top:-799;width:9365;height:2" coordorigin="1840,-799" coordsize="9365,0" path="m1840,-799l11204,-799e" filled="f" stroked="t" strokeweight=".579980pt" strokecolor="#000000">
                <v:path arrowok="t"/>
              </v:shape>
            </v:group>
            <v:group style="position:absolute;left:2694;top:-1524;width:2;height:730" coordorigin="2694,-1524" coordsize="2,730">
              <v:shape style="position:absolute;left:2694;top:-1524;width:2;height:730" coordorigin="2694,-1524" coordsize="0,730" path="m2694,-1524l2694,-795e" filled="f" stroked="t" strokeweight=".580pt" strokecolor="#000000">
                <v:path arrowok="t"/>
              </v:shape>
            </v:group>
            <v:group style="position:absolute;left:5954;top:-1524;width:2;height:730" coordorigin="5954,-1524" coordsize="2,730">
              <v:shape style="position:absolute;left:5954;top:-1524;width:2;height:730" coordorigin="5954,-1524" coordsize="0,730" path="m5954,-1524l5954,-795e" filled="f" stroked="t" strokeweight=".58001pt" strokecolor="#000000">
                <v:path arrowok="t"/>
              </v:shape>
            </v:group>
            <v:group style="position:absolute;left:8082;top:-1524;width:2;height:730" coordorigin="8082,-1524" coordsize="2,730">
              <v:shape style="position:absolute;left:8082;top:-1524;width:2;height:730" coordorigin="8082,-1524" coordsize="0,730" path="m8082,-1524l8082,-795e" filled="f" stroked="t" strokeweight=".579980pt" strokecolor="#000000">
                <v:path arrowok="t"/>
              </v:shape>
            </v:group>
            <v:group style="position:absolute;left:11200;top:-1524;width:2;height:730" coordorigin="11200,-1524" coordsize="2,730">
              <v:shape style="position:absolute;left:11200;top:-1524;width:2;height:730" coordorigin="11200,-1524" coordsize="0,730" path="m11200,-1524l11200,-795e" filled="f" stroked="t" strokeweight=".579980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0"/>
          <w:w w:val="100"/>
          <w:position w:val="0"/>
          <w:sz w:val="28"/>
          <w:szCs w:val="28"/>
        </w:rPr>
        <w:t>Command</w:t>
      </w:r>
      <w:r>
        <w:rPr>
          <w:rFonts w:ascii="Arial" w:hAnsi="Arial" w:cs="Arial" w:eastAsia="Arial"/>
          <w:spacing w:val="65"/>
          <w:w w:val="100"/>
          <w:position w:val="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>X’39’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>READ</w:t>
      </w:r>
      <w:r>
        <w:rPr>
          <w:rFonts w:ascii="Arial" w:hAnsi="Arial" w:cs="Arial" w:eastAsia="Arial"/>
          <w:b/>
          <w:bCs/>
          <w:spacing w:val="-8"/>
          <w:w w:val="100"/>
          <w:position w:val="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>REJECT</w:t>
      </w:r>
      <w:r>
        <w:rPr>
          <w:rFonts w:ascii="Arial" w:hAnsi="Arial" w:cs="Arial" w:eastAsia="Arial"/>
          <w:b/>
          <w:bCs/>
          <w:spacing w:val="-11"/>
          <w:w w:val="100"/>
          <w:position w:val="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>TRACE</w:t>
      </w:r>
      <w:r>
        <w:rPr>
          <w:rFonts w:ascii="Arial" w:hAnsi="Arial" w:cs="Arial" w:eastAsia="Arial"/>
          <w:spacing w:val="0"/>
          <w:w w:val="100"/>
          <w:position w:val="0"/>
          <w:sz w:val="28"/>
          <w:szCs w:val="28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53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490" w:hRule="exact"/>
        </w:trPr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Reje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Code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5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MultiMe</w:t>
            </w:r>
            <w:r>
              <w:rPr>
                <w:rFonts w:ascii="Arial" w:hAnsi="Arial" w:cs="Arial" w:eastAsia="Arial"/>
                <w:spacing w:val="1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Name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MDDM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Name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5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De</w:t>
            </w:r>
            <w:r>
              <w:rPr>
                <w:rFonts w:ascii="Arial" w:hAnsi="Arial" w:cs="Arial" w:eastAsia="Arial"/>
                <w:spacing w:val="1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ription</w:t>
            </w:r>
          </w:p>
        </w:tc>
      </w:tr>
      <w:tr>
        <w:trPr>
          <w:trHeight w:val="730" w:hRule="exact"/>
        </w:trPr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14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5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TOO_CLOSE_IN_DIV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Close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4" w:right="231"/>
              <w:jc w:val="both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ok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close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following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note.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Both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will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be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rejected.</w:t>
            </w:r>
          </w:p>
        </w:tc>
      </w:tr>
      <w:tr>
        <w:trPr>
          <w:trHeight w:val="490" w:hRule="exact"/>
        </w:trPr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15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6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DIVERTER_OP_FAILED_STK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Incorrect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ount.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4" w:right="10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was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possible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move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erter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from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deli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er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j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ct.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730" w:hRule="exact"/>
        </w:trPr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16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5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LEARNING_NOTE_SINGLE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3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Internal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4" w:right="7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reason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for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earning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sequence.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All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are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rejected.</w:t>
            </w:r>
          </w:p>
        </w:tc>
      </w:tr>
      <w:tr>
        <w:trPr>
          <w:trHeight w:val="250" w:hRule="exact"/>
        </w:trPr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8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17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8" w:lineRule="exact"/>
              <w:ind w:left="66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TEST_NOTE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8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Incorrect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Count.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8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used.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Only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for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test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purpose.</w:t>
            </w:r>
          </w:p>
        </w:tc>
      </w:tr>
      <w:tr>
        <w:trPr>
          <w:trHeight w:val="1690" w:hRule="exact"/>
        </w:trPr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18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6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DELAYED_NOTE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5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Incorrect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Count.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4" w:right="12" w:firstLine="1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internal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reason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used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when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late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Qualifier.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reason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occurs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when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timeout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exceeds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for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NQ.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Only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used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internally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for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logging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reason.</w:t>
            </w:r>
          </w:p>
        </w:tc>
      </w:tr>
      <w:tr>
        <w:trPr>
          <w:trHeight w:val="730" w:hRule="exact"/>
        </w:trPr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19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5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REJECT_ALL_NOTE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3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Internal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4" w:right="328" w:hanging="1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Used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when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fed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and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during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Close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Cassettes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command.</w:t>
            </w:r>
          </w:p>
        </w:tc>
      </w:tr>
      <w:tr>
        <w:trPr>
          <w:trHeight w:val="1450" w:hRule="exact"/>
        </w:trPr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20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6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OVERLAPPED_A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3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Long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sensor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4" w:right="23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Used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for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reason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second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two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overlapped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notes.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is</w:t>
            </w:r>
            <w:r>
              <w:rPr>
                <w:rFonts w:ascii="Arial" w:hAnsi="Arial" w:cs="Arial" w:eastAsia="Arial"/>
                <w:spacing w:val="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detected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one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long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channel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A,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but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two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separate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channel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B.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1450" w:hRule="exact"/>
        </w:trPr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21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6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OVERLAPPED_B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3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Long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sensor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4" w:right="23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Used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for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reason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second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two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overlapped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notes.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is</w:t>
            </w:r>
            <w:r>
              <w:rPr>
                <w:rFonts w:ascii="Arial" w:hAnsi="Arial" w:cs="Arial" w:eastAsia="Arial"/>
                <w:spacing w:val="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detected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one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long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channel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B,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but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two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separate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channel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A.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730" w:hRule="exact"/>
        </w:trPr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22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6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UNEXPECTED_IN_REJ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Incorrect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Coun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t.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4" w:right="242" w:hanging="1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note,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which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has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passed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Qualifier,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seen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sensor.</w:t>
            </w:r>
          </w:p>
        </w:tc>
      </w:tr>
      <w:tr>
        <w:trPr>
          <w:trHeight w:val="730" w:hRule="exact"/>
        </w:trPr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23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5" w:right="1495" w:firstLine="1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REJECT_NOTE_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ON_COMMAND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9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Internal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2" w:after="0" w:line="240" w:lineRule="exact"/>
              <w:ind w:left="64" w:right="348" w:firstLine="1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This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reason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occurs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on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notes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that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are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fed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test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Move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Forward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command.</w:t>
            </w:r>
          </w:p>
        </w:tc>
      </w:tr>
      <w:tr>
        <w:trPr>
          <w:trHeight w:val="250" w:hRule="exact"/>
        </w:trPr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8" w:lineRule="exact"/>
              <w:ind w:left="64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24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8" w:lineRule="exact"/>
              <w:ind w:left="65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REJECT_IN_STK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8" w:lineRule="exact"/>
              <w:ind w:left="62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Internal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Reje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ct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38" w:lineRule="exact"/>
              <w:ind w:left="63" w:right="-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Not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used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in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1"/>
                <w:szCs w:val="21"/>
              </w:rPr>
              <w:t>MultiMech</w:t>
            </w:r>
          </w:p>
        </w:tc>
      </w:tr>
    </w:tbl>
    <w:p>
      <w:pPr>
        <w:spacing w:before="2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9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Time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out: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pgSz w:w="11900" w:h="16840"/>
          <w:pgMar w:header="0" w:footer="845" w:top="1220" w:bottom="1040" w:left="1300" w:right="580"/>
        </w:sectPr>
      </w:pPr>
    </w:p>
    <w:p>
      <w:pPr>
        <w:spacing w:before="71" w:after="0" w:line="252" w:lineRule="exact"/>
        <w:ind w:left="1820" w:right="220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Codes: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46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shows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cross-reference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picture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20" w:bottom="1040" w:left="1300" w:right="1680"/>
        </w:sectPr>
      </w:pPr>
    </w:p>
    <w:p>
      <w:pPr>
        <w:spacing w:before="8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4" w:after="0" w:line="240" w:lineRule="auto"/>
        <w:ind w:left="147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This</w:t>
      </w:r>
      <w:r>
        <w:rPr>
          <w:rFonts w:ascii="Arial" w:hAnsi="Arial" w:cs="Arial" w:eastAsia="Arial"/>
          <w:b/>
          <w:bCs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page</w:t>
      </w:r>
      <w:r>
        <w:rPr>
          <w:rFonts w:ascii="Arial" w:hAnsi="Arial" w:cs="Arial" w:eastAsia="Arial"/>
          <w:b/>
          <w:bCs/>
          <w:i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is</w:t>
      </w:r>
      <w:r>
        <w:rPr>
          <w:rFonts w:ascii="Arial" w:hAnsi="Arial" w:cs="Arial" w:eastAsia="Arial"/>
          <w:b/>
          <w:bCs/>
          <w:i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intentionally</w:t>
      </w:r>
      <w:r>
        <w:rPr>
          <w:rFonts w:ascii="Arial" w:hAnsi="Arial" w:cs="Arial" w:eastAsia="Arial"/>
          <w:b/>
          <w:bCs/>
          <w:i/>
          <w:spacing w:val="-1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left</w:t>
      </w:r>
      <w:r>
        <w:rPr>
          <w:rFonts w:ascii="Arial" w:hAnsi="Arial" w:cs="Arial" w:eastAsia="Arial"/>
          <w:b/>
          <w:bCs/>
          <w:i/>
          <w:spacing w:val="-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blank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8"/>
          <w:szCs w:val="28"/>
        </w:rPr>
        <w:sectPr>
          <w:pgSz w:w="11900" w:h="16840"/>
          <w:pgMar w:header="0" w:footer="845" w:top="1580" w:bottom="1040" w:left="1300" w:right="1680"/>
        </w:sectPr>
      </w:pPr>
    </w:p>
    <w:p>
      <w:pPr>
        <w:tabs>
          <w:tab w:pos="2560" w:val="left"/>
        </w:tabs>
        <w:spacing w:before="55" w:after="0" w:line="240" w:lineRule="auto"/>
        <w:ind w:left="118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b/>
          <w:bCs/>
          <w:spacing w:val="6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X’3A’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CHECK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THROAT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5" w:lineRule="auto"/>
        <w:ind w:left="1423" w:right="165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At</w:t>
      </w:r>
      <w:r>
        <w:rPr>
          <w:rFonts w:ascii="Arial" w:hAnsi="Arial" w:cs="Arial" w:eastAsia="Arial"/>
          <w:b/>
          <w:bCs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b/>
          <w:bCs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b/>
          <w:bCs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b/>
          <w:bCs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2"/>
          <w:w w:val="100"/>
          <w:sz w:val="22"/>
          <w:szCs w:val="22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riting</w:t>
      </w:r>
      <w:r>
        <w:rPr>
          <w:rFonts w:ascii="Arial" w:hAnsi="Arial" w:cs="Arial" w:eastAsia="Arial"/>
          <w:b/>
          <w:bCs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(firm</w:t>
      </w:r>
      <w:r>
        <w:rPr>
          <w:rFonts w:ascii="Arial" w:hAnsi="Arial" w:cs="Arial" w:eastAsia="Arial"/>
          <w:b/>
          <w:bCs/>
          <w:spacing w:val="2"/>
          <w:w w:val="100"/>
          <w:sz w:val="22"/>
          <w:szCs w:val="22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b/>
          <w:bCs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version</w:t>
      </w:r>
      <w:r>
        <w:rPr>
          <w:rFonts w:ascii="Arial" w:hAnsi="Arial" w:cs="Arial" w:eastAsia="Arial"/>
          <w:b/>
          <w:bCs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2012-01.02),</w:t>
      </w:r>
      <w:r>
        <w:rPr>
          <w:rFonts w:ascii="Arial" w:hAnsi="Arial" w:cs="Arial" w:eastAsia="Arial"/>
          <w:b/>
          <w:bCs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b/>
          <w:bCs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THROAT</w:t>
      </w:r>
      <w:r>
        <w:rPr>
          <w:rFonts w:ascii="Arial" w:hAnsi="Arial" w:cs="Arial" w:eastAsia="Arial"/>
          <w:b/>
          <w:bCs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b/>
          <w:bCs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b/>
          <w:bCs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b/>
          <w:bCs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supported.</w:t>
      </w:r>
      <w:r>
        <w:rPr>
          <w:rFonts w:ascii="Arial" w:hAnsi="Arial" w:cs="Arial" w:eastAsia="Arial"/>
          <w:b/>
          <w:bCs/>
          <w:spacing w:val="5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b/>
          <w:bCs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b/>
          <w:bCs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planed</w:t>
      </w:r>
      <w:r>
        <w:rPr>
          <w:rFonts w:ascii="Arial" w:hAnsi="Arial" w:cs="Arial" w:eastAsia="Arial"/>
          <w:b/>
          <w:bCs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future</w:t>
      </w:r>
      <w:r>
        <w:rPr>
          <w:rFonts w:ascii="Arial" w:hAnsi="Arial" w:cs="Arial" w:eastAsia="Arial"/>
          <w:b/>
          <w:bCs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enhancement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String: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C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2840" w:val="left"/>
        </w:tabs>
        <w:spacing w:before="0" w:after="0" w:line="240" w:lineRule="auto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Command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X’3A’.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Reply</w:t>
      </w:r>
      <w:r>
        <w:rPr>
          <w:rFonts w:ascii="Arial" w:hAnsi="Arial" w:cs="Arial" w:eastAsia="Arial"/>
          <w:b/>
          <w:bCs/>
          <w:spacing w:val="-4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String: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S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2840" w:val="left"/>
        </w:tabs>
        <w:spacing w:before="0" w:after="0" w:line="240" w:lineRule="auto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General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Code.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line="240" w:lineRule="exact" w:after="0"/>
        <w:jc w:val="left"/>
        <w:rPr>
          <w:rFonts w:ascii="Arial" w:hAnsi="Arial" w:cs="Arial" w:eastAsia="Arial"/>
          <w:sz w:val="21"/>
          <w:szCs w:val="21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5240" w:val="left"/>
        </w:tabs>
        <w:spacing w:before="55" w:after="0" w:line="240" w:lineRule="auto"/>
        <w:ind w:left="2875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6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X’3A’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CHECK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THROAT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74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remaining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throat.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59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only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answer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’4D’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Throat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Throat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’30’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Successful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throat.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Time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out: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220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Codes: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46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shows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cross-reference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picture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2440" w:val="left"/>
        </w:tabs>
        <w:spacing w:before="55" w:after="0" w:line="240" w:lineRule="auto"/>
        <w:ind w:left="118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6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X’41’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READ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PROGRAM-ID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String: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C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2840" w:val="left"/>
        </w:tabs>
        <w:spacing w:before="0" w:after="0" w:line="240" w:lineRule="auto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Command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X’41’.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Reply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String: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S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M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NNNNNNNN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  <w:sz w:val="27"/>
          <w:szCs w:val="27"/>
        </w:rPr>
        <w:t>o</w:t>
      </w:r>
      <w:r>
        <w:rPr>
          <w:rFonts w:ascii="Arial" w:hAnsi="Arial" w:cs="Arial" w:eastAsia="Arial"/>
          <w:b/>
          <w:bCs/>
          <w:i/>
          <w:spacing w:val="0"/>
          <w:w w:val="100"/>
          <w:sz w:val="27"/>
          <w:szCs w:val="27"/>
        </w:rPr>
        <w:t>r</w:t>
      </w:r>
      <w:r>
        <w:rPr>
          <w:rFonts w:ascii="Arial" w:hAnsi="Arial" w:cs="Arial" w:eastAsia="Arial"/>
          <w:b/>
          <w:bCs/>
          <w:i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b/>
          <w:bCs/>
          <w:i/>
          <w:spacing w:val="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S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2840" w:val="left"/>
        </w:tabs>
        <w:spacing w:before="0" w:after="0" w:line="240" w:lineRule="auto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General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Code.</w:t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M</w:t>
      </w:r>
      <w:r>
        <w:rPr>
          <w:rFonts w:ascii="Arial" w:hAnsi="Arial" w:cs="Arial" w:eastAsia="Arial"/>
          <w:spacing w:val="-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Unit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Identifier,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always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X’44’</w:t>
      </w:r>
    </w:p>
    <w:p>
      <w:pPr>
        <w:spacing w:before="3" w:after="0" w:line="240" w:lineRule="exact"/>
        <w:ind w:left="2840" w:right="2829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N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Program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ID-Number,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8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bytes.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37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1820" w:val="left"/>
        </w:tabs>
        <w:spacing w:before="0" w:after="0" w:line="240" w:lineRule="auto"/>
        <w:ind w:left="1820" w:right="1645" w:hanging="96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Notes:</w:t>
        <w:tab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second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alternative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message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format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(SLLE)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status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code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X’37’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TRANSMISS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ERROR,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X’38’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ILLEGAL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COMMAND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X’4E’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COMMUNICATION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TIMEOUT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occurs.</w:t>
      </w:r>
    </w:p>
    <w:p>
      <w:pPr>
        <w:spacing w:line="240" w:lineRule="auto" w:after="0"/>
        <w:jc w:val="left"/>
        <w:rPr>
          <w:rFonts w:ascii="Arial" w:hAnsi="Arial" w:cs="Arial" w:eastAsia="Arial"/>
          <w:sz w:val="20"/>
          <w:szCs w:val="20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4720" w:val="left"/>
        </w:tabs>
        <w:spacing w:before="55" w:after="0" w:line="240" w:lineRule="auto"/>
        <w:ind w:left="2395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6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X’41’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READ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PROGRAM-ID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Description: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52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requests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back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containing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Software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Identification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Number.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format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8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ASCII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numeric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characters,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preceded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letter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20" w:right="185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controllers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100.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Time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out: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220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Codes: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46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shows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cross-reference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picture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2360" w:val="left"/>
        </w:tabs>
        <w:spacing w:before="55" w:after="0" w:line="240" w:lineRule="auto"/>
        <w:ind w:left="118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X’47’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SEND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SELFTEST</w:t>
      </w:r>
      <w:r>
        <w:rPr>
          <w:rFonts w:ascii="Arial" w:hAnsi="Arial" w:cs="Arial" w:eastAsia="Arial"/>
          <w:b/>
          <w:bCs/>
          <w:spacing w:val="-1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DATA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4" w:lineRule="auto"/>
        <w:ind w:left="686" w:right="211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At</w:t>
      </w:r>
      <w:r>
        <w:rPr>
          <w:rFonts w:ascii="Arial" w:hAnsi="Arial" w:cs="Arial" w:eastAsia="Arial"/>
          <w:b/>
          <w:bCs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b/>
          <w:bCs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b/>
          <w:bCs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b/>
          <w:bCs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2"/>
          <w:w w:val="100"/>
          <w:sz w:val="22"/>
          <w:szCs w:val="22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riting</w:t>
      </w:r>
      <w:r>
        <w:rPr>
          <w:rFonts w:ascii="Arial" w:hAnsi="Arial" w:cs="Arial" w:eastAsia="Arial"/>
          <w:b/>
          <w:bCs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(firm</w:t>
      </w:r>
      <w:r>
        <w:rPr>
          <w:rFonts w:ascii="Arial" w:hAnsi="Arial" w:cs="Arial" w:eastAsia="Arial"/>
          <w:b/>
          <w:bCs/>
          <w:spacing w:val="2"/>
          <w:w w:val="100"/>
          <w:sz w:val="22"/>
          <w:szCs w:val="22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b/>
          <w:bCs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version</w:t>
      </w:r>
      <w:r>
        <w:rPr>
          <w:rFonts w:ascii="Arial" w:hAnsi="Arial" w:cs="Arial" w:eastAsia="Arial"/>
          <w:b/>
          <w:bCs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2012-01.02),</w:t>
      </w:r>
      <w:r>
        <w:rPr>
          <w:rFonts w:ascii="Arial" w:hAnsi="Arial" w:cs="Arial" w:eastAsia="Arial"/>
          <w:b/>
          <w:bCs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22"/>
          <w:szCs w:val="22"/>
        </w:rPr>
        <w:t>the</w:t>
      </w:r>
      <w:r>
        <w:rPr>
          <w:rFonts w:ascii="Arial" w:hAnsi="Arial" w:cs="Arial" w:eastAsia="Arial"/>
          <w:b/>
          <w:bCs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follo</w:t>
      </w:r>
      <w:r>
        <w:rPr>
          <w:rFonts w:ascii="Arial" w:hAnsi="Arial" w:cs="Arial" w:eastAsia="Arial"/>
          <w:b/>
          <w:bCs/>
          <w:spacing w:val="2"/>
          <w:w w:val="100"/>
          <w:sz w:val="22"/>
          <w:szCs w:val="22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ing</w:t>
      </w:r>
      <w:r>
        <w:rPr>
          <w:rFonts w:ascii="Arial" w:hAnsi="Arial" w:cs="Arial" w:eastAsia="Arial"/>
          <w:b/>
          <w:bCs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definition</w:t>
      </w:r>
      <w:r>
        <w:rPr>
          <w:rFonts w:ascii="Arial" w:hAnsi="Arial" w:cs="Arial" w:eastAsia="Arial"/>
          <w:b/>
          <w:bCs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b/>
          <w:bCs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b/>
          <w:bCs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self</w:t>
      </w:r>
      <w:r>
        <w:rPr>
          <w:rFonts w:ascii="Arial" w:hAnsi="Arial" w:cs="Arial" w:eastAsia="Arial"/>
          <w:b/>
          <w:bCs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test</w:t>
      </w:r>
      <w:r>
        <w:rPr>
          <w:rFonts w:ascii="Arial" w:hAnsi="Arial" w:cs="Arial" w:eastAsia="Arial"/>
          <w:b/>
          <w:bCs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b/>
          <w:bCs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b/>
          <w:bCs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incomplete.</w:t>
      </w:r>
      <w:r>
        <w:rPr>
          <w:rFonts w:ascii="Arial" w:hAnsi="Arial" w:cs="Arial" w:eastAsia="Arial"/>
          <w:b/>
          <w:bCs/>
          <w:spacing w:val="49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format</w:t>
      </w:r>
      <w:r>
        <w:rPr>
          <w:rFonts w:ascii="Arial" w:hAnsi="Arial" w:cs="Arial" w:eastAsia="Arial"/>
          <w:b/>
          <w:bCs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b/>
          <w:bCs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b/>
          <w:bCs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b/>
          <w:bCs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b/>
          <w:bCs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b/>
          <w:bCs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same</w:t>
      </w:r>
      <w:r>
        <w:rPr>
          <w:rFonts w:ascii="Arial" w:hAnsi="Arial" w:cs="Arial" w:eastAsia="Arial"/>
          <w:b/>
          <w:bCs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b/>
          <w:bCs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b/>
          <w:bCs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NMD50</w:t>
      </w:r>
      <w:r>
        <w:rPr>
          <w:rFonts w:ascii="Arial" w:hAnsi="Arial" w:cs="Arial" w:eastAsia="Arial"/>
          <w:b/>
          <w:bCs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definition</w:t>
      </w:r>
      <w:r>
        <w:rPr>
          <w:rFonts w:ascii="Arial" w:hAnsi="Arial" w:cs="Arial" w:eastAsia="Arial"/>
          <w:b/>
          <w:bCs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but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some</w:t>
      </w:r>
      <w:r>
        <w:rPr>
          <w:rFonts w:ascii="Arial" w:hAnsi="Arial" w:cs="Arial" w:eastAsia="Arial"/>
          <w:b/>
          <w:bCs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fields</w:t>
      </w:r>
      <w:r>
        <w:rPr>
          <w:rFonts w:ascii="Arial" w:hAnsi="Arial" w:cs="Arial" w:eastAsia="Arial"/>
          <w:b/>
          <w:bCs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have</w:t>
      </w:r>
      <w:r>
        <w:rPr>
          <w:rFonts w:ascii="Arial" w:hAnsi="Arial" w:cs="Arial" w:eastAsia="Arial"/>
          <w:b/>
          <w:bCs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b/>
          <w:bCs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uses.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String: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H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LL</w:t>
      </w:r>
      <w:r>
        <w:rPr>
          <w:rFonts w:ascii="Arial" w:hAnsi="Arial" w:cs="Arial" w:eastAsia="Arial"/>
          <w:spacing w:val="-3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37" w:lineRule="exact"/>
        <w:ind w:left="182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Where: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before="8" w:after="0" w:line="240" w:lineRule="exact"/>
        <w:ind w:left="2840" w:right="4063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C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-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Command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X’47’.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-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Hopper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number.</w:t>
      </w:r>
    </w:p>
    <w:p>
      <w:pPr>
        <w:spacing w:before="0" w:after="0" w:line="237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-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bytes.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spacing w:before="0" w:after="0" w:line="240" w:lineRule="exact"/>
        <w:ind w:left="2840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-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-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Reply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String: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820" w:right="2716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message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format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depends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hopper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specified:</w:t>
      </w:r>
    </w:p>
    <w:p>
      <w:pPr>
        <w:spacing w:before="9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188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500" w:hRule="exact"/>
        </w:trPr>
        <w:tc>
          <w:tcPr>
            <w:tcW w:w="3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H</w:t>
            </w:r>
          </w:p>
        </w:tc>
        <w:tc>
          <w:tcPr>
            <w:tcW w:w="3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12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7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”1”-”4”</w:t>
            </w:r>
          </w:p>
        </w:tc>
        <w:tc>
          <w:tcPr>
            <w:tcW w:w="58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24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ascii="Arial" w:hAnsi="Arial" w:cs="Arial" w:eastAsia="Arial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TTTTTTTTTTTUUUUUUVVVHHHCCCDDDI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LL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59" w:hRule="exact"/>
        </w:trPr>
        <w:tc>
          <w:tcPr>
            <w:tcW w:w="3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9" w:after="0" w:line="120" w:lineRule="exact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H</w:t>
            </w:r>
          </w:p>
        </w:tc>
        <w:tc>
          <w:tcPr>
            <w:tcW w:w="3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9" w:after="0" w:line="120" w:lineRule="exact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2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9" w:after="0" w:line="120" w:lineRule="exact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7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”9”</w:t>
            </w:r>
          </w:p>
        </w:tc>
        <w:tc>
          <w:tcPr>
            <w:tcW w:w="58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9" w:after="0" w:line="120" w:lineRule="exact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24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ascii="Arial" w:hAnsi="Arial" w:cs="Arial" w:eastAsia="Arial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TTTUU</w:t>
            </w:r>
            <w:r>
              <w:rPr>
                <w:rFonts w:ascii="Arial" w:hAnsi="Arial" w:cs="Arial" w:eastAsia="Arial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LL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00" w:hRule="exact"/>
        </w:trPr>
        <w:tc>
          <w:tcPr>
            <w:tcW w:w="3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9" w:after="0" w:line="120" w:lineRule="exact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H</w:t>
            </w:r>
          </w:p>
        </w:tc>
        <w:tc>
          <w:tcPr>
            <w:tcW w:w="3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9" w:after="0" w:line="120" w:lineRule="exact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2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9" w:after="0" w:line="120" w:lineRule="exact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7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”A”</w:t>
            </w:r>
          </w:p>
        </w:tc>
        <w:tc>
          <w:tcPr>
            <w:tcW w:w="58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9" w:after="0" w:line="120" w:lineRule="exact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24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ascii="Arial" w:hAnsi="Arial" w:cs="Arial" w:eastAsia="Arial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TUUUCCCDDDIAAAaNNN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BBBbNNN.......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spacing w:before="9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29" w:after="0" w:line="271" w:lineRule="exact"/>
        <w:ind w:left="4052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.....CCCDDDIAAAaNNNBBBbNNN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LL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29" w:after="0" w:line="240" w:lineRule="auto"/>
        <w:ind w:left="182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i/>
          <w:spacing w:val="0"/>
          <w:w w:val="100"/>
          <w:sz w:val="24"/>
          <w:szCs w:val="24"/>
        </w:rPr>
        <w:t>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316" w:lineRule="exact"/>
        <w:ind w:left="1820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position w:val="0"/>
          <w:sz w:val="28"/>
          <w:szCs w:val="28"/>
        </w:rPr>
        <w:t>S</w:t>
      </w:r>
      <w:r>
        <w:rPr>
          <w:rFonts w:ascii="Arial" w:hAnsi="Arial" w:cs="Arial" w:eastAsia="Arial"/>
          <w:spacing w:val="-2"/>
          <w:w w:val="100"/>
          <w:position w:val="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8"/>
          <w:szCs w:val="28"/>
        </w:rPr>
        <w:t>LL</w:t>
      </w:r>
      <w:r>
        <w:rPr>
          <w:rFonts w:ascii="Arial" w:hAnsi="Arial" w:cs="Arial" w:eastAsia="Arial"/>
          <w:spacing w:val="-3"/>
          <w:w w:val="100"/>
          <w:position w:val="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8"/>
          <w:szCs w:val="2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28"/>
          <w:szCs w:val="28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140" w:lineRule="exact" w:after="0"/>
        <w:jc w:val="left"/>
        <w:rPr>
          <w:sz w:val="14"/>
          <w:szCs w:val="14"/>
        </w:rPr>
        <w:sectPr>
          <w:pgSz w:w="11900" w:h="16840"/>
          <w:pgMar w:header="0" w:footer="845" w:top="1240" w:bottom="1040" w:left="1300" w:right="1080"/>
        </w:sectPr>
      </w:pPr>
    </w:p>
    <w:p>
      <w:pPr>
        <w:spacing w:before="34" w:after="0" w:line="240" w:lineRule="auto"/>
        <w:ind w:left="855" w:right="-7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Where:</w:t>
      </w:r>
    </w:p>
    <w:p>
      <w:pPr>
        <w:spacing w:before="5" w:after="0" w:line="260" w:lineRule="exact"/>
        <w:jc w:val="left"/>
        <w:rPr>
          <w:sz w:val="26"/>
          <w:szCs w:val="26"/>
        </w:rPr>
      </w:pPr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4818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      </w:t>
      </w:r>
      <w:r>
        <w:rPr>
          <w:rFonts w:ascii="Arial" w:hAnsi="Arial" w:cs="Arial" w:eastAsia="Arial"/>
          <w:spacing w:val="4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General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Status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Code.</w:t>
      </w:r>
    </w:p>
    <w:p>
      <w:pPr>
        <w:tabs>
          <w:tab w:pos="620" w:val="left"/>
        </w:tabs>
        <w:spacing w:before="0" w:after="0" w:line="240" w:lineRule="auto"/>
        <w:ind w:right="405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  <w:tab/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Double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detect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sensor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offset.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  <w:tab/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Double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detect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sensor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gain</w:t>
      </w:r>
    </w:p>
    <w:p>
      <w:pPr>
        <w:tabs>
          <w:tab w:pos="620" w:val="left"/>
        </w:tabs>
        <w:spacing w:before="0" w:after="0" w:line="240" w:lineRule="auto"/>
        <w:ind w:right="405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B</w:t>
        <w:tab/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Double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detect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sensor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offset.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</w:t>
        <w:tab/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Double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detect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sensor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gain</w:t>
      </w:r>
    </w:p>
    <w:p>
      <w:pPr>
        <w:spacing w:before="0" w:after="0" w:line="240" w:lineRule="auto"/>
        <w:ind w:right="5439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      </w:t>
      </w:r>
      <w:r>
        <w:rPr>
          <w:rFonts w:ascii="Arial" w:hAnsi="Arial" w:cs="Arial" w:eastAsia="Arial"/>
          <w:spacing w:val="3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Currency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code</w:t>
      </w:r>
    </w:p>
    <w:p>
      <w:pPr>
        <w:spacing w:before="0" w:after="0" w:line="240" w:lineRule="auto"/>
        <w:ind w:right="5016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      </w:t>
      </w:r>
      <w:r>
        <w:rPr>
          <w:rFonts w:ascii="Arial" w:hAnsi="Arial" w:cs="Arial" w:eastAsia="Arial"/>
          <w:spacing w:val="3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Denomination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code</w:t>
      </w:r>
    </w:p>
    <w:p>
      <w:pPr>
        <w:spacing w:before="0" w:after="0" w:line="240" w:lineRule="auto"/>
        <w:ind w:right="4390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      </w:t>
      </w:r>
      <w:r>
        <w:rPr>
          <w:rFonts w:ascii="Arial" w:hAnsi="Arial" w:cs="Arial" w:eastAsia="Arial"/>
          <w:spacing w:val="4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Offset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calibration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sensor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      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Offset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calibration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sensor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      </w:t>
      </w:r>
      <w:r>
        <w:rPr>
          <w:rFonts w:ascii="Arial" w:hAnsi="Arial" w:cs="Arial" w:eastAsia="Arial"/>
          <w:spacing w:val="3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Horizontal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size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note</w:t>
      </w:r>
    </w:p>
    <w:p>
      <w:pPr>
        <w:spacing w:before="0" w:after="0" w:line="240" w:lineRule="auto"/>
        <w:ind w:right="5297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        </w:t>
      </w:r>
      <w:r>
        <w:rPr>
          <w:rFonts w:ascii="Arial" w:hAnsi="Arial" w:cs="Arial" w:eastAsia="Arial"/>
          <w:spacing w:val="1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Note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type/I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ue.</w:t>
      </w:r>
    </w:p>
    <w:p>
      <w:pPr>
        <w:spacing w:before="0" w:after="0" w:line="240" w:lineRule="auto"/>
        <w:ind w:right="3576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      </w:t>
      </w:r>
      <w:r>
        <w:rPr>
          <w:rFonts w:ascii="Arial" w:hAnsi="Arial" w:cs="Arial" w:eastAsia="Arial"/>
          <w:spacing w:val="3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Sensor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nominal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thicknes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value</w:t>
      </w:r>
    </w:p>
    <w:p>
      <w:pPr>
        <w:spacing w:before="0" w:after="0" w:line="240" w:lineRule="auto"/>
        <w:ind w:right="5230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      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Sensor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test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data.</w:t>
      </w:r>
    </w:p>
    <w:p>
      <w:pPr>
        <w:tabs>
          <w:tab w:pos="620" w:val="left"/>
        </w:tabs>
        <w:spacing w:before="0" w:after="0" w:line="240" w:lineRule="auto"/>
        <w:ind w:right="45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  <w:tab/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Sensor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calibration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value.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V</w:t>
        <w:tab/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Vertical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size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note.</w:t>
      </w:r>
    </w:p>
    <w:p>
      <w:pPr>
        <w:spacing w:before="0" w:after="0" w:line="240" w:lineRule="auto"/>
        <w:ind w:right="5752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       </w:t>
      </w:r>
      <w:r>
        <w:rPr>
          <w:rFonts w:ascii="Arial" w:hAnsi="Arial" w:cs="Arial" w:eastAsia="Arial"/>
          <w:spacing w:val="1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LRC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bytes.</w:t>
      </w:r>
    </w:p>
    <w:p>
      <w:pPr>
        <w:spacing w:before="0" w:after="0" w:line="240" w:lineRule="auto"/>
        <w:ind w:right="5296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      </w:t>
      </w:r>
      <w:r>
        <w:rPr>
          <w:rFonts w:ascii="Arial" w:hAnsi="Arial" w:cs="Arial" w:eastAsia="Arial"/>
          <w:spacing w:val="4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EOM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Character.</w:t>
      </w:r>
    </w:p>
    <w:p>
      <w:pPr>
        <w:spacing w:line="240" w:lineRule="auto" w:after="0"/>
        <w:jc w:val="both"/>
        <w:rPr>
          <w:rFonts w:ascii="Arial" w:hAnsi="Arial" w:cs="Arial" w:eastAsia="Arial"/>
          <w:sz w:val="20"/>
          <w:szCs w:val="20"/>
        </w:rPr>
        <w:sectPr>
          <w:type w:val="continuous"/>
          <w:pgSz w:w="11900" w:h="16840"/>
          <w:pgMar w:top="260" w:bottom="1040" w:left="1300" w:right="1080"/>
          <w:cols w:num="2" w:equalWidth="0">
            <w:col w:w="1502" w:space="318"/>
            <w:col w:w="7700"/>
          </w:cols>
        </w:sectPr>
      </w:pPr>
    </w:p>
    <w:p>
      <w:pPr>
        <w:tabs>
          <w:tab w:pos="1820" w:val="left"/>
        </w:tabs>
        <w:spacing w:before="72" w:after="0" w:line="240" w:lineRule="auto"/>
        <w:ind w:left="1820" w:right="1450" w:hanging="96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Notes:</w:t>
        <w:tab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last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alternative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message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status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X’37’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TRANSMISSION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ERROR,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X’38’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ILLEGAL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COMMAND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X’4E’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COMMUNICATION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TIMEOUT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occurs.</w:t>
      </w:r>
    </w:p>
    <w:p>
      <w:pPr>
        <w:spacing w:line="240" w:lineRule="auto" w:after="0"/>
        <w:jc w:val="left"/>
        <w:rPr>
          <w:rFonts w:ascii="Arial" w:hAnsi="Arial" w:cs="Arial" w:eastAsia="Arial"/>
          <w:sz w:val="20"/>
          <w:szCs w:val="20"/>
        </w:rPr>
        <w:sectPr>
          <w:pgSz w:w="11900" w:h="16840"/>
          <w:pgMar w:header="0" w:footer="845" w:top="1220" w:bottom="1040" w:left="1300" w:right="1680"/>
        </w:sectPr>
      </w:pPr>
    </w:p>
    <w:p>
      <w:pPr>
        <w:tabs>
          <w:tab w:pos="4280" w:val="left"/>
        </w:tabs>
        <w:spacing w:before="55" w:after="0" w:line="240" w:lineRule="auto"/>
        <w:ind w:left="2041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X’47’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SEND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SELFTEST</w:t>
      </w:r>
      <w:r>
        <w:rPr>
          <w:rFonts w:ascii="Arial" w:hAnsi="Arial" w:cs="Arial" w:eastAsia="Arial"/>
          <w:b/>
          <w:bCs/>
          <w:spacing w:val="-1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DATA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210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addressed,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contain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switches: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labelled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“T”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above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also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report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’5B’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associated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detected.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NC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present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positions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related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reported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”-”.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95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format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similar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NMD50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NMD50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214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‘1’.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214.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42" w:after="0" w:line="254" w:lineRule="exact"/>
        <w:ind w:left="118" w:right="-20"/>
        <w:jc w:val="left"/>
        <w:rPr>
          <w:rFonts w:ascii="Courier New" w:hAnsi="Courier New" w:cs="Courier New" w:eastAsia="Courier New"/>
          <w:sz w:val="23"/>
          <w:szCs w:val="23"/>
        </w:rPr>
      </w:pPr>
      <w:r>
        <w:rPr/>
        <w:pict>
          <v:group style="position:absolute;margin-left:159.899994pt;margin-top:14.014301pt;width:.1pt;height:88.2pt;mso-position-horizontal-relative:page;mso-position-vertical-relative:paragraph;z-index:-12223" coordorigin="3198,280" coordsize="2,1764">
            <v:shape style="position:absolute;left:3198;top:280;width:2;height:1764" coordorigin="3198,280" coordsize="0,1764" path="m3198,280l3198,2044e" filled="f" stroked="t" strokeweight=".787pt" strokecolor="#000000">
              <v:path arrowok="t"/>
            </v:shape>
            <w10:wrap type="none"/>
          </v:group>
        </w:pict>
      </w:r>
      <w:r>
        <w:rPr/>
        <w:pict>
          <v:group style="position:absolute;margin-left:153.600006pt;margin-top:14.014301pt;width:.1pt;height:99.18pt;mso-position-horizontal-relative:page;mso-position-vertical-relative:paragraph;z-index:-12222" coordorigin="3072,280" coordsize="2,1984">
            <v:shape style="position:absolute;left:3072;top:280;width:2;height:1984" coordorigin="3072,280" coordsize="0,1984" path="m3072,280l3072,2264e" filled="f" stroked="t" strokeweight=".787pt" strokecolor="#000000">
              <v:path arrowok="t"/>
            </v:shape>
            <w10:wrap type="none"/>
          </v:group>
        </w:pict>
      </w:r>
      <w:r>
        <w:rPr/>
        <w:pict>
          <v:group style="position:absolute;margin-left:87.480003pt;margin-top:13.234302pt;width:.1pt;height:262.98pt;mso-position-horizontal-relative:page;mso-position-vertical-relative:paragraph;z-index:-12221" coordorigin="1750,265" coordsize="2,5260">
            <v:shape style="position:absolute;left:1750;top:265;width:2;height:5260" coordorigin="1750,265" coordsize="0,5260" path="m1750,265l1750,5524e" filled="f" stroked="t" strokeweight=".787pt" strokecolor="#000000">
              <v:path arrowok="t"/>
            </v:shape>
            <w10:wrap type="none"/>
          </v:group>
        </w:pict>
      </w:r>
      <w:r>
        <w:rPr/>
        <w:pict>
          <v:group style="position:absolute;margin-left:95.339996pt;margin-top:13.234302pt;width:.1pt;height:237.78pt;mso-position-horizontal-relative:page;mso-position-vertical-relative:paragraph;z-index:-12220" coordorigin="1907,265" coordsize="2,4756">
            <v:shape style="position:absolute;left:1907;top:265;width:2;height:4756" coordorigin="1907,265" coordsize="0,4756" path="m1907,265l1907,5020e" filled="f" stroked="t" strokeweight=".787pt" strokecolor="#000000">
              <v:path arrowok="t"/>
            </v:shape>
            <w10:wrap type="none"/>
          </v:group>
        </w:pict>
      </w:r>
      <w:r>
        <w:rPr/>
        <w:pict>
          <v:group style="position:absolute;margin-left:110.279999pt;margin-top:14.014301pt;width:.1pt;height:196.86pt;mso-position-horizontal-relative:page;mso-position-vertical-relative:paragraph;z-index:-12219" coordorigin="2206,280" coordsize="2,3937">
            <v:shape style="position:absolute;left:2206;top:280;width:2;height:3937" coordorigin="2206,280" coordsize="0,3937" path="m2206,280l2206,4217e" filled="f" stroked="t" strokeweight=".787pt" strokecolor="#000000">
              <v:path arrowok="t"/>
            </v:shape>
            <w10:wrap type="none"/>
          </v:group>
        </w:pict>
      </w:r>
      <w:r>
        <w:rPr/>
        <w:pict>
          <v:group style="position:absolute;margin-left:116.580002pt;margin-top:14.014301pt;width:.1pt;height:183.48pt;mso-position-horizontal-relative:page;mso-position-vertical-relative:paragraph;z-index:-12218" coordorigin="2332,280" coordsize="2,3670">
            <v:shape style="position:absolute;left:2332;top:280;width:2;height:3670" coordorigin="2332,280" coordsize="0,3670" path="m2332,280l2332,3950e" filled="f" stroked="t" strokeweight=".787pt" strokecolor="#000000">
              <v:path arrowok="t"/>
            </v:shape>
            <w10:wrap type="none"/>
          </v:group>
        </w:pict>
      </w:r>
      <w:r>
        <w:rPr/>
        <w:pict>
          <v:group style="position:absolute;margin-left:123.660004pt;margin-top:14.014301pt;width:.1pt;height:173.22pt;mso-position-horizontal-relative:page;mso-position-vertical-relative:paragraph;z-index:-12217" coordorigin="2473,280" coordsize="2,3464">
            <v:shape style="position:absolute;left:2473;top:280;width:2;height:3464" coordorigin="2473,280" coordsize="0,3464" path="m2473,280l2473,3745e" filled="f" stroked="t" strokeweight=".787pt" strokecolor="#000000">
              <v:path arrowok="t"/>
            </v:shape>
            <w10:wrap type="none"/>
          </v:group>
        </w:pict>
      </w:r>
      <w:r>
        <w:rPr/>
        <w:pict>
          <v:group style="position:absolute;margin-left:130.740005pt;margin-top:14.014301pt;width:.1pt;height:159.06pt;mso-position-horizontal-relative:page;mso-position-vertical-relative:paragraph;z-index:-12216" coordorigin="2615,280" coordsize="2,3181">
            <v:shape style="position:absolute;left:2615;top:280;width:2;height:3181" coordorigin="2615,280" coordsize="0,3181" path="m2615,280l2615,3461e" filled="f" stroked="t" strokeweight=".787pt" strokecolor="#000000">
              <v:path arrowok="t"/>
            </v:shape>
            <w10:wrap type="none"/>
          </v:group>
        </w:pict>
      </w:r>
      <w:r>
        <w:rPr/>
        <w:pict>
          <v:group style="position:absolute;margin-left:103.199997pt;margin-top:14.014301pt;width:.1pt;height:209.46pt;mso-position-horizontal-relative:page;mso-position-vertical-relative:paragraph;z-index:-12215" coordorigin="2064,280" coordsize="2,4189">
            <v:shape style="position:absolute;left:2064;top:280;width:2;height:4189" coordorigin="2064,280" coordsize="0,4189" path="m2064,280l2064,4469e" filled="f" stroked="t" strokeweight=".787pt" strokecolor="#000000">
              <v:path arrowok="t"/>
            </v:shape>
            <w10:wrap type="none"/>
          </v:group>
        </w:pict>
      </w:r>
      <w:r>
        <w:rPr/>
        <w:pict>
          <v:group style="position:absolute;margin-left:146.520004pt;margin-top:14.014301pt;width:.1pt;height:124.38pt;mso-position-horizontal-relative:page;mso-position-vertical-relative:paragraph;z-index:-12214" coordorigin="2930,280" coordsize="2,2488">
            <v:shape style="position:absolute;left:2930;top:280;width:2;height:2488" coordorigin="2930,280" coordsize="0,2488" path="m2930,280l2930,2768e" filled="f" stroked="t" strokeweight=".787pt" strokecolor="#000000">
              <v:path arrowok="t"/>
            </v:shape>
            <w10:wrap type="none"/>
          </v:group>
        </w:pict>
      </w:r>
      <w:r>
        <w:rPr/>
        <w:pict>
          <v:group style="position:absolute;margin-left:138.660004pt;margin-top:13.234302pt;width:.1pt;height:147.24pt;mso-position-horizontal-relative:page;mso-position-vertical-relative:paragraph;z-index:-12213" coordorigin="2773,265" coordsize="2,2945">
            <v:shape style="position:absolute;left:2773;top:265;width:2;height:2945" coordorigin="2773,265" coordsize="0,2945" path="m2773,265l2773,3209e" filled="f" stroked="t" strokeweight=".787pt" strokecolor="#000000">
              <v:path arrowok="t"/>
            </v:shape>
            <w10:wrap type="none"/>
          </v:group>
        </w:pict>
      </w:r>
      <w:r>
        <w:rPr/>
        <w:pict>
          <v:group style="position:absolute;margin-left:166.586502pt;margin-top:13.620802pt;width:9.427pt;height:75.607pt;mso-position-horizontal-relative:page;mso-position-vertical-relative:paragraph;z-index:-12212" coordorigin="3332,272" coordsize="189,1512">
            <v:group style="position:absolute;left:3340;top:280;width:16;height:1496" coordorigin="3340,280" coordsize="16,1496">
              <v:shape style="position:absolute;left:3340;top:280;width:16;height:1496" coordorigin="3340,280" coordsize="16,1496" path="m3355,280l3340,1777e" filled="f" stroked="t" strokeweight=".787pt" strokecolor="#000000">
                <v:path arrowok="t"/>
              </v:shape>
            </v:group>
            <v:group style="position:absolute;left:3355;top:501;width:157;height:2" coordorigin="3355,501" coordsize="157,2">
              <v:shape style="position:absolute;left:3355;top:501;width:157;height:2" coordorigin="3355,501" coordsize="157,0" path="m3355,501l3512,501e" filled="f" stroked="t" strokeweight=".787pt" strokecolor="#000000">
                <v:path arrowok="t"/>
              </v:shape>
            </v:group>
            <v:group style="position:absolute;left:3497;top:280;width:2;height:221" coordorigin="3497,280" coordsize="2,221">
              <v:shape style="position:absolute;left:3497;top:280;width:2;height:221" coordorigin="3497,280" coordsize="0,221" path="m3497,280l3497,501e" filled="f" stroked="t" strokeweight=".787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80.746506pt;margin-top:13.620802pt;width:9.487pt;height:64.567000pt;mso-position-horizontal-relative:page;mso-position-vertical-relative:paragraph;z-index:-12211" coordorigin="3615,272" coordsize="190,1291">
            <v:group style="position:absolute;left:3623;top:280;width:2;height:1276" coordorigin="3623,280" coordsize="2,1276">
              <v:shape style="position:absolute;left:3623;top:280;width:2;height:1276" coordorigin="3623,280" coordsize="0,1276" path="m3623,280l3623,1556e" filled="f" stroked="t" strokeweight=".787pt" strokecolor="#000000">
                <v:path arrowok="t"/>
              </v:shape>
            </v:group>
            <v:group style="position:absolute;left:3623;top:501;width:174;height:2" coordorigin="3623,501" coordsize="174,2">
              <v:shape style="position:absolute;left:3623;top:501;width:174;height:2" coordorigin="3623,501" coordsize="174,0" path="m3623,501l3797,501e" filled="f" stroked="t" strokeweight=".787pt" strokecolor="#000000">
                <v:path arrowok="t"/>
              </v:shape>
            </v:group>
            <v:group style="position:absolute;left:3781;top:280;width:2;height:221" coordorigin="3781,280" coordsize="2,221">
              <v:shape style="position:absolute;left:3781;top:280;width:2;height:221" coordorigin="3781,280" coordsize="0,221" path="m3781,280l3781,501e" filled="f" stroked="t" strokeweight=".787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53.226501pt;margin-top:13.620802pt;width:43.267pt;height:20.467pt;mso-position-horizontal-relative:page;mso-position-vertical-relative:paragraph;z-index:-12210" coordorigin="5065,272" coordsize="865,409">
            <v:group style="position:absolute;left:5072;top:280;width:2;height:394" coordorigin="5072,280" coordsize="2,394">
              <v:shape style="position:absolute;left:5072;top:280;width:2;height:394" coordorigin="5072,280" coordsize="0,394" path="m5072,280l5072,674e" filled="f" stroked="t" strokeweight=".787pt" strokecolor="#000000">
                <v:path arrowok="t"/>
              </v:shape>
            </v:group>
            <v:group style="position:absolute;left:5088;top:501;width:818;height:2" coordorigin="5088,501" coordsize="818,2">
              <v:shape style="position:absolute;left:5088;top:501;width:818;height:2" coordorigin="5088,501" coordsize="818,0" path="m5088,501l5906,501e" filled="f" stroked="t" strokeweight=".787pt" strokecolor="#000000">
                <v:path arrowok="t"/>
              </v:shape>
            </v:group>
            <v:group style="position:absolute;left:5922;top:280;width:2;height:221" coordorigin="5922,280" coordsize="2,221">
              <v:shape style="position:absolute;left:5922;top:280;width:2;height:221" coordorigin="5922,280" coordsize="0,221" path="m5922,501l5922,280e" filled="f" stroked="t" strokeweight=".787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96.139999pt;margin-top:14.014301pt;width:.1pt;height:53.52pt;mso-position-horizontal-relative:page;mso-position-vertical-relative:paragraph;z-index:-12209" coordorigin="3923,280" coordsize="2,1070">
            <v:shape style="position:absolute;left:3923;top:280;width:2;height:1070" coordorigin="3923,280" coordsize="0,1070" path="m3923,280l3923,1351e" filled="f" stroked="t" strokeweight=".787pt" strokecolor="#000000">
              <v:path arrowok="t"/>
            </v:shape>
            <w10:wrap type="none"/>
          </v:group>
        </w:pict>
      </w:r>
      <w:r>
        <w:rPr/>
        <w:pict>
          <v:group style="position:absolute;margin-left:210.686493pt;margin-top:12.060802pt;width:36.247pt;height:32.287pt;mso-position-horizontal-relative:page;mso-position-vertical-relative:paragraph;z-index:-12208" coordorigin="4214,241" coordsize="725,646">
            <v:group style="position:absolute;left:4222;top:563;width:709;height:2" coordorigin="4222,563" coordsize="709,2">
              <v:shape style="position:absolute;left:4222;top:563;width:709;height:2" coordorigin="4222,563" coordsize="709,0" path="m4222,563l4931,563e" filled="f" stroked="t" strokeweight=".787pt" strokecolor="#000000">
                <v:path arrowok="t"/>
              </v:shape>
            </v:group>
            <v:group style="position:absolute;left:4914;top:249;width:2;height:314" coordorigin="4914,249" coordsize="2,314">
              <v:shape style="position:absolute;left:4914;top:249;width:2;height:314" coordorigin="4914,249" coordsize="0,314" path="m4914,563l4914,249e" filled="f" stroked="t" strokeweight=".787pt" strokecolor="#000000">
                <v:path arrowok="t"/>
              </v:shape>
            </v:group>
            <v:group style="position:absolute;left:4222;top:280;width:2;height:599" coordorigin="4222,280" coordsize="2,599">
              <v:shape style="position:absolute;left:4222;top:280;width:2;height:599" coordorigin="4222,280" coordsize="0,599" path="m4222,280l4222,879e" filled="f" stroked="t" strokeweight=".787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04pt;margin-top:14.014301pt;width:.1pt;height:41.7pt;mso-position-horizontal-relative:page;mso-position-vertical-relative:paragraph;z-index:-12207" coordorigin="4080,280" coordsize="2,834">
            <v:shape style="position:absolute;left:4080;top:280;width:2;height:834" coordorigin="4080,280" coordsize="0,834" path="m4080,280l4080,1114e" filled="f" stroked="t" strokeweight=".787pt" strokecolor="#000000">
              <v:path arrowok="t"/>
            </v:shape>
            <w10:wrap type="none"/>
          </v:group>
        </w:pict>
      </w:r>
      <w:r>
        <w:rPr>
          <w:rFonts w:ascii="Courier New" w:hAnsi="Courier New" w:cs="Courier New" w:eastAsia="Courier New"/>
          <w:b/>
          <w:bCs/>
          <w:spacing w:val="0"/>
          <w:w w:val="100"/>
          <w:position w:val="1"/>
          <w:sz w:val="23"/>
          <w:szCs w:val="23"/>
        </w:rPr>
        <w:t>S</w:t>
      </w:r>
      <w:r>
        <w:rPr>
          <w:rFonts w:ascii="Courier New" w:hAnsi="Courier New" w:cs="Courier New" w:eastAsia="Courier New"/>
          <w:b/>
          <w:bCs/>
          <w:spacing w:val="6"/>
          <w:w w:val="100"/>
          <w:position w:val="1"/>
          <w:sz w:val="23"/>
          <w:szCs w:val="23"/>
        </w:rPr>
        <w:t> </w:t>
      </w:r>
      <w:r>
        <w:rPr>
          <w:rFonts w:ascii="Courier New" w:hAnsi="Courier New" w:cs="Courier New" w:eastAsia="Courier New"/>
          <w:b/>
          <w:bCs/>
          <w:spacing w:val="0"/>
          <w:w w:val="100"/>
          <w:position w:val="1"/>
          <w:sz w:val="23"/>
          <w:szCs w:val="23"/>
        </w:rPr>
        <w:t>TT</w:t>
      </w:r>
      <w:r>
        <w:rPr>
          <w:rFonts w:ascii="Courier New" w:hAnsi="Courier New" w:cs="Courier New" w:eastAsia="Courier New"/>
          <w:b/>
          <w:bCs/>
          <w:spacing w:val="17"/>
          <w:w w:val="100"/>
          <w:position w:val="1"/>
          <w:sz w:val="23"/>
          <w:szCs w:val="23"/>
        </w:rPr>
        <w:t>T</w:t>
      </w:r>
      <w:r>
        <w:rPr>
          <w:rFonts w:ascii="Courier New" w:hAnsi="Courier New" w:cs="Courier New" w:eastAsia="Courier New"/>
          <w:b/>
          <w:bCs/>
          <w:spacing w:val="0"/>
          <w:w w:val="100"/>
          <w:position w:val="1"/>
          <w:sz w:val="23"/>
          <w:szCs w:val="23"/>
        </w:rPr>
        <w:t>TTTTTT</w:t>
      </w:r>
      <w:r>
        <w:rPr>
          <w:rFonts w:ascii="Courier New" w:hAnsi="Courier New" w:cs="Courier New" w:eastAsia="Courier New"/>
          <w:b/>
          <w:bCs/>
          <w:spacing w:val="17"/>
          <w:w w:val="100"/>
          <w:position w:val="1"/>
          <w:sz w:val="23"/>
          <w:szCs w:val="23"/>
        </w:rPr>
        <w:t>T</w:t>
      </w:r>
      <w:r>
        <w:rPr>
          <w:rFonts w:ascii="Courier New" w:hAnsi="Courier New" w:cs="Courier New" w:eastAsia="Courier New"/>
          <w:b/>
          <w:bCs/>
          <w:spacing w:val="0"/>
          <w:w w:val="100"/>
          <w:position w:val="1"/>
          <w:sz w:val="23"/>
          <w:szCs w:val="23"/>
        </w:rPr>
        <w:t>TUUUUU</w:t>
      </w:r>
      <w:r>
        <w:rPr>
          <w:rFonts w:ascii="Courier New" w:hAnsi="Courier New" w:cs="Courier New" w:eastAsia="Courier New"/>
          <w:b/>
          <w:bCs/>
          <w:spacing w:val="17"/>
          <w:w w:val="100"/>
          <w:position w:val="1"/>
          <w:sz w:val="23"/>
          <w:szCs w:val="23"/>
        </w:rPr>
        <w:t>U</w:t>
      </w:r>
      <w:r>
        <w:rPr>
          <w:rFonts w:ascii="Courier New" w:hAnsi="Courier New" w:cs="Courier New" w:eastAsia="Courier New"/>
          <w:b/>
          <w:bCs/>
          <w:spacing w:val="0"/>
          <w:w w:val="100"/>
          <w:position w:val="1"/>
          <w:sz w:val="23"/>
          <w:szCs w:val="23"/>
        </w:rPr>
        <w:t>VVVHH</w:t>
      </w:r>
      <w:r>
        <w:rPr>
          <w:rFonts w:ascii="Courier New" w:hAnsi="Courier New" w:cs="Courier New" w:eastAsia="Courier New"/>
          <w:b/>
          <w:bCs/>
          <w:spacing w:val="15"/>
          <w:w w:val="100"/>
          <w:position w:val="1"/>
          <w:sz w:val="23"/>
          <w:szCs w:val="23"/>
        </w:rPr>
        <w:t>H</w:t>
      </w:r>
      <w:r>
        <w:rPr>
          <w:rFonts w:ascii="Courier New" w:hAnsi="Courier New" w:cs="Courier New" w:eastAsia="Courier New"/>
          <w:b/>
          <w:bCs/>
          <w:spacing w:val="0"/>
          <w:w w:val="100"/>
          <w:position w:val="1"/>
          <w:sz w:val="23"/>
          <w:szCs w:val="23"/>
        </w:rPr>
        <w:t>C</w:t>
      </w:r>
      <w:r>
        <w:rPr>
          <w:rFonts w:ascii="Courier New" w:hAnsi="Courier New" w:cs="Courier New" w:eastAsia="Courier New"/>
          <w:b/>
          <w:bCs/>
          <w:spacing w:val="1"/>
          <w:w w:val="100"/>
          <w:position w:val="1"/>
          <w:sz w:val="23"/>
          <w:szCs w:val="23"/>
        </w:rPr>
        <w:t>C</w:t>
      </w:r>
      <w:r>
        <w:rPr>
          <w:rFonts w:ascii="Courier New" w:hAnsi="Courier New" w:cs="Courier New" w:eastAsia="Courier New"/>
          <w:b/>
          <w:bCs/>
          <w:spacing w:val="0"/>
          <w:w w:val="100"/>
          <w:position w:val="1"/>
          <w:sz w:val="23"/>
          <w:szCs w:val="23"/>
        </w:rPr>
        <w:t>CDDDI</w:t>
      </w:r>
      <w:r>
        <w:rPr>
          <w:rFonts w:ascii="Courier New" w:hAnsi="Courier New" w:cs="Courier New" w:eastAsia="Courier New"/>
          <w:b/>
          <w:bCs/>
          <w:spacing w:val="102"/>
          <w:w w:val="100"/>
          <w:position w:val="1"/>
          <w:sz w:val="23"/>
          <w:szCs w:val="23"/>
        </w:rPr>
        <w:t> </w:t>
      </w:r>
      <w:r>
        <w:rPr>
          <w:rFonts w:ascii="Courier New" w:hAnsi="Courier New" w:cs="Courier New" w:eastAsia="Courier New"/>
          <w:b/>
          <w:bCs/>
          <w:spacing w:val="1"/>
          <w:w w:val="100"/>
          <w:position w:val="1"/>
          <w:sz w:val="23"/>
          <w:szCs w:val="23"/>
        </w:rPr>
        <w:t>L</w:t>
      </w:r>
      <w:r>
        <w:rPr>
          <w:rFonts w:ascii="Courier New" w:hAnsi="Courier New" w:cs="Courier New" w:eastAsia="Courier New"/>
          <w:b/>
          <w:bCs/>
          <w:spacing w:val="0"/>
          <w:w w:val="100"/>
          <w:position w:val="1"/>
          <w:sz w:val="23"/>
          <w:szCs w:val="23"/>
        </w:rPr>
        <w:t>L</w:t>
      </w:r>
      <w:r>
        <w:rPr>
          <w:rFonts w:ascii="Courier New" w:hAnsi="Courier New" w:cs="Courier New" w:eastAsia="Courier New"/>
          <w:b/>
          <w:bCs/>
          <w:spacing w:val="8"/>
          <w:w w:val="100"/>
          <w:position w:val="1"/>
          <w:sz w:val="23"/>
          <w:szCs w:val="23"/>
        </w:rPr>
        <w:t> </w:t>
      </w:r>
      <w:r>
        <w:rPr>
          <w:rFonts w:ascii="Courier New" w:hAnsi="Courier New" w:cs="Courier New" w:eastAsia="Courier New"/>
          <w:b/>
          <w:bCs/>
          <w:spacing w:val="0"/>
          <w:w w:val="102"/>
          <w:position w:val="1"/>
          <w:sz w:val="23"/>
          <w:szCs w:val="23"/>
        </w:rPr>
        <w:t>E</w:t>
      </w:r>
      <w:r>
        <w:rPr>
          <w:rFonts w:ascii="Courier New" w:hAnsi="Courier New" w:cs="Courier New" w:eastAsia="Courier New"/>
          <w:spacing w:val="0"/>
          <w:w w:val="100"/>
          <w:position w:val="0"/>
          <w:sz w:val="23"/>
          <w:szCs w:val="23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8" w:after="0" w:line="240" w:lineRule="auto"/>
        <w:ind w:left="370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-1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1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13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spacing w:val="2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6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1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spacing w:val="2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3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1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no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spacing w:val="6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6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6"/>
          <w:w w:val="102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5"/>
          <w:w w:val="102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1"/>
          <w:w w:val="102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8"/>
          <w:w w:val="102"/>
          <w:sz w:val="20"/>
          <w:szCs w:val="20"/>
        </w:rPr>
        <w:t>yp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6" w:after="0" w:line="240" w:lineRule="auto"/>
        <w:ind w:left="28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6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6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z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spacing w:val="9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6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z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HH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1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z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7"/>
          <w:w w:val="102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13"/>
          <w:w w:val="102"/>
          <w:sz w:val="20"/>
          <w:szCs w:val="20"/>
        </w:rPr>
        <w:t>z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1" w:after="0" w:line="220" w:lineRule="exact"/>
        <w:ind w:left="2607" w:right="741" w:firstLine="12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-18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2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[</w:t>
      </w:r>
      <w:r>
        <w:rPr>
          <w:rFonts w:ascii="Times New Roman" w:hAnsi="Times New Roman" w:cs="Times New Roman" w:eastAsia="Times New Roman"/>
          <w:spacing w:val="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?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-22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2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3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11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3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2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3"/>
          <w:w w:val="102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6"/>
          <w:w w:val="102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8"/>
          <w:w w:val="102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3"/>
          <w:w w:val="102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0" w:after="0" w:line="203" w:lineRule="exact"/>
        <w:ind w:left="229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8"/>
          <w:w w:val="102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-2"/>
          <w:w w:val="102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4"/>
          <w:w w:val="102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5" w:after="0" w:line="262" w:lineRule="auto"/>
        <w:ind w:left="1836" w:right="3457" w:firstLine="1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6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[</w:t>
      </w:r>
      <w:r>
        <w:rPr>
          <w:rFonts w:ascii="Times New Roman" w:hAnsi="Times New Roman" w:cs="Times New Roman" w:eastAsia="Times New Roman"/>
          <w:spacing w:val="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≤</w:t>
      </w:r>
      <w:r>
        <w:rPr>
          <w:rFonts w:ascii="Arial" w:hAnsi="Arial" w:cs="Arial" w:eastAsia="Arial"/>
          <w:spacing w:val="-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≤</w:t>
      </w:r>
      <w:r>
        <w:rPr>
          <w:rFonts w:ascii="Arial" w:hAnsi="Arial" w:cs="Arial" w:eastAsia="Arial"/>
          <w:spacing w:val="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3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4"/>
          <w:w w:val="102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]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8"/>
          <w:w w:val="102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13"/>
          <w:w w:val="102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0" w:after="0" w:line="200" w:lineRule="exact"/>
        <w:ind w:left="17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8"/>
          <w:w w:val="102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3"/>
          <w:w w:val="102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27" w:lineRule="exact"/>
        <w:ind w:left="15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-5"/>
          <w:w w:val="100"/>
          <w:position w:val="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9"/>
          <w:w w:val="100"/>
          <w:position w:val="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8"/>
          <w:w w:val="102"/>
          <w:position w:val="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-2"/>
          <w:w w:val="102"/>
          <w:position w:val="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4"/>
          <w:w w:val="102"/>
          <w:position w:val="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2"/>
          <w:position w:val="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38" w:after="0" w:line="240" w:lineRule="auto"/>
        <w:ind w:left="14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-1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6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6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6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spacing w:val="-1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1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[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-1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6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9"/>
          <w:w w:val="102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4"/>
          <w:w w:val="102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9"/>
          <w:w w:val="102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spacing w:val="4"/>
          <w:w w:val="102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10"/>
          <w:w w:val="102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]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6" w:after="0" w:line="240" w:lineRule="auto"/>
        <w:ind w:left="12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-1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6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17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[</w:t>
      </w:r>
      <w:r>
        <w:rPr>
          <w:rFonts w:ascii="Times New Roman" w:hAnsi="Times New Roman" w:cs="Times New Roman" w:eastAsia="Times New Roman"/>
          <w:spacing w:val="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3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ss</w:t>
      </w:r>
      <w:r>
        <w:rPr>
          <w:rFonts w:ascii="Times New Roman" w:hAnsi="Times New Roman" w:cs="Times New Roman" w:eastAsia="Times New Roman"/>
          <w:spacing w:val="-1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17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8"/>
          <w:w w:val="102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0"/>
          <w:w w:val="102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12"/>
          <w:w w:val="102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3"/>
          <w:w w:val="102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8"/>
          <w:w w:val="102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7"/>
          <w:w w:val="102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]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53" w:after="0" w:line="229" w:lineRule="exact"/>
        <w:ind w:left="111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gn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0" w:after="0" w:line="207" w:lineRule="exact"/>
        <w:ind w:left="9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spacing w:val="1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8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gn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1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53" w:after="0" w:line="240" w:lineRule="auto"/>
        <w:ind w:left="8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spacing w:val="1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8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1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16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3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22" w:after="0" w:line="227" w:lineRule="exact"/>
        <w:ind w:left="7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-6"/>
          <w:w w:val="100"/>
          <w:position w:val="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8"/>
          <w:w w:val="100"/>
          <w:position w:val="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9"/>
          <w:w w:val="102"/>
          <w:position w:val="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0"/>
          <w:w w:val="102"/>
          <w:position w:val="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12"/>
          <w:w w:val="102"/>
          <w:position w:val="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2"/>
          <w:position w:val="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38" w:after="0" w:line="227" w:lineRule="exact"/>
        <w:ind w:left="55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-5"/>
          <w:w w:val="100"/>
          <w:position w:val="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9"/>
          <w:w w:val="100"/>
          <w:position w:val="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8"/>
          <w:w w:val="102"/>
          <w:position w:val="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0"/>
          <w:w w:val="102"/>
          <w:position w:val="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3"/>
          <w:w w:val="102"/>
          <w:position w:val="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2"/>
          <w:position w:val="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38" w:after="0" w:line="240" w:lineRule="auto"/>
        <w:ind w:left="4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6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[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3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17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ob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6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3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8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6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2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2"/>
          <w:sz w:val="20"/>
          <w:szCs w:val="20"/>
        </w:rPr>
        <w:t>]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line="240" w:lineRule="auto"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00" w:h="16840"/>
          <w:pgMar w:header="0" w:footer="845" w:top="1240" w:bottom="1040" w:left="1300" w:right="1280"/>
        </w:sectPr>
      </w:pPr>
    </w:p>
    <w:p>
      <w:pPr>
        <w:tabs>
          <w:tab w:pos="4280" w:val="left"/>
        </w:tabs>
        <w:spacing w:before="55" w:after="0" w:line="240" w:lineRule="auto"/>
        <w:ind w:left="2041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X’47’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SEND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SELFTEST</w:t>
      </w:r>
      <w:r>
        <w:rPr>
          <w:rFonts w:ascii="Arial" w:hAnsi="Arial" w:cs="Arial" w:eastAsia="Arial"/>
          <w:b/>
          <w:bCs/>
          <w:spacing w:val="-1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DATA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252" w:lineRule="exact"/>
        <w:ind w:left="1820" w:right="186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”9”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addressed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182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contain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switches: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18" w:right="-20"/>
        <w:jc w:val="left"/>
        <w:rPr>
          <w:rFonts w:ascii="Courier New" w:hAnsi="Courier New" w:cs="Courier New" w:eastAsia="Courier New"/>
          <w:sz w:val="27"/>
          <w:szCs w:val="27"/>
        </w:rPr>
      </w:pPr>
      <w:r>
        <w:rPr/>
        <w:pict>
          <v:group style="position:absolute;margin-left:119.640129pt;margin-top:13.039103pt;width:.1pt;height:24.659457pt;mso-position-horizontal-relative:page;mso-position-vertical-relative:paragraph;z-index:-12206" coordorigin="2393,261" coordsize="2,493">
            <v:shape style="position:absolute;left:2393;top:261;width:2;height:493" coordorigin="2393,261" coordsize="0,493" path="m2393,261l2393,754e" filled="f" stroked="t" strokeweight=".854517pt" strokecolor="#000000">
              <v:path arrowok="t"/>
            </v:shape>
            <w10:wrap type="none"/>
          </v:group>
        </w:pict>
      </w:r>
      <w:r>
        <w:rPr/>
        <w:pict>
          <v:group style="position:absolute;margin-left:88.860092pt;margin-top:13.939136pt;width:.1pt;height:129.599584pt;mso-position-horizontal-relative:page;mso-position-vertical-relative:paragraph;z-index:-12205" coordorigin="1777,279" coordsize="2,2592">
            <v:shape style="position:absolute;left:1777;top:279;width:2;height:2592" coordorigin="1777,279" coordsize="0,2592" path="m1777,279l1777,2871e" filled="f" stroked="t" strokeweight=".854517pt" strokecolor="#000000">
              <v:path arrowok="t"/>
            </v:shape>
            <w10:wrap type="none"/>
          </v:group>
        </w:pict>
      </w:r>
      <w:r>
        <w:rPr/>
        <w:pict>
          <v:group style="position:absolute;margin-left:111.960121pt;margin-top:13.039103pt;width:.1pt;height:49.260015pt;mso-position-horizontal-relative:page;mso-position-vertical-relative:paragraph;z-index:-12204" coordorigin="2239,261" coordsize="2,985">
            <v:shape style="position:absolute;left:2239;top:261;width:2;height:985" coordorigin="2239,261" coordsize="0,985" path="m2239,261l2239,1246e" filled="f" stroked="t" strokeweight=".854517pt" strokecolor="#000000">
              <v:path arrowok="t"/>
            </v:shape>
            <w10:wrap type="none"/>
          </v:group>
        </w:pict>
      </w:r>
      <w:r>
        <w:rPr/>
        <w:pict>
          <v:group style="position:absolute;margin-left:96.540108pt;margin-top:13.039103pt;width:.1pt;height:97.619997pt;mso-position-horizontal-relative:page;mso-position-vertical-relative:paragraph;z-index:-12203" coordorigin="1931,261" coordsize="2,1952">
            <v:shape style="position:absolute;left:1931;top:261;width:2;height:1952" coordorigin="1931,261" coordsize="0,1952" path="m1931,261l1931,2213e" filled="f" stroked="t" strokeweight=".854517pt" strokecolor="#000000">
              <v:path arrowok="t"/>
            </v:shape>
            <w10:wrap type="none"/>
          </v:group>
        </w:pict>
      </w:r>
      <w:r>
        <w:rPr/>
        <w:pict>
          <v:group style="position:absolute;margin-left:104.220116pt;margin-top:13.939136pt;width:.1pt;height:73.019439pt;mso-position-horizontal-relative:page;mso-position-vertical-relative:paragraph;z-index:-12202" coordorigin="2084,279" coordsize="2,1460">
            <v:shape style="position:absolute;left:2084;top:279;width:2;height:1460" coordorigin="2084,279" coordsize="0,1460" path="m2084,279l2084,1739e" filled="f" stroked="t" strokeweight=".854517pt" strokecolor="#000000">
              <v:path arrowok="t"/>
            </v:shape>
            <w10:wrap type="none"/>
          </v:group>
        </w:pict>
      </w:r>
      <w:r>
        <w:rPr>
          <w:rFonts w:ascii="Courier New" w:hAnsi="Courier New" w:cs="Courier New" w:eastAsia="Courier New"/>
          <w:b/>
          <w:bCs/>
          <w:spacing w:val="0"/>
          <w:w w:val="100"/>
          <w:sz w:val="27"/>
          <w:szCs w:val="27"/>
        </w:rPr>
        <w:t>S</w:t>
      </w:r>
      <w:r>
        <w:rPr>
          <w:rFonts w:ascii="Courier New" w:hAnsi="Courier New" w:cs="Courier New" w:eastAsia="Courier New"/>
          <w:b/>
          <w:bCs/>
          <w:spacing w:val="-17"/>
          <w:w w:val="100"/>
          <w:sz w:val="27"/>
          <w:szCs w:val="27"/>
        </w:rPr>
        <w:t> </w:t>
      </w:r>
      <w:r>
        <w:rPr>
          <w:rFonts w:ascii="Courier New" w:hAnsi="Courier New" w:cs="Courier New" w:eastAsia="Courier New"/>
          <w:b/>
          <w:bCs/>
          <w:spacing w:val="-11"/>
          <w:w w:val="100"/>
          <w:sz w:val="27"/>
          <w:szCs w:val="27"/>
        </w:rPr>
        <w:t>TTT</w:t>
      </w:r>
      <w:r>
        <w:rPr>
          <w:rFonts w:ascii="Courier New" w:hAnsi="Courier New" w:cs="Courier New" w:eastAsia="Courier New"/>
          <w:b/>
          <w:bCs/>
          <w:spacing w:val="6"/>
          <w:w w:val="100"/>
          <w:sz w:val="27"/>
          <w:szCs w:val="27"/>
        </w:rPr>
        <w:t>T</w:t>
      </w:r>
      <w:r>
        <w:rPr>
          <w:rFonts w:ascii="Courier New" w:hAnsi="Courier New" w:cs="Courier New" w:eastAsia="Courier New"/>
          <w:b/>
          <w:bCs/>
          <w:spacing w:val="0"/>
          <w:w w:val="100"/>
          <w:sz w:val="27"/>
          <w:szCs w:val="27"/>
        </w:rPr>
        <w:t>T</w:t>
      </w:r>
      <w:r>
        <w:rPr>
          <w:rFonts w:ascii="Courier New" w:hAnsi="Courier New" w:cs="Courier New" w:eastAsia="Courier New"/>
          <w:b/>
          <w:bCs/>
          <w:spacing w:val="-11"/>
          <w:w w:val="100"/>
          <w:sz w:val="27"/>
          <w:szCs w:val="27"/>
        </w:rPr>
        <w:t> </w:t>
      </w:r>
      <w:r>
        <w:rPr>
          <w:rFonts w:ascii="Courier New" w:hAnsi="Courier New" w:cs="Courier New" w:eastAsia="Courier New"/>
          <w:b/>
          <w:bCs/>
          <w:spacing w:val="-11"/>
          <w:w w:val="100"/>
          <w:sz w:val="27"/>
          <w:szCs w:val="27"/>
        </w:rPr>
        <w:t>L</w:t>
      </w:r>
      <w:r>
        <w:rPr>
          <w:rFonts w:ascii="Courier New" w:hAnsi="Courier New" w:cs="Courier New" w:eastAsia="Courier New"/>
          <w:b/>
          <w:bCs/>
          <w:spacing w:val="0"/>
          <w:w w:val="100"/>
          <w:sz w:val="27"/>
          <w:szCs w:val="27"/>
        </w:rPr>
        <w:t>L</w:t>
      </w:r>
      <w:r>
        <w:rPr>
          <w:rFonts w:ascii="Courier New" w:hAnsi="Courier New" w:cs="Courier New" w:eastAsia="Courier New"/>
          <w:b/>
          <w:bCs/>
          <w:spacing w:val="-16"/>
          <w:w w:val="100"/>
          <w:sz w:val="27"/>
          <w:szCs w:val="27"/>
        </w:rPr>
        <w:t> </w:t>
      </w:r>
      <w:r>
        <w:rPr>
          <w:rFonts w:ascii="Courier New" w:hAnsi="Courier New" w:cs="Courier New" w:eastAsia="Courier New"/>
          <w:b/>
          <w:bCs/>
          <w:spacing w:val="0"/>
          <w:w w:val="101"/>
          <w:sz w:val="27"/>
          <w:szCs w:val="27"/>
        </w:rPr>
        <w:t>E</w:t>
      </w:r>
      <w:r>
        <w:rPr>
          <w:rFonts w:ascii="Courier New" w:hAnsi="Courier New" w:cs="Courier New" w:eastAsia="Courier New"/>
          <w:spacing w:val="0"/>
          <w:w w:val="100"/>
          <w:sz w:val="27"/>
          <w:szCs w:val="2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93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 w:hAnsi="Times New Roman" w:cs="Times New Roman" w:eastAsia="Times New Roman"/>
          <w:spacing w:val="-8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h</w:t>
      </w:r>
      <w:r>
        <w:rPr>
          <w:rFonts w:ascii="Times New Roman" w:hAnsi="Times New Roman" w:cs="Times New Roman" w:eastAsia="Times New Roman"/>
          <w:spacing w:val="-11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-20"/>
          <w:w w:val="10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14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7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20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24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c</w:t>
      </w:r>
      <w:r>
        <w:rPr>
          <w:rFonts w:ascii="Times New Roman" w:hAnsi="Times New Roman" w:cs="Times New Roman" w:eastAsia="Times New Roman"/>
          <w:spacing w:val="-20"/>
          <w:w w:val="10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l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i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b</w:t>
      </w:r>
      <w:r>
        <w:rPr>
          <w:rFonts w:ascii="Times New Roman" w:hAnsi="Times New Roman" w:cs="Times New Roman" w:eastAsia="Times New Roman"/>
          <w:spacing w:val="-11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i</w:t>
      </w:r>
      <w:r>
        <w:rPr>
          <w:rFonts w:ascii="Times New Roman" w:hAnsi="Times New Roman" w:cs="Times New Roman" w:eastAsia="Times New Roman"/>
          <w:spacing w:val="-15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7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v</w:t>
      </w:r>
      <w:r>
        <w:rPr>
          <w:rFonts w:ascii="Times New Roman" w:hAnsi="Times New Roman" w:cs="Times New Roman" w:eastAsia="Times New Roman"/>
          <w:spacing w:val="-20"/>
          <w:w w:val="10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l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u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57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[</w:t>
      </w:r>
      <w:r>
        <w:rPr>
          <w:rFonts w:ascii="Times New Roman" w:hAnsi="Times New Roman" w:cs="Times New Roman" w:eastAsia="Times New Roman"/>
          <w:spacing w:val="-14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-15"/>
          <w:w w:val="100"/>
          <w:sz w:val="23"/>
          <w:szCs w:val="23"/>
        </w:rPr>
        <w:t>0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 </w:t>
      </w:r>
      <w:r>
        <w:rPr>
          <w:rFonts w:ascii="Arial" w:hAnsi="Arial" w:cs="Arial" w:eastAsia="Arial"/>
          <w:spacing w:val="0"/>
          <w:w w:val="100"/>
          <w:sz w:val="23"/>
          <w:szCs w:val="23"/>
        </w:rPr>
        <w:t>≤</w:t>
      </w:r>
      <w:r>
        <w:rPr>
          <w:rFonts w:ascii="Arial" w:hAnsi="Arial" w:cs="Arial" w:eastAsia="Arial"/>
          <w:spacing w:val="-21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23"/>
          <w:szCs w:val="23"/>
        </w:rPr>
        <w:t> </w:t>
      </w:r>
      <w:r>
        <w:rPr>
          <w:rFonts w:ascii="Arial" w:hAnsi="Arial" w:cs="Arial" w:eastAsia="Arial"/>
          <w:spacing w:val="0"/>
          <w:w w:val="100"/>
          <w:sz w:val="23"/>
          <w:szCs w:val="23"/>
        </w:rPr>
        <w:t>≤</w:t>
      </w:r>
      <w:r>
        <w:rPr>
          <w:rFonts w:ascii="Arial" w:hAnsi="Arial" w:cs="Arial" w:eastAsia="Arial"/>
          <w:spacing w:val="-3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20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7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3"/>
          <w:sz w:val="23"/>
          <w:szCs w:val="23"/>
        </w:rPr>
        <w:t>]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939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 w:hAnsi="Times New Roman" w:cs="Times New Roman" w:eastAsia="Times New Roman"/>
          <w:spacing w:val="-18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4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25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6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-20"/>
          <w:w w:val="10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24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p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-11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23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7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20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7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c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-14"/>
          <w:w w:val="100"/>
          <w:sz w:val="23"/>
          <w:szCs w:val="23"/>
        </w:rPr>
        <w:t>l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i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b</w:t>
      </w:r>
      <w:r>
        <w:rPr>
          <w:rFonts w:ascii="Times New Roman" w:hAnsi="Times New Roman" w:cs="Times New Roman" w:eastAsia="Times New Roman"/>
          <w:spacing w:val="-11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-14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i</w:t>
      </w:r>
      <w:r>
        <w:rPr>
          <w:rFonts w:ascii="Times New Roman" w:hAnsi="Times New Roman" w:cs="Times New Roman" w:eastAsia="Times New Roman"/>
          <w:spacing w:val="-15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7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v</w:t>
      </w:r>
      <w:r>
        <w:rPr>
          <w:rFonts w:ascii="Times New Roman" w:hAnsi="Times New Roman" w:cs="Times New Roman" w:eastAsia="Times New Roman"/>
          <w:spacing w:val="-20"/>
          <w:w w:val="10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l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u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7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[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0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 </w:t>
      </w:r>
      <w:r>
        <w:rPr>
          <w:rFonts w:ascii="Arial" w:hAnsi="Arial" w:cs="Arial" w:eastAsia="Arial"/>
          <w:spacing w:val="0"/>
          <w:w w:val="100"/>
          <w:sz w:val="23"/>
          <w:szCs w:val="23"/>
        </w:rPr>
        <w:t>≤</w:t>
      </w:r>
      <w:r>
        <w:rPr>
          <w:rFonts w:ascii="Arial" w:hAnsi="Arial" w:cs="Arial" w:eastAsia="Arial"/>
          <w:spacing w:val="-19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23"/>
          <w:szCs w:val="23"/>
        </w:rPr>
        <w:t> </w:t>
      </w:r>
      <w:r>
        <w:rPr>
          <w:rFonts w:ascii="Arial" w:hAnsi="Arial" w:cs="Arial" w:eastAsia="Arial"/>
          <w:spacing w:val="0"/>
          <w:w w:val="100"/>
          <w:sz w:val="23"/>
          <w:szCs w:val="23"/>
        </w:rPr>
        <w:t>≤</w:t>
      </w:r>
      <w:r>
        <w:rPr>
          <w:rFonts w:ascii="Arial" w:hAnsi="Arial" w:cs="Arial" w:eastAsia="Arial"/>
          <w:spacing w:val="-4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9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7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20"/>
          <w:w w:val="103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0"/>
          <w:w w:val="103"/>
          <w:sz w:val="23"/>
          <w:szCs w:val="23"/>
        </w:rPr>
        <w:t>]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61" w:lineRule="exact"/>
        <w:ind w:left="784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 w:hAnsi="Times New Roman" w:cs="Times New Roman" w:eastAsia="Times New Roman"/>
          <w:spacing w:val="-21"/>
          <w:w w:val="100"/>
          <w:position w:val="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-2"/>
          <w:w w:val="100"/>
          <w:position w:val="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2"/>
          <w:w w:val="100"/>
          <w:position w:val="0"/>
          <w:sz w:val="23"/>
          <w:szCs w:val="23"/>
        </w:rPr>
        <w:t>j</w:t>
      </w:r>
      <w:r>
        <w:rPr>
          <w:rFonts w:ascii="Times New Roman" w:hAnsi="Times New Roman" w:cs="Times New Roman" w:eastAsia="Times New Roman"/>
          <w:spacing w:val="-20"/>
          <w:w w:val="100"/>
          <w:position w:val="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3"/>
          <w:w w:val="100"/>
          <w:position w:val="0"/>
          <w:sz w:val="23"/>
          <w:szCs w:val="23"/>
        </w:rPr>
        <w:t>c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-3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8"/>
          <w:w w:val="100"/>
          <w:position w:val="0"/>
          <w:sz w:val="23"/>
          <w:szCs w:val="23"/>
        </w:rPr>
        <w:t>V</w:t>
      </w:r>
      <w:r>
        <w:rPr>
          <w:rFonts w:ascii="Times New Roman" w:hAnsi="Times New Roman" w:cs="Times New Roman" w:eastAsia="Times New Roman"/>
          <w:spacing w:val="-2"/>
          <w:w w:val="100"/>
          <w:position w:val="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-17"/>
          <w:w w:val="100"/>
          <w:position w:val="0"/>
          <w:sz w:val="23"/>
          <w:szCs w:val="23"/>
        </w:rPr>
        <w:t>u</w:t>
      </w:r>
      <w:r>
        <w:rPr>
          <w:rFonts w:ascii="Times New Roman" w:hAnsi="Times New Roman" w:cs="Times New Roman" w:eastAsia="Times New Roman"/>
          <w:spacing w:val="2"/>
          <w:w w:val="100"/>
          <w:position w:val="0"/>
          <w:sz w:val="23"/>
          <w:szCs w:val="23"/>
        </w:rPr>
        <w:t>l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-6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3"/>
          <w:szCs w:val="23"/>
        </w:rPr>
        <w:t>p</w:t>
      </w:r>
      <w:r>
        <w:rPr>
          <w:rFonts w:ascii="Times New Roman" w:hAnsi="Times New Roman" w:cs="Times New Roman" w:eastAsia="Times New Roman"/>
          <w:spacing w:val="-11"/>
          <w:w w:val="100"/>
          <w:position w:val="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-3"/>
          <w:w w:val="100"/>
          <w:position w:val="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6"/>
          <w:w w:val="100"/>
          <w:position w:val="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20"/>
          <w:w w:val="100"/>
          <w:position w:val="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17"/>
          <w:w w:val="100"/>
          <w:position w:val="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16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7"/>
          <w:w w:val="100"/>
          <w:position w:val="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20"/>
          <w:w w:val="100"/>
          <w:position w:val="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7"/>
          <w:w w:val="100"/>
          <w:position w:val="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15"/>
          <w:w w:val="100"/>
          <w:position w:val="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[</w:t>
      </w:r>
      <w:r>
        <w:rPr>
          <w:rFonts w:ascii="Times New Roman" w:hAnsi="Times New Roman" w:cs="Times New Roman" w:eastAsia="Times New Roman"/>
          <w:spacing w:val="3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9"/>
          <w:w w:val="100"/>
          <w:position w:val="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0”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=</w:t>
      </w:r>
      <w:r>
        <w:rPr>
          <w:rFonts w:ascii="Times New Roman" w:hAnsi="Times New Roman" w:cs="Times New Roman" w:eastAsia="Times New Roman"/>
          <w:spacing w:val="-16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21"/>
          <w:w w:val="100"/>
          <w:position w:val="0"/>
          <w:sz w:val="23"/>
          <w:szCs w:val="23"/>
        </w:rPr>
        <w:t>C</w:t>
      </w:r>
      <w:r>
        <w:rPr>
          <w:rFonts w:ascii="Times New Roman" w:hAnsi="Times New Roman" w:cs="Times New Roman" w:eastAsia="Times New Roman"/>
          <w:spacing w:val="-3"/>
          <w:w w:val="100"/>
          <w:position w:val="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-7"/>
          <w:w w:val="100"/>
          <w:position w:val="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24"/>
          <w:w w:val="100"/>
          <w:position w:val="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2"/>
          <w:w w:val="100"/>
          <w:position w:val="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2"/>
          <w:w w:val="100"/>
          <w:position w:val="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-14"/>
          <w:w w:val="100"/>
          <w:position w:val="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13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7"/>
          <w:w w:val="100"/>
          <w:position w:val="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15"/>
          <w:w w:val="100"/>
          <w:position w:val="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5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5"/>
          <w:w w:val="100"/>
          <w:position w:val="0"/>
          <w:sz w:val="23"/>
          <w:szCs w:val="23"/>
        </w:rPr>
        <w:t>p</w:t>
      </w:r>
      <w:r>
        <w:rPr>
          <w:rFonts w:ascii="Times New Roman" w:hAnsi="Times New Roman" w:cs="Times New Roman" w:eastAsia="Times New Roman"/>
          <w:spacing w:val="6"/>
          <w:w w:val="100"/>
          <w:position w:val="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-20"/>
          <w:w w:val="100"/>
          <w:position w:val="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7"/>
          <w:w w:val="100"/>
          <w:position w:val="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2"/>
          <w:w w:val="100"/>
          <w:position w:val="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17"/>
          <w:w w:val="100"/>
          <w:position w:val="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17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20"/>
          <w:w w:val="100"/>
          <w:position w:val="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3"/>
          <w:szCs w:val="23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-17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=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21"/>
          <w:w w:val="100"/>
          <w:position w:val="0"/>
          <w:sz w:val="23"/>
          <w:szCs w:val="23"/>
        </w:rPr>
        <w:t>C</w:t>
      </w:r>
      <w:r>
        <w:rPr>
          <w:rFonts w:ascii="Times New Roman" w:hAnsi="Times New Roman" w:cs="Times New Roman" w:eastAsia="Times New Roman"/>
          <w:spacing w:val="-2"/>
          <w:w w:val="100"/>
          <w:position w:val="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-24"/>
          <w:w w:val="100"/>
          <w:position w:val="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7"/>
          <w:w w:val="100"/>
          <w:position w:val="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3"/>
          <w:w w:val="100"/>
          <w:position w:val="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14"/>
          <w:w w:val="100"/>
          <w:position w:val="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2"/>
          <w:w w:val="100"/>
          <w:position w:val="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14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5"/>
          <w:w w:val="103"/>
          <w:position w:val="0"/>
          <w:sz w:val="23"/>
          <w:szCs w:val="23"/>
        </w:rPr>
        <w:t>p</w:t>
      </w:r>
      <w:r>
        <w:rPr>
          <w:rFonts w:ascii="Times New Roman" w:hAnsi="Times New Roman" w:cs="Times New Roman" w:eastAsia="Times New Roman"/>
          <w:spacing w:val="-11"/>
          <w:w w:val="103"/>
          <w:position w:val="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-3"/>
          <w:w w:val="103"/>
          <w:position w:val="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7"/>
          <w:w w:val="103"/>
          <w:position w:val="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19"/>
          <w:w w:val="103"/>
          <w:position w:val="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0"/>
          <w:w w:val="103"/>
          <w:position w:val="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14"/>
          <w:w w:val="103"/>
          <w:position w:val="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0"/>
          <w:w w:val="103"/>
          <w:position w:val="0"/>
          <w:sz w:val="23"/>
          <w:szCs w:val="23"/>
        </w:rPr>
        <w:t>]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36" w:after="0" w:line="240" w:lineRule="auto"/>
        <w:ind w:left="597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 w:hAnsi="Times New Roman" w:cs="Times New Roman" w:eastAsia="Times New Roman"/>
          <w:spacing w:val="-8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h</w:t>
      </w:r>
      <w:r>
        <w:rPr>
          <w:rFonts w:ascii="Times New Roman" w:hAnsi="Times New Roman" w:cs="Times New Roman" w:eastAsia="Times New Roman"/>
          <w:spacing w:val="-11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-15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14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7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20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15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7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or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1"/>
          <w:w w:val="100"/>
          <w:sz w:val="23"/>
          <w:szCs w:val="23"/>
        </w:rPr>
        <w:t>[</w:t>
      </w: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0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3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=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3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7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15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19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15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5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5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b</w:t>
      </w:r>
      <w:r>
        <w:rPr>
          <w:rFonts w:ascii="Times New Roman" w:hAnsi="Times New Roman" w:cs="Times New Roman" w:eastAsia="Times New Roman"/>
          <w:spacing w:val="-7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-11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u</w:t>
      </w:r>
      <w:r>
        <w:rPr>
          <w:rFonts w:ascii="Times New Roman" w:hAnsi="Times New Roman" w:cs="Times New Roman" w:eastAsia="Times New Roman"/>
          <w:spacing w:val="-20"/>
          <w:w w:val="100"/>
          <w:sz w:val="23"/>
          <w:szCs w:val="23"/>
        </w:rPr>
        <w:t>c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-20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,</w:t>
      </w:r>
      <w:r>
        <w:rPr>
          <w:rFonts w:ascii="Times New Roman" w:hAnsi="Times New Roman" w:cs="Times New Roman" w:eastAsia="Times New Roman"/>
          <w:spacing w:val="16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-15"/>
          <w:w w:val="100"/>
          <w:sz w:val="23"/>
          <w:szCs w:val="23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=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2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15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7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1"/>
          <w:w w:val="103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-17"/>
          <w:w w:val="103"/>
          <w:sz w:val="23"/>
          <w:szCs w:val="23"/>
        </w:rPr>
        <w:t>b</w:t>
      </w:r>
      <w:r>
        <w:rPr>
          <w:rFonts w:ascii="Times New Roman" w:hAnsi="Times New Roman" w:cs="Times New Roman" w:eastAsia="Times New Roman"/>
          <w:spacing w:val="-7"/>
          <w:w w:val="103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14"/>
          <w:w w:val="103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6"/>
          <w:w w:val="103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-15"/>
          <w:w w:val="103"/>
          <w:sz w:val="23"/>
          <w:szCs w:val="23"/>
        </w:rPr>
        <w:t>u</w:t>
      </w:r>
      <w:r>
        <w:rPr>
          <w:rFonts w:ascii="Times New Roman" w:hAnsi="Times New Roman" w:cs="Times New Roman" w:eastAsia="Times New Roman"/>
          <w:spacing w:val="-3"/>
          <w:w w:val="103"/>
          <w:sz w:val="23"/>
          <w:szCs w:val="23"/>
        </w:rPr>
        <w:t>c</w:t>
      </w:r>
      <w:r>
        <w:rPr>
          <w:rFonts w:ascii="Times New Roman" w:hAnsi="Times New Roman" w:cs="Times New Roman" w:eastAsia="Times New Roman"/>
          <w:spacing w:val="-14"/>
          <w:w w:val="103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-3"/>
          <w:w w:val="103"/>
          <w:sz w:val="23"/>
          <w:szCs w:val="23"/>
        </w:rPr>
        <w:t>ed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</w:r>
    </w:p>
    <w:p>
      <w:pPr>
        <w:spacing w:before="9" w:after="0" w:line="240" w:lineRule="auto"/>
        <w:ind w:left="2392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 w:hAnsi="Times New Roman" w:cs="Times New Roman" w:eastAsia="Times New Roman"/>
          <w:spacing w:val="-20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2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3"/>
          <w:w w:val="100"/>
          <w:sz w:val="23"/>
          <w:szCs w:val="23"/>
        </w:rPr>
        <w:t>=</w:t>
      </w:r>
      <w:r>
        <w:rPr>
          <w:rFonts w:ascii="Times New Roman" w:hAnsi="Times New Roman" w:cs="Times New Roman" w:eastAsia="Times New Roman"/>
          <w:spacing w:val="-12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20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7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6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11"/>
          <w:w w:val="100"/>
          <w:sz w:val="23"/>
          <w:szCs w:val="23"/>
        </w:rPr>
        <w:t>rr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48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3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=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3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6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19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35"/>
          <w:w w:val="103"/>
          <w:sz w:val="23"/>
          <w:szCs w:val="23"/>
        </w:rPr>
        <w:t>w</w:t>
      </w:r>
      <w:r>
        <w:rPr>
          <w:rFonts w:ascii="Times New Roman" w:hAnsi="Times New Roman" w:cs="Times New Roman" w:eastAsia="Times New Roman"/>
          <w:spacing w:val="-3"/>
          <w:w w:val="103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-11"/>
          <w:w w:val="103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-15"/>
          <w:w w:val="103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2"/>
          <w:w w:val="103"/>
          <w:sz w:val="23"/>
          <w:szCs w:val="23"/>
        </w:rPr>
        <w:t>i</w:t>
      </w:r>
      <w:r>
        <w:rPr>
          <w:rFonts w:ascii="Times New Roman" w:hAnsi="Times New Roman" w:cs="Times New Roman" w:eastAsia="Times New Roman"/>
          <w:spacing w:val="-17"/>
          <w:w w:val="103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15"/>
          <w:w w:val="103"/>
          <w:sz w:val="23"/>
          <w:szCs w:val="23"/>
        </w:rPr>
        <w:t>g]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0" w:lineRule="auto"/>
        <w:ind w:left="439" w:right="1703"/>
        <w:jc w:val="center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 w:hAnsi="Times New Roman" w:cs="Times New Roman" w:eastAsia="Times New Roman"/>
          <w:spacing w:val="-18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-14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4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8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-11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-15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7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p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6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7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7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18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1"/>
          <w:w w:val="100"/>
          <w:sz w:val="23"/>
          <w:szCs w:val="23"/>
        </w:rPr>
        <w:t>[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0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3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=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2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7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5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ob</w:t>
      </w:r>
      <w:r>
        <w:rPr>
          <w:rFonts w:ascii="Times New Roman" w:hAnsi="Times New Roman" w:cs="Times New Roman" w:eastAsia="Times New Roman"/>
          <w:spacing w:val="-7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-11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u</w:t>
      </w: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c</w:t>
      </w:r>
      <w:r>
        <w:rPr>
          <w:rFonts w:ascii="Times New Roman" w:hAnsi="Times New Roman" w:cs="Times New Roman" w:eastAsia="Times New Roman"/>
          <w:spacing w:val="-14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15"/>
          <w:w w:val="100"/>
          <w:sz w:val="23"/>
          <w:szCs w:val="23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,</w:t>
      </w:r>
      <w:r>
        <w:rPr>
          <w:rFonts w:ascii="Times New Roman" w:hAnsi="Times New Roman" w:cs="Times New Roman" w:eastAsia="Times New Roman"/>
          <w:spacing w:val="32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20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=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3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19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7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6"/>
          <w:w w:val="103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1"/>
          <w:w w:val="103"/>
          <w:sz w:val="23"/>
          <w:szCs w:val="23"/>
        </w:rPr>
        <w:t>b</w:t>
      </w:r>
      <w:r>
        <w:rPr>
          <w:rFonts w:ascii="Times New Roman" w:hAnsi="Times New Roman" w:cs="Times New Roman" w:eastAsia="Times New Roman"/>
          <w:spacing w:val="-7"/>
          <w:w w:val="103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14"/>
          <w:w w:val="103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-11"/>
          <w:w w:val="103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0"/>
          <w:w w:val="103"/>
          <w:sz w:val="23"/>
          <w:szCs w:val="23"/>
        </w:rPr>
        <w:t>u</w:t>
      </w:r>
      <w:r>
        <w:rPr>
          <w:rFonts w:ascii="Times New Roman" w:hAnsi="Times New Roman" w:cs="Times New Roman" w:eastAsia="Times New Roman"/>
          <w:spacing w:val="-19"/>
          <w:w w:val="103"/>
          <w:sz w:val="23"/>
          <w:szCs w:val="23"/>
        </w:rPr>
        <w:t>c</w:t>
      </w:r>
      <w:r>
        <w:rPr>
          <w:rFonts w:ascii="Times New Roman" w:hAnsi="Times New Roman" w:cs="Times New Roman" w:eastAsia="Times New Roman"/>
          <w:spacing w:val="2"/>
          <w:w w:val="103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-20"/>
          <w:w w:val="103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0"/>
          <w:w w:val="103"/>
          <w:sz w:val="23"/>
          <w:szCs w:val="23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</w:r>
    </w:p>
    <w:p>
      <w:pPr>
        <w:spacing w:before="9" w:after="0" w:line="240" w:lineRule="auto"/>
        <w:ind w:left="2012" w:right="3214"/>
        <w:jc w:val="center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2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4"/>
          <w:w w:val="100"/>
          <w:sz w:val="23"/>
          <w:szCs w:val="23"/>
        </w:rPr>
        <w:t>=</w:t>
      </w:r>
      <w:r>
        <w:rPr>
          <w:rFonts w:ascii="Times New Roman" w:hAnsi="Times New Roman" w:cs="Times New Roman" w:eastAsia="Times New Roman"/>
          <w:spacing w:val="-12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15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8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23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20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7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-11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-17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7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20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3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”</w:t>
      </w:r>
      <w:r>
        <w:rPr>
          <w:rFonts w:ascii="Times New Roman" w:hAnsi="Times New Roman" w:cs="Times New Roman" w:eastAsia="Times New Roman"/>
          <w:spacing w:val="-16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=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2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20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1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24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or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8"/>
          <w:w w:val="103"/>
          <w:sz w:val="23"/>
          <w:szCs w:val="23"/>
        </w:rPr>
        <w:t>w</w:t>
      </w:r>
      <w:r>
        <w:rPr>
          <w:rFonts w:ascii="Times New Roman" w:hAnsi="Times New Roman" w:cs="Times New Roman" w:eastAsia="Times New Roman"/>
          <w:spacing w:val="-2"/>
          <w:w w:val="103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-11"/>
          <w:w w:val="103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-17"/>
          <w:w w:val="103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2"/>
          <w:w w:val="103"/>
          <w:sz w:val="23"/>
          <w:szCs w:val="23"/>
        </w:rPr>
        <w:t>i</w:t>
      </w:r>
      <w:r>
        <w:rPr>
          <w:rFonts w:ascii="Times New Roman" w:hAnsi="Times New Roman" w:cs="Times New Roman" w:eastAsia="Times New Roman"/>
          <w:spacing w:val="-15"/>
          <w:w w:val="103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17"/>
          <w:w w:val="103"/>
          <w:sz w:val="23"/>
          <w:szCs w:val="23"/>
        </w:rPr>
        <w:t>g</w:t>
      </w:r>
      <w:r>
        <w:rPr>
          <w:rFonts w:ascii="Times New Roman" w:hAnsi="Times New Roman" w:cs="Times New Roman" w:eastAsia="Times New Roman"/>
          <w:spacing w:val="0"/>
          <w:w w:val="103"/>
          <w:sz w:val="23"/>
          <w:szCs w:val="23"/>
        </w:rPr>
        <w:t>]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</w:r>
    </w:p>
    <w:p>
      <w:pPr>
        <w:spacing w:line="240" w:lineRule="auto" w:after="0"/>
        <w:jc w:val="center"/>
        <w:rPr>
          <w:rFonts w:ascii="Times New Roman" w:hAnsi="Times New Roman" w:cs="Times New Roman" w:eastAsia="Times New Roman"/>
          <w:sz w:val="23"/>
          <w:szCs w:val="23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4260" w:val="left"/>
        </w:tabs>
        <w:spacing w:before="55" w:after="0" w:line="240" w:lineRule="auto"/>
        <w:ind w:left="2022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X’47’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SEND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SELF</w:t>
      </w:r>
      <w:r>
        <w:rPr>
          <w:rFonts w:ascii="Arial" w:hAnsi="Arial" w:cs="Arial" w:eastAsia="Arial"/>
          <w:b/>
          <w:bCs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TEST</w:t>
      </w:r>
      <w:r>
        <w:rPr>
          <w:rFonts w:ascii="Arial" w:hAnsi="Arial" w:cs="Arial" w:eastAsia="Arial"/>
          <w:b/>
          <w:bCs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DATA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40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”A”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Qualifier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Module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addressed,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contain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20" w:right="15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clock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double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detect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specific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repeated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10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latest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currencies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denominations.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Unused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entries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reported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”-”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’2D’):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38" w:right="-20"/>
        <w:jc w:val="left"/>
        <w:rPr>
          <w:rFonts w:ascii="Courier New" w:hAnsi="Courier New" w:cs="Courier New" w:eastAsia="Courier New"/>
          <w:sz w:val="24"/>
          <w:szCs w:val="24"/>
        </w:rPr>
      </w:pPr>
      <w:r>
        <w:rPr/>
        <w:pict>
          <v:group style="position:absolute;margin-left:168.839996pt;margin-top:11.730508pt;width:.12pt;height:137.520pt;mso-position-horizontal-relative:page;mso-position-vertical-relative:paragraph;z-index:-12201" coordorigin="3377,235" coordsize="2,2750">
            <v:shape style="position:absolute;left:3377;top:235;width:2;height:2750" coordorigin="3377,235" coordsize="2,2750" path="m3377,235l3379,2985e" filled="f" stroked="t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61.039993pt;margin-top:11.970508pt;width:.12pt;height:152.76pt;mso-position-horizontal-relative:page;mso-position-vertical-relative:paragraph;z-index:-12200" coordorigin="3221,239" coordsize="2,3055">
            <v:shape style="position:absolute;left:3221;top:239;width:2;height:3055" coordorigin="3221,239" coordsize="2,3055" path="m3221,239l3223,3295e" filled="f" stroked="t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246.960007pt;margin-top:13.170507pt;width:.1pt;height:65.52pt;mso-position-horizontal-relative:page;mso-position-vertical-relative:paragraph;z-index:-12199" coordorigin="4939,263" coordsize="2,1310">
            <v:shape style="position:absolute;left:4939;top:263;width:2;height:1310" coordorigin="4939,263" coordsize="0,1310" path="m4939,263l4939,1574e" filled="f" stroked="t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219.119995pt;margin-top:12.090508pt;width:.1pt;height:94.2pt;mso-position-horizontal-relative:page;mso-position-vertical-relative:paragraph;z-index:-12198" coordorigin="4382,242" coordsize="2,1884">
            <v:shape style="position:absolute;left:4382;top:242;width:2;height:1884" coordorigin="4382,242" coordsize="0,1884" path="m4382,242l4382,2126e" filled="f" stroked="t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240.119995pt;margin-top:12.570508pt;width:.12pt;height:79.680pt;mso-position-horizontal-relative:page;mso-position-vertical-relative:paragraph;z-index:-12197" coordorigin="4802,251" coordsize="2,1594">
            <v:shape style="position:absolute;left:4802;top:251;width:2;height:1594" coordorigin="4802,251" coordsize="2,1594" path="m4802,251l4805,1845e" filled="f" stroked="t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97.279999pt;margin-top:12.570508pt;width:.1pt;height:105.72pt;mso-position-horizontal-relative:page;mso-position-vertical-relative:paragraph;z-index:-12196" coordorigin="3946,251" coordsize="2,2114">
            <v:shape style="position:absolute;left:3946;top:251;width:2;height:2114" coordorigin="3946,251" coordsize="0,2114" path="m3946,251l3946,2366e" filled="f" stroked="t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96.720001pt;margin-top:13.050508pt;width:.36pt;height:198.72pt;mso-position-horizontal-relative:page;mso-position-vertical-relative:paragraph;z-index:-12195" coordorigin="1934,261" coordsize="7,3974">
            <v:shape style="position:absolute;left:1934;top:261;width:7;height:3974" coordorigin="1934,261" coordsize="7,3974" path="m1942,261l1934,4235e" filled="f" stroked="t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90.199997pt;margin-top:12.210507pt;width:.1pt;height:122.04pt;mso-position-horizontal-relative:page;mso-position-vertical-relative:paragraph;z-index:-12194" coordorigin="3804,244" coordsize="2,2441">
            <v:shape style="position:absolute;left:3804;top:244;width:2;height:2441" coordorigin="3804,244" coordsize="0,2441" path="m3804,244l3804,2685e" filled="f" stroked="t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19.160004pt;margin-top:12.330508pt;width:.12pt;height:184.92pt;mso-position-horizontal-relative:page;mso-position-vertical-relative:paragraph;z-index:-12193" coordorigin="2383,247" coordsize="2,3698">
            <v:shape style="position:absolute;left:2383;top:247;width:2;height:3698" coordorigin="2383,247" coordsize="2,3698" path="m2383,247l2386,3945e" filled="f" stroked="t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39.320007pt;margin-top:12.090508pt;width:.1pt;height:170.4pt;mso-position-horizontal-relative:page;mso-position-vertical-relative:paragraph;z-index:-12192" coordorigin="2786,242" coordsize="2,3408">
            <v:shape style="position:absolute;left:2786;top:242;width:2;height:3408" coordorigin="2786,242" coordsize="0,3408" path="m2786,242l2786,3650e" filled="f" stroked="t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88.559998pt;margin-top:12.450508pt;width:.6pt;height:213.84pt;mso-position-horizontal-relative:page;mso-position-vertical-relative:paragraph;z-index:-12191" coordorigin="1771,249" coordsize="12,4277">
            <v:shape style="position:absolute;left:1771;top:249;width:12;height:4277" coordorigin="1771,249" coordsize="12,4277" path="m1783,249l1771,4526e" filled="f" stroked="t" strokeweight=".48pt" strokecolor="#000000">
              <v:path arrowok="t"/>
            </v:shape>
            <w10:wrap type="none"/>
          </v:group>
        </w:pict>
      </w:r>
      <w:r>
        <w:rPr>
          <w:rFonts w:ascii="Courier New" w:hAnsi="Courier New" w:cs="Courier New" w:eastAsia="Courier New"/>
          <w:b/>
          <w:bCs/>
          <w:spacing w:val="0"/>
          <w:w w:val="100"/>
          <w:sz w:val="24"/>
          <w:szCs w:val="24"/>
        </w:rPr>
        <w:t>S</w:t>
      </w:r>
      <w:r>
        <w:rPr>
          <w:rFonts w:ascii="Courier New" w:hAnsi="Courier New" w:cs="Courier New" w:eastAsia="Courier New"/>
          <w:b/>
          <w:bCs/>
          <w:spacing w:val="0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spacing w:val="0"/>
          <w:w w:val="100"/>
          <w:sz w:val="24"/>
          <w:szCs w:val="24"/>
        </w:rPr>
        <w:t>TUUUCCCDDDIAAAaNNNBBBbNNN....</w:t>
      </w:r>
      <w:r>
        <w:rPr>
          <w:rFonts w:ascii="Courier New" w:hAnsi="Courier New" w:cs="Courier New" w:eastAsia="Courier New"/>
          <w:b/>
          <w:bCs/>
          <w:spacing w:val="0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spacing w:val="0"/>
          <w:w w:val="100"/>
          <w:sz w:val="24"/>
          <w:szCs w:val="24"/>
        </w:rPr>
        <w:t>CCCDDDIAAAaNNNBBBbNNN</w:t>
      </w:r>
      <w:r>
        <w:rPr>
          <w:rFonts w:ascii="Courier New" w:hAnsi="Courier New" w:cs="Courier New" w:eastAsia="Courier New"/>
          <w:b/>
          <w:bCs/>
          <w:spacing w:val="0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spacing w:val="0"/>
          <w:w w:val="100"/>
          <w:sz w:val="24"/>
          <w:szCs w:val="24"/>
        </w:rPr>
        <w:t>LL</w:t>
      </w:r>
      <w:r>
        <w:rPr>
          <w:rFonts w:ascii="Courier New" w:hAnsi="Courier New" w:cs="Courier New" w:eastAsia="Courier New"/>
          <w:b/>
          <w:bCs/>
          <w:spacing w:val="0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spacing w:val="0"/>
          <w:w w:val="100"/>
          <w:sz w:val="24"/>
          <w:szCs w:val="24"/>
        </w:rPr>
        <w:t>E</w:t>
      </w:r>
      <w:r>
        <w:rPr>
          <w:rFonts w:ascii="Courier New" w:hAnsi="Courier New" w:cs="Courier New" w:eastAsia="Courier New"/>
          <w:spacing w:val="0"/>
          <w:w w:val="100"/>
          <w:sz w:val="24"/>
          <w:szCs w:val="2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94" w:lineRule="auto"/>
        <w:ind w:left="3457" w:right="367" w:firstLine="13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ns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te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ic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kn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es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[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”000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≤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≤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”999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”]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Sens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ain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[”0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≤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≤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”7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]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0" w:after="0" w:line="220" w:lineRule="exact"/>
        <w:ind w:left="30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Se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[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”000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≤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≤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”999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”]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14" w:after="0" w:line="324" w:lineRule="auto"/>
        <w:ind w:left="2451" w:right="1365" w:firstLine="13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Se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te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ic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es</w:t>
      </w:r>
      <w:r>
        <w:rPr>
          <w:rFonts w:ascii="Times New Roman" w:hAnsi="Times New Roman" w:cs="Times New Roman" w:eastAsia="Times New Roman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[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”000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≤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≤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”999”]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Sens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ain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[”0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≤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≤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”7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]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5" w:after="0" w:line="332" w:lineRule="auto"/>
        <w:ind w:left="1854" w:right="3703" w:firstLine="17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Se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[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”000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≤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≤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”999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”]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e/I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39" w:after="0" w:line="240" w:lineRule="auto"/>
        <w:ind w:left="14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De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ati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70" w:after="0" w:line="240" w:lineRule="auto"/>
        <w:ind w:left="10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rre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cy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code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47" w:after="0" w:line="240" w:lineRule="auto"/>
        <w:ind w:left="58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ra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por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oc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ca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li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bra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ti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[”000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≤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≤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”200”]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70" w:after="0" w:line="226" w:lineRule="exact"/>
        <w:ind w:left="39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3"/>
          <w:w w:val="100"/>
          <w:position w:val="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0"/>
          <w:szCs w:val="20"/>
        </w:rPr>
        <w:t>por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8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0"/>
          <w:szCs w:val="20"/>
        </w:rPr>
        <w:t>oc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spacing w:val="-5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47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0"/>
          <w:szCs w:val="20"/>
        </w:rPr>
        <w:t>[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0"/>
          <w:szCs w:val="20"/>
        </w:rPr>
        <w:t>ns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cte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pacing w:val="-8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0"/>
          <w:szCs w:val="20"/>
        </w:rPr>
        <w:t>”1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”</w:t>
      </w:r>
      <w:r>
        <w:rPr>
          <w:rFonts w:ascii="Times New Roman" w:hAnsi="Times New Roman" w:cs="Times New Roman" w:eastAsia="Times New Roman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Se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0"/>
          <w:szCs w:val="20"/>
        </w:rPr>
        <w:t>ob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cted</w:t>
      </w:r>
      <w:r>
        <w:rPr>
          <w:rFonts w:ascii="Times New Roman" w:hAnsi="Times New Roman" w:cs="Times New Roman" w:eastAsia="Times New Roman"/>
          <w:spacing w:val="-6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]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29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Time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out: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207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20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Codes: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20" w:right="146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shows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cross-reference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picture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2440" w:val="left"/>
        </w:tabs>
        <w:spacing w:before="55" w:after="0" w:line="240" w:lineRule="auto"/>
        <w:ind w:left="76" w:right="2915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6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X’4B’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RESEND</w:t>
      </w:r>
      <w:r>
        <w:rPr>
          <w:rFonts w:ascii="Arial" w:hAnsi="Arial" w:cs="Arial" w:eastAsia="Arial"/>
          <w:b/>
          <w:bCs/>
          <w:spacing w:val="-1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LAST</w:t>
      </w:r>
      <w:r>
        <w:rPr>
          <w:rFonts w:ascii="Arial" w:hAnsi="Arial" w:cs="Arial" w:eastAsia="Arial"/>
          <w:b/>
          <w:bCs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MESSAGE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String: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C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2820" w:val="left"/>
        </w:tabs>
        <w:spacing w:before="0" w:after="0" w:line="240" w:lineRule="auto"/>
        <w:ind w:left="181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Command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X’4B’.</w:t>
      </w:r>
    </w:p>
    <w:p>
      <w:pPr>
        <w:spacing w:before="0" w:after="0" w:line="240" w:lineRule="exact"/>
        <w:ind w:left="283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Bytes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spacing w:before="0" w:after="0" w:line="240" w:lineRule="exact"/>
        <w:ind w:left="283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5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Reply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String: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3340" w:val="left"/>
        </w:tabs>
        <w:spacing w:before="0" w:after="0" w:line="240" w:lineRule="auto"/>
        <w:ind w:left="1819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S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M…LL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ab/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  <w:r>
        <w:rPr>
          <w:rFonts w:ascii="Arial" w:hAnsi="Arial" w:cs="Arial" w:eastAsia="Arial"/>
          <w:b/>
          <w:bCs/>
          <w:i/>
          <w:spacing w:val="-1"/>
          <w:w w:val="100"/>
          <w:sz w:val="27"/>
          <w:szCs w:val="27"/>
        </w:rPr>
        <w:t>o</w:t>
      </w:r>
      <w:r>
        <w:rPr>
          <w:rFonts w:ascii="Arial" w:hAnsi="Arial" w:cs="Arial" w:eastAsia="Arial"/>
          <w:b/>
          <w:bCs/>
          <w:i/>
          <w:spacing w:val="0"/>
          <w:w w:val="100"/>
          <w:sz w:val="27"/>
          <w:szCs w:val="27"/>
        </w:rPr>
        <w:t>r</w:t>
      </w:r>
      <w:r>
        <w:rPr>
          <w:rFonts w:ascii="Arial" w:hAnsi="Arial" w:cs="Arial" w:eastAsia="Arial"/>
          <w:b/>
          <w:bCs/>
          <w:i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b/>
          <w:bCs/>
          <w:i/>
          <w:spacing w:val="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S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2820" w:val="left"/>
        </w:tabs>
        <w:spacing w:before="0" w:after="0" w:line="240" w:lineRule="auto"/>
        <w:ind w:left="181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General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Code.</w:t>
      </w:r>
    </w:p>
    <w:p>
      <w:pPr>
        <w:spacing w:before="3" w:after="0" w:line="240" w:lineRule="exact"/>
        <w:ind w:left="2839" w:right="3201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M</w:t>
      </w:r>
      <w:r>
        <w:rPr>
          <w:rFonts w:ascii="Arial" w:hAnsi="Arial" w:cs="Arial" w:eastAsia="Arial"/>
          <w:spacing w:val="-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Last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Response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Message.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Bytes.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spacing w:before="0" w:after="0" w:line="237" w:lineRule="exact"/>
        <w:ind w:left="283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1800" w:val="left"/>
        </w:tabs>
        <w:spacing w:before="0" w:after="0" w:line="240" w:lineRule="auto"/>
        <w:ind w:left="1819" w:right="1386" w:hanging="96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Notes:</w:t>
        <w:tab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M-parameter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Last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Respon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Message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contain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exact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copy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last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message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with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exception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that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LRC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EOM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characters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are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removed.</w:t>
      </w:r>
    </w:p>
    <w:p>
      <w:pPr>
        <w:spacing w:before="10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819" w:right="164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second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alternative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message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format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(SLLE)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error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exists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MultiMe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controller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following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status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occurs.</w:t>
      </w:r>
    </w:p>
    <w:p>
      <w:pPr>
        <w:spacing w:before="0" w:after="0" w:line="240" w:lineRule="auto"/>
        <w:ind w:left="2442" w:right="356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X’37’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TRANSMISSION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ERROR,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X’38’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ILLEGAL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COMMAND,</w:t>
      </w:r>
    </w:p>
    <w:p>
      <w:pPr>
        <w:spacing w:before="0" w:after="0" w:line="240" w:lineRule="auto"/>
        <w:ind w:left="2442" w:right="-2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X‘4E’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COMMUNICATION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TIMEOUT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</w:p>
    <w:p>
      <w:pPr>
        <w:spacing w:before="0" w:after="0" w:line="240" w:lineRule="auto"/>
        <w:ind w:left="2442" w:right="-2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X‘65‘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MESSAGE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RESEND.</w:t>
      </w:r>
    </w:p>
    <w:p>
      <w:pPr>
        <w:spacing w:line="240" w:lineRule="auto" w:after="0"/>
        <w:jc w:val="left"/>
        <w:rPr>
          <w:rFonts w:ascii="Arial" w:hAnsi="Arial" w:cs="Arial" w:eastAsia="Arial"/>
          <w:sz w:val="20"/>
          <w:szCs w:val="20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3980" w:val="left"/>
        </w:tabs>
        <w:spacing w:before="55" w:after="0" w:line="240" w:lineRule="auto"/>
        <w:ind w:left="1608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6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X’4B’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RESEND</w:t>
      </w:r>
      <w:r>
        <w:rPr>
          <w:rFonts w:ascii="Arial" w:hAnsi="Arial" w:cs="Arial" w:eastAsia="Arial"/>
          <w:b/>
          <w:bCs/>
          <w:spacing w:val="-1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LAST</w:t>
      </w:r>
      <w:r>
        <w:rPr>
          <w:rFonts w:ascii="Arial" w:hAnsi="Arial" w:cs="Arial" w:eastAsia="Arial"/>
          <w:b/>
          <w:bCs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MESSAGE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46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causes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controller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last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response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excluding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response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self.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84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primarily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intended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after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communication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detected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response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50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response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resend,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i.e.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executed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since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power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on/hardware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’65’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using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alternative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format.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207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general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shows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validity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response.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Time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out: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220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Codes: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46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shows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cross-reference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picture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2400" w:val="left"/>
        </w:tabs>
        <w:spacing w:before="55" w:after="0" w:line="240" w:lineRule="auto"/>
        <w:ind w:left="76" w:right="3505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6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X’51’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CHECK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NMD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STATUS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4" w:lineRule="auto"/>
        <w:ind w:left="1819" w:right="158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At</w:t>
      </w:r>
      <w:r>
        <w:rPr>
          <w:rFonts w:ascii="Arial" w:hAnsi="Arial" w:cs="Arial" w:eastAsia="Arial"/>
          <w:b/>
          <w:bCs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b/>
          <w:bCs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b/>
          <w:bCs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b/>
          <w:bCs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2"/>
          <w:w w:val="100"/>
          <w:sz w:val="22"/>
          <w:szCs w:val="22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riting</w:t>
      </w:r>
      <w:r>
        <w:rPr>
          <w:rFonts w:ascii="Arial" w:hAnsi="Arial" w:cs="Arial" w:eastAsia="Arial"/>
          <w:b/>
          <w:bCs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(firm</w:t>
      </w:r>
      <w:r>
        <w:rPr>
          <w:rFonts w:ascii="Arial" w:hAnsi="Arial" w:cs="Arial" w:eastAsia="Arial"/>
          <w:b/>
          <w:bCs/>
          <w:spacing w:val="2"/>
          <w:w w:val="100"/>
          <w:sz w:val="22"/>
          <w:szCs w:val="22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b/>
          <w:bCs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version</w:t>
      </w:r>
      <w:r>
        <w:rPr>
          <w:rFonts w:ascii="Arial" w:hAnsi="Arial" w:cs="Arial" w:eastAsia="Arial"/>
          <w:b/>
          <w:bCs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2012-01.02),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b/>
          <w:bCs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follo</w:t>
      </w:r>
      <w:r>
        <w:rPr>
          <w:rFonts w:ascii="Arial" w:hAnsi="Arial" w:cs="Arial" w:eastAsia="Arial"/>
          <w:b/>
          <w:bCs/>
          <w:spacing w:val="2"/>
          <w:w w:val="100"/>
          <w:sz w:val="22"/>
          <w:szCs w:val="22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ing</w:t>
      </w:r>
      <w:r>
        <w:rPr>
          <w:rFonts w:ascii="Arial" w:hAnsi="Arial" w:cs="Arial" w:eastAsia="Arial"/>
          <w:b/>
          <w:bCs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definition</w:t>
      </w:r>
      <w:r>
        <w:rPr>
          <w:rFonts w:ascii="Arial" w:hAnsi="Arial" w:cs="Arial" w:eastAsia="Arial"/>
          <w:b/>
          <w:bCs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b/>
          <w:bCs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b/>
          <w:bCs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NMD</w:t>
      </w:r>
      <w:r>
        <w:rPr>
          <w:rFonts w:ascii="Arial" w:hAnsi="Arial" w:cs="Arial" w:eastAsia="Arial"/>
          <w:b/>
          <w:bCs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b/>
          <w:bCs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b/>
          <w:bCs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b/>
          <w:bCs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updated</w:t>
      </w:r>
      <w:r>
        <w:rPr>
          <w:rFonts w:ascii="Arial" w:hAnsi="Arial" w:cs="Arial" w:eastAsia="Arial"/>
          <w:b/>
          <w:bCs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b/>
          <w:bCs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describe</w:t>
      </w:r>
      <w:r>
        <w:rPr>
          <w:rFonts w:ascii="Arial" w:hAnsi="Arial" w:cs="Arial" w:eastAsia="Arial"/>
          <w:b/>
          <w:bCs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how</w:t>
      </w:r>
      <w:r>
        <w:rPr>
          <w:rFonts w:ascii="Arial" w:hAnsi="Arial" w:cs="Arial" w:eastAsia="Arial"/>
          <w:b/>
          <w:bCs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b/>
          <w:bCs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2"/>
          <w:w w:val="100"/>
          <w:sz w:val="22"/>
          <w:szCs w:val="22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orks</w:t>
      </w:r>
      <w:r>
        <w:rPr>
          <w:rFonts w:ascii="Arial" w:hAnsi="Arial" w:cs="Arial" w:eastAsia="Arial"/>
          <w:b/>
          <w:bCs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b/>
          <w:bCs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b/>
          <w:bCs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MultiMech.</w:t>
      </w:r>
      <w:r>
        <w:rPr>
          <w:rFonts w:ascii="Arial" w:hAnsi="Arial" w:cs="Arial" w:eastAsia="Arial"/>
          <w:b/>
          <w:bCs/>
          <w:spacing w:val="5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b/>
          <w:bCs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description</w:t>
      </w:r>
      <w:r>
        <w:rPr>
          <w:rFonts w:ascii="Arial" w:hAnsi="Arial" w:cs="Arial" w:eastAsia="Arial"/>
          <w:b/>
          <w:bCs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b/>
          <w:bCs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b/>
          <w:bCs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NMD</w:t>
      </w:r>
      <w:r>
        <w:rPr>
          <w:rFonts w:ascii="Arial" w:hAnsi="Arial" w:cs="Arial" w:eastAsia="Arial"/>
          <w:b/>
          <w:bCs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50.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String: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C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2820" w:val="left"/>
        </w:tabs>
        <w:spacing w:before="0" w:after="0" w:line="240" w:lineRule="auto"/>
        <w:ind w:left="181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Command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X’51’.</w:t>
      </w:r>
    </w:p>
    <w:p>
      <w:pPr>
        <w:spacing w:before="0" w:after="0" w:line="240" w:lineRule="exact"/>
        <w:ind w:left="283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40" w:lineRule="exact"/>
        <w:ind w:left="283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Reply</w:t>
      </w:r>
      <w:r>
        <w:rPr>
          <w:rFonts w:ascii="Arial" w:hAnsi="Arial" w:cs="Arial" w:eastAsia="Arial"/>
          <w:b/>
          <w:bCs/>
          <w:spacing w:val="-4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String: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320" w:lineRule="exact"/>
        <w:ind w:left="1819" w:right="1391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S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HFArrGGGGG</w:t>
      </w:r>
      <w:r>
        <w:rPr>
          <w:rFonts w:ascii="Arial" w:hAnsi="Arial" w:cs="Arial" w:eastAsia="Arial"/>
          <w:spacing w:val="-18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HFAffGGGGG</w:t>
      </w:r>
      <w:r>
        <w:rPr>
          <w:rFonts w:ascii="Arial" w:hAnsi="Arial" w:cs="Arial" w:eastAsia="Arial"/>
          <w:spacing w:val="-18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…....</w:t>
      </w:r>
      <w:r>
        <w:rPr>
          <w:rFonts w:ascii="Arial" w:hAnsi="Arial" w:cs="Arial" w:eastAsia="Arial"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ttqqdds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sppoovvLL</w:t>
      </w:r>
      <w:r>
        <w:rPr>
          <w:rFonts w:ascii="Arial" w:hAnsi="Arial" w:cs="Arial" w:eastAsia="Arial"/>
          <w:spacing w:val="-14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or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S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LL</w:t>
      </w:r>
      <w:r>
        <w:rPr>
          <w:rFonts w:ascii="Arial" w:hAnsi="Arial" w:cs="Arial" w:eastAsia="Arial"/>
          <w:spacing w:val="-3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tabs>
          <w:tab w:pos="2820" w:val="left"/>
        </w:tabs>
        <w:spacing w:before="0" w:after="0" w:line="240" w:lineRule="auto"/>
        <w:ind w:left="181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General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Code.</w:t>
      </w:r>
    </w:p>
    <w:p>
      <w:pPr>
        <w:spacing w:before="3" w:after="0" w:line="240" w:lineRule="exact"/>
        <w:ind w:left="2839" w:right="2619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H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Hopper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Number,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X’30’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TO</w:t>
      </w:r>
      <w:r>
        <w:rPr>
          <w:rFonts w:ascii="Arial" w:hAnsi="Arial" w:cs="Arial" w:eastAsia="Arial"/>
          <w:spacing w:val="-3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X’38’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</w:t>
      </w:r>
      <w:r>
        <w:rPr>
          <w:rFonts w:ascii="Arial" w:hAnsi="Arial" w:cs="Arial" w:eastAsia="Arial"/>
          <w:spacing w:val="39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Hopper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</w:t>
      </w:r>
    </w:p>
    <w:p>
      <w:pPr>
        <w:spacing w:before="0" w:after="0" w:line="237" w:lineRule="exact"/>
        <w:ind w:left="283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A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Cassette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Open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Close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spacing w:before="3" w:after="0" w:line="240" w:lineRule="exact"/>
        <w:ind w:left="2839" w:right="2756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rr</w:t>
      </w:r>
      <w:r>
        <w:rPr>
          <w:rFonts w:ascii="Arial" w:hAnsi="Arial" w:cs="Arial" w:eastAsia="Arial"/>
          <w:spacing w:val="29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Internal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for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Re</w:t>
      </w:r>
      <w:r>
        <w:rPr>
          <w:rFonts w:ascii="Arial" w:hAnsi="Arial" w:cs="Arial" w:eastAsia="Arial"/>
          <w:spacing w:val="-1"/>
          <w:w w:val="100"/>
          <w:sz w:val="21"/>
          <w:szCs w:val="21"/>
        </w:rPr>
        <w:t>j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ct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Vault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ff</w:t>
      </w:r>
      <w:r>
        <w:rPr>
          <w:rFonts w:ascii="Arial" w:hAnsi="Arial" w:cs="Arial" w:eastAsia="Arial"/>
          <w:spacing w:val="5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Internal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for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Feeder</w:t>
      </w:r>
    </w:p>
    <w:p>
      <w:pPr>
        <w:spacing w:before="0" w:after="0" w:line="237" w:lineRule="exact"/>
        <w:ind w:left="283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tt</w:t>
      </w:r>
      <w:r>
        <w:rPr>
          <w:rFonts w:ascii="Arial" w:hAnsi="Arial" w:cs="Arial" w:eastAsia="Arial"/>
          <w:spacing w:val="-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3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Internal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for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Main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motor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dri</w:t>
      </w:r>
      <w:r>
        <w:rPr>
          <w:rFonts w:ascii="Arial" w:hAnsi="Arial" w:cs="Arial" w:eastAsia="Arial"/>
          <w:spacing w:val="-1"/>
          <w:w w:val="100"/>
          <w:sz w:val="21"/>
          <w:szCs w:val="21"/>
        </w:rPr>
        <w:t>v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</w:p>
    <w:p>
      <w:pPr>
        <w:spacing w:before="0" w:after="0" w:line="235" w:lineRule="exact"/>
        <w:ind w:left="283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qq=</w:t>
      </w:r>
      <w:r>
        <w:rPr>
          <w:rFonts w:ascii="Arial" w:hAnsi="Arial" w:cs="Arial" w:eastAsia="Arial"/>
          <w:spacing w:val="40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Internal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for</w:t>
      </w:r>
      <w:r>
        <w:rPr>
          <w:rFonts w:ascii="Arial" w:hAnsi="Arial" w:cs="Arial" w:eastAsia="Arial"/>
          <w:spacing w:val="-2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Note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Qualifier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(Double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line="235" w:lineRule="exact" w:after="0"/>
        <w:jc w:val="left"/>
        <w:rPr>
          <w:rFonts w:ascii="Arial" w:hAnsi="Arial" w:cs="Arial" w:eastAsia="Arial"/>
          <w:sz w:val="21"/>
          <w:szCs w:val="21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3" w:after="0" w:line="240" w:lineRule="auto"/>
        <w:ind w:right="-20"/>
        <w:jc w:val="righ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z w:val="21"/>
          <w:szCs w:val="21"/>
        </w:rPr>
        <w:t>Dete</w:t>
      </w:r>
      <w:r>
        <w:rPr>
          <w:rFonts w:ascii="Arial" w:hAnsi="Arial" w:cs="Arial" w:eastAsia="Arial"/>
          <w:spacing w:val="1"/>
          <w:sz w:val="21"/>
          <w:szCs w:val="21"/>
        </w:rPr>
        <w:t>c</w:t>
      </w:r>
      <w:r>
        <w:rPr>
          <w:rFonts w:ascii="Arial" w:hAnsi="Arial" w:cs="Arial" w:eastAsia="Arial"/>
          <w:spacing w:val="0"/>
          <w:w w:val="99"/>
          <w:sz w:val="21"/>
          <w:szCs w:val="21"/>
        </w:rPr>
        <w:t>t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)</w:t>
      </w:r>
    </w:p>
    <w:p>
      <w:pPr>
        <w:spacing w:before="8" w:after="0" w:line="240" w:lineRule="exact"/>
        <w:jc w:val="left"/>
        <w:rPr>
          <w:sz w:val="24"/>
          <w:szCs w:val="24"/>
        </w:rPr>
      </w:pPr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exact"/>
        <w:ind w:right="2488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dd=</w:t>
      </w:r>
      <w:r>
        <w:rPr>
          <w:rFonts w:ascii="Arial" w:hAnsi="Arial" w:cs="Arial" w:eastAsia="Arial"/>
          <w:spacing w:val="4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Internal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for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Note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Diverter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Internal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for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Note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Transport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pp=</w:t>
      </w:r>
    </w:p>
    <w:p>
      <w:pPr>
        <w:spacing w:before="0" w:after="0" w:line="237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oo=</w:t>
      </w:r>
      <w:r>
        <w:rPr>
          <w:rFonts w:ascii="Arial" w:hAnsi="Arial" w:cs="Arial" w:eastAsia="Arial"/>
          <w:spacing w:val="4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Internal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for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Note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Output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(Throat)</w:t>
      </w:r>
    </w:p>
    <w:p>
      <w:pPr>
        <w:spacing w:before="0" w:after="0" w:line="235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vv=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3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Internal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for</w:t>
      </w:r>
      <w:r>
        <w:rPr>
          <w:rFonts w:ascii="Arial" w:hAnsi="Arial" w:cs="Arial" w:eastAsia="Arial"/>
          <w:spacing w:val="-2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Data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Handler(Used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for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line="235" w:lineRule="exact" w:after="0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260" w:bottom="1040" w:left="1300" w:right="1680"/>
          <w:cols w:num="2" w:equalWidth="0">
            <w:col w:w="2496" w:space="343"/>
            <w:col w:w="6081"/>
          </w:cols>
        </w:sectPr>
      </w:pPr>
    </w:p>
    <w:p>
      <w:pPr>
        <w:spacing w:before="3" w:after="0" w:line="240" w:lineRule="auto"/>
        <w:ind w:left="181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cassette</w:t>
      </w:r>
      <w:r>
        <w:rPr>
          <w:rFonts w:ascii="Arial" w:hAnsi="Arial" w:cs="Arial" w:eastAsia="Arial"/>
          <w:spacing w:val="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items)</w:t>
      </w:r>
    </w:p>
    <w:p>
      <w:pPr>
        <w:spacing w:before="3" w:after="0" w:line="240" w:lineRule="exact"/>
        <w:ind w:left="2839" w:right="3599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G</w:t>
      </w:r>
      <w:r>
        <w:rPr>
          <w:rFonts w:ascii="Arial" w:hAnsi="Arial" w:cs="Arial" w:eastAsia="Arial"/>
          <w:spacing w:val="3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Cassette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ID-Number.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37" w:lineRule="exact"/>
        <w:ind w:left="283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tabs>
          <w:tab w:pos="1800" w:val="left"/>
        </w:tabs>
        <w:spacing w:before="0" w:after="0" w:line="240" w:lineRule="auto"/>
        <w:ind w:left="1819" w:right="1635" w:hanging="96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Notes:</w:t>
        <w:tab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field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HFAffGGGGG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repeated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eight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feeder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positions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compatibility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with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NMD.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MultiMech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has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only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two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feeder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positions.</w:t>
      </w:r>
    </w:p>
    <w:p>
      <w:pPr>
        <w:spacing w:before="0" w:after="0" w:line="240" w:lineRule="auto"/>
        <w:ind w:left="1819" w:right="14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Reject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Vault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have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X’30’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Cassettes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have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X’31’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–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X’38’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ID-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range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from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00001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–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99999.</w:t>
      </w:r>
    </w:p>
    <w:p>
      <w:pPr>
        <w:spacing w:line="240" w:lineRule="auto"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0" w:h="16840"/>
          <w:pgMar w:top="260" w:bottom="1040" w:left="1300" w:right="1680"/>
        </w:sectPr>
      </w:pPr>
    </w:p>
    <w:p>
      <w:pPr>
        <w:spacing w:before="67" w:after="0" w:line="240" w:lineRule="auto"/>
        <w:ind w:left="1819" w:right="159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second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alternative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message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rmat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(SLLE),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status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code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X’37’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TRANSMISS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ERROR,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X’38’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ILLEGAL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COMMAND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X’4E’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COMMUNICATION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TIMEOUT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occurs.</w:t>
      </w:r>
    </w:p>
    <w:p>
      <w:pPr>
        <w:spacing w:line="240" w:lineRule="auto" w:after="0"/>
        <w:jc w:val="left"/>
        <w:rPr>
          <w:rFonts w:ascii="Arial" w:hAnsi="Arial" w:cs="Arial" w:eastAsia="Arial"/>
          <w:sz w:val="20"/>
          <w:szCs w:val="20"/>
        </w:rPr>
        <w:sectPr>
          <w:pgSz w:w="11900" w:h="16840"/>
          <w:pgMar w:header="0" w:footer="845" w:top="1220" w:bottom="1040" w:left="1300" w:right="1680"/>
        </w:sectPr>
      </w:pPr>
    </w:p>
    <w:p>
      <w:pPr>
        <w:spacing w:before="55" w:after="0" w:line="240" w:lineRule="auto"/>
        <w:ind w:left="2430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X’51’</w:t>
      </w:r>
      <w:r>
        <w:rPr>
          <w:rFonts w:ascii="Arial" w:hAnsi="Arial" w:cs="Arial" w:eastAsia="Arial"/>
          <w:b/>
          <w:bCs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CHECK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NMD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66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requests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ID-numbers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inserted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NMD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Cassette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Open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/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Close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(‘A’)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tbl>
      <w:tblPr>
        <w:tblW w:w="0" w:type="auto"/>
        <w:jc w:val="left"/>
        <w:tblInd w:w="154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766" w:hRule="exact"/>
        </w:trPr>
        <w:tc>
          <w:tcPr>
            <w:tcW w:w="17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58" w:right="39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Cassette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Open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/</w:t>
            </w: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Close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Status</w:t>
            </w: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field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‘A’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3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9" w:after="0" w:line="240" w:lineRule="exac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spacing w:before="0" w:after="0" w:line="240" w:lineRule="auto"/>
              <w:ind w:left="2207" w:right="2184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Meaning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17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775" w:right="755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3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Feeder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at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position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17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775" w:right="755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3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Cassette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Inserted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17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775" w:right="755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3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Cassette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Inserted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17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775" w:right="755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3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Cassette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opened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operation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position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line="250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2440" w:val="left"/>
        </w:tabs>
        <w:spacing w:before="55" w:after="0" w:line="240" w:lineRule="auto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6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X’51’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CHECK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NMD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5" w:lineRule="auto"/>
        <w:ind w:left="1536" w:right="234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internal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statuses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(rr,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qq,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etc)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described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belo</w:t>
      </w:r>
      <w:r>
        <w:rPr>
          <w:rFonts w:ascii="Arial" w:hAnsi="Arial" w:cs="Arial" w:eastAsia="Arial"/>
          <w:b/>
          <w:bCs/>
          <w:spacing w:val="3"/>
          <w:w w:val="100"/>
          <w:sz w:val="24"/>
          <w:szCs w:val="24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.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internal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statuses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also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used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item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311.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internal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failure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codes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Vault: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0" w:type="auto"/>
        <w:jc w:val="left"/>
        <w:tblInd w:w="152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1018" w:hRule="exact"/>
        </w:trPr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1765" w:right="12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Name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internal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7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Description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REJ_CASS_ALMOST_FULL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6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RV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almost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full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02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REJ_CASS_FULL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03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REJ_NO_CASS_IN_MODULE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6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There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RV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inserted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04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REJ_STACK_REJECT_ERROR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05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REJ_CLOSE_ERROR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6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06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REJ_SINGLE_ACCEPT_ERROR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6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07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REJ_STACK_ACCEPT_ERROR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6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08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REJ_CASS_DATA_ERROR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6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09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REJ_JAM_IN_QUA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10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REJ_NOTE_JAMMED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11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REJ_NOTE_IN_STK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12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REJ_COM_ERROR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6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13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REJ_SW_FAILURE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14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REJ_FATAL_SW_FAILURE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line="250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940"/>
        </w:sectPr>
      </w:pPr>
    </w:p>
    <w:p>
      <w:pPr>
        <w:spacing w:before="55" w:after="0" w:line="240" w:lineRule="auto"/>
        <w:ind w:left="2430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X’51’</w:t>
      </w:r>
      <w:r>
        <w:rPr>
          <w:rFonts w:ascii="Arial" w:hAnsi="Arial" w:cs="Arial" w:eastAsia="Arial"/>
          <w:b/>
          <w:bCs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CHECK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NMD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internal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failure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codes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Feeder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Task: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154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1018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1765" w:right="12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Name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internal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7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Description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4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FDR_NO_CASS_IN_MODULE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28" w:firstLine="4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There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cassette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actual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feeder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position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4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02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FDR_SERVICE_REQUEST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165" w:firstLine="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Service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requested</w:t>
            </w:r>
            <w:r>
              <w:rPr>
                <w:rFonts w:ascii="Arial" w:hAnsi="Arial" w:cs="Arial" w:eastAsia="Arial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actual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feeder.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03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FDR_CASS_ALMOST_EMPTY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7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Low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level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cassette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4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04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52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FDR_EMPTY_DETECTED_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NOT_LOW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Empty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has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been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detected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without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having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low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level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cassette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4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05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52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FDR_EMPTY_DETECTED_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LOW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316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Empty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has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been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detected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with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low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level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cassette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766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06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FDR_EMPTY_CHANGE_OVER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339" w:firstLine="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Empty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has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been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detected,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but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feeding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continues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from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another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feeder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4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07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FDR_CASS_EMPTY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691" w:firstLine="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cassette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marked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empty.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4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08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FDR_FEED_ERROR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141" w:firstLine="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feeder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has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been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able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feed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notes.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1018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09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FDR_RETRY_NOTE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92" w:firstLine="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feeding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interrupted</w:t>
            </w:r>
            <w:r>
              <w:rPr>
                <w:rFonts w:ascii="Arial" w:hAnsi="Arial" w:cs="Arial" w:eastAsia="Arial"/>
                <w:spacing w:val="-1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due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possible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jam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between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feeder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Qualifier.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retry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made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this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error.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4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10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FDR_SENSOR_ERROR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372" w:firstLine="4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sensor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faulty,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stuck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under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exit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sensor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766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11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FDR_ABORT_ERROR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176" w:firstLine="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feeding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aborted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because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RV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full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during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transaction.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12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FDR_RETRY_TRANS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13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FDR_CASS_LOCK_ERROR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6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86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14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FDR_COM_CLOSE_ERROR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73" w:lineRule="exact"/>
              <w:ind w:left="6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Used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MultiMech</w:t>
            </w:r>
          </w:p>
        </w:tc>
      </w:tr>
      <w:tr>
        <w:trPr>
          <w:trHeight w:val="286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15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FDR_COM_ERROR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73" w:lineRule="exact"/>
              <w:ind w:left="6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Used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MultiMech</w:t>
            </w:r>
          </w:p>
        </w:tc>
      </w:tr>
      <w:tr>
        <w:trPr>
          <w:trHeight w:val="262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16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FDR_SW_FAILURE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17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FDR_FATAL_SW_FAILURE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line="250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940"/>
        </w:sectPr>
      </w:pPr>
    </w:p>
    <w:p>
      <w:pPr>
        <w:spacing w:before="55" w:after="0" w:line="240" w:lineRule="auto"/>
        <w:ind w:left="248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X’51’</w:t>
      </w:r>
      <w:r>
        <w:rPr>
          <w:rFonts w:ascii="Arial" w:hAnsi="Arial" w:cs="Arial" w:eastAsia="Arial"/>
          <w:b/>
          <w:bCs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CHECK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NMD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5" w:lineRule="auto"/>
        <w:ind w:left="1536" w:right="2962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internal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failure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codes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main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motor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transport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task: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154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1018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1765" w:right="12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Name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internal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7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Description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766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TRP_MISSING_PULSE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143" w:firstLine="4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Transport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clock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pulses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missed,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probably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due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dust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transport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clock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sensor.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766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02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944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TRP_MOTOR_START_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54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main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motor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transport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did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reach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stipulated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speed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within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timeout.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766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03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322" w:hanging="1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TRP_MOTOR_SPEED_TOO_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LOW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56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speed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lower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than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speed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tolerance,</w:t>
            </w:r>
            <w:r>
              <w:rPr>
                <w:rFonts w:ascii="Arial" w:hAnsi="Arial" w:cs="Arial" w:eastAsia="Arial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probably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due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jam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transport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path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4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04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322" w:hanging="1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TRP_MOTOR_SPEED_TOO_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HIGH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471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speed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higher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than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speed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tolerance.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1018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05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TRP_SW_FAILURE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22" w:firstLine="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possible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access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main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motor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transport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from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task.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Another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task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has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access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main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motor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transport.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766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06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TRP_FATAL_SW_FAILURE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166" w:firstLine="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possible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create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mailboxes</w:t>
            </w:r>
            <w:r>
              <w:rPr>
                <w:rFonts w:ascii="Arial" w:hAnsi="Arial" w:cs="Arial" w:eastAsia="Arial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queues;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task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will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start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at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all.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940"/>
        </w:sectPr>
      </w:pPr>
    </w:p>
    <w:p>
      <w:pPr>
        <w:spacing w:before="55" w:after="0" w:line="240" w:lineRule="auto"/>
        <w:ind w:left="2430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X’51’</w:t>
      </w:r>
      <w:r>
        <w:rPr>
          <w:rFonts w:ascii="Arial" w:hAnsi="Arial" w:cs="Arial" w:eastAsia="Arial"/>
          <w:b/>
          <w:bCs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CHECK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NMD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internal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failure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codes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Qualifier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task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(double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detect):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154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1018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1765" w:right="12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Name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internal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7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Description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1018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qq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QUA_CONFIG_DATA_ERROR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264" w:firstLine="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error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data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table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detected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during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power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on.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All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notes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have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learned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again.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766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02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QUA_WRITE_E2_ERROR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128" w:firstLine="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error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detected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when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writing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data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table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e2prom.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4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03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QUA_TOO_MANY_REJECTS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399" w:firstLine="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More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than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five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rejects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without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any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OK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notes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between.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766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04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1395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QUA_JAM_NOTE_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TRANSPORT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4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has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left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Feeder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exit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sensor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seen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Double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detect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sensors.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1270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05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QUA_CHECK_FAILURE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43" w:firstLine="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error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detected,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when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ongoing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calibration</w:t>
            </w:r>
            <w:r>
              <w:rPr>
                <w:rFonts w:ascii="Arial" w:hAnsi="Arial" w:cs="Arial" w:eastAsia="Arial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made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Double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detect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sensors.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  <w:p>
            <w:pPr>
              <w:spacing w:before="0" w:after="0" w:line="252" w:lineRule="exact"/>
              <w:ind w:left="64" w:right="4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error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cleared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next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ongoing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calibration</w:t>
            </w:r>
            <w:r>
              <w:rPr>
                <w:rFonts w:ascii="Arial" w:hAnsi="Arial" w:cs="Arial" w:eastAsia="Arial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successful.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1774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06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QUA_LEARNING_FAILURE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103" w:firstLine="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error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detected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during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learning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sequence.</w:t>
            </w:r>
            <w:r>
              <w:rPr>
                <w:rFonts w:ascii="Arial" w:hAnsi="Arial" w:cs="Arial" w:eastAsia="Arial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possible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adjust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gain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enough.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either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too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thick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for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lowest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gain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value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too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thin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for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highest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gain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value.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1018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07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QUA_CALIBRATE_FAILURE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94" w:firstLine="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An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error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detected,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when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calibration</w:t>
            </w:r>
            <w:r>
              <w:rPr>
                <w:rFonts w:ascii="Arial" w:hAnsi="Arial" w:cs="Arial" w:eastAsia="Arial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from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command</w:t>
            </w:r>
            <w:r>
              <w:rPr>
                <w:rFonts w:ascii="Arial" w:hAnsi="Arial" w:cs="Arial" w:eastAsia="Arial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made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Double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detect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sensors.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4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08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QUA_LID_OPENED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373" w:firstLine="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lid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Qualifier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detected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as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opened.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4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09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QUA_SW_FAILURE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89" w:firstLine="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possible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access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qualifier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task,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766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10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QUA_FATAL_SW_FAILURE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166" w:firstLine="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possible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create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mailboxes</w:t>
            </w:r>
            <w:r>
              <w:rPr>
                <w:rFonts w:ascii="Arial" w:hAnsi="Arial" w:cs="Arial" w:eastAsia="Arial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queues;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task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will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start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at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all.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940"/>
        </w:sectPr>
      </w:pPr>
    </w:p>
    <w:p>
      <w:pPr>
        <w:spacing w:before="55" w:after="0" w:line="240" w:lineRule="auto"/>
        <w:ind w:left="248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X’51’</w:t>
      </w:r>
      <w:r>
        <w:rPr>
          <w:rFonts w:ascii="Arial" w:hAnsi="Arial" w:cs="Arial" w:eastAsia="Arial"/>
          <w:b/>
          <w:bCs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CHECK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NMD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71" w:lineRule="exact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internal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failure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codes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for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Note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Diverter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task: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0" w:type="auto"/>
        <w:jc w:val="left"/>
        <w:tblInd w:w="154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1018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1765" w:right="12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Name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internal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7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Description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1774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DIV_SENSOR_ERROR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78" w:firstLine="4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possible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calibrate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Transport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Path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sensor.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sensor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located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path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after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diverter.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reason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for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this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error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could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faulty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sensor,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that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sensor</w:t>
            </w: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99"/>
                <w:sz w:val="22"/>
                <w:szCs w:val="22"/>
              </w:rPr>
              <w:t>is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covered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with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02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DIV_SW_FAILURE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</w:tr>
      <w:tr>
        <w:trPr>
          <w:trHeight w:val="262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03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DIV_FATAL_SW_FAILURE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before="2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9" w:after="0" w:line="245" w:lineRule="auto"/>
        <w:ind w:left="1536" w:right="218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internal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failure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codes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Stacker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task,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NMD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50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task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handles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Transport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Sensor: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0" w:type="auto"/>
        <w:jc w:val="left"/>
        <w:tblInd w:w="154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1018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1765" w:right="12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Name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internal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17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Description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STK_UNE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PECTED_NOTE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NMD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50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02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STK_ENABLE_ERROR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766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03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STK_JAM_IN_QUA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107" w:firstLine="1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has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jammed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between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Qualifier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Transport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path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sensor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04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STK_NOTE_JAMMED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NMD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50.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4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05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STK_PATH_NOTE_JAMMED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6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has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jammed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under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  <w:p>
            <w:pPr>
              <w:spacing w:before="0" w:after="0" w:line="252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Transport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Path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sensor.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06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STK_NOTE_IN_REJ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NMD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50.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07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STK_MOVEMENT_ERROR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6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NMD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50.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08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STK_SW_FAILURE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766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09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STK_FATAL_SW_FAILURE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166" w:firstLine="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possible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create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mailboxes</w:t>
            </w:r>
            <w:r>
              <w:rPr>
                <w:rFonts w:ascii="Arial" w:hAnsi="Arial" w:cs="Arial" w:eastAsia="Arial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queues;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task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will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start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at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all.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940"/>
        </w:sectPr>
      </w:pPr>
    </w:p>
    <w:p>
      <w:pPr>
        <w:spacing w:before="55" w:after="0" w:line="240" w:lineRule="auto"/>
        <w:ind w:left="2430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X’51’</w:t>
      </w:r>
      <w:r>
        <w:rPr>
          <w:rFonts w:ascii="Arial" w:hAnsi="Arial" w:cs="Arial" w:eastAsia="Arial"/>
          <w:b/>
          <w:bCs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CHECK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NMD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internal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failure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codes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Throat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output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(oo)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154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526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4" w:after="0" w:line="244" w:lineRule="auto"/>
              <w:ind w:left="64" w:right="127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2"/>
                <w:szCs w:val="22"/>
              </w:rPr>
              <w:t>Cod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4" w:after="0" w:line="240" w:lineRule="auto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2"/>
                <w:szCs w:val="22"/>
              </w:rPr>
              <w:t>No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4" w:after="0" w:line="240" w:lineRule="auto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2"/>
                <w:szCs w:val="22"/>
              </w:rPr>
              <w:t>Name</w:t>
            </w:r>
            <w:r>
              <w:rPr>
                <w:rFonts w:ascii="Arial" w:hAnsi="Arial" w:cs="Arial" w:eastAsia="Arial"/>
                <w:b/>
                <w:bCs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ascii="Arial" w:hAnsi="Arial" w:cs="Arial" w:eastAsia="Arial"/>
                <w:b/>
                <w:bCs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2"/>
                <w:szCs w:val="22"/>
              </w:rPr>
              <w:t>internal</w:t>
            </w:r>
            <w:r>
              <w:rPr>
                <w:rFonts w:ascii="Arial" w:hAnsi="Arial" w:cs="Arial" w:eastAsia="Arial"/>
                <w:b/>
                <w:bCs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2"/>
                <w:szCs w:val="22"/>
              </w:rPr>
              <w:t>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4" w:after="0" w:line="240" w:lineRule="auto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2"/>
                <w:szCs w:val="22"/>
              </w:rPr>
              <w:t>Description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1270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oo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THR_SENSOR_ERROR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239" w:firstLine="4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possible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calibrate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Throat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sensor.</w:t>
            </w:r>
            <w:r>
              <w:rPr>
                <w:rFonts w:ascii="Arial" w:hAnsi="Arial" w:cs="Arial" w:eastAsia="Arial"/>
                <w:spacing w:val="5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reason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for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this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error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could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broken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sensor,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that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sensor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covered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with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766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02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THR_NOTE_JAMMED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241" w:firstLine="2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has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jammed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between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transport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Path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sensor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Throat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sensor.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4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03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THR_NOTE_IN_THROAT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6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has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jammed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under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  <w:p>
            <w:pPr>
              <w:spacing w:before="0" w:after="0" w:line="252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Throat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sensor.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2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04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THR_SW_FAILURE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766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05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THR_FATAL_SW_FAILURE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422" w:firstLine="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possible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create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semaphores;</w:t>
            </w:r>
            <w:r>
              <w:rPr>
                <w:rFonts w:ascii="Arial" w:hAnsi="Arial" w:cs="Arial" w:eastAsia="Arial"/>
                <w:spacing w:val="-1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task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will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start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at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all.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940"/>
        </w:sectPr>
      </w:pPr>
    </w:p>
    <w:p>
      <w:pPr>
        <w:spacing w:before="55" w:after="0" w:line="240" w:lineRule="auto"/>
        <w:ind w:left="248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X’51’</w:t>
      </w:r>
      <w:r>
        <w:rPr>
          <w:rFonts w:ascii="Arial" w:hAnsi="Arial" w:cs="Arial" w:eastAsia="Arial"/>
          <w:b/>
          <w:bCs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CHECK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NMD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71" w:lineRule="exact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internal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failure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codes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for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Data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Handler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154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526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4" w:after="0" w:line="244" w:lineRule="auto"/>
              <w:ind w:left="64" w:right="127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2"/>
                <w:szCs w:val="22"/>
              </w:rPr>
              <w:t>Cod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4" w:after="0" w:line="240" w:lineRule="auto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2"/>
                <w:szCs w:val="22"/>
              </w:rPr>
              <w:t>No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4" w:after="0" w:line="240" w:lineRule="auto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2"/>
                <w:szCs w:val="22"/>
              </w:rPr>
              <w:t>Name</w:t>
            </w:r>
            <w:r>
              <w:rPr>
                <w:rFonts w:ascii="Arial" w:hAnsi="Arial" w:cs="Arial" w:eastAsia="Arial"/>
                <w:b/>
                <w:bCs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ascii="Arial" w:hAnsi="Arial" w:cs="Arial" w:eastAsia="Arial"/>
                <w:b/>
                <w:bCs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2"/>
                <w:szCs w:val="22"/>
              </w:rPr>
              <w:t>internal</w:t>
            </w:r>
            <w:r>
              <w:rPr>
                <w:rFonts w:ascii="Arial" w:hAnsi="Arial" w:cs="Arial" w:eastAsia="Arial"/>
                <w:b/>
                <w:bCs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2"/>
                <w:szCs w:val="22"/>
              </w:rPr>
              <w:t>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4" w:after="0" w:line="240" w:lineRule="auto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2"/>
                <w:szCs w:val="22"/>
              </w:rPr>
              <w:t>Description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4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vv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DAT_CASS_DATA_ERROR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241" w:firstLine="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There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checksum</w:t>
            </w:r>
            <w:r>
              <w:rPr>
                <w:rFonts w:ascii="Arial" w:hAnsi="Arial" w:cs="Arial" w:eastAsia="Arial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error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cassette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data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area.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4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02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DAT_CASS_COMM_ERROR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388" w:firstLine="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Communication</w:t>
            </w:r>
            <w:r>
              <w:rPr>
                <w:rFonts w:ascii="Arial" w:hAnsi="Arial" w:cs="Arial" w:eastAsia="Arial"/>
                <w:spacing w:val="-1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error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with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cassette.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766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03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DAT_SW_FAILURE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89" w:firstLine="3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possible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access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cassettes.</w:t>
            </w:r>
            <w:r>
              <w:rPr>
                <w:rFonts w:ascii="Arial" w:hAnsi="Arial" w:cs="Arial" w:eastAsia="Arial"/>
                <w:spacing w:val="5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Another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task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has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access</w:t>
            </w:r>
            <w:r>
              <w:rPr>
                <w:rFonts w:ascii="Arial" w:hAnsi="Arial" w:cs="Arial" w:eastAsia="Arial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cassettes.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766" w:hRule="exact"/>
        </w:trPr>
        <w:tc>
          <w:tcPr>
            <w:tcW w:w="6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/>
          </w:p>
        </w:tc>
        <w:tc>
          <w:tcPr>
            <w:tcW w:w="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04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50" w:lineRule="exact"/>
              <w:ind w:left="6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DAT_FATAL_SW_FAILURE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1" w:after="0" w:line="252" w:lineRule="exact"/>
              <w:ind w:left="64" w:right="422" w:firstLine="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was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possible</w:t>
            </w:r>
            <w:r>
              <w:rPr>
                <w:rFonts w:ascii="Arial" w:hAnsi="Arial" w:cs="Arial" w:eastAsia="Arial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create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semaphores;</w:t>
            </w:r>
            <w:r>
              <w:rPr>
                <w:rFonts w:ascii="Arial" w:hAnsi="Arial" w:cs="Arial" w:eastAsia="Arial"/>
                <w:spacing w:val="-1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task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will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start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at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all.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36" w:after="0" w:line="252" w:lineRule="exact"/>
        <w:ind w:left="1819" w:right="263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Fatal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only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remaining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fatal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occurred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previous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reported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Time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out: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281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20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Codes: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220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shows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cross-reference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picture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940"/>
        </w:sectPr>
      </w:pPr>
    </w:p>
    <w:p>
      <w:pPr>
        <w:spacing w:before="8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4" w:after="0" w:line="240" w:lineRule="auto"/>
        <w:ind w:left="656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This</w:t>
      </w:r>
      <w:r>
        <w:rPr>
          <w:rFonts w:ascii="Arial" w:hAnsi="Arial" w:cs="Arial" w:eastAsia="Arial"/>
          <w:b/>
          <w:bCs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page</w:t>
      </w:r>
      <w:r>
        <w:rPr>
          <w:rFonts w:ascii="Arial" w:hAnsi="Arial" w:cs="Arial" w:eastAsia="Arial"/>
          <w:b/>
          <w:bCs/>
          <w:i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is</w:t>
      </w:r>
      <w:r>
        <w:rPr>
          <w:rFonts w:ascii="Arial" w:hAnsi="Arial" w:cs="Arial" w:eastAsia="Arial"/>
          <w:b/>
          <w:bCs/>
          <w:i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intentionally</w:t>
      </w:r>
      <w:r>
        <w:rPr>
          <w:rFonts w:ascii="Arial" w:hAnsi="Arial" w:cs="Arial" w:eastAsia="Arial"/>
          <w:b/>
          <w:bCs/>
          <w:i/>
          <w:spacing w:val="-1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left</w:t>
      </w:r>
      <w:r>
        <w:rPr>
          <w:rFonts w:ascii="Arial" w:hAnsi="Arial" w:cs="Arial" w:eastAsia="Arial"/>
          <w:b/>
          <w:bCs/>
          <w:i/>
          <w:spacing w:val="-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blank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8"/>
          <w:szCs w:val="28"/>
        </w:rPr>
        <w:sectPr>
          <w:pgSz w:w="11900" w:h="16840"/>
          <w:pgMar w:header="0" w:footer="845" w:top="1580" w:bottom="1040" w:left="1300" w:right="1680"/>
        </w:sectPr>
      </w:pPr>
    </w:p>
    <w:p>
      <w:pPr>
        <w:tabs>
          <w:tab w:pos="1800" w:val="left"/>
          <w:tab w:pos="3080" w:val="left"/>
        </w:tabs>
        <w:spacing w:before="55" w:after="0" w:line="240" w:lineRule="auto"/>
        <w:ind w:left="218" w:right="2089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X’52’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CLEAR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NOTE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TRANSPORT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String: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C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2820" w:val="left"/>
        </w:tabs>
        <w:spacing w:before="0" w:after="0" w:line="240" w:lineRule="auto"/>
        <w:ind w:left="181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Command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X’52’.</w:t>
      </w:r>
    </w:p>
    <w:p>
      <w:pPr>
        <w:spacing w:before="0" w:after="0" w:line="240" w:lineRule="exact"/>
        <w:ind w:left="283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40" w:lineRule="exact"/>
        <w:ind w:left="283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Reply</w:t>
      </w:r>
      <w:r>
        <w:rPr>
          <w:rFonts w:ascii="Arial" w:hAnsi="Arial" w:cs="Arial" w:eastAsia="Arial"/>
          <w:b/>
          <w:bCs/>
          <w:spacing w:val="-4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3"/>
          <w:szCs w:val="23"/>
        </w:rPr>
        <w:t>String: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spacing w:val="0"/>
          <w:w w:val="100"/>
          <w:sz w:val="27"/>
          <w:szCs w:val="27"/>
        </w:rPr>
        <w:t>S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HFNNN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HFGGGGG</w:t>
      </w:r>
      <w:r>
        <w:rPr>
          <w:rFonts w:ascii="Arial" w:hAnsi="Arial" w:cs="Arial" w:eastAsia="Arial"/>
          <w:spacing w:val="-14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…..</w:t>
      </w:r>
      <w:r>
        <w:rPr>
          <w:rFonts w:ascii="Arial" w:hAnsi="Arial" w:cs="Arial" w:eastAsia="Arial"/>
          <w:spacing w:val="-4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  <w:sz w:val="27"/>
          <w:szCs w:val="27"/>
        </w:rPr>
        <w:t>o</w:t>
      </w:r>
      <w:r>
        <w:rPr>
          <w:rFonts w:ascii="Arial" w:hAnsi="Arial" w:cs="Arial" w:eastAsia="Arial"/>
          <w:b/>
          <w:bCs/>
          <w:i/>
          <w:spacing w:val="0"/>
          <w:w w:val="100"/>
          <w:sz w:val="27"/>
          <w:szCs w:val="27"/>
        </w:rPr>
        <w:t>r</w:t>
      </w:r>
      <w:r>
        <w:rPr>
          <w:rFonts w:ascii="Arial" w:hAnsi="Arial" w:cs="Arial" w:eastAsia="Arial"/>
          <w:b/>
          <w:bCs/>
          <w:i/>
          <w:spacing w:val="1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S</w:t>
      </w:r>
      <w:r>
        <w:rPr>
          <w:rFonts w:ascii="Arial" w:hAnsi="Arial" w:cs="Arial" w:eastAsia="Arial"/>
          <w:spacing w:val="-2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LL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 </w:t>
      </w:r>
      <w:r>
        <w:rPr>
          <w:rFonts w:ascii="Arial" w:hAnsi="Arial" w:cs="Arial" w:eastAsia="Arial"/>
          <w:spacing w:val="0"/>
          <w:w w:val="100"/>
          <w:sz w:val="27"/>
          <w:szCs w:val="27"/>
        </w:rPr>
        <w:t>E</w:t>
      </w:r>
      <w:r>
        <w:rPr>
          <w:rFonts w:ascii="Arial" w:hAnsi="Arial" w:cs="Arial" w:eastAsia="Arial"/>
          <w:spacing w:val="0"/>
          <w:w w:val="100"/>
          <w:sz w:val="27"/>
          <w:szCs w:val="27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2820" w:val="left"/>
        </w:tabs>
        <w:spacing w:before="0" w:after="0" w:line="240" w:lineRule="auto"/>
        <w:ind w:left="181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General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Code.</w:t>
      </w:r>
    </w:p>
    <w:p>
      <w:pPr>
        <w:spacing w:before="0" w:after="0" w:line="240" w:lineRule="exact"/>
        <w:ind w:left="283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H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Hopper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Number.</w:t>
      </w:r>
    </w:p>
    <w:p>
      <w:pPr>
        <w:spacing w:before="0" w:after="0" w:line="240" w:lineRule="exact"/>
        <w:ind w:left="283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F</w:t>
      </w:r>
      <w:r>
        <w:rPr>
          <w:rFonts w:ascii="Arial" w:hAnsi="Arial" w:cs="Arial" w:eastAsia="Arial"/>
          <w:spacing w:val="39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Hopper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Code.</w:t>
      </w:r>
    </w:p>
    <w:p>
      <w:pPr>
        <w:spacing w:before="0" w:after="0" w:line="235" w:lineRule="exact"/>
        <w:ind w:left="283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N</w:t>
      </w:r>
      <w:r>
        <w:rPr>
          <w:rFonts w:ascii="Arial" w:hAnsi="Arial" w:cs="Arial" w:eastAsia="Arial"/>
          <w:spacing w:val="17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Number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of</w:t>
      </w:r>
      <w:r>
        <w:rPr>
          <w:rFonts w:ascii="Arial" w:hAnsi="Arial" w:cs="Arial" w:eastAsia="Arial"/>
          <w:spacing w:val="-2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notes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rejected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during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the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reset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line="235" w:lineRule="exact" w:after="0"/>
        <w:jc w:val="left"/>
        <w:rPr>
          <w:rFonts w:ascii="Arial" w:hAnsi="Arial" w:cs="Arial" w:eastAsia="Arial"/>
          <w:sz w:val="21"/>
          <w:szCs w:val="21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3" w:after="0" w:line="240" w:lineRule="auto"/>
        <w:ind w:left="1819" w:right="-71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sequence.</w:t>
      </w:r>
    </w:p>
    <w:p>
      <w:pPr>
        <w:spacing w:before="8" w:after="0" w:line="240" w:lineRule="exact"/>
        <w:jc w:val="left"/>
        <w:rPr>
          <w:sz w:val="24"/>
          <w:szCs w:val="24"/>
        </w:rPr>
      </w:pPr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exact"/>
        <w:ind w:right="3599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G</w:t>
      </w:r>
      <w:r>
        <w:rPr>
          <w:rFonts w:ascii="Arial" w:hAnsi="Arial" w:cs="Arial" w:eastAsia="Arial"/>
          <w:spacing w:val="3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Cassette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ID-Number.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</w:p>
    <w:p>
      <w:pPr>
        <w:spacing w:before="0" w:after="0" w:line="232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E</w:t>
      </w:r>
      <w:r>
        <w:rPr>
          <w:rFonts w:ascii="Arial" w:hAnsi="Arial" w:cs="Arial" w:eastAsia="Arial"/>
          <w:spacing w:val="27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position w:val="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Character.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line="232" w:lineRule="exact" w:after="0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260" w:bottom="1040" w:left="1300" w:right="1680"/>
          <w:cols w:num="2" w:equalWidth="0">
            <w:col w:w="2788" w:space="51"/>
            <w:col w:w="6081"/>
          </w:cols>
        </w:sectPr>
      </w:pPr>
    </w:p>
    <w:p>
      <w:pPr>
        <w:spacing w:before="9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1800" w:val="left"/>
        </w:tabs>
        <w:spacing w:before="34" w:after="0" w:line="240" w:lineRule="auto"/>
        <w:ind w:left="1819" w:right="1633" w:hanging="96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Notes:</w:t>
        <w:tab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field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HFGGGGG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repeated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each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Cassette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loaded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system,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except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Reject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Vault/Tray.</w:t>
      </w:r>
    </w:p>
    <w:p>
      <w:pPr>
        <w:spacing w:before="10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819" w:right="146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data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NNN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X’30’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contains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notes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counted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Qualifier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during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reset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sequence.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Feed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Cassette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have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X’31’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–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X’34’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ID-number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range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from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00001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–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99999.</w:t>
      </w:r>
    </w:p>
    <w:p>
      <w:pPr>
        <w:spacing w:before="10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X’3A’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“CASSETTE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PROPERLY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INSTALLED”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</w:p>
    <w:p>
      <w:pPr>
        <w:spacing w:before="0" w:after="0" w:line="240" w:lineRule="auto"/>
        <w:ind w:left="1819" w:right="155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=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X’3F’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“RE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J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ECT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VAULT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PROPERLY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INSTALLED”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only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with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status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X’3A’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and/or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status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X’3F’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reported.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Cassette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ID-Number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00000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since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possible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read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cassette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number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situation.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Other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hoppers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with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cassettes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installed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cannot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reported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until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status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cleared.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second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alternative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message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format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(SLLE),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LOCKOUT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condition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occurs.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(Refer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Section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5).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only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Reject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Vault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inserted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X’3A’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reported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return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code.</w:t>
      </w:r>
    </w:p>
    <w:p>
      <w:pPr>
        <w:spacing w:line="240" w:lineRule="auto"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0" w:h="16840"/>
          <w:pgMar w:top="260" w:bottom="1040" w:left="1300" w:right="1680"/>
        </w:sectPr>
      </w:pPr>
    </w:p>
    <w:p>
      <w:pPr>
        <w:tabs>
          <w:tab w:pos="2520" w:val="left"/>
          <w:tab w:pos="3800" w:val="left"/>
        </w:tabs>
        <w:spacing w:before="55" w:after="0" w:line="240" w:lineRule="auto"/>
        <w:ind w:left="999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X’52’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CLEAR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NOTE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TRANSPORT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78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clear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path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236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19" w:right="1638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works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similar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’30’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shall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only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command.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fatal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first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’52’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’52’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Time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out: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95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180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Codes: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46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shows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cross-reference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picture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3020" w:val="left"/>
        </w:tabs>
        <w:spacing w:before="71" w:after="0" w:line="240" w:lineRule="auto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X’52’X’44’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READ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DATA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String: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CC</w:t>
      </w:r>
      <w:r>
        <w:rPr>
          <w:rFonts w:ascii="Arial" w:hAnsi="Arial" w:cs="Arial" w:eastAsia="Arial"/>
          <w:spacing w:val="-4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d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nnnn</w:t>
      </w:r>
      <w:r>
        <w:rPr>
          <w:rFonts w:ascii="Arial" w:hAnsi="Arial" w:cs="Arial" w:eastAsia="Arial"/>
          <w:spacing w:val="7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LL</w:t>
      </w:r>
      <w:r>
        <w:rPr>
          <w:rFonts w:ascii="Arial" w:hAnsi="Arial" w:cs="Arial" w:eastAsia="Arial"/>
          <w:spacing w:val="75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CC</w:t>
      </w:r>
      <w:r>
        <w:rPr>
          <w:rFonts w:ascii="Arial" w:hAnsi="Arial" w:cs="Arial" w:eastAsia="Arial"/>
          <w:spacing w:val="-4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d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nnnn</w:t>
      </w:r>
      <w:r>
        <w:rPr>
          <w:rFonts w:ascii="Arial" w:hAnsi="Arial" w:cs="Arial" w:eastAsia="Arial"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d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ccc</w:t>
      </w:r>
      <w:r>
        <w:rPr>
          <w:rFonts w:ascii="Arial" w:hAnsi="Arial" w:cs="Arial" w:eastAsia="Arial"/>
          <w:spacing w:val="74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LL</w:t>
      </w:r>
      <w:r>
        <w:rPr>
          <w:rFonts w:ascii="Arial" w:hAnsi="Arial" w:cs="Arial" w:eastAsia="Arial"/>
          <w:spacing w:val="75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CC</w:t>
      </w:r>
      <w:r>
        <w:rPr>
          <w:rFonts w:ascii="Arial" w:hAnsi="Arial" w:cs="Arial" w:eastAsia="Arial"/>
          <w:spacing w:val="-4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d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nnnn</w:t>
      </w:r>
      <w:r>
        <w:rPr>
          <w:rFonts w:ascii="Arial" w:hAnsi="Arial" w:cs="Arial" w:eastAsia="Arial"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d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cccmmet</w:t>
      </w:r>
      <w:r>
        <w:rPr>
          <w:rFonts w:ascii="Arial" w:hAnsi="Arial" w:cs="Arial" w:eastAsia="Arial"/>
          <w:spacing w:val="-11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LL</w:t>
      </w:r>
      <w:r>
        <w:rPr>
          <w:rFonts w:ascii="Arial" w:hAnsi="Arial" w:cs="Arial" w:eastAsia="Arial"/>
          <w:spacing w:val="75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</w:r>
    </w:p>
    <w:p>
      <w:pPr>
        <w:tabs>
          <w:tab w:pos="2820" w:val="left"/>
        </w:tabs>
        <w:spacing w:before="3" w:after="0" w:line="240" w:lineRule="exact"/>
        <w:ind w:left="1819" w:right="3712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C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Command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”RD”.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d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Delimiter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X’2F’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“/”.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tabs>
          <w:tab w:pos="2820" w:val="left"/>
        </w:tabs>
        <w:spacing w:before="0" w:after="0" w:line="240" w:lineRule="exact"/>
        <w:ind w:left="1819" w:right="1646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Ccc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Currency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identifier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(mandatory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for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some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item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numbers,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see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below)</w:t>
      </w:r>
    </w:p>
    <w:p>
      <w:pPr>
        <w:spacing w:before="0" w:after="0" w:line="237" w:lineRule="exact"/>
        <w:ind w:left="181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cccmmet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 </w:t>
      </w:r>
      <w:r>
        <w:rPr>
          <w:rFonts w:ascii="Arial" w:hAnsi="Arial" w:cs="Arial" w:eastAsia="Arial"/>
          <w:spacing w:val="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Currency,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denom</w:t>
      </w:r>
      <w:r>
        <w:rPr>
          <w:rFonts w:ascii="Arial" w:hAnsi="Arial" w:cs="Arial" w:eastAsia="Arial"/>
          <w:spacing w:val="-1"/>
          <w:w w:val="100"/>
          <w:sz w:val="21"/>
          <w:szCs w:val="21"/>
        </w:rPr>
        <w:t>i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nation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type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identifier</w:t>
      </w:r>
    </w:p>
    <w:p>
      <w:pPr>
        <w:spacing w:before="0" w:after="0" w:line="240" w:lineRule="exact"/>
        <w:ind w:left="181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(mandatory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for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some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items)</w:t>
      </w:r>
    </w:p>
    <w:p>
      <w:pPr>
        <w:tabs>
          <w:tab w:pos="2820" w:val="left"/>
        </w:tabs>
        <w:spacing w:before="3" w:after="0" w:line="240" w:lineRule="exact"/>
        <w:ind w:left="1819" w:right="456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nnnn</w:t>
        <w:tab/>
      </w:r>
      <w:r>
        <w:rPr>
          <w:rFonts w:ascii="Arial" w:hAnsi="Arial" w:cs="Arial" w:eastAsia="Arial"/>
          <w:spacing w:val="0"/>
          <w:w w:val="34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Item</w:t>
      </w:r>
      <w:r>
        <w:rPr>
          <w:rFonts w:ascii="Arial" w:hAnsi="Arial" w:cs="Arial" w:eastAsia="Arial"/>
          <w:spacing w:val="-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number.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Bytes.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tabs>
          <w:tab w:pos="2820" w:val="left"/>
        </w:tabs>
        <w:spacing w:before="0" w:after="0" w:line="237" w:lineRule="exact"/>
        <w:ind w:left="181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Reply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String: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5320" w:val="left"/>
        </w:tabs>
        <w:spacing w:before="0" w:after="0" w:line="240" w:lineRule="auto"/>
        <w:ind w:left="1819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S</w:t>
      </w:r>
      <w:r>
        <w:rPr>
          <w:rFonts w:ascii="Arial" w:hAnsi="Arial" w:cs="Arial" w:eastAsia="Arial"/>
          <w:spacing w:val="76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d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DDD…</w:t>
      </w:r>
      <w:r>
        <w:rPr>
          <w:rFonts w:ascii="Arial" w:hAnsi="Arial" w:cs="Arial" w:eastAsia="Arial"/>
          <w:spacing w:val="-9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LL</w:t>
      </w:r>
      <w:r>
        <w:rPr>
          <w:rFonts w:ascii="Arial" w:hAnsi="Arial" w:cs="Arial" w:eastAsia="Arial"/>
          <w:spacing w:val="75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19"/>
          <w:w w:val="100"/>
          <w:sz w:val="28"/>
          <w:szCs w:val="28"/>
        </w:rPr>
        <w:t>E</w:t>
      </w:r>
      <w:r>
        <w:rPr>
          <w:rFonts w:ascii="Arial" w:hAnsi="Arial" w:cs="Arial" w:eastAsia="Arial"/>
          <w:i/>
          <w:spacing w:val="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S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LL</w:t>
      </w:r>
      <w:r>
        <w:rPr>
          <w:rFonts w:ascii="Arial" w:hAnsi="Arial" w:cs="Arial" w:eastAsia="Arial"/>
          <w:spacing w:val="-3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37" w:lineRule="exact"/>
        <w:ind w:left="181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  <w:t>Where: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before="8" w:after="0" w:line="240" w:lineRule="exact"/>
        <w:ind w:left="2839" w:right="3552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S</w:t>
      </w:r>
      <w:r>
        <w:rPr>
          <w:rFonts w:ascii="Arial" w:hAnsi="Arial" w:cs="Arial" w:eastAsia="Arial"/>
          <w:spacing w:val="2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General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D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Delimiter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X’2F’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“/”.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spacing w:before="0" w:after="0" w:line="237" w:lineRule="exact"/>
        <w:ind w:left="283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D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Data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read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from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requested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item</w:t>
      </w:r>
    </w:p>
    <w:p>
      <w:pPr>
        <w:spacing w:before="3" w:after="0" w:line="240" w:lineRule="exact"/>
        <w:ind w:left="2839" w:right="389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D</w:t>
      </w:r>
      <w:r>
        <w:rPr>
          <w:rFonts w:ascii="Arial" w:hAnsi="Arial" w:cs="Arial" w:eastAsia="Arial"/>
          <w:spacing w:val="17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Delimiter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X’2F’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“/”.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51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bytes.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tabs>
          <w:tab w:pos="2820" w:val="left"/>
        </w:tabs>
        <w:spacing w:before="0" w:after="0" w:line="237" w:lineRule="exact"/>
        <w:ind w:left="181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19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1800" w:val="left"/>
        </w:tabs>
        <w:spacing w:before="0" w:after="0" w:line="240" w:lineRule="auto"/>
        <w:ind w:left="1819" w:right="1545" w:hanging="965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Notes:</w:t>
        <w:tab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second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alternative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message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formats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(SLLE)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will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sent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error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exists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MultiMech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controller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following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status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occurs.</w:t>
      </w:r>
    </w:p>
    <w:p>
      <w:pPr>
        <w:spacing w:before="0" w:after="0" w:line="240" w:lineRule="auto"/>
        <w:ind w:left="1819" w:right="41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X’37’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TRANSMISSION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ERROR,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X’38’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ILLEGAL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COMMAND,</w:t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X‘4E’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COMMUNICATION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TIMEOUT.</w:t>
      </w:r>
    </w:p>
    <w:p>
      <w:pPr>
        <w:spacing w:before="8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Time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out: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17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Codes: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46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shows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cross-reference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picture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500" w:bottom="1040" w:left="1300" w:right="1680"/>
        </w:sectPr>
      </w:pPr>
    </w:p>
    <w:p>
      <w:pPr>
        <w:tabs>
          <w:tab w:pos="3020" w:val="left"/>
        </w:tabs>
        <w:spacing w:before="55" w:after="0" w:line="240" w:lineRule="auto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X’52’X’44’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READ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DATA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52" w:lineRule="exact"/>
        <w:ind w:left="1819" w:right="156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internal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structures.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section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contains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detailed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description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supported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tabs>
          <w:tab w:pos="2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Item</w:t>
        <w:tab/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Access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1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3140" w:val="left"/>
          <w:tab w:pos="3800" w:val="left"/>
        </w:tabs>
        <w:spacing w:before="0" w:after="0" w:line="275" w:lineRule="exact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100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Program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ID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104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Max.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bundle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110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Machine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ID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118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Currency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codes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202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sizes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211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Addressed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Feeders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236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Check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transport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251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source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252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Handshake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mode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300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counter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300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301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counter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301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303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Dispense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counter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(trip)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304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counter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(trip)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305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Zero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reply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308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Total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single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rejected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309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Zero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reply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318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Zero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reply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319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Zero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reply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320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transactions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started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(trip)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330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Dispense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counter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(life)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331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counter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(life)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332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Zero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reply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333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transactions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started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(life)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334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Zero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reply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390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Zero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reply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395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Enable/Disable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Vault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397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Module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3140" w:val="left"/>
          <w:tab w:pos="3800" w:val="left"/>
        </w:tabs>
        <w:spacing w:before="76" w:after="0" w:line="159" w:lineRule="auto"/>
        <w:ind w:left="3805" w:right="886" w:hanging="197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399</w:t>
        <w:tab/>
      </w:r>
      <w:r>
        <w:rPr>
          <w:rFonts w:ascii="Arial" w:hAnsi="Arial" w:cs="Arial" w:eastAsia="Arial"/>
          <w:spacing w:val="0"/>
          <w:w w:val="100"/>
          <w:position w:val="-13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Maximum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compartment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(full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limit)</w:t>
      </w:r>
    </w:p>
    <w:p>
      <w:pPr>
        <w:tabs>
          <w:tab w:pos="3140" w:val="left"/>
          <w:tab w:pos="3800" w:val="left"/>
        </w:tabs>
        <w:spacing w:before="17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600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Deliver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retries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601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Feed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retries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602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Pick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retries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609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Deliver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retries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tray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low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9H27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Currency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Denomination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9H28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Cassette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ID</w:t>
      </w:r>
    </w:p>
    <w:p>
      <w:pPr>
        <w:tabs>
          <w:tab w:pos="314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9H29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size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3020" w:val="left"/>
        </w:tabs>
        <w:spacing w:before="55" w:after="0" w:line="240" w:lineRule="auto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X’57’X’44’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WRITE</w:t>
      </w:r>
      <w:r>
        <w:rPr>
          <w:rFonts w:ascii="Arial" w:hAnsi="Arial" w:cs="Arial" w:eastAsia="Arial"/>
          <w:b/>
          <w:bCs/>
          <w:spacing w:val="-9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DATA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String: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CC</w:t>
      </w:r>
      <w:r>
        <w:rPr>
          <w:rFonts w:ascii="Arial" w:hAnsi="Arial" w:cs="Arial" w:eastAsia="Arial"/>
          <w:spacing w:val="-4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d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nnnn</w:t>
      </w:r>
      <w:r>
        <w:rPr>
          <w:rFonts w:ascii="Arial" w:hAnsi="Arial" w:cs="Arial" w:eastAsia="Arial"/>
          <w:spacing w:val="7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LL</w:t>
      </w:r>
      <w:r>
        <w:rPr>
          <w:rFonts w:ascii="Arial" w:hAnsi="Arial" w:cs="Arial" w:eastAsia="Arial"/>
          <w:spacing w:val="75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CC</w:t>
      </w:r>
      <w:r>
        <w:rPr>
          <w:rFonts w:ascii="Arial" w:hAnsi="Arial" w:cs="Arial" w:eastAsia="Arial"/>
          <w:spacing w:val="-4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d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nnnn</w:t>
      </w:r>
      <w:r>
        <w:rPr>
          <w:rFonts w:ascii="Arial" w:hAnsi="Arial" w:cs="Arial" w:eastAsia="Arial"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d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ccc</w:t>
      </w:r>
      <w:r>
        <w:rPr>
          <w:rFonts w:ascii="Arial" w:hAnsi="Arial" w:cs="Arial" w:eastAsia="Arial"/>
          <w:spacing w:val="74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LL</w:t>
      </w:r>
      <w:r>
        <w:rPr>
          <w:rFonts w:ascii="Arial" w:hAnsi="Arial" w:cs="Arial" w:eastAsia="Arial"/>
          <w:spacing w:val="75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CC</w:t>
      </w:r>
      <w:r>
        <w:rPr>
          <w:rFonts w:ascii="Arial" w:hAnsi="Arial" w:cs="Arial" w:eastAsia="Arial"/>
          <w:spacing w:val="-4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d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nnnn</w:t>
      </w:r>
      <w:r>
        <w:rPr>
          <w:rFonts w:ascii="Arial" w:hAnsi="Arial" w:cs="Arial" w:eastAsia="Arial"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d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cccmmet</w:t>
      </w:r>
      <w:r>
        <w:rPr>
          <w:rFonts w:ascii="Arial" w:hAnsi="Arial" w:cs="Arial" w:eastAsia="Arial"/>
          <w:spacing w:val="-11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LL</w:t>
      </w:r>
      <w:r>
        <w:rPr>
          <w:rFonts w:ascii="Arial" w:hAnsi="Arial" w:cs="Arial" w:eastAsia="Arial"/>
          <w:spacing w:val="75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</w:r>
    </w:p>
    <w:p>
      <w:pPr>
        <w:tabs>
          <w:tab w:pos="2820" w:val="left"/>
        </w:tabs>
        <w:spacing w:before="3" w:after="0" w:line="240" w:lineRule="exact"/>
        <w:ind w:left="1819" w:right="3666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C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Command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”WD”.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D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Delimiter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X’2F’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“/”.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tabs>
          <w:tab w:pos="2820" w:val="left"/>
        </w:tabs>
        <w:spacing w:before="0" w:after="0" w:line="240" w:lineRule="exact"/>
        <w:ind w:left="1819" w:right="1646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Ccc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Currency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identifier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(mandatory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for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some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item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numbers,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see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below)</w:t>
      </w:r>
    </w:p>
    <w:p>
      <w:pPr>
        <w:spacing w:before="0" w:after="0" w:line="237" w:lineRule="exact"/>
        <w:ind w:left="181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cccmmet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 </w:t>
      </w:r>
      <w:r>
        <w:rPr>
          <w:rFonts w:ascii="Arial" w:hAnsi="Arial" w:cs="Arial" w:eastAsia="Arial"/>
          <w:spacing w:val="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Currency,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denom</w:t>
      </w:r>
      <w:r>
        <w:rPr>
          <w:rFonts w:ascii="Arial" w:hAnsi="Arial" w:cs="Arial" w:eastAsia="Arial"/>
          <w:spacing w:val="-1"/>
          <w:w w:val="100"/>
          <w:sz w:val="21"/>
          <w:szCs w:val="21"/>
        </w:rPr>
        <w:t>i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nation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and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type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identifier</w:t>
      </w:r>
    </w:p>
    <w:p>
      <w:pPr>
        <w:spacing w:before="0" w:after="0" w:line="240" w:lineRule="exact"/>
        <w:ind w:left="181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(mandatory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for</w:t>
      </w:r>
      <w:r>
        <w:rPr>
          <w:rFonts w:ascii="Arial" w:hAnsi="Arial" w:cs="Arial" w:eastAsia="Arial"/>
          <w:spacing w:val="-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some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items)</w:t>
      </w:r>
    </w:p>
    <w:p>
      <w:pPr>
        <w:tabs>
          <w:tab w:pos="2820" w:val="left"/>
        </w:tabs>
        <w:spacing w:before="3" w:after="0" w:line="240" w:lineRule="exact"/>
        <w:ind w:left="1819" w:right="456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nnnn</w:t>
        <w:tab/>
      </w:r>
      <w:r>
        <w:rPr>
          <w:rFonts w:ascii="Arial" w:hAnsi="Arial" w:cs="Arial" w:eastAsia="Arial"/>
          <w:spacing w:val="0"/>
          <w:w w:val="34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Item</w:t>
      </w:r>
      <w:r>
        <w:rPr>
          <w:rFonts w:ascii="Arial" w:hAnsi="Arial" w:cs="Arial" w:eastAsia="Arial"/>
          <w:spacing w:val="-4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number.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Bytes.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tabs>
          <w:tab w:pos="2820" w:val="left"/>
        </w:tabs>
        <w:spacing w:before="0" w:after="0" w:line="237" w:lineRule="exact"/>
        <w:ind w:left="181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5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Reply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String: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S</w:t>
      </w:r>
      <w:r>
        <w:rPr>
          <w:rFonts w:ascii="Arial" w:hAnsi="Arial" w:cs="Arial" w:eastAsia="Arial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LL</w:t>
      </w:r>
      <w:r>
        <w:rPr>
          <w:rFonts w:ascii="Arial" w:hAnsi="Arial" w:cs="Arial" w:eastAsia="Arial"/>
          <w:spacing w:val="-3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Where:</w:t>
      </w:r>
    </w:p>
    <w:p>
      <w:pPr>
        <w:tabs>
          <w:tab w:pos="2820" w:val="left"/>
        </w:tabs>
        <w:spacing w:before="3" w:after="0" w:line="240" w:lineRule="exact"/>
        <w:ind w:left="1819" w:right="3779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General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Status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Code.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LRC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bytes.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tabs>
          <w:tab w:pos="2820" w:val="left"/>
        </w:tabs>
        <w:spacing w:before="0" w:after="0" w:line="237" w:lineRule="exact"/>
        <w:ind w:left="1819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ab/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=</w:t>
      </w:r>
      <w:r>
        <w:rPr>
          <w:rFonts w:ascii="Arial" w:hAnsi="Arial" w:cs="Arial" w:eastAsia="Arial"/>
          <w:spacing w:val="4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EOM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Character.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Time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out: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220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5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Codes: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46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shows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cross-reference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picture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5660" w:val="left"/>
        </w:tabs>
        <w:spacing w:before="55" w:after="0" w:line="240" w:lineRule="auto"/>
        <w:ind w:left="276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X’57’X’44’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WRITE</w:t>
      </w:r>
      <w:r>
        <w:rPr>
          <w:rFonts w:ascii="Arial" w:hAnsi="Arial" w:cs="Arial" w:eastAsia="Arial"/>
          <w:b/>
          <w:bCs/>
          <w:spacing w:val="-9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DATA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56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write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internal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structures.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section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contains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detailed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description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write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supported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tabs>
          <w:tab w:pos="2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Item</w:t>
        <w:tab/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Access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14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3120" w:val="left"/>
          <w:tab w:pos="3800" w:val="left"/>
        </w:tabs>
        <w:spacing w:before="0" w:after="0" w:line="275" w:lineRule="exact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104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Max.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bundle</w:t>
      </w:r>
    </w:p>
    <w:p>
      <w:pPr>
        <w:tabs>
          <w:tab w:pos="312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110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Machine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ID</w:t>
      </w:r>
    </w:p>
    <w:p>
      <w:pPr>
        <w:tabs>
          <w:tab w:pos="312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211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312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236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Check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transport</w:t>
      </w:r>
    </w:p>
    <w:p>
      <w:pPr>
        <w:tabs>
          <w:tab w:pos="312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237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312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251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source</w:t>
      </w:r>
    </w:p>
    <w:p>
      <w:pPr>
        <w:tabs>
          <w:tab w:pos="312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252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Handshake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mode</w:t>
      </w:r>
    </w:p>
    <w:p>
      <w:pPr>
        <w:tabs>
          <w:tab w:pos="3120" w:val="left"/>
          <w:tab w:pos="3800" w:val="left"/>
        </w:tabs>
        <w:spacing w:before="0" w:after="0" w:line="240" w:lineRule="auto"/>
        <w:ind w:left="3805" w:right="942" w:hanging="197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310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Clear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counters,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error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trip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counters</w:t>
      </w:r>
    </w:p>
    <w:p>
      <w:pPr>
        <w:tabs>
          <w:tab w:pos="312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392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NQ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data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table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initialisation</w:t>
      </w:r>
    </w:p>
    <w:p>
      <w:pPr>
        <w:tabs>
          <w:tab w:pos="312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395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Enable/Disable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Vault</w:t>
      </w:r>
    </w:p>
    <w:p>
      <w:pPr>
        <w:tabs>
          <w:tab w:pos="3120" w:val="left"/>
          <w:tab w:pos="3800" w:val="left"/>
        </w:tabs>
        <w:spacing w:before="0" w:after="0" w:line="240" w:lineRule="auto"/>
        <w:ind w:left="3805" w:right="901" w:hanging="197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399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Maximum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compartment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(full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limit)</w:t>
      </w:r>
    </w:p>
    <w:p>
      <w:pPr>
        <w:tabs>
          <w:tab w:pos="312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9H27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Currency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Denomination</w:t>
      </w:r>
    </w:p>
    <w:p>
      <w:pPr>
        <w:tabs>
          <w:tab w:pos="312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9H28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Cassette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ID</w:t>
      </w:r>
    </w:p>
    <w:p>
      <w:pPr>
        <w:tabs>
          <w:tab w:pos="3120" w:val="left"/>
          <w:tab w:pos="3800" w:val="left"/>
        </w:tabs>
        <w:spacing w:before="0" w:after="0" w:line="240" w:lineRule="auto"/>
        <w:ind w:left="1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9H29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size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316" w:lineRule="exact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>READ/WRITE</w:t>
      </w:r>
      <w:r>
        <w:rPr>
          <w:rFonts w:ascii="Arial" w:hAnsi="Arial" w:cs="Arial" w:eastAsia="Arial"/>
          <w:b/>
          <w:bCs/>
          <w:spacing w:val="-18"/>
          <w:w w:val="100"/>
          <w:position w:val="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>DATA</w:t>
      </w:r>
      <w:r>
        <w:rPr>
          <w:rFonts w:ascii="Arial" w:hAnsi="Arial" w:cs="Arial" w:eastAsia="Arial"/>
          <w:b/>
          <w:bCs/>
          <w:spacing w:val="-8"/>
          <w:w w:val="100"/>
          <w:position w:val="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>ITEMS</w:t>
      </w:r>
      <w:r>
        <w:rPr>
          <w:rFonts w:ascii="Arial" w:hAnsi="Arial" w:cs="Arial" w:eastAsia="Arial"/>
          <w:b/>
          <w:bCs/>
          <w:spacing w:val="-9"/>
          <w:w w:val="100"/>
          <w:position w:val="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>DESCRIPTION</w:t>
      </w:r>
      <w:r>
        <w:rPr>
          <w:rFonts w:ascii="Arial" w:hAnsi="Arial" w:cs="Arial" w:eastAsia="Arial"/>
          <w:spacing w:val="0"/>
          <w:w w:val="100"/>
          <w:position w:val="0"/>
          <w:sz w:val="28"/>
          <w:szCs w:val="28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60" w:lineRule="exact" w:after="0"/>
        <w:jc w:val="left"/>
        <w:rPr>
          <w:sz w:val="26"/>
          <w:szCs w:val="26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30" w:after="0" w:line="320" w:lineRule="exact"/>
        <w:ind w:left="926" w:right="-68" w:hanging="659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Item</w:t>
      </w:r>
      <w:r>
        <w:rPr>
          <w:rFonts w:ascii="Arial" w:hAnsi="Arial" w:cs="Arial" w:eastAsia="Arial"/>
          <w:spacing w:val="31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Item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name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24" w:after="0" w:line="240" w:lineRule="auto"/>
        <w:ind w:right="-82"/>
        <w:jc w:val="left"/>
        <w:rPr>
          <w:rFonts w:ascii="Arial" w:hAnsi="Arial" w:cs="Arial" w:eastAsia="Arial"/>
          <w:sz w:val="28"/>
          <w:szCs w:val="28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Read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320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sz w:val="28"/>
          <w:szCs w:val="28"/>
        </w:rPr>
        <w:t>/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314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spacing w:val="0"/>
          <w:w w:val="100"/>
          <w:position w:val="0"/>
          <w:sz w:val="28"/>
          <w:szCs w:val="28"/>
        </w:rPr>
        <w:t>write</w:t>
      </w:r>
      <w:r>
        <w:rPr>
          <w:rFonts w:ascii="Arial" w:hAnsi="Arial" w:cs="Arial" w:eastAsia="Arial"/>
          <w:spacing w:val="0"/>
          <w:w w:val="100"/>
          <w:position w:val="0"/>
          <w:sz w:val="28"/>
          <w:szCs w:val="28"/>
        </w:rPr>
      </w:r>
    </w:p>
    <w:p>
      <w:pPr>
        <w:spacing w:before="30" w:after="0" w:line="320" w:lineRule="exact"/>
        <w:ind w:right="-68"/>
        <w:jc w:val="left"/>
        <w:rPr>
          <w:rFonts w:ascii="Arial" w:hAnsi="Arial" w:cs="Arial" w:eastAsia="Arial"/>
          <w:sz w:val="28"/>
          <w:szCs w:val="28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Field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length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24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Description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260" w:bottom="1040" w:left="1300" w:right="1680"/>
          <w:cols w:num="4" w:equalWidth="0">
            <w:col w:w="1627" w:space="561"/>
            <w:col w:w="670" w:space="113"/>
            <w:col w:w="765" w:space="147"/>
            <w:col w:w="5037"/>
          </w:cols>
        </w:sectPr>
      </w:pPr>
    </w:p>
    <w:p>
      <w:pPr>
        <w:tabs>
          <w:tab w:pos="920" w:val="left"/>
        </w:tabs>
        <w:spacing w:before="62" w:after="0" w:line="240" w:lineRule="auto"/>
        <w:ind w:left="267" w:right="-81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100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Program</w:t>
      </w:r>
    </w:p>
    <w:p>
      <w:pPr>
        <w:spacing w:before="0" w:after="0" w:line="240" w:lineRule="auto"/>
        <w:ind w:left="9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ID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block</w:t>
      </w:r>
    </w:p>
    <w:p>
      <w:pPr>
        <w:tabs>
          <w:tab w:pos="780" w:val="left"/>
          <w:tab w:pos="1480" w:val="left"/>
        </w:tabs>
        <w:spacing w:before="62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231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Program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versions.</w:t>
      </w:r>
    </w:p>
    <w:p>
      <w:pPr>
        <w:spacing w:before="0" w:after="0" w:line="240" w:lineRule="auto"/>
        <w:ind w:left="1483" w:right="628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CMCxxxxyyzzSPCxxxxyyzzNF1xxxxyyzz...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NF8xxxxyyzzNC1xxxxyyzz...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NC8xxxxyyzzNSUxxxxyyzz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RVCxxxxyyzzPARxxxxyyzz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1483" w:right="705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version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after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“PAR”,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version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parameter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file,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which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contains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special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currency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depending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settings.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680"/>
          <w:cols w:num="2" w:equalWidth="0">
            <w:col w:w="1847" w:space="342"/>
            <w:col w:w="6731"/>
          </w:cols>
        </w:sectPr>
      </w:pPr>
    </w:p>
    <w:p>
      <w:pPr>
        <w:spacing w:before="4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type w:val="continuous"/>
          <w:pgSz w:w="11900" w:h="16840"/>
          <w:pgMar w:top="260" w:bottom="1040" w:left="1300" w:right="1680"/>
        </w:sectPr>
      </w:pPr>
    </w:p>
    <w:p>
      <w:pPr>
        <w:tabs>
          <w:tab w:pos="920" w:val="left"/>
        </w:tabs>
        <w:spacing w:before="29" w:after="0" w:line="240" w:lineRule="auto"/>
        <w:ind w:left="926" w:right="-61" w:hanging="65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104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Max.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dispense</w:t>
      </w:r>
    </w:p>
    <w:p>
      <w:pPr>
        <w:tabs>
          <w:tab w:pos="780" w:val="left"/>
          <w:tab w:pos="1480" w:val="left"/>
        </w:tabs>
        <w:spacing w:before="29" w:after="0" w:line="240" w:lineRule="auto"/>
        <w:ind w:left="1483" w:right="1623" w:hanging="1483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R/W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3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Maximum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dispense</w:t>
      </w:r>
    </w:p>
    <w:p>
      <w:pPr>
        <w:spacing w:before="0" w:after="0" w:line="271" w:lineRule="exact"/>
        <w:ind w:left="1483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Legal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values: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1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–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50.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line="271" w:lineRule="exact"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680"/>
          <w:cols w:num="2" w:equalWidth="0">
            <w:col w:w="1928" w:space="261"/>
            <w:col w:w="6731"/>
          </w:cols>
        </w:sectPr>
      </w:pPr>
    </w:p>
    <w:p>
      <w:pPr>
        <w:spacing w:before="4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type w:val="continuous"/>
          <w:pgSz w:w="11900" w:h="16840"/>
          <w:pgMar w:top="260" w:bottom="1040" w:left="1300" w:right="1680"/>
        </w:sectPr>
      </w:pPr>
    </w:p>
    <w:p>
      <w:pPr>
        <w:tabs>
          <w:tab w:pos="880" w:val="left"/>
        </w:tabs>
        <w:spacing w:before="29" w:after="0" w:line="240" w:lineRule="auto"/>
        <w:ind w:left="227" w:right="7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110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Machine</w:t>
      </w:r>
    </w:p>
    <w:p>
      <w:pPr>
        <w:spacing w:before="0" w:after="0" w:line="240" w:lineRule="auto"/>
        <w:ind w:left="888" w:right="675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ID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920" w:val="left"/>
        </w:tabs>
        <w:spacing w:before="0" w:after="0" w:line="240" w:lineRule="auto"/>
        <w:ind w:left="926" w:right="-61" w:hanging="65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118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Currency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codes</w:t>
      </w:r>
    </w:p>
    <w:p>
      <w:pPr>
        <w:tabs>
          <w:tab w:pos="780" w:val="left"/>
          <w:tab w:pos="1480" w:val="left"/>
        </w:tabs>
        <w:spacing w:before="29" w:after="0" w:line="240" w:lineRule="auto"/>
        <w:ind w:left="1483" w:right="1143" w:hanging="1483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R/W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&lt;21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Write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ID: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WD/110/&lt;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m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odule&gt;&lt;id&gt;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Read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block: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RD/110/&lt;block&gt;/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Where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module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“MMB”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“id”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14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characters.</w:t>
      </w:r>
    </w:p>
    <w:p>
      <w:pPr>
        <w:spacing w:before="0" w:after="0" w:line="240" w:lineRule="auto"/>
        <w:ind w:left="1483" w:right="624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Block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“0”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read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MMB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field.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block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value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1,2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3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“0/”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(where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“0”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general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byte).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780" w:val="left"/>
          <w:tab w:pos="1480" w:val="left"/>
        </w:tabs>
        <w:spacing w:before="57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8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*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3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Currency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codes.</w:t>
      </w:r>
    </w:p>
    <w:p>
      <w:pPr>
        <w:spacing w:before="0" w:after="0" w:line="240" w:lineRule="auto"/>
        <w:ind w:left="1483" w:right="1092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string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containing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currency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(3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characters)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defined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currencies.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Undefined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currencies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marked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‘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---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‘.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680"/>
          <w:cols w:num="2" w:equalWidth="0">
            <w:col w:w="1900" w:space="289"/>
            <w:col w:w="6731"/>
          </w:cols>
        </w:sectPr>
      </w:pPr>
    </w:p>
    <w:p>
      <w:pPr>
        <w:spacing w:before="4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920" w:val="left"/>
          <w:tab w:pos="2960" w:val="left"/>
        </w:tabs>
        <w:spacing w:before="29" w:after="0" w:line="240" w:lineRule="auto"/>
        <w:ind w:left="2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202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sizes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8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*13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Description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sizes.</w:t>
      </w:r>
    </w:p>
    <w:p>
      <w:pPr>
        <w:spacing w:before="0" w:after="0" w:line="271" w:lineRule="exact"/>
        <w:ind w:left="3672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Format:</w:t>
      </w:r>
      <w:r>
        <w:rPr>
          <w:rFonts w:ascii="Arial" w:hAnsi="Arial" w:cs="Arial" w:eastAsia="Arial"/>
          <w:spacing w:val="-7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”cccmmetvvvhhh”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type w:val="continuous"/>
          <w:pgSz w:w="11900" w:h="16840"/>
          <w:pgMar w:top="260" w:bottom="1040" w:left="1300" w:right="1680"/>
        </w:sectPr>
      </w:pPr>
    </w:p>
    <w:p>
      <w:pPr>
        <w:tabs>
          <w:tab w:pos="920" w:val="left"/>
        </w:tabs>
        <w:spacing w:before="29" w:after="0" w:line="240" w:lineRule="auto"/>
        <w:ind w:left="926" w:right="-61" w:hanging="65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211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ddressed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Feeders</w:t>
      </w:r>
    </w:p>
    <w:p>
      <w:pPr>
        <w:tabs>
          <w:tab w:pos="780" w:val="left"/>
          <w:tab w:pos="1580" w:val="left"/>
        </w:tabs>
        <w:spacing w:before="29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R/W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‘0’: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Non-addressed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feeders</w:t>
      </w:r>
    </w:p>
    <w:p>
      <w:pPr>
        <w:spacing w:before="0" w:after="0" w:line="240" w:lineRule="auto"/>
        <w:ind w:left="2015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(default).</w:t>
      </w:r>
    </w:p>
    <w:p>
      <w:pPr>
        <w:spacing w:before="3" w:after="0" w:line="243" w:lineRule="auto"/>
        <w:ind w:left="1625" w:right="877" w:hanging="42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‘1’: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Status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Non-addressed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feeders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or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for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that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has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so</w:t>
      </w:r>
      <w:r>
        <w:rPr>
          <w:rFonts w:ascii="Times New Roman" w:hAnsi="Times New Roman" w:cs="Times New Roman" w:eastAsia="Times New Roman"/>
          <w:spacing w:val="-2"/>
          <w:w w:val="100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relevant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infor</w:t>
      </w:r>
      <w:r>
        <w:rPr>
          <w:rFonts w:ascii="Times New Roman" w:hAnsi="Times New Roman" w:cs="Times New Roman" w:eastAsia="Times New Roman"/>
          <w:spacing w:val="-2"/>
          <w:w w:val="100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ation.</w:t>
      </w:r>
    </w:p>
    <w:p>
      <w:pPr>
        <w:spacing w:line="243" w:lineRule="auto"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00" w:h="16840"/>
          <w:pgMar w:top="260" w:bottom="1040" w:left="1300" w:right="1680"/>
          <w:cols w:num="2" w:equalWidth="0">
            <w:col w:w="2072" w:space="116"/>
            <w:col w:w="6732"/>
          </w:cols>
        </w:sectPr>
      </w:pPr>
    </w:p>
    <w:p>
      <w:pPr>
        <w:spacing w:before="1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type w:val="continuous"/>
          <w:pgSz w:w="11900" w:h="16840"/>
          <w:pgMar w:top="260" w:bottom="1040" w:left="1300" w:right="1680"/>
        </w:sectPr>
      </w:pPr>
    </w:p>
    <w:p>
      <w:pPr>
        <w:tabs>
          <w:tab w:pos="920" w:val="left"/>
        </w:tabs>
        <w:spacing w:before="29" w:after="0" w:line="240" w:lineRule="auto"/>
        <w:ind w:left="926" w:right="-61" w:hanging="65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236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Check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Transport</w:t>
      </w:r>
    </w:p>
    <w:p>
      <w:pPr>
        <w:tabs>
          <w:tab w:pos="780" w:val="left"/>
          <w:tab w:pos="1580" w:val="left"/>
        </w:tabs>
        <w:spacing w:before="29" w:after="0" w:line="240" w:lineRule="auto"/>
        <w:ind w:left="2015" w:right="735" w:hanging="2015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R/W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item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set,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delivered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through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exit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Reset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command.</w:t>
      </w:r>
    </w:p>
    <w:p>
      <w:pPr>
        <w:spacing w:before="0" w:after="0" w:line="240" w:lineRule="auto"/>
        <w:ind w:left="159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‘0’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Disabled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(default)</w:t>
      </w:r>
    </w:p>
    <w:p>
      <w:pPr>
        <w:spacing w:before="0" w:after="0" w:line="240" w:lineRule="auto"/>
        <w:ind w:left="159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‘1’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Enabled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680"/>
          <w:cols w:num="2" w:equalWidth="0">
            <w:col w:w="1954" w:space="234"/>
            <w:col w:w="6732"/>
          </w:cols>
        </w:sectPr>
      </w:pPr>
    </w:p>
    <w:p>
      <w:pPr>
        <w:spacing w:before="55" w:after="0" w:line="316" w:lineRule="exact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>READ/WRITE</w:t>
      </w:r>
      <w:r>
        <w:rPr>
          <w:rFonts w:ascii="Arial" w:hAnsi="Arial" w:cs="Arial" w:eastAsia="Arial"/>
          <w:b/>
          <w:bCs/>
          <w:spacing w:val="-18"/>
          <w:w w:val="100"/>
          <w:position w:val="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>DATA</w:t>
      </w:r>
      <w:r>
        <w:rPr>
          <w:rFonts w:ascii="Arial" w:hAnsi="Arial" w:cs="Arial" w:eastAsia="Arial"/>
          <w:b/>
          <w:bCs/>
          <w:spacing w:val="-8"/>
          <w:w w:val="100"/>
          <w:position w:val="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>ITEMS</w:t>
      </w:r>
      <w:r>
        <w:rPr>
          <w:rFonts w:ascii="Arial" w:hAnsi="Arial" w:cs="Arial" w:eastAsia="Arial"/>
          <w:b/>
          <w:bCs/>
          <w:spacing w:val="-9"/>
          <w:w w:val="100"/>
          <w:position w:val="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>DESCRIPTION</w:t>
      </w:r>
      <w:r>
        <w:rPr>
          <w:rFonts w:ascii="Arial" w:hAnsi="Arial" w:cs="Arial" w:eastAsia="Arial"/>
          <w:spacing w:val="0"/>
          <w:w w:val="100"/>
          <w:position w:val="0"/>
          <w:sz w:val="28"/>
          <w:szCs w:val="28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pgSz w:w="11900" w:h="16840"/>
          <w:pgMar w:header="0" w:footer="845" w:top="1240" w:bottom="1040" w:left="1300" w:right="1140"/>
        </w:sectPr>
      </w:pPr>
    </w:p>
    <w:p>
      <w:pPr>
        <w:tabs>
          <w:tab w:pos="1160" w:val="left"/>
        </w:tabs>
        <w:spacing w:before="29" w:after="0" w:line="240" w:lineRule="auto"/>
        <w:ind w:left="469" w:right="46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236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Check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</w:p>
    <w:p>
      <w:pPr>
        <w:spacing w:before="0" w:after="0" w:line="240" w:lineRule="auto"/>
        <w:ind w:left="1181" w:right="647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Transport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1200" w:val="left"/>
        </w:tabs>
        <w:spacing w:before="0" w:after="0" w:line="240" w:lineRule="auto"/>
        <w:ind w:left="1219" w:right="-61" w:hanging="70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237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Default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Machine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settings</w:t>
      </w:r>
    </w:p>
    <w:p>
      <w:pPr>
        <w:tabs>
          <w:tab w:pos="800" w:val="left"/>
          <w:tab w:pos="1620" w:val="left"/>
        </w:tabs>
        <w:spacing w:before="29" w:after="0" w:line="240" w:lineRule="auto"/>
        <w:ind w:left="1636" w:right="88" w:hanging="1636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R/W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item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set,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delivered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through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exit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Reset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command.</w:t>
      </w:r>
    </w:p>
    <w:p>
      <w:pPr>
        <w:spacing w:before="0" w:after="0" w:line="240" w:lineRule="auto"/>
        <w:ind w:left="16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‘0’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Disabled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(default)</w:t>
      </w:r>
    </w:p>
    <w:p>
      <w:pPr>
        <w:spacing w:before="0" w:after="0" w:line="240" w:lineRule="auto"/>
        <w:ind w:left="16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‘1’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Enabled</w:t>
      </w:r>
    </w:p>
    <w:p>
      <w:pPr>
        <w:tabs>
          <w:tab w:pos="800" w:val="left"/>
          <w:tab w:pos="1620" w:val="left"/>
        </w:tabs>
        <w:spacing w:before="0" w:after="0" w:line="240" w:lineRule="auto"/>
        <w:ind w:left="1636" w:right="77" w:hanging="1636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WD/237/1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sets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machine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settings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default.</w:t>
      </w:r>
    </w:p>
    <w:p>
      <w:pPr>
        <w:spacing w:before="0" w:after="0" w:line="240" w:lineRule="auto"/>
        <w:ind w:left="1636" w:right="101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power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off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power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before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default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machine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settings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actual.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140"/>
          <w:cols w:num="2" w:equalWidth="0">
            <w:col w:w="2952" w:space="718"/>
            <w:col w:w="5790"/>
          </w:cols>
        </w:sectPr>
      </w:pPr>
    </w:p>
    <w:p>
      <w:pPr>
        <w:tabs>
          <w:tab w:pos="1200" w:val="left"/>
          <w:tab w:pos="3660" w:val="left"/>
          <w:tab w:pos="4460" w:val="left"/>
          <w:tab w:pos="5300" w:val="left"/>
        </w:tabs>
        <w:spacing w:before="0" w:after="0" w:line="240" w:lineRule="auto"/>
        <w:ind w:left="5306" w:right="53" w:hanging="4796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251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tray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source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R/W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Used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determine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how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MultiMech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implements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tray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denomination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coding.</w:t>
      </w:r>
    </w:p>
    <w:p>
      <w:pPr>
        <w:spacing w:before="0" w:after="0" w:line="240" w:lineRule="auto"/>
        <w:ind w:left="5306" w:right="142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0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=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tray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ID.</w:t>
      </w:r>
      <w:r>
        <w:rPr>
          <w:rFonts w:ascii="Arial" w:hAnsi="Arial" w:cs="Arial" w:eastAsia="Arial"/>
          <w:spacing w:val="6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denomination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used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each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feeder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must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change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since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feeder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implies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denomination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use.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Feeder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denomination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“1”,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feeder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2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denomination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“2”,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etc.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0" w:after="0" w:line="240" w:lineRule="auto"/>
        <w:ind w:left="5306" w:right="75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=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use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magnets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tray.</w:t>
      </w:r>
      <w:r>
        <w:rPr>
          <w:rFonts w:ascii="Arial" w:hAnsi="Arial" w:cs="Arial" w:eastAsia="Arial"/>
          <w:spacing w:val="6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magnets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identify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which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denomination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fitted.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top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feeder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always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denomination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“R”.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other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feeders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read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tray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using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magnets.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trays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A,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D,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F,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G.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7" w:after="0" w:line="245" w:lineRule="auto"/>
        <w:ind w:left="5306" w:right="74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If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‘Note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tray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source’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changed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MultiMech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must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recalibrated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tray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data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items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Cassette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ID,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denominations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size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must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reset..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tabs>
          <w:tab w:pos="1200" w:val="left"/>
          <w:tab w:pos="3660" w:val="left"/>
          <w:tab w:pos="4460" w:val="left"/>
          <w:tab w:pos="5300" w:val="left"/>
        </w:tabs>
        <w:spacing w:before="0" w:after="0" w:line="269" w:lineRule="exact"/>
        <w:ind w:left="51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252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Handshake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mode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R/W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MultiMech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must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rebooted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after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</w:p>
    <w:p>
      <w:pPr>
        <w:spacing w:before="0" w:after="0" w:line="240" w:lineRule="auto"/>
        <w:ind w:left="5306" w:right="6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item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RS232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cable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type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changed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change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take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affect.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Determines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how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handshaking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works</w:t>
      </w:r>
    </w:p>
    <w:p>
      <w:pPr>
        <w:spacing w:before="0" w:after="0" w:line="240" w:lineRule="auto"/>
        <w:ind w:left="5306" w:right="22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0=auto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depending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RS232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cable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wiring.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MultiMech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automatically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detect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which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use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RS232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connection,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USB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operate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handshaking.</w:t>
      </w:r>
    </w:p>
    <w:p>
      <w:pPr>
        <w:spacing w:before="0" w:after="0" w:line="240" w:lineRule="auto"/>
        <w:ind w:left="5306" w:right="87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1=force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off,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MultiMech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ignores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handshake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lines.</w:t>
      </w:r>
    </w:p>
    <w:p>
      <w:pPr>
        <w:spacing w:before="0" w:after="0" w:line="240" w:lineRule="auto"/>
        <w:ind w:left="5306" w:right="351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2=force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MultiMech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always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uses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handshake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lines.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140"/>
        </w:sectPr>
      </w:pPr>
    </w:p>
    <w:p>
      <w:pPr>
        <w:spacing w:before="55" w:after="0" w:line="316" w:lineRule="exact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>READ/WRITE</w:t>
      </w:r>
      <w:r>
        <w:rPr>
          <w:rFonts w:ascii="Arial" w:hAnsi="Arial" w:cs="Arial" w:eastAsia="Arial"/>
          <w:b/>
          <w:bCs/>
          <w:spacing w:val="-18"/>
          <w:w w:val="100"/>
          <w:position w:val="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>DATA</w:t>
      </w:r>
      <w:r>
        <w:rPr>
          <w:rFonts w:ascii="Arial" w:hAnsi="Arial" w:cs="Arial" w:eastAsia="Arial"/>
          <w:b/>
          <w:bCs/>
          <w:spacing w:val="-8"/>
          <w:w w:val="100"/>
          <w:position w:val="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>ITEMS</w:t>
      </w:r>
      <w:r>
        <w:rPr>
          <w:rFonts w:ascii="Arial" w:hAnsi="Arial" w:cs="Arial" w:eastAsia="Arial"/>
          <w:b/>
          <w:bCs/>
          <w:spacing w:val="-9"/>
          <w:w w:val="100"/>
          <w:position w:val="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>DESCRIPTION</w:t>
      </w:r>
      <w:r>
        <w:rPr>
          <w:rFonts w:ascii="Arial" w:hAnsi="Arial" w:cs="Arial" w:eastAsia="Arial"/>
          <w:spacing w:val="0"/>
          <w:w w:val="100"/>
          <w:position w:val="0"/>
          <w:sz w:val="28"/>
          <w:szCs w:val="28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tbl>
      <w:tblPr>
        <w:tblW w:w="0" w:type="auto"/>
        <w:jc w:val="left"/>
        <w:tblInd w:w="46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58" w:hRule="exact"/>
        </w:trPr>
        <w:tc>
          <w:tcPr>
            <w:tcW w:w="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300</w:t>
            </w:r>
          </w:p>
        </w:tc>
        <w:tc>
          <w:tcPr>
            <w:tcW w:w="24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15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Internal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reject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table</w:t>
            </w:r>
          </w:p>
        </w:tc>
        <w:tc>
          <w:tcPr>
            <w:tcW w:w="6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20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97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31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25*5</w:t>
            </w:r>
          </w:p>
        </w:tc>
        <w:tc>
          <w:tcPr>
            <w:tcW w:w="37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16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ascii="Arial" w:hAnsi="Arial" w:cs="Arial" w:eastAsia="Arial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table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specifies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number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76" w:hRule="exact"/>
        </w:trPr>
        <w:tc>
          <w:tcPr>
            <w:tcW w:w="4669" w:type="dxa"/>
            <w:gridSpan w:val="4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7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6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times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each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reject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reason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has</w:t>
            </w:r>
          </w:p>
        </w:tc>
      </w:tr>
      <w:tr>
        <w:trPr>
          <w:trHeight w:val="276" w:hRule="exact"/>
        </w:trPr>
        <w:tc>
          <w:tcPr>
            <w:tcW w:w="4669" w:type="dxa"/>
            <w:gridSpan w:val="4"/>
            <w:vMerge/>
            <w:tcBorders>
              <w:left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7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6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occurred.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item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contains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25</w:t>
            </w:r>
          </w:p>
        </w:tc>
      </w:tr>
      <w:tr>
        <w:trPr>
          <w:trHeight w:val="910" w:hRule="exact"/>
        </w:trPr>
        <w:tc>
          <w:tcPr>
            <w:tcW w:w="4669" w:type="dxa"/>
            <w:gridSpan w:val="4"/>
            <w:vMerge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7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6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entries.</w:t>
            </w:r>
          </w:p>
          <w:p>
            <w:pPr>
              <w:spacing w:before="16" w:after="0" w:line="260" w:lineRule="exact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16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Format:</w:t>
            </w:r>
            <w:r>
              <w:rPr>
                <w:rFonts w:ascii="Arial" w:hAnsi="Arial" w:cs="Arial" w:eastAsia="Arial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RRnnn....</w:t>
            </w:r>
          </w:p>
        </w:tc>
      </w:tr>
    </w:tbl>
    <w:p>
      <w:pPr>
        <w:spacing w:before="2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tabs>
          <w:tab w:pos="6000" w:val="left"/>
        </w:tabs>
        <w:spacing w:before="29" w:after="0" w:line="240" w:lineRule="auto"/>
        <w:ind w:left="530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reason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</w:t>
      </w:r>
    </w:p>
    <w:p>
      <w:pPr>
        <w:tabs>
          <w:tab w:pos="6040" w:val="left"/>
        </w:tabs>
        <w:spacing w:before="0" w:after="0" w:line="240" w:lineRule="auto"/>
        <w:ind w:left="5306" w:right="332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nnn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occurrence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reason.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5306" w:right="56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item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called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‘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cc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mm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’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parameter,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get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reason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counters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denomination.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reason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counters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last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denominations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stored.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5306" w:right="13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It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also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called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parameter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8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get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reasons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each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feeder.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1200" w:val="left"/>
          <w:tab w:pos="3660" w:val="left"/>
          <w:tab w:pos="4460" w:val="left"/>
          <w:tab w:pos="5300" w:val="left"/>
        </w:tabs>
        <w:spacing w:before="0" w:after="0" w:line="240" w:lineRule="auto"/>
        <w:ind w:left="5306" w:right="135" w:hanging="4796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301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table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40*5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table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specifies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times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each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occurred.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item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contains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40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entries.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X’30’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logged.</w:t>
      </w:r>
    </w:p>
    <w:p>
      <w:pPr>
        <w:spacing w:before="0" w:after="0" w:line="240" w:lineRule="auto"/>
        <w:ind w:left="530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Format:</w:t>
      </w:r>
      <w:r>
        <w:rPr>
          <w:rFonts w:ascii="Arial" w:hAnsi="Arial" w:cs="Arial" w:eastAsia="Arial"/>
          <w:spacing w:val="-8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SSnnnSSnnn</w:t>
      </w:r>
    </w:p>
    <w:p>
      <w:pPr>
        <w:tabs>
          <w:tab w:pos="5960" w:val="left"/>
        </w:tabs>
        <w:spacing w:before="0" w:after="0" w:line="240" w:lineRule="auto"/>
        <w:ind w:left="530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SS: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</w:t>
      </w:r>
    </w:p>
    <w:p>
      <w:pPr>
        <w:tabs>
          <w:tab w:pos="6000" w:val="left"/>
        </w:tabs>
        <w:spacing w:before="0" w:after="0" w:line="240" w:lineRule="auto"/>
        <w:ind w:left="5306" w:right="35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Nnn: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occurrence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1200" w:val="left"/>
          <w:tab w:pos="3660" w:val="left"/>
          <w:tab w:pos="4460" w:val="left"/>
          <w:tab w:pos="5300" w:val="left"/>
        </w:tabs>
        <w:spacing w:before="0" w:after="0" w:line="240" w:lineRule="auto"/>
        <w:ind w:left="51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303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Total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delivered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Tota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delivered.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1200" w:val="left"/>
          <w:tab w:pos="3660" w:val="left"/>
          <w:tab w:pos="4460" w:val="left"/>
          <w:tab w:pos="5300" w:val="left"/>
        </w:tabs>
        <w:spacing w:before="0" w:after="0" w:line="240" w:lineRule="auto"/>
        <w:ind w:left="51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304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Total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rejected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Total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rejected.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1200" w:val="left"/>
          <w:tab w:pos="3660" w:val="left"/>
          <w:tab w:pos="4460" w:val="left"/>
          <w:tab w:pos="5300" w:val="left"/>
        </w:tabs>
        <w:spacing w:before="0" w:after="0" w:line="271" w:lineRule="exact"/>
        <w:ind w:left="51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305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Zero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reply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10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For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co</w:t>
      </w:r>
      <w:r>
        <w:rPr>
          <w:rFonts w:ascii="Arial" w:hAnsi="Arial" w:cs="Arial" w:eastAsia="Arial"/>
          <w:spacing w:val="-1"/>
          <w:w w:val="100"/>
          <w:position w:val="0"/>
          <w:sz w:val="24"/>
          <w:szCs w:val="24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patibility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test</w:t>
      </w:r>
      <w:r>
        <w:rPr>
          <w:rFonts w:ascii="Arial" w:hAnsi="Arial" w:cs="Arial" w:eastAsia="Arial"/>
          <w:spacing w:val="-4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programs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40" w:lineRule="exact" w:after="0"/>
        <w:jc w:val="left"/>
        <w:rPr>
          <w:sz w:val="24"/>
          <w:szCs w:val="24"/>
        </w:rPr>
        <w:sectPr>
          <w:pgSz w:w="11900" w:h="16840"/>
          <w:pgMar w:header="0" w:footer="845" w:top="1240" w:bottom="1040" w:left="1300" w:right="1120"/>
        </w:sectPr>
      </w:pPr>
    </w:p>
    <w:p>
      <w:pPr>
        <w:tabs>
          <w:tab w:pos="1200" w:val="left"/>
        </w:tabs>
        <w:spacing w:before="29" w:after="0" w:line="240" w:lineRule="auto"/>
        <w:ind w:left="1219" w:right="-61" w:hanging="70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308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Total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single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rejected</w:t>
      </w:r>
    </w:p>
    <w:p>
      <w:pPr>
        <w:tabs>
          <w:tab w:pos="800" w:val="left"/>
          <w:tab w:pos="1620" w:val="left"/>
        </w:tabs>
        <w:spacing w:before="29" w:after="0" w:line="240" w:lineRule="auto"/>
        <w:ind w:left="1636" w:right="363" w:hanging="1636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Total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single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rejects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120"/>
          <w:cols w:num="2" w:equalWidth="0">
            <w:col w:w="3099" w:space="572"/>
            <w:col w:w="5809"/>
          </w:cols>
        </w:sectPr>
      </w:pP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1200" w:val="left"/>
          <w:tab w:pos="3660" w:val="left"/>
          <w:tab w:pos="4460" w:val="left"/>
          <w:tab w:pos="5300" w:val="left"/>
        </w:tabs>
        <w:spacing w:before="29" w:after="0" w:line="271" w:lineRule="exact"/>
        <w:ind w:left="51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309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Zero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reply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10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For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co</w:t>
      </w:r>
      <w:r>
        <w:rPr>
          <w:rFonts w:ascii="Arial" w:hAnsi="Arial" w:cs="Arial" w:eastAsia="Arial"/>
          <w:spacing w:val="-1"/>
          <w:w w:val="100"/>
          <w:position w:val="0"/>
          <w:sz w:val="24"/>
          <w:szCs w:val="24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patibility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test</w:t>
      </w:r>
      <w:r>
        <w:rPr>
          <w:rFonts w:ascii="Arial" w:hAnsi="Arial" w:cs="Arial" w:eastAsia="Arial"/>
          <w:spacing w:val="-4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programs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40" w:lineRule="exact" w:after="0"/>
        <w:jc w:val="left"/>
        <w:rPr>
          <w:sz w:val="24"/>
          <w:szCs w:val="24"/>
        </w:rPr>
        <w:sectPr>
          <w:type w:val="continuous"/>
          <w:pgSz w:w="11900" w:h="16840"/>
          <w:pgMar w:top="260" w:bottom="1040" w:left="1300" w:right="1120"/>
        </w:sectPr>
      </w:pPr>
    </w:p>
    <w:p>
      <w:pPr>
        <w:tabs>
          <w:tab w:pos="1200" w:val="left"/>
        </w:tabs>
        <w:spacing w:before="29" w:after="0" w:line="240" w:lineRule="auto"/>
        <w:ind w:left="1219" w:right="-61" w:hanging="70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310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Clear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statistic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counters</w:t>
      </w:r>
    </w:p>
    <w:p>
      <w:pPr>
        <w:tabs>
          <w:tab w:pos="800" w:val="left"/>
          <w:tab w:pos="1620" w:val="left"/>
        </w:tabs>
        <w:spacing w:before="29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‘0’: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Clear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contents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item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300,</w:t>
      </w:r>
    </w:p>
    <w:p>
      <w:pPr>
        <w:spacing w:before="0" w:after="0" w:line="240" w:lineRule="auto"/>
        <w:ind w:left="16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301,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303,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304,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309,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318,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319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</w:p>
    <w:p>
      <w:pPr>
        <w:spacing w:before="0" w:after="0" w:line="271" w:lineRule="exact"/>
        <w:ind w:left="163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320.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line="271" w:lineRule="exact"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120"/>
          <w:cols w:num="2" w:equalWidth="0">
            <w:col w:w="3233" w:space="437"/>
            <w:col w:w="5810"/>
          </w:cols>
        </w:sectPr>
      </w:pPr>
    </w:p>
    <w:p>
      <w:pPr>
        <w:tabs>
          <w:tab w:pos="1200" w:val="left"/>
          <w:tab w:pos="3660" w:val="left"/>
          <w:tab w:pos="4460" w:val="left"/>
          <w:tab w:pos="5300" w:val="left"/>
        </w:tabs>
        <w:spacing w:before="5" w:after="0" w:line="240" w:lineRule="auto"/>
        <w:ind w:left="51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318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Zero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reply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patibility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test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programs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1200" w:val="left"/>
          <w:tab w:pos="3660" w:val="left"/>
          <w:tab w:pos="4460" w:val="left"/>
          <w:tab w:pos="5300" w:val="left"/>
        </w:tabs>
        <w:spacing w:before="0" w:after="0" w:line="240" w:lineRule="auto"/>
        <w:ind w:left="51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319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Zero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reply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patibility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test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programs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120"/>
        </w:sectPr>
      </w:pPr>
    </w:p>
    <w:p>
      <w:pPr>
        <w:spacing w:before="67" w:after="0" w:line="271" w:lineRule="exact"/>
        <w:ind w:left="11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READ/WRITE</w:t>
      </w:r>
      <w:r>
        <w:rPr>
          <w:rFonts w:ascii="Arial" w:hAnsi="Arial" w:cs="Arial" w:eastAsia="Arial"/>
          <w:spacing w:val="-15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DATA</w:t>
      </w:r>
      <w:r>
        <w:rPr>
          <w:rFonts w:ascii="Arial" w:hAnsi="Arial" w:cs="Arial" w:eastAsia="Arial"/>
          <w:spacing w:val="-6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ITEMS</w:t>
      </w:r>
      <w:r>
        <w:rPr>
          <w:rFonts w:ascii="Arial" w:hAnsi="Arial" w:cs="Arial" w:eastAsia="Arial"/>
          <w:spacing w:val="-7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DESCRIPTION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line="271" w:lineRule="exact" w:after="0"/>
        <w:jc w:val="left"/>
        <w:rPr>
          <w:rFonts w:ascii="Arial" w:hAnsi="Arial" w:cs="Arial" w:eastAsia="Arial"/>
          <w:sz w:val="24"/>
          <w:szCs w:val="24"/>
        </w:rPr>
        <w:sectPr>
          <w:pgSz w:w="11900" w:h="16840"/>
          <w:pgMar w:header="0" w:footer="845" w:top="1220" w:bottom="1040" w:left="1300" w:right="1300"/>
        </w:sectPr>
      </w:pPr>
    </w:p>
    <w:p>
      <w:pPr>
        <w:tabs>
          <w:tab w:pos="1200" w:val="left"/>
        </w:tabs>
        <w:spacing w:before="5" w:after="0" w:line="240" w:lineRule="auto"/>
        <w:ind w:left="1219" w:right="-61" w:hanging="70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320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Total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transactions</w:t>
      </w:r>
    </w:p>
    <w:p>
      <w:pPr>
        <w:tabs>
          <w:tab w:pos="800" w:val="left"/>
          <w:tab w:pos="1620" w:val="left"/>
        </w:tabs>
        <w:spacing w:before="5" w:after="0" w:line="240" w:lineRule="auto"/>
        <w:ind w:left="1637" w:right="889" w:hanging="1637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Total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transactions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completed.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300"/>
          <w:cols w:num="2" w:equalWidth="0">
            <w:col w:w="2900" w:space="770"/>
            <w:col w:w="5630"/>
          </w:cols>
        </w:sectPr>
      </w:pP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40" w:lineRule="exact" w:after="0"/>
        <w:jc w:val="left"/>
        <w:rPr>
          <w:sz w:val="24"/>
          <w:szCs w:val="24"/>
        </w:rPr>
        <w:sectPr>
          <w:type w:val="continuous"/>
          <w:pgSz w:w="11900" w:h="16840"/>
          <w:pgMar w:top="260" w:bottom="1040" w:left="1300" w:right="1300"/>
        </w:sectPr>
      </w:pPr>
    </w:p>
    <w:p>
      <w:pPr>
        <w:tabs>
          <w:tab w:pos="1200" w:val="left"/>
        </w:tabs>
        <w:spacing w:before="29" w:after="0" w:line="240" w:lineRule="auto"/>
        <w:ind w:left="510" w:right="-81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330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Total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delivered</w:t>
      </w:r>
    </w:p>
    <w:p>
      <w:pPr>
        <w:spacing w:before="0" w:after="0" w:line="271" w:lineRule="exact"/>
        <w:ind w:left="1219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(Life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Long)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tabs>
          <w:tab w:pos="800" w:val="left"/>
          <w:tab w:pos="1620" w:val="left"/>
        </w:tabs>
        <w:spacing w:before="29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Total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delivered.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300"/>
          <w:cols w:num="2" w:equalWidth="0">
            <w:col w:w="3445" w:space="225"/>
            <w:col w:w="5630"/>
          </w:cols>
        </w:sectPr>
      </w:pP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40" w:lineRule="exact" w:after="0"/>
        <w:jc w:val="left"/>
        <w:rPr>
          <w:sz w:val="24"/>
          <w:szCs w:val="24"/>
        </w:rPr>
        <w:sectPr>
          <w:type w:val="continuous"/>
          <w:pgSz w:w="11900" w:h="16840"/>
          <w:pgMar w:top="260" w:bottom="1040" w:left="1300" w:right="1300"/>
        </w:sectPr>
      </w:pPr>
    </w:p>
    <w:p>
      <w:pPr>
        <w:tabs>
          <w:tab w:pos="1200" w:val="left"/>
        </w:tabs>
        <w:spacing w:before="29" w:after="0" w:line="240" w:lineRule="auto"/>
        <w:ind w:left="510" w:right="-81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331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Total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rejected</w:t>
      </w:r>
    </w:p>
    <w:p>
      <w:pPr>
        <w:spacing w:before="0" w:after="0" w:line="271" w:lineRule="exact"/>
        <w:ind w:left="1219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(Life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Long)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tabs>
          <w:tab w:pos="800" w:val="left"/>
          <w:tab w:pos="1620" w:val="left"/>
        </w:tabs>
        <w:spacing w:before="29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Total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rejected.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300"/>
          <w:cols w:num="2" w:equalWidth="0">
            <w:col w:w="3327" w:space="343"/>
            <w:col w:w="5630"/>
          </w:cols>
        </w:sectPr>
      </w:pP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1200" w:val="left"/>
          <w:tab w:pos="3660" w:val="left"/>
          <w:tab w:pos="4480" w:val="left"/>
          <w:tab w:pos="5300" w:val="left"/>
        </w:tabs>
        <w:spacing w:before="29" w:after="0" w:line="271" w:lineRule="exact"/>
        <w:ind w:left="51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332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Zero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reply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10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For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compatibility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test</w:t>
      </w:r>
      <w:r>
        <w:rPr>
          <w:rFonts w:ascii="Arial" w:hAnsi="Arial" w:cs="Arial" w:eastAsia="Arial"/>
          <w:spacing w:val="-4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programs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40" w:lineRule="exact" w:after="0"/>
        <w:jc w:val="left"/>
        <w:rPr>
          <w:sz w:val="24"/>
          <w:szCs w:val="24"/>
        </w:rPr>
        <w:sectPr>
          <w:type w:val="continuous"/>
          <w:pgSz w:w="11900" w:h="16840"/>
          <w:pgMar w:top="260" w:bottom="1040" w:left="1300" w:right="1300"/>
        </w:sectPr>
      </w:pPr>
    </w:p>
    <w:p>
      <w:pPr>
        <w:tabs>
          <w:tab w:pos="1200" w:val="left"/>
        </w:tabs>
        <w:spacing w:before="29" w:after="0" w:line="240" w:lineRule="auto"/>
        <w:ind w:left="1219" w:right="-61" w:hanging="70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333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Total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transactions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bundles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(Life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Long)</w:t>
      </w:r>
    </w:p>
    <w:p>
      <w:pPr>
        <w:tabs>
          <w:tab w:pos="800" w:val="left"/>
          <w:tab w:pos="1620" w:val="left"/>
        </w:tabs>
        <w:spacing w:before="29" w:after="0" w:line="240" w:lineRule="auto"/>
        <w:ind w:left="1637" w:right="889" w:hanging="1637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Total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transactions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completed.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300"/>
          <w:cols w:num="2" w:equalWidth="0">
            <w:col w:w="3419" w:space="251"/>
            <w:col w:w="5630"/>
          </w:cols>
        </w:sectPr>
      </w:pP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1200" w:val="left"/>
          <w:tab w:pos="3660" w:val="left"/>
          <w:tab w:pos="4480" w:val="left"/>
          <w:tab w:pos="5300" w:val="left"/>
        </w:tabs>
        <w:spacing w:before="29" w:after="0" w:line="240" w:lineRule="auto"/>
        <w:ind w:left="51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334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Zero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reply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compatibility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test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programs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1200" w:val="left"/>
          <w:tab w:pos="3660" w:val="left"/>
          <w:tab w:pos="4480" w:val="left"/>
          <w:tab w:pos="5300" w:val="left"/>
        </w:tabs>
        <w:spacing w:before="0" w:after="0" w:line="271" w:lineRule="exact"/>
        <w:ind w:left="51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390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Zero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reply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10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For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compatibility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test</w:t>
      </w:r>
      <w:r>
        <w:rPr>
          <w:rFonts w:ascii="Arial" w:hAnsi="Arial" w:cs="Arial" w:eastAsia="Arial"/>
          <w:spacing w:val="-4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programs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line="271" w:lineRule="exact"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300"/>
        </w:sectPr>
      </w:pPr>
    </w:p>
    <w:p>
      <w:pPr>
        <w:tabs>
          <w:tab w:pos="1200" w:val="left"/>
        </w:tabs>
        <w:spacing w:before="5" w:after="0" w:line="240" w:lineRule="auto"/>
        <w:ind w:left="1219" w:right="-61" w:hanging="70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392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NQ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data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table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initialisation</w:t>
      </w:r>
    </w:p>
    <w:p>
      <w:pPr>
        <w:tabs>
          <w:tab w:pos="1200" w:val="left"/>
        </w:tabs>
        <w:spacing w:before="0" w:after="0" w:line="240" w:lineRule="auto"/>
        <w:ind w:left="51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395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Enable/Disable</w:t>
      </w:r>
    </w:p>
    <w:p>
      <w:pPr>
        <w:spacing w:before="0" w:after="0" w:line="271" w:lineRule="exact"/>
        <w:ind w:left="1219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Vault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tabs>
          <w:tab w:pos="800" w:val="left"/>
          <w:tab w:pos="1620" w:val="left"/>
        </w:tabs>
        <w:spacing w:before="5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‘0’: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Clears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NQ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data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table.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800" w:val="left"/>
          <w:tab w:pos="1620" w:val="left"/>
        </w:tabs>
        <w:spacing w:before="0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R/W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'0':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Disable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Vault</w:t>
      </w:r>
    </w:p>
    <w:p>
      <w:pPr>
        <w:spacing w:before="0" w:after="0" w:line="271" w:lineRule="exact"/>
        <w:ind w:left="16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'1':</w:t>
      </w:r>
      <w:r>
        <w:rPr>
          <w:rFonts w:ascii="Arial" w:hAnsi="Arial" w:cs="Arial" w:eastAsia="Arial"/>
          <w:spacing w:val="-3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Enable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Vault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(Default)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line="271" w:lineRule="exact"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300"/>
          <w:cols w:num="2" w:equalWidth="0">
            <w:col w:w="3275" w:space="395"/>
            <w:col w:w="5630"/>
          </w:cols>
        </w:sectPr>
      </w:pPr>
    </w:p>
    <w:p>
      <w:pPr>
        <w:tabs>
          <w:tab w:pos="1200" w:val="left"/>
          <w:tab w:pos="3660" w:val="left"/>
          <w:tab w:pos="4460" w:val="left"/>
          <w:tab w:pos="5300" w:val="left"/>
        </w:tabs>
        <w:spacing w:before="5" w:after="0" w:line="240" w:lineRule="auto"/>
        <w:ind w:left="51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397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Module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12*9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Speci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f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modules.</w:t>
      </w:r>
    </w:p>
    <w:p>
      <w:pPr>
        <w:spacing w:before="0" w:after="0" w:line="240" w:lineRule="auto"/>
        <w:ind w:left="5307" w:right="243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TTT/EE/LLLL/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Where:</w:t>
      </w:r>
    </w:p>
    <w:p>
      <w:pPr>
        <w:spacing w:before="0" w:after="0" w:line="240" w:lineRule="auto"/>
        <w:ind w:left="530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TTT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=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task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0" w:after="0" w:line="240" w:lineRule="auto"/>
        <w:ind w:left="530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EE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=</w:t>
      </w:r>
      <w:r>
        <w:rPr>
          <w:rFonts w:ascii="Arial" w:hAnsi="Arial" w:cs="Arial" w:eastAsia="Arial"/>
          <w:spacing w:val="6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module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error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</w:t>
      </w:r>
    </w:p>
    <w:p>
      <w:pPr>
        <w:spacing w:before="0" w:after="0" w:line="271" w:lineRule="exact"/>
        <w:ind w:left="530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LLLL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=</w:t>
      </w:r>
      <w:r>
        <w:rPr>
          <w:rFonts w:ascii="Arial" w:hAnsi="Arial" w:cs="Arial" w:eastAsia="Arial"/>
          <w:spacing w:val="-1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module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line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line="271" w:lineRule="exact"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300"/>
        </w:sectPr>
      </w:pPr>
    </w:p>
    <w:p>
      <w:pPr>
        <w:tabs>
          <w:tab w:pos="1200" w:val="left"/>
        </w:tabs>
        <w:spacing w:before="5" w:after="0" w:line="240" w:lineRule="auto"/>
        <w:ind w:left="510" w:right="-81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399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Max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</w:p>
    <w:p>
      <w:pPr>
        <w:spacing w:before="0" w:after="0" w:line="240" w:lineRule="auto"/>
        <w:ind w:left="1219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Vault</w:t>
      </w:r>
    </w:p>
    <w:p>
      <w:pPr>
        <w:tabs>
          <w:tab w:pos="800" w:val="left"/>
          <w:tab w:pos="1620" w:val="left"/>
        </w:tabs>
        <w:spacing w:before="5" w:after="0" w:line="241" w:lineRule="auto"/>
        <w:ind w:left="1637" w:right="172" w:hanging="1637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R/W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3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Specifies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maximum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compartment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Legal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values: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-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40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(Default=20)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Warning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: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high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value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could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cause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jams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Vault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inlet.</w:t>
      </w:r>
    </w:p>
    <w:p>
      <w:pPr>
        <w:spacing w:line="241" w:lineRule="auto"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300"/>
          <w:cols w:num="2" w:equalWidth="0">
            <w:col w:w="2979" w:space="691"/>
            <w:col w:w="5630"/>
          </w:cols>
        </w:sectPr>
      </w:pPr>
    </w:p>
    <w:p>
      <w:pPr>
        <w:tabs>
          <w:tab w:pos="1200" w:val="left"/>
          <w:tab w:pos="3660" w:val="left"/>
          <w:tab w:pos="4480" w:val="left"/>
          <w:tab w:pos="5300" w:val="left"/>
        </w:tabs>
        <w:spacing w:before="2" w:after="0" w:line="276" w:lineRule="exact"/>
        <w:ind w:left="5307" w:right="115" w:hanging="4798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600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Deliver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retries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RW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times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feed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algorithm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runs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trying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feed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</w:t>
      </w:r>
    </w:p>
    <w:p>
      <w:pPr>
        <w:tabs>
          <w:tab w:pos="1200" w:val="left"/>
          <w:tab w:pos="3660" w:val="left"/>
          <w:tab w:pos="4460" w:val="left"/>
          <w:tab w:pos="5300" w:val="left"/>
        </w:tabs>
        <w:spacing w:before="0" w:after="0" w:line="276" w:lineRule="exact"/>
        <w:ind w:left="5307" w:right="49" w:hanging="4798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601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Feed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retries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Multiply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these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two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values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together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get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pick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attempts</w:t>
      </w:r>
      <w:r>
        <w:rPr>
          <w:rFonts w:ascii="Arial" w:hAnsi="Arial" w:cs="Arial" w:eastAsia="Arial"/>
          <w:spacing w:val="-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each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deliver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attempt</w:t>
      </w:r>
      <w:r>
        <w:rPr>
          <w:rFonts w:ascii="Arial" w:hAnsi="Arial" w:cs="Arial" w:eastAsia="Arial"/>
          <w:spacing w:val="-8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(item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600)</w:t>
      </w:r>
    </w:p>
    <w:p>
      <w:pPr>
        <w:tabs>
          <w:tab w:pos="1200" w:val="left"/>
          <w:tab w:pos="3660" w:val="left"/>
          <w:tab w:pos="4460" w:val="left"/>
        </w:tabs>
        <w:spacing w:before="0" w:after="0" w:line="266" w:lineRule="exact"/>
        <w:ind w:left="51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602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Pick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retries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R</w:t>
        <w:tab/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2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line="266" w:lineRule="exact"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300"/>
        </w:sectPr>
      </w:pPr>
    </w:p>
    <w:p>
      <w:pPr>
        <w:tabs>
          <w:tab w:pos="1200" w:val="left"/>
        </w:tabs>
        <w:spacing w:before="5" w:after="0" w:line="240" w:lineRule="auto"/>
        <w:ind w:left="1219" w:right="-61" w:hanging="70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609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Deliver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retries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tray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low</w:t>
      </w:r>
    </w:p>
    <w:p>
      <w:pPr>
        <w:tabs>
          <w:tab w:pos="800" w:val="left"/>
          <w:tab w:pos="1620" w:val="left"/>
        </w:tabs>
        <w:spacing w:before="5" w:after="0" w:line="240" w:lineRule="auto"/>
        <w:ind w:left="1637" w:right="115" w:hanging="1637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RW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times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feed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algorithm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runs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trying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feed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tray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low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300"/>
          <w:cols w:num="2" w:equalWidth="0">
            <w:col w:w="3338" w:space="332"/>
            <w:col w:w="5630"/>
          </w:cols>
        </w:sectPr>
      </w:pPr>
    </w:p>
    <w:p>
      <w:pPr>
        <w:spacing w:before="0" w:after="0" w:line="240" w:lineRule="auto"/>
        <w:ind w:left="510" w:right="-76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9H2</w:t>
      </w:r>
    </w:p>
    <w:p>
      <w:pPr>
        <w:spacing w:before="0" w:after="0" w:line="240" w:lineRule="auto"/>
        <w:ind w:left="51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7</w:t>
      </w:r>
    </w:p>
    <w:p>
      <w:pPr>
        <w:spacing w:before="0" w:after="0" w:line="240" w:lineRule="auto"/>
        <w:ind w:left="510" w:right="-76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9H2</w:t>
      </w:r>
    </w:p>
    <w:p>
      <w:pPr>
        <w:spacing w:before="0" w:after="0" w:line="240" w:lineRule="auto"/>
        <w:ind w:left="51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8</w:t>
      </w:r>
    </w:p>
    <w:p>
      <w:pPr>
        <w:spacing w:before="0" w:after="0" w:line="240" w:lineRule="auto"/>
        <w:ind w:left="510" w:right="-76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9H2</w:t>
      </w:r>
    </w:p>
    <w:p>
      <w:pPr>
        <w:spacing w:before="0" w:after="0" w:line="240" w:lineRule="auto"/>
        <w:ind w:left="51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9</w:t>
      </w:r>
    </w:p>
    <w:p>
      <w:pPr>
        <w:spacing w:before="0" w:after="0" w:line="240" w:lineRule="auto"/>
        <w:ind w:right="6541"/>
        <w:jc w:val="both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Currency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Denomination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Cassette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ID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right="702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size</w:t>
      </w:r>
    </w:p>
    <w:p>
      <w:pPr>
        <w:spacing w:line="240" w:lineRule="auto" w:after="0"/>
        <w:jc w:val="both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260" w:bottom="1040" w:left="1300" w:right="1300"/>
          <w:cols w:num="2" w:equalWidth="0">
            <w:col w:w="949" w:space="270"/>
            <w:col w:w="8081"/>
          </w:cols>
        </w:sectPr>
      </w:pPr>
    </w:p>
    <w:p>
      <w:pPr>
        <w:spacing w:before="55" w:after="0" w:line="240" w:lineRule="auto"/>
        <w:ind w:left="76" w:right="3203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READ/WRITE</w:t>
      </w:r>
      <w:r>
        <w:rPr>
          <w:rFonts w:ascii="Arial" w:hAnsi="Arial" w:cs="Arial" w:eastAsia="Arial"/>
          <w:b/>
          <w:bCs/>
          <w:spacing w:val="-1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DATA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ITEMS</w:t>
      </w:r>
      <w:r>
        <w:rPr>
          <w:rFonts w:ascii="Arial" w:hAnsi="Arial" w:cs="Arial" w:eastAsia="Arial"/>
          <w:b/>
          <w:bCs/>
          <w:spacing w:val="-9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DESCRIPTION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213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consists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related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present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73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written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format: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9H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nn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9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specifies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627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H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specifies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position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0=Reject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1=Cassette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first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4=Cassette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last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788" w:right="3719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Changing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currency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denomination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188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use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WD/9H27/cccmmet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2580" w:val="left"/>
        </w:tabs>
        <w:spacing w:before="0" w:after="0" w:line="240" w:lineRule="auto"/>
        <w:ind w:left="1605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ccc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=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Currency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according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30784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ISO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4217.</w:t>
      </w:r>
    </w:p>
    <w:p>
      <w:pPr>
        <w:spacing w:before="0" w:after="0" w:line="243" w:lineRule="auto"/>
        <w:ind w:left="2599" w:right="94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When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included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ISO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4217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used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currency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should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set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?xx,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where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xx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Talaris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specific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note.</w:t>
      </w:r>
    </w:p>
    <w:p>
      <w:pPr>
        <w:spacing w:before="12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2580" w:val="left"/>
        </w:tabs>
        <w:spacing w:before="0" w:after="0" w:line="238" w:lineRule="auto"/>
        <w:ind w:left="2599" w:right="244" w:hanging="994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mm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=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Is</w:t>
      </w:r>
      <w:r>
        <w:rPr>
          <w:rFonts w:ascii="Arial" w:hAnsi="Arial" w:cs="Arial" w:eastAsia="Arial"/>
          <w:spacing w:val="-2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mantissa,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mantissa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should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coded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as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low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value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as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possible,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i.e.</w:t>
      </w:r>
      <w:r>
        <w:rPr>
          <w:rFonts w:ascii="Arial" w:hAnsi="Arial" w:cs="Arial" w:eastAsia="Arial"/>
          <w:spacing w:val="-3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exponent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should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as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high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as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possible,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most</w:t>
      </w:r>
      <w:r>
        <w:rPr>
          <w:rFonts w:ascii="Arial" w:hAnsi="Arial" w:cs="Arial" w:eastAsia="Arial"/>
          <w:spacing w:val="-5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significant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digit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should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”0”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for</w:t>
      </w:r>
      <w:r>
        <w:rPr>
          <w:rFonts w:ascii="Arial" w:hAnsi="Arial" w:cs="Arial" w:eastAsia="Arial"/>
          <w:spacing w:val="-3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all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currencies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not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needing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two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digits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describe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value.</w:t>
      </w:r>
    </w:p>
    <w:p>
      <w:pPr>
        <w:spacing w:before="14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2580" w:val="left"/>
        </w:tabs>
        <w:spacing w:before="0" w:after="0" w:line="240" w:lineRule="auto"/>
        <w:ind w:left="1605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=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Is</w:t>
      </w:r>
      <w:r>
        <w:rPr>
          <w:rFonts w:ascii="Arial" w:hAnsi="Arial" w:cs="Arial" w:eastAsia="Arial"/>
          <w:spacing w:val="-2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trailing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zeros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2580" w:val="left"/>
        </w:tabs>
        <w:spacing w:before="0" w:after="0" w:line="240" w:lineRule="auto"/>
        <w:ind w:left="2599" w:right="521" w:hanging="994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=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Variant/Issue,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letter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where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”A”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first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Issue/Variant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circulation,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”B”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second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If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variant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needed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used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should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set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”_”.</w:t>
      </w:r>
    </w:p>
    <w:p>
      <w:pPr>
        <w:spacing w:before="8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252" w:lineRule="exact"/>
        <w:ind w:left="1819" w:right="138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Ex.</w:t>
      </w:r>
      <w:r>
        <w:rPr>
          <w:rFonts w:ascii="Arial" w:hAnsi="Arial" w:cs="Arial" w:eastAsia="Arial"/>
          <w:b/>
          <w:bCs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inserted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NF1,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20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Dollar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Franc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first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issue/variant.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1" w:after="0" w:line="240" w:lineRule="auto"/>
        <w:ind w:left="2551" w:right="4450"/>
        <w:jc w:val="both"/>
        <w:rPr>
          <w:rFonts w:ascii="Times New Roman" w:hAnsi="Times New Roman" w:cs="Times New Roman" w:eastAsia="Times New Roman"/>
          <w:sz w:val="23"/>
          <w:szCs w:val="23"/>
        </w:rPr>
      </w:pPr>
      <w:r>
        <w:rPr/>
        <w:pict>
          <v:group style="position:absolute;margin-left:222.856995pt;margin-top:13.143623pt;width:70.226pt;height:18.146pt;mso-position-horizontal-relative:page;mso-position-vertical-relative:paragraph;z-index:-12190" coordorigin="4457,263" coordsize="1405,363">
            <v:group style="position:absolute;left:4463;top:269;width:600;height:317" coordorigin="4463,269" coordsize="600,317">
              <v:shape style="position:absolute;left:4463;top:269;width:600;height:317" coordorigin="4463,269" coordsize="600,317" path="m4463,585l5063,269e" filled="f" stroked="t" strokeweight=".566pt" strokecolor="#000000">
                <v:path arrowok="t"/>
              </v:shape>
            </v:group>
            <v:group style="position:absolute;left:5086;top:269;width:352;height:352" coordorigin="5086,269" coordsize="352,352">
              <v:shape style="position:absolute;left:5086;top:269;width:352;height:352" coordorigin="5086,269" coordsize="352,352" path="m5086,620l5437,269e" filled="f" stroked="t" strokeweight=".566pt" strokecolor="#000000">
                <v:path arrowok="t"/>
              </v:shape>
            </v:group>
            <v:group style="position:absolute;left:5516;top:269;width:113;height:329" coordorigin="5516,269" coordsize="113,329">
              <v:shape style="position:absolute;left:5516;top:269;width:113;height:329" coordorigin="5516,269" coordsize="113,329" path="m5516,597l5629,269e" filled="f" stroked="t" strokeweight=".566pt" strokecolor="#000000">
                <v:path arrowok="t"/>
              </v:shape>
            </v:group>
            <v:group style="position:absolute;left:5788;top:269;width:56;height:283" coordorigin="5788,269" coordsize="56,283">
              <v:shape style="position:absolute;left:5788;top:269;width:56;height:283" coordorigin="5788,269" coordsize="56,283" path="m5788,269l5844,552e" filled="f" stroked="t" strokeweight=".566pt" strokecolor="#000000">
                <v:path arrowok="t"/>
              </v:shape>
            </v:group>
            <v:group style="position:absolute;left:4859;top:269;width:997;height:2" coordorigin="4859,269" coordsize="997,2">
              <v:shape style="position:absolute;left:4859;top:269;width:997;height:2" coordorigin="4859,269" coordsize="997,0" path="m4859,269l5856,269e" filled="f" stroked="t" strokeweight=".566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03"/>
          <w:sz w:val="23"/>
          <w:szCs w:val="23"/>
        </w:rPr>
        <w:t>W</w:t>
      </w:r>
      <w:r>
        <w:rPr>
          <w:rFonts w:ascii="Times New Roman" w:hAnsi="Times New Roman" w:cs="Times New Roman" w:eastAsia="Times New Roman"/>
          <w:b/>
          <w:bCs/>
          <w:spacing w:val="-1"/>
          <w:w w:val="103"/>
          <w:sz w:val="23"/>
          <w:szCs w:val="23"/>
        </w:rPr>
        <w:t>D</w:t>
      </w:r>
      <w:r>
        <w:rPr>
          <w:rFonts w:ascii="Times New Roman" w:hAnsi="Times New Roman" w:cs="Times New Roman" w:eastAsia="Times New Roman"/>
          <w:b/>
          <w:bCs/>
          <w:spacing w:val="1"/>
          <w:w w:val="103"/>
          <w:sz w:val="23"/>
          <w:szCs w:val="23"/>
        </w:rPr>
        <w:t>/</w:t>
      </w:r>
      <w:r>
        <w:rPr>
          <w:rFonts w:ascii="Times New Roman" w:hAnsi="Times New Roman" w:cs="Times New Roman" w:eastAsia="Times New Roman"/>
          <w:b/>
          <w:bCs/>
          <w:spacing w:val="6"/>
          <w:w w:val="103"/>
          <w:sz w:val="23"/>
          <w:szCs w:val="23"/>
        </w:rPr>
        <w:t>9</w:t>
      </w:r>
      <w:r>
        <w:rPr>
          <w:rFonts w:ascii="Times New Roman" w:hAnsi="Times New Roman" w:cs="Times New Roman" w:eastAsia="Times New Roman"/>
          <w:b/>
          <w:bCs/>
          <w:spacing w:val="-5"/>
          <w:w w:val="103"/>
          <w:sz w:val="23"/>
          <w:szCs w:val="23"/>
        </w:rPr>
        <w:t>1</w:t>
      </w:r>
      <w:r>
        <w:rPr>
          <w:rFonts w:ascii="Times New Roman" w:hAnsi="Times New Roman" w:cs="Times New Roman" w:eastAsia="Times New Roman"/>
          <w:b/>
          <w:bCs/>
          <w:spacing w:val="5"/>
          <w:w w:val="103"/>
          <w:sz w:val="23"/>
          <w:szCs w:val="23"/>
        </w:rPr>
        <w:t>2</w:t>
      </w:r>
      <w:r>
        <w:rPr>
          <w:rFonts w:ascii="Times New Roman" w:hAnsi="Times New Roman" w:cs="Times New Roman" w:eastAsia="Times New Roman"/>
          <w:b/>
          <w:bCs/>
          <w:spacing w:val="-5"/>
          <w:w w:val="103"/>
          <w:sz w:val="23"/>
          <w:szCs w:val="23"/>
        </w:rPr>
        <w:t>7</w:t>
      </w:r>
      <w:r>
        <w:rPr>
          <w:rFonts w:ascii="Times New Roman" w:hAnsi="Times New Roman" w:cs="Times New Roman" w:eastAsia="Times New Roman"/>
          <w:b/>
          <w:bCs/>
          <w:spacing w:val="2"/>
          <w:w w:val="103"/>
          <w:sz w:val="23"/>
          <w:szCs w:val="23"/>
        </w:rPr>
        <w:t>/</w:t>
      </w:r>
      <w:r>
        <w:rPr>
          <w:rFonts w:ascii="Times New Roman" w:hAnsi="Times New Roman" w:cs="Times New Roman" w:eastAsia="Times New Roman"/>
          <w:b/>
          <w:bCs/>
          <w:spacing w:val="10"/>
          <w:w w:val="103"/>
          <w:sz w:val="23"/>
          <w:szCs w:val="23"/>
        </w:rPr>
        <w:t>U</w:t>
      </w:r>
      <w:r>
        <w:rPr>
          <w:rFonts w:ascii="Times New Roman" w:hAnsi="Times New Roman" w:cs="Times New Roman" w:eastAsia="Times New Roman"/>
          <w:b/>
          <w:bCs/>
          <w:spacing w:val="-9"/>
          <w:w w:val="103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b/>
          <w:bCs/>
          <w:spacing w:val="10"/>
          <w:w w:val="103"/>
          <w:sz w:val="23"/>
          <w:szCs w:val="23"/>
        </w:rPr>
        <w:t>D</w:t>
      </w:r>
      <w:r>
        <w:rPr>
          <w:rFonts w:ascii="Times New Roman" w:hAnsi="Times New Roman" w:cs="Times New Roman" w:eastAsia="Times New Roman"/>
          <w:b/>
          <w:bCs/>
          <w:spacing w:val="-5"/>
          <w:w w:val="103"/>
          <w:sz w:val="23"/>
          <w:szCs w:val="23"/>
        </w:rPr>
        <w:t>0</w:t>
      </w:r>
      <w:r>
        <w:rPr>
          <w:rFonts w:ascii="Times New Roman" w:hAnsi="Times New Roman" w:cs="Times New Roman" w:eastAsia="Times New Roman"/>
          <w:b/>
          <w:bCs/>
          <w:spacing w:val="6"/>
          <w:w w:val="103"/>
          <w:sz w:val="23"/>
          <w:szCs w:val="23"/>
        </w:rPr>
        <w:t>2</w:t>
      </w:r>
      <w:r>
        <w:rPr>
          <w:rFonts w:ascii="Times New Roman" w:hAnsi="Times New Roman" w:cs="Times New Roman" w:eastAsia="Times New Roman"/>
          <w:b/>
          <w:bCs/>
          <w:spacing w:val="0"/>
          <w:w w:val="103"/>
          <w:sz w:val="23"/>
          <w:szCs w:val="23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3360" w:val="left"/>
          <w:tab w:pos="4060" w:val="left"/>
          <w:tab w:pos="4500" w:val="left"/>
        </w:tabs>
        <w:spacing w:before="0" w:after="0" w:line="271" w:lineRule="exact"/>
        <w:ind w:left="2795" w:right="4251"/>
        <w:jc w:val="center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cc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c</w:t>
      </w:r>
      <w:r>
        <w:rPr>
          <w:rFonts w:ascii="Times New Roman" w:hAnsi="Times New Roman" w:cs="Times New Roman" w:eastAsia="Times New Roman"/>
          <w:spacing w:val="-48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ab/>
      </w:r>
      <w:r>
        <w:rPr>
          <w:rFonts w:ascii="Times New Roman" w:hAnsi="Times New Roman" w:cs="Times New Roman" w:eastAsia="Times New Roman"/>
          <w:spacing w:val="8"/>
          <w:w w:val="100"/>
          <w:position w:val="0"/>
          <w:sz w:val="23"/>
          <w:szCs w:val="23"/>
        </w:rPr>
        <w:t>m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m</w:t>
      </w:r>
      <w:r>
        <w:rPr>
          <w:rFonts w:ascii="Times New Roman" w:hAnsi="Times New Roman" w:cs="Times New Roman" w:eastAsia="Times New Roman"/>
          <w:spacing w:val="-47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ab/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54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ab/>
      </w:r>
      <w:r>
        <w:rPr>
          <w:rFonts w:ascii="Times New Roman" w:hAnsi="Times New Roman" w:cs="Times New Roman" w:eastAsia="Times New Roman"/>
          <w:spacing w:val="0"/>
          <w:w w:val="103"/>
          <w:position w:val="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36" w:after="0" w:line="252" w:lineRule="exact"/>
        <w:ind w:left="1819" w:right="147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Dutch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25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Gelder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issue/variant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NF2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gives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same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24" w:after="0" w:line="240" w:lineRule="auto"/>
        <w:ind w:left="255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222.960007pt;margin-top:13.063525pt;width:72.960pt;height:18.12pt;mso-position-horizontal-relative:page;mso-position-vertical-relative:paragraph;z-index:-12189" coordorigin="4459,261" coordsize="1459,362">
            <v:group style="position:absolute;left:4464;top:276;width:598;height:314" coordorigin="4464,276" coordsize="598,314">
              <v:shape style="position:absolute;left:4464;top:276;width:598;height:314" coordorigin="4464,276" coordsize="598,314" path="m4464,590l5062,276e" filled="f" stroked="t" strokeweight=".48pt" strokecolor="#000000">
                <v:path arrowok="t"/>
              </v:shape>
            </v:group>
            <v:group style="position:absolute;left:5093;top:268;width:406;height:350" coordorigin="5093,268" coordsize="406,350">
              <v:shape style="position:absolute;left:5093;top:268;width:406;height:350" coordorigin="5093,268" coordsize="406,350" path="m5093,619l5498,268e" filled="f" stroked="t" strokeweight=".48pt" strokecolor="#000000">
                <v:path arrowok="t"/>
              </v:shape>
            </v:group>
            <v:group style="position:absolute;left:5525;top:273;width:161;height:324" coordorigin="5525,273" coordsize="161,324">
              <v:shape style="position:absolute;left:5525;top:273;width:161;height:324" coordorigin="5525,273" coordsize="161,324" path="m5525,597l5686,273e" filled="f" stroked="t" strokeweight=".48pt" strokecolor="#000000">
                <v:path arrowok="t"/>
              </v:shape>
            </v:group>
            <v:group style="position:absolute;left:5834;top:271;width:17;height:274" coordorigin="5834,271" coordsize="17,274">
              <v:shape style="position:absolute;left:5834;top:271;width:17;height:274" coordorigin="5834,271" coordsize="17,274" path="m5834,271l5851,544e" filled="f" stroked="t" strokeweight=".48pt" strokecolor="#000000">
                <v:path arrowok="t"/>
              </v:shape>
            </v:group>
            <v:group style="position:absolute;left:4867;top:266;width:1046;height:2" coordorigin="4867,266" coordsize="1046,2">
              <v:shape style="position:absolute;left:4867;top:266;width:1046;height:2" coordorigin="4867,266" coordsize="1046,0" path="m4867,266l5914,266e" filled="f" stroked="t" strokeweight=".48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WD/9227/NL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4"/>
          <w:szCs w:val="24"/>
        </w:rPr>
        <w:t>G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250B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tabs>
          <w:tab w:pos="3400" w:val="left"/>
          <w:tab w:pos="4100" w:val="left"/>
          <w:tab w:pos="4540" w:val="left"/>
        </w:tabs>
        <w:spacing w:before="0" w:after="0" w:line="240" w:lineRule="auto"/>
        <w:ind w:left="2833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pacing w:val="-1"/>
          <w:w w:val="100"/>
          <w:position w:val="2"/>
          <w:sz w:val="24"/>
          <w:szCs w:val="24"/>
        </w:rPr>
        <w:t>cc</w:t>
      </w:r>
      <w:r>
        <w:rPr>
          <w:rFonts w:ascii="Times New Roman" w:hAnsi="Times New Roman" w:cs="Times New Roman" w:eastAsia="Times New Roman"/>
          <w:spacing w:val="0"/>
          <w:w w:val="100"/>
          <w:position w:val="2"/>
          <w:sz w:val="24"/>
          <w:szCs w:val="24"/>
        </w:rPr>
        <w:t>c</w:t>
        <w:tab/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m</w:t>
        <w:tab/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e</w:t>
        <w:tab/>
      </w:r>
      <w:r>
        <w:rPr>
          <w:rFonts w:ascii="Times New Roman" w:hAnsi="Times New Roman" w:cs="Times New Roman" w:eastAsia="Times New Roman"/>
          <w:spacing w:val="0"/>
          <w:w w:val="100"/>
          <w:position w:val="1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</w:r>
    </w:p>
    <w:p>
      <w:pPr>
        <w:spacing w:line="240" w:lineRule="auto"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74" w:after="0" w:line="240" w:lineRule="auto"/>
        <w:ind w:left="11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Changing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Cassette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Use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WD/9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H28/XXXXXXXX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2580" w:val="left"/>
        </w:tabs>
        <w:spacing w:before="0" w:after="0" w:line="236" w:lineRule="auto"/>
        <w:ind w:left="2598" w:right="604" w:hanging="1985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XXX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XXXXX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three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most</w:t>
      </w:r>
      <w:r>
        <w:rPr>
          <w:rFonts w:ascii="Arial" w:hAnsi="Arial" w:cs="Arial" w:eastAsia="Arial"/>
          <w:spacing w:val="-5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significant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digits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recommended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to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coded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000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when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used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mechanisms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emulating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MDDM</w:t>
      </w:r>
    </w:p>
    <w:p>
      <w:pPr>
        <w:spacing w:before="15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2580" w:val="left"/>
        </w:tabs>
        <w:spacing w:before="0" w:after="0" w:line="238" w:lineRule="auto"/>
        <w:ind w:left="2598" w:right="883" w:hanging="1985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XXX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XXXXX</w:t>
        <w:tab/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five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least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significant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digits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five-digit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reported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response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Reset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Read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Cassette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ID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commands.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coding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these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five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digits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totally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transparent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dispensing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mechanism.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2598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Note</w:t>
      </w:r>
    </w:p>
    <w:p>
      <w:pPr>
        <w:spacing w:before="0" w:after="0" w:line="240" w:lineRule="auto"/>
        <w:ind w:left="2598" w:right="57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If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mechanism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used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Application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program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written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MDDM/SD300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it’s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that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eight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digits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used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following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way:</w:t>
      </w:r>
    </w:p>
    <w:p>
      <w:pPr>
        <w:spacing w:before="27" w:after="0" w:line="240" w:lineRule="auto"/>
        <w:ind w:left="4540" w:right="3324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291.239990pt;margin-top:15.193411pt;width:45.24pt;height:49.56pt;mso-position-horizontal-relative:page;mso-position-vertical-relative:paragraph;z-index:-12188" coordorigin="5825,304" coordsize="905,991">
            <v:group style="position:absolute;left:5885;top:309;width:281;height:2" coordorigin="5885,309" coordsize="281,2">
              <v:shape style="position:absolute;left:5885;top:309;width:281;height:2" coordorigin="5885,309" coordsize="281,0" path="m5885,309l6166,309e" filled="f" stroked="t" strokeweight=".48pt" strokecolor="#000000">
                <v:path arrowok="t"/>
              </v:shape>
            </v:group>
            <v:group style="position:absolute;left:5858;top:309;width:194;height:281" coordorigin="5858,309" coordsize="194,281">
              <v:shape style="position:absolute;left:5858;top:309;width:194;height:281" coordorigin="5858,309" coordsize="194,281" path="m5858,589l6053,309e" filled="f" stroked="t" strokeweight=".48pt" strokecolor="#000000">
                <v:path arrowok="t"/>
              </v:shape>
            </v:group>
            <v:group style="position:absolute;left:6362;top:309;width:362;height:2" coordorigin="6362,309" coordsize="362,2">
              <v:shape style="position:absolute;left:6362;top:309;width:362;height:2" coordorigin="6362,309" coordsize="362,0" path="m6362,309l6725,309e" filled="f" stroked="t" strokeweight=".48pt" strokecolor="#000000">
                <v:path arrowok="t"/>
              </v:shape>
            </v:group>
            <v:group style="position:absolute;left:6053;top:309;width:504;height:982" coordorigin="6053,309" coordsize="504,982">
              <v:shape style="position:absolute;left:6053;top:309;width:504;height:982" coordorigin="6053,309" coordsize="504,982" path="m6053,1290l6557,309e" filled="f" stroked="t" strokeweight=".48pt" strokecolor="#000000">
                <v:path arrowok="t"/>
              </v:shape>
            </v:group>
            <v:group style="position:absolute;left:5830;top:337;width:420;height:588" coordorigin="5830,337" coordsize="420,588">
              <v:shape style="position:absolute;left:5830;top:337;width:420;height:588" coordorigin="5830,337" coordsize="420,588" path="m5830,925l6250,337e" filled="f" stroked="t" strokeweight=".48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000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10052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2617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Not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used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alwa</w:t>
      </w:r>
      <w:r>
        <w:rPr>
          <w:rFonts w:ascii="Times New Roman" w:hAnsi="Times New Roman" w:cs="Times New Roman" w:eastAsia="Times New Roman"/>
          <w:spacing w:val="-7"/>
          <w:w w:val="100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000</w:t>
      </w:r>
    </w:p>
    <w:p>
      <w:pPr>
        <w:spacing w:before="33" w:after="0" w:line="240" w:lineRule="auto"/>
        <w:ind w:left="2617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Denomination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code</w:t>
      </w:r>
    </w:p>
    <w:p>
      <w:pPr>
        <w:spacing w:before="86" w:after="0" w:line="271" w:lineRule="exact"/>
        <w:ind w:left="2617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ss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tte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6"/>
          <w:w w:val="100"/>
          <w:position w:val="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nti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4"/>
          <w:szCs w:val="24"/>
        </w:rPr>
        <w:t>f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tion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29" w:after="0" w:line="240" w:lineRule="auto"/>
        <w:ind w:left="2598" w:right="458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Use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digits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0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5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denomination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lowest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digit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lowest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denomination.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Reserve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</w:t>
      </w:r>
    </w:p>
    <w:p>
      <w:pPr>
        <w:spacing w:before="0" w:after="0" w:line="240" w:lineRule="auto"/>
        <w:ind w:left="2598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6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vault.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pgSz w:w="11900" w:h="16840"/>
          <w:pgMar w:header="0" w:footer="845" w:top="1340" w:bottom="1040" w:left="1300" w:right="1680"/>
        </w:sectPr>
      </w:pPr>
    </w:p>
    <w:p>
      <w:pPr>
        <w:spacing w:before="0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0" w:lineRule="auto"/>
        <w:ind w:left="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Changing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Note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size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(Note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3"/>
          <w:w w:val="100"/>
          <w:sz w:val="24"/>
          <w:szCs w:val="24"/>
        </w:rPr>
        <w:t>w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i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dth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length)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0" w:lineRule="auto"/>
        <w:ind w:left="11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Use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WD/9H29/vvvhhh</w:t>
      </w:r>
    </w:p>
    <w:p>
      <w:pPr>
        <w:spacing w:before="1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tabs>
          <w:tab w:pos="2580" w:val="left"/>
        </w:tabs>
        <w:spacing w:before="0" w:after="0" w:line="284" w:lineRule="exact"/>
        <w:ind w:left="613" w:right="2282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vvv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hhh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=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Vertical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size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note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(width)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mm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vvv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hhh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=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Horizontal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size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note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(length)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24"/>
          <w:szCs w:val="24"/>
        </w:rPr>
        <w:t>mm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Verif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y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ing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cassette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coding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2" w:lineRule="auto"/>
        <w:ind w:left="1819" w:right="141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using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RD/9H27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RD/9H28</w:t>
      </w:r>
      <w:r>
        <w:rPr>
          <w:rFonts w:ascii="Arial" w:hAnsi="Arial" w:cs="Arial" w:eastAsia="Arial"/>
          <w:b/>
          <w:bCs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RD/9H29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Write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variable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addresses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location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mechanism.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252" w:lineRule="exact"/>
        <w:ind w:left="1819" w:right="140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string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format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S/YYY…Y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general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YYY…Y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actual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setting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same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format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Write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Ex.</w:t>
      </w:r>
      <w:r>
        <w:rPr>
          <w:rFonts w:ascii="Arial" w:hAnsi="Arial" w:cs="Arial" w:eastAsia="Arial"/>
          <w:b/>
          <w:bCs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currency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denomination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NF4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47" w:lineRule="exact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10</w:t>
      </w:r>
      <w:r>
        <w:rPr>
          <w:rFonts w:ascii="Arial" w:hAnsi="Arial" w:cs="Arial" w:eastAsia="Arial"/>
          <w:spacing w:val="-2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000</w:t>
      </w:r>
      <w:r>
        <w:rPr>
          <w:rFonts w:ascii="Arial" w:hAnsi="Arial" w:cs="Arial" w:eastAsia="Arial"/>
          <w:spacing w:val="-4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Italian</w:t>
      </w:r>
      <w:r>
        <w:rPr>
          <w:rFonts w:ascii="Arial" w:hAnsi="Arial" w:cs="Arial" w:eastAsia="Arial"/>
          <w:spacing w:val="-6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Lira</w:t>
      </w:r>
      <w:r>
        <w:rPr>
          <w:rFonts w:ascii="Arial" w:hAnsi="Arial" w:cs="Arial" w:eastAsia="Arial"/>
          <w:spacing w:val="-4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third</w:t>
      </w:r>
      <w:r>
        <w:rPr>
          <w:rFonts w:ascii="Arial" w:hAnsi="Arial" w:cs="Arial" w:eastAsia="Arial"/>
          <w:spacing w:val="-4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variant/issue: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40" w:lineRule="exact" w:after="0"/>
        <w:jc w:val="left"/>
        <w:rPr>
          <w:sz w:val="24"/>
          <w:szCs w:val="24"/>
        </w:rPr>
        <w:sectPr>
          <w:pgSz w:w="11900" w:h="16840"/>
          <w:pgMar w:header="0" w:footer="845" w:top="1580" w:bottom="1040" w:left="1300" w:right="1680"/>
        </w:sectPr>
      </w:pPr>
    </w:p>
    <w:p>
      <w:pPr>
        <w:spacing w:before="29" w:after="0" w:line="240" w:lineRule="auto"/>
        <w:ind w:left="136"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Comm</w:t>
      </w:r>
      <w:r>
        <w:rPr>
          <w:rFonts w:ascii="Times New Roman" w:hAnsi="Times New Roman" w:cs="Times New Roman" w:eastAsia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nd:</w:t>
      </w:r>
    </w:p>
    <w:p>
      <w:pPr>
        <w:spacing w:before="64" w:after="0" w:line="271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0"/>
          <w:sz w:val="24"/>
          <w:szCs w:val="24"/>
        </w:rPr>
        <w:t>RD/9427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</w:r>
    </w:p>
    <w:p>
      <w:pPr>
        <w:spacing w:line="271" w:lineRule="exact"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00" w:h="16840"/>
          <w:pgMar w:top="260" w:bottom="1040" w:left="1300" w:right="1680"/>
          <w:cols w:num="2" w:equalWidth="0">
            <w:col w:w="1205" w:space="333"/>
            <w:col w:w="7382"/>
          </w:cols>
        </w:sectPr>
      </w:pPr>
    </w:p>
    <w:p>
      <w:pPr>
        <w:tabs>
          <w:tab w:pos="1520" w:val="left"/>
        </w:tabs>
        <w:spacing w:before="34" w:after="0" w:line="271" w:lineRule="exact"/>
        <w:ind w:left="136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109.860001pt;margin-top:14.163424pt;width:50.88pt;height:18.72pt;mso-position-horizontal-relative:page;mso-position-vertical-relative:paragraph;z-index:-12187" coordorigin="2197,283" coordsize="1018,374">
            <v:group style="position:absolute;left:2202;top:288;width:672;height:365" coordorigin="2202,288" coordsize="672,365">
              <v:shape style="position:absolute;left:2202;top:288;width:672;height:365" coordorigin="2202,288" coordsize="672,365" path="m2202,653l2874,288e" filled="f" stroked="t" strokeweight=".48pt" strokecolor="#000000">
                <v:path arrowok="t"/>
              </v:shape>
            </v:group>
            <v:group style="position:absolute;left:2819;top:317;width:391;height:336" coordorigin="2819,317" coordsize="391,336">
              <v:shape style="position:absolute;left:2819;top:317;width:391;height:336" coordorigin="2819,317" coordsize="391,336" path="m2819,653l3210,317e" filled="f" stroked="t" strokeweight=".4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80.059998pt;margin-top:15.843424pt;width:5.64pt;height:15.36pt;mso-position-horizontal-relative:page;mso-position-vertical-relative:paragraph;z-index:-12186" coordorigin="3601,317" coordsize="113,307">
            <v:shape style="position:absolute;left:3601;top:317;width:113;height:307" coordorigin="3601,317" coordsize="113,307" path="m3714,624l3601,317e" filled="f" stroked="t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95.539993pt;margin-top:15.843424pt;width:40.56pt;height:16.8pt;mso-position-horizontal-relative:page;mso-position-vertical-relative:paragraph;z-index:-12185" coordorigin="3911,317" coordsize="811,336">
            <v:shape style="position:absolute;left:3911;top:317;width:811;height:336" coordorigin="3911,317" coordsize="811,336" path="m3911,317l4722,653e" filled="f" stroked="t" strokeweight=".4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pacing w:val="1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spacing w:val="1"/>
          <w:w w:val="100"/>
          <w:sz w:val="24"/>
          <w:szCs w:val="24"/>
        </w:rPr>
        <w:t>pl</w:t>
      </w:r>
      <w:r>
        <w:rPr>
          <w:rFonts w:ascii="Times New Roman" w:hAnsi="Times New Roman" w:cs="Times New Roman" w:eastAsia="Times New Roman"/>
          <w:spacing w:val="-7"/>
          <w:w w:val="100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:</w:t>
        <w:tab/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0"/>
          <w:sz w:val="24"/>
          <w:szCs w:val="24"/>
        </w:rPr>
        <w:t>0/ITL015C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type w:val="continuous"/>
          <w:pgSz w:w="11900" w:h="16840"/>
          <w:pgMar w:top="260" w:bottom="1040" w:left="1300" w:right="1680"/>
        </w:sectPr>
      </w:pPr>
    </w:p>
    <w:p>
      <w:pPr>
        <w:spacing w:before="33" w:after="0" w:line="240" w:lineRule="auto"/>
        <w:ind w:left="22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Ge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eral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32" w:after="0" w:line="25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0"/>
          <w:szCs w:val="20"/>
        </w:rPr>
        <w:t>rre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cy</w:t>
      </w:r>
      <w:r>
        <w:rPr>
          <w:rFonts w:ascii="Times New Roman" w:hAnsi="Times New Roman" w:cs="Times New Roman" w:eastAsia="Times New Roman"/>
          <w:spacing w:val="43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2"/>
          <w:sz w:val="20"/>
          <w:szCs w:val="20"/>
        </w:rPr>
        <w:t>De</w:t>
      </w:r>
      <w:r>
        <w:rPr>
          <w:rFonts w:ascii="Times New Roman" w:hAnsi="Times New Roman" w:cs="Times New Roman" w:eastAsia="Times New Roman"/>
          <w:spacing w:val="-1"/>
          <w:w w:val="100"/>
          <w:position w:val="2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"/>
          <w:w w:val="100"/>
          <w:position w:val="2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-4"/>
          <w:w w:val="100"/>
          <w:position w:val="2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spacing w:val="0"/>
          <w:w w:val="100"/>
          <w:position w:val="2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1"/>
          <w:w w:val="100"/>
          <w:position w:val="2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100"/>
          <w:position w:val="2"/>
          <w:sz w:val="20"/>
          <w:szCs w:val="20"/>
        </w:rPr>
        <w:t>ati</w:t>
      </w:r>
      <w:r>
        <w:rPr>
          <w:rFonts w:ascii="Times New Roman" w:hAnsi="Times New Roman" w:cs="Times New Roman" w:eastAsia="Times New Roman"/>
          <w:spacing w:val="1"/>
          <w:w w:val="100"/>
          <w:position w:val="2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position w:val="2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7"/>
          <w:w w:val="100"/>
          <w:position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Varia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5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</w:r>
    </w:p>
    <w:p>
      <w:pPr>
        <w:spacing w:line="256" w:lineRule="exact"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00" w:h="16840"/>
          <w:pgMar w:top="260" w:bottom="1040" w:left="1300" w:right="1680"/>
          <w:cols w:num="2" w:equalWidth="0">
            <w:col w:w="853" w:space="152"/>
            <w:col w:w="7915"/>
          </w:cols>
        </w:sectPr>
      </w:pPr>
    </w:p>
    <w:p>
      <w:pPr>
        <w:spacing w:before="0" w:after="0" w:line="211" w:lineRule="exact"/>
        <w:ind w:left="22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st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at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us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5" w:after="0" w:line="226" w:lineRule="exact"/>
        <w:ind w:left="2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"/>
          <w:w w:val="100"/>
          <w:position w:val="0"/>
          <w:sz w:val="20"/>
          <w:szCs w:val="20"/>
        </w:rPr>
        <w:t>code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</w:r>
    </w:p>
    <w:p>
      <w:pPr>
        <w:spacing w:before="9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code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0" w:after="0" w:line="211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000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line="211" w:lineRule="exact"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00" w:h="16840"/>
          <w:pgMar w:top="260" w:bottom="1040" w:left="1300" w:right="1680"/>
          <w:cols w:num="3" w:equalWidth="0">
            <w:col w:w="672" w:space="334"/>
            <w:col w:w="381" w:space="459"/>
            <w:col w:w="7074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0" w:after="0" w:line="260" w:lineRule="exact"/>
        <w:ind w:left="1131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 w:hAnsi="Times New Roman" w:cs="Times New Roman" w:eastAsia="Times New Roman"/>
          <w:spacing w:val="1"/>
          <w:w w:val="100"/>
          <w:position w:val="0"/>
          <w:sz w:val="23"/>
          <w:szCs w:val="23"/>
        </w:rPr>
        <w:t>L</w:t>
      </w:r>
      <w:r>
        <w:rPr>
          <w:rFonts w:ascii="Times New Roman" w:hAnsi="Times New Roman" w:cs="Times New Roman" w:eastAsia="Times New Roman"/>
          <w:spacing w:val="3"/>
          <w:w w:val="100"/>
          <w:position w:val="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5"/>
          <w:w w:val="100"/>
          <w:position w:val="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2"/>
          <w:w w:val="100"/>
          <w:position w:val="0"/>
          <w:sz w:val="23"/>
          <w:szCs w:val="23"/>
        </w:rPr>
        <w:t>g</w:t>
      </w:r>
      <w:r>
        <w:rPr>
          <w:rFonts w:ascii="Times New Roman" w:hAnsi="Times New Roman" w:cs="Times New Roman" w:eastAsia="Times New Roman"/>
          <w:spacing w:val="3"/>
          <w:w w:val="100"/>
          <w:position w:val="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h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30" w:after="0" w:line="240" w:lineRule="auto"/>
        <w:ind w:left="3277" w:right="4952"/>
        <w:jc w:val="center"/>
        <w:rPr>
          <w:rFonts w:ascii="Times New Roman" w:hAnsi="Times New Roman" w:cs="Times New Roman" w:eastAsia="Times New Roman"/>
          <w:sz w:val="23"/>
          <w:szCs w:val="23"/>
        </w:rPr>
      </w:pPr>
      <w:r>
        <w:rPr/>
        <w:pict>
          <v:group style="position:absolute;margin-left:71.832985pt;margin-top:-20.990732pt;width:147.634472pt;height:63.994499pt;mso-position-horizontal-relative:page;mso-position-vertical-relative:paragraph;z-index:-12184" coordorigin="1437,-420" coordsize="2953,1280">
            <v:group style="position:absolute;left:1444;top:-413;width:2939;height:1266" coordorigin="1444,-413" coordsize="2939,1266">
              <v:shape style="position:absolute;left:1444;top:-413;width:2939;height:1266" coordorigin="1444,-413" coordsize="2939,1266" path="m4382,-413l1444,-413,1444,853,4382,853,4382,-413xe" filled="f" stroked="t" strokeweight=".6945pt" strokecolor="#000000">
                <v:path arrowok="t"/>
              </v:shape>
            </v:group>
            <v:group style="position:absolute;left:2654;top:-77;width:479;height:700" coordorigin="2654,-77" coordsize="479,700">
              <v:shape style="position:absolute;left:2654;top:-77;width:479;height:700" coordorigin="2654,-77" coordsize="479,700" path="m3133,272l3126,188,3106,112,3075,45,3035,-10,2986,-49,2913,-76,2893,-77,2874,-76,2800,-49,2752,-10,2712,45,2681,112,2661,188,2654,272,2655,301,2667,383,2690,457,2724,520,2767,570,2818,605,2893,623,2913,622,2986,595,3035,555,3075,500,3106,433,3126,356,3133,272xe" filled="f" stroked="t" strokeweight=".70922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pacing w:val="9"/>
          <w:w w:val="100"/>
          <w:sz w:val="23"/>
          <w:szCs w:val="23"/>
        </w:rPr>
        <w:t>W</w:t>
      </w:r>
      <w:r>
        <w:rPr>
          <w:rFonts w:ascii="Times New Roman" w:hAnsi="Times New Roman" w:cs="Times New Roman" w:eastAsia="Times New Roman"/>
          <w:spacing w:val="3"/>
          <w:w w:val="100"/>
          <w:sz w:val="23"/>
          <w:szCs w:val="23"/>
        </w:rPr>
        <w:t>i</w:t>
      </w:r>
      <w:r>
        <w:rPr>
          <w:rFonts w:ascii="Times New Roman" w:hAnsi="Times New Roman" w:cs="Times New Roman" w:eastAsia="Times New Roman"/>
          <w:spacing w:val="5"/>
          <w:w w:val="100"/>
          <w:sz w:val="23"/>
          <w:szCs w:val="23"/>
        </w:rPr>
        <w:t>d</w:t>
      </w:r>
      <w:r>
        <w:rPr>
          <w:rFonts w:ascii="Times New Roman" w:hAnsi="Times New Roman" w:cs="Times New Roman" w:eastAsia="Times New Roman"/>
          <w:spacing w:val="3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h</w:t>
      </w:r>
    </w:p>
    <w:p>
      <w:pPr>
        <w:spacing w:line="240" w:lineRule="auto" w:after="0"/>
        <w:jc w:val="center"/>
        <w:rPr>
          <w:rFonts w:ascii="Times New Roman" w:hAnsi="Times New Roman" w:cs="Times New Roman" w:eastAsia="Times New Roman"/>
          <w:sz w:val="23"/>
          <w:szCs w:val="23"/>
        </w:rPr>
        <w:sectPr>
          <w:type w:val="continuous"/>
          <w:pgSz w:w="11900" w:h="16840"/>
          <w:pgMar w:top="260" w:bottom="1040" w:left="1300" w:right="1680"/>
        </w:sectPr>
      </w:pPr>
    </w:p>
    <w:p>
      <w:pPr>
        <w:tabs>
          <w:tab w:pos="960" w:val="left"/>
        </w:tabs>
        <w:spacing w:before="50" w:after="0" w:line="240" w:lineRule="auto"/>
        <w:ind w:left="257" w:right="-2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5</w:t>
        <w:tab/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S</w:t>
      </w:r>
      <w:r>
        <w:rPr>
          <w:rFonts w:ascii="Arial" w:hAnsi="Arial" w:cs="Arial" w:eastAsia="Arial"/>
          <w:b/>
          <w:bCs/>
          <w:spacing w:val="-24"/>
          <w:w w:val="100"/>
          <w:sz w:val="32"/>
          <w:szCs w:val="32"/>
        </w:rPr>
        <w:t>TA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TUS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HANDLING</w:t>
      </w:r>
      <w:r>
        <w:rPr>
          <w:rFonts w:ascii="Arial" w:hAnsi="Arial" w:cs="Arial" w:eastAsia="Arial"/>
          <w:spacing w:val="0"/>
          <w:w w:val="100"/>
          <w:sz w:val="32"/>
          <w:szCs w:val="32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960" w:val="left"/>
        </w:tabs>
        <w:spacing w:before="0" w:after="0" w:line="240" w:lineRule="auto"/>
        <w:ind w:left="113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5.1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Introduction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1959" w:right="184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Section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describes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detail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individual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back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959" w:right="202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provided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2081" w:right="465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Code.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Mnemonic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name.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Status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Description.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Applicable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2081" w:right="348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Actions.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shows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possible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Mnemonic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" w:after="0" w:line="252" w:lineRule="exact"/>
        <w:ind w:left="1959" w:right="165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Names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throughout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Section,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their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types,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which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described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paragraph.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48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160" w:right="168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pict>
          <v:group style="position:absolute;margin-left:201.179993pt;margin-top:65.459999pt;width:27.48pt;height:172.74pt;mso-position-horizontal-relative:page;mso-position-vertical-relative:page;z-index:-12183" coordorigin="4024,1309" coordsize="550,3455">
            <v:shape style="position:absolute;left:4024;top:1309;width:550;height:3455" coordorigin="4024,1309" coordsize="550,3455" path="m4024,4764l4573,4764,4573,1309,4024,1309,4024,4764xe" filled="t" fillcolor="#C0C0C0" stroked="f">
              <v:path arrowok="t"/>
              <v:fill/>
            </v:shape>
            <w10:wrap type="none"/>
          </v:group>
        </w:pict>
      </w:r>
      <w:r>
        <w:rPr/>
        <w:pict>
          <v:group style="position:absolute;margin-left:241.919998pt;margin-top:65.459999pt;width:21.3pt;height:172.74pt;mso-position-horizontal-relative:page;mso-position-vertical-relative:page;z-index:-12182" coordorigin="4838,1309" coordsize="426,3455">
            <v:shape style="position:absolute;left:4838;top:1309;width:426;height:3455" coordorigin="4838,1309" coordsize="426,3455" path="m4838,4764l5264,4764,5264,1309,4838,1309,4838,4764xe" filled="t" fillcolor="#C0C0C0" stroked="f">
              <v:path arrowok="t"/>
              <v:fill/>
            </v:shape>
            <w10:wrap type="none"/>
          </v:group>
        </w:pict>
      </w:r>
      <w:r>
        <w:rPr/>
        <w:pict>
          <v:group style="position:absolute;margin-left:283.559998pt;margin-top:65.459999pt;width:21.3pt;height:172.74pt;mso-position-horizontal-relative:page;mso-position-vertical-relative:page;z-index:-12181" coordorigin="5671,1309" coordsize="426,3455">
            <v:shape style="position:absolute;left:5671;top:1309;width:426;height:3455" coordorigin="5671,1309" coordsize="426,3455" path="m5671,4764l6097,4764,6097,1309,5671,1309,5671,4764xe" filled="t" fillcolor="#C0C0C0" stroked="f">
              <v:path arrowok="t"/>
              <v:fill/>
            </v:shape>
            <w10:wrap type="none"/>
          </v:group>
        </w:pict>
      </w:r>
      <w:r>
        <w:rPr/>
        <w:pict>
          <v:group style="position:absolute;margin-left:326.100006pt;margin-top:65.459999pt;width:21.3pt;height:172.74pt;mso-position-horizontal-relative:page;mso-position-vertical-relative:page;z-index:-12180" coordorigin="6522,1309" coordsize="426,3455">
            <v:shape style="position:absolute;left:6522;top:1309;width:426;height:3455" coordorigin="6522,1309" coordsize="426,3455" path="m6522,4764l6948,4764,6948,1309,6522,1309,6522,4764xe" filled="t" fillcolor="#C0C0C0" stroked="f">
              <v:path arrowok="t"/>
              <v:fill/>
            </v:shape>
            <w10:wrap type="none"/>
          </v:group>
        </w:pict>
      </w:r>
      <w:r>
        <w:rPr/>
        <w:pict>
          <v:group style="position:absolute;margin-left:367.799988pt;margin-top:65.459999pt;width:21.24pt;height:172.74pt;mso-position-horizontal-relative:page;mso-position-vertical-relative:page;z-index:-12179" coordorigin="7356,1309" coordsize="425,3455">
            <v:shape style="position:absolute;left:7356;top:1309;width:425;height:3455" coordorigin="7356,1309" coordsize="425,3455" path="m7356,4764l7781,4764,7781,1309,7356,1309,7356,4764xe" filled="t" fillcolor="#C0C0C0" stroked="f">
              <v:path arrowok="t"/>
              <v:fill/>
            </v:shape>
            <w10:wrap type="none"/>
          </v:group>
        </w:pict>
      </w:r>
      <w:r>
        <w:rPr/>
        <w:pict>
          <v:group style="position:absolute;margin-left:410.339996pt;margin-top:65.459999pt;width:21.24pt;height:172.74pt;mso-position-horizontal-relative:page;mso-position-vertical-relative:page;z-index:-12178" coordorigin="8207,1309" coordsize="425,3455">
            <v:shape style="position:absolute;left:8207;top:1309;width:425;height:3455" coordorigin="8207,1309" coordsize="425,3455" path="m8207,4764l8632,4764,8632,1309,8207,1309,8207,4764xe" filled="t" fillcolor="#C0C0C0" stroked="f">
              <v:path arrowok="t"/>
              <v:fill/>
            </v:shape>
            <w10:wrap type="none"/>
          </v:group>
        </w:pict>
      </w:r>
      <w:r>
        <w:rPr/>
        <w:pict>
          <v:group style="position:absolute;margin-left:451.980011pt;margin-top:65.459999pt;width:21.3pt;height:172.74pt;mso-position-horizontal-relative:page;mso-position-vertical-relative:page;z-index:-12177" coordorigin="9040,1309" coordsize="426,3455">
            <v:shape style="position:absolute;left:9040;top:1309;width:426;height:3455" coordorigin="9040,1309" coordsize="426,3455" path="m9040,4764l9466,4764,9466,1309,9040,1309,9040,4764xe" filled="t" fillcolor="#C0C0C0" stroked="f">
              <v:path arrowok="t"/>
              <v:fill/>
            </v:shape>
            <w10:wrap type="none"/>
          </v:group>
        </w:pict>
      </w:r>
      <w:r>
        <w:rPr/>
        <w:pict>
          <v:group style="position:absolute;margin-left:71.760002pt;margin-top:64.959999pt;width:490.64pt;height:582.64pt;mso-position-horizontal-relative:page;mso-position-vertical-relative:page;z-index:-12176" coordorigin="1435,1299" coordsize="9813,11653">
            <v:group style="position:absolute;left:9926;top:1309;width:425;height:3455" coordorigin="9926,1309" coordsize="425,3455">
              <v:shape style="position:absolute;left:9926;top:1309;width:425;height:3455" coordorigin="9926,1309" coordsize="425,3455" path="m9926,4764l10351,4764,10351,1309,9926,1309,9926,4764xe" filled="t" fillcolor="#C0C0C0" stroked="f">
                <v:path arrowok="t"/>
                <v:fill/>
              </v:shape>
            </v:group>
            <v:group style="position:absolute;left:10334;top:1309;width:461;height:3455" coordorigin="10334,1309" coordsize="461,3455">
              <v:shape style="position:absolute;left:10334;top:1309;width:461;height:3455" coordorigin="10334,1309" coordsize="461,3455" path="m10334,4764l10795,4764,10795,1309,10334,1309,10334,4764xe" filled="t" fillcolor="#FFFFFF" stroked="f">
                <v:path arrowok="t"/>
                <v:fill/>
              </v:shape>
            </v:group>
            <v:group style="position:absolute;left:10795;top:1309;width:443;height:3455" coordorigin="10795,1309" coordsize="443,3455">
              <v:shape style="position:absolute;left:10795;top:1309;width:443;height:3455" coordorigin="10795,1309" coordsize="443,3455" path="m10795,4764l11238,4764,11238,1309,10795,1309,10795,4764xe" filled="t" fillcolor="#C0C0C0" stroked="f">
                <v:path arrowok="t"/>
                <v:fill/>
              </v:shape>
            </v:group>
            <v:group style="position:absolute;left:10334;top:4764;width:461;height:7871" coordorigin="10334,4764" coordsize="461,7871">
              <v:shape style="position:absolute;left:10334;top:4764;width:461;height:7871" coordorigin="10334,4764" coordsize="461,7871" path="m10334,12635l10795,12635,10795,4764,10334,4764,10334,12635xe" filled="t" fillcolor="#FFFFFF" stroked="f">
                <v:path arrowok="t"/>
                <v:fill/>
              </v:shape>
            </v:group>
            <v:group style="position:absolute;left:10334;top:12635;width:461;height:307" coordorigin="10334,12635" coordsize="461,307">
              <v:shape style="position:absolute;left:10334;top:12635;width:461;height:307" coordorigin="10334,12635" coordsize="461,307" path="m10334,12942l10795,12942,10795,12635,10334,12635,10334,12942xe" filled="t" fillcolor="#FFFFFF" stroked="f">
                <v:path arrowok="t"/>
                <v:fill/>
              </v:shape>
              <v:shape style="position:absolute;left:1435;top:8056;width:9803;height:20" type="#_x0000_t75">
                <v:imagedata r:id="rId18" o:title=""/>
              </v:shape>
              <v:shape style="position:absolute;left:1435;top:8854;width:9803;height:41" type="#_x0000_t75">
                <v:imagedata r:id="rId19" o:title="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40" w:after="0" w:line="307" w:lineRule="exact"/>
        <w:ind w:right="110"/>
        <w:jc w:val="right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250.936966pt;margin-top:-71.019089pt;width:29.922415pt;height:64.918993pt;mso-position-horizontal-relative:page;mso-position-vertical-relative:paragraph;z-index:-12175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28" w:lineRule="exact"/>
                    <w:ind w:left="20" w:right="-2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spacing w:val="-5"/>
                      <w:w w:val="102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 w:eastAsia="Arial"/>
                      <w:spacing w:val="9"/>
                      <w:w w:val="102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-21"/>
                      <w:w w:val="102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10"/>
                      <w:w w:val="102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0"/>
                      <w:w w:val="102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</w:r>
                </w:p>
                <w:p>
                  <w:pPr>
                    <w:spacing w:before="4" w:after="0" w:line="120" w:lineRule="exact"/>
                    <w:jc w:val="left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</w:r>
                </w:p>
                <w:p>
                  <w:pPr>
                    <w:spacing w:before="0" w:after="0" w:line="240" w:lineRule="auto"/>
                    <w:ind w:left="20" w:right="-51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spacing w:val="-7"/>
                      <w:w w:val="100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 w:eastAsia="Arial"/>
                      <w:spacing w:val="-12"/>
                      <w:w w:val="100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ve</w:t>
                  </w:r>
                  <w:r>
                    <w:rPr>
                      <w:rFonts w:ascii="Arial" w:hAnsi="Arial" w:cs="Arial" w:eastAsia="Arial"/>
                      <w:spacing w:val="5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02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 w:eastAsia="Arial"/>
                      <w:spacing w:val="9"/>
                      <w:w w:val="102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 w:eastAsia="Arial"/>
                      <w:spacing w:val="-7"/>
                      <w:w w:val="102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 w:eastAsia="Arial"/>
                      <w:spacing w:val="-5"/>
                      <w:w w:val="102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 w:eastAsia="Arial"/>
                      <w:spacing w:val="-11"/>
                      <w:w w:val="102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-7"/>
                      <w:w w:val="102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 w:eastAsia="Arial"/>
                      <w:spacing w:val="0"/>
                      <w:w w:val="102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9.936951pt;margin-top:-87.552963pt;width:12.222pt;height:81.452871pt;mso-position-horizontal-relative:page;mso-position-vertical-relative:paragraph;z-index:-12174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28" w:lineRule="exact"/>
                    <w:ind w:left="20" w:right="-51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spacing w:val="-25"/>
                      <w:w w:val="100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 w:eastAsia="Arial"/>
                      <w:spacing w:val="9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-12"/>
                      <w:w w:val="100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5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5"/>
                      <w:w w:val="100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 w:eastAsia="Arial"/>
                      <w:spacing w:val="9"/>
                      <w:w w:val="100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-21"/>
                      <w:w w:val="100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10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4"/>
                      <w:w w:val="100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-16"/>
                      <w:w w:val="100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10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4"/>
                      <w:w w:val="102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 w:eastAsia="Arial"/>
                      <w:spacing w:val="9"/>
                      <w:w w:val="102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0"/>
                      <w:w w:val="102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876892pt;margin-top:-110.274101pt;width:29.922415pt;height:104.174006pt;mso-position-horizontal-relative:page;mso-position-vertical-relative:paragraph;z-index:-12173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28" w:lineRule="exact"/>
                    <w:ind w:left="20" w:right="-51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spacing w:val="-5"/>
                      <w:w w:val="100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 w:eastAsia="Arial"/>
                      <w:spacing w:val="9"/>
                      <w:w w:val="100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 w:eastAsia="Arial"/>
                      <w:spacing w:val="-12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1"/>
                      <w:w w:val="100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 w:eastAsia="Arial"/>
                      <w:spacing w:val="16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5"/>
                      <w:w w:val="100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-12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-5"/>
                      <w:w w:val="100"/>
                      <w:sz w:val="20"/>
                      <w:szCs w:val="20"/>
                    </w:rPr>
                    <w:t>li</w:t>
                  </w:r>
                  <w:r>
                    <w:rPr>
                      <w:rFonts w:ascii="Arial" w:hAnsi="Arial" w:cs="Arial" w:eastAsia="Arial"/>
                      <w:spacing w:val="1"/>
                      <w:w w:val="100"/>
                      <w:sz w:val="20"/>
                      <w:szCs w:val="20"/>
                    </w:rPr>
                    <w:t>v</w:t>
                  </w:r>
                  <w:r>
                    <w:rPr>
                      <w:rFonts w:ascii="Arial" w:hAnsi="Arial" w:cs="Arial" w:eastAsia="Arial"/>
                      <w:spacing w:val="9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-7"/>
                      <w:w w:val="100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 w:eastAsia="Arial"/>
                      <w:spacing w:val="-12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11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4"/>
                      <w:w w:val="102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 w:eastAsia="Arial"/>
                      <w:spacing w:val="9"/>
                      <w:w w:val="102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 w:eastAsia="Arial"/>
                      <w:spacing w:val="-16"/>
                      <w:w w:val="102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9"/>
                      <w:w w:val="102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0"/>
                      <w:w w:val="102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</w:r>
                </w:p>
                <w:p>
                  <w:pPr>
                    <w:spacing w:before="4" w:after="0" w:line="120" w:lineRule="exact"/>
                    <w:jc w:val="left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</w:r>
                </w:p>
                <w:p>
                  <w:pPr>
                    <w:spacing w:before="0" w:after="0" w:line="240" w:lineRule="auto"/>
                    <w:ind w:left="20" w:right="-2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spacing w:val="-5"/>
                      <w:w w:val="100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 w:eastAsia="Arial"/>
                      <w:spacing w:val="-5"/>
                      <w:w w:val="100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 w:eastAsia="Arial"/>
                      <w:spacing w:val="9"/>
                      <w:w w:val="100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 w:eastAsia="Arial"/>
                      <w:spacing w:val="-21"/>
                      <w:w w:val="100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25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5"/>
                      <w:w w:val="102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 w:eastAsia="Arial"/>
                      <w:spacing w:val="9"/>
                      <w:w w:val="102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0"/>
                      <w:w w:val="102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1"/>
                      <w:w w:val="102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-12"/>
                      <w:w w:val="102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4"/>
                      <w:w w:val="102"/>
                      <w:sz w:val="20"/>
                      <w:szCs w:val="20"/>
                    </w:rPr>
                    <w:t>tte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2.876892pt;margin-top:-79.182373pt;width:12.222pt;height:73.082282pt;mso-position-horizontal-relative:page;mso-position-vertical-relative:paragraph;z-index:-12172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28" w:lineRule="exact"/>
                    <w:ind w:left="20" w:right="-51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spacing w:val="-16"/>
                      <w:w w:val="100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 w:eastAsia="Arial"/>
                      <w:spacing w:val="9"/>
                      <w:w w:val="100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 w:eastAsia="Arial"/>
                      <w:spacing w:val="-12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-11"/>
                      <w:w w:val="100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17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5"/>
                      <w:w w:val="102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 w:eastAsia="Arial"/>
                      <w:spacing w:val="-12"/>
                      <w:w w:val="102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0"/>
                      <w:w w:val="102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1"/>
                      <w:w w:val="102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9"/>
                      <w:w w:val="102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-16"/>
                      <w:w w:val="102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4"/>
                      <w:w w:val="102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0"/>
                      <w:w w:val="102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7.657043pt;margin-top:-67.591980pt;width:53.921627pt;height:61.491884pt;mso-position-horizontal-relative:page;mso-position-vertical-relative:paragraph;z-index:-12171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28" w:lineRule="exact"/>
                    <w:ind w:left="20" w:right="-2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spacing w:val="-5"/>
                      <w:w w:val="100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 w:eastAsia="Arial"/>
                      <w:spacing w:val="-12"/>
                      <w:w w:val="100"/>
                      <w:sz w:val="20"/>
                      <w:szCs w:val="20"/>
                    </w:rPr>
                    <w:t>ea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25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3"/>
                      <w:w w:val="102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14"/>
                      <w:w w:val="102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 w:eastAsia="Arial"/>
                      <w:spacing w:val="-12"/>
                      <w:w w:val="102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0"/>
                      <w:w w:val="102"/>
                      <w:sz w:val="20"/>
                      <w:szCs w:val="20"/>
                    </w:rPr>
                    <w:t>ce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</w:r>
                </w:p>
                <w:p>
                  <w:pPr>
                    <w:spacing w:before="8" w:after="0" w:line="170" w:lineRule="exact"/>
                    <w:jc w:val="left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</w:rPr>
                  </w:r>
                </w:p>
                <w:p>
                  <w:pPr>
                    <w:spacing w:before="0" w:after="0" w:line="240" w:lineRule="auto"/>
                    <w:ind w:left="20" w:right="-54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spacing w:val="-5"/>
                      <w:w w:val="100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 w:eastAsia="Arial"/>
                      <w:spacing w:val="9"/>
                      <w:w w:val="100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 w:eastAsia="Arial"/>
                      <w:spacing w:val="-12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1"/>
                      <w:w w:val="100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 w:eastAsia="Arial"/>
                      <w:spacing w:val="16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02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-12"/>
                      <w:w w:val="102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 w:eastAsia="Arial"/>
                      <w:spacing w:val="-7"/>
                      <w:w w:val="102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 w:eastAsia="Arial"/>
                      <w:spacing w:val="10"/>
                      <w:w w:val="102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 w:eastAsia="Arial"/>
                      <w:spacing w:val="-12"/>
                      <w:w w:val="102"/>
                      <w:sz w:val="20"/>
                      <w:szCs w:val="20"/>
                    </w:rPr>
                    <w:t>at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</w:r>
                </w:p>
                <w:p>
                  <w:pPr>
                    <w:spacing w:before="6" w:after="0" w:line="190" w:lineRule="exact"/>
                    <w:jc w:val="left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</w:r>
                </w:p>
                <w:p>
                  <w:pPr>
                    <w:spacing w:before="0" w:after="0" w:line="240" w:lineRule="auto"/>
                    <w:ind w:left="20" w:right="-2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spacing w:val="-5"/>
                      <w:w w:val="100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 w:eastAsia="Arial"/>
                      <w:spacing w:val="9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-12"/>
                      <w:w w:val="100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5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6"/>
                      <w:w w:val="100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 w:eastAsia="Arial"/>
                      <w:spacing w:val="-7"/>
                      <w:w w:val="100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 w:eastAsia="Arial"/>
                      <w:spacing w:val="-12"/>
                      <w:w w:val="100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 w:eastAsia="Arial"/>
                      <w:spacing w:val="3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4"/>
                      <w:w w:val="102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 w:eastAsia="Arial"/>
                      <w:spacing w:val="0"/>
                      <w:w w:val="102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0.596985pt;margin-top:-97.820473pt;width:12.222pt;height:91.720384pt;mso-position-horizontal-relative:page;mso-position-vertical-relative:paragraph;z-index:-12170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28" w:lineRule="exact"/>
                    <w:ind w:left="20" w:right="-51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spacing w:val="6"/>
                      <w:w w:val="100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-12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-12"/>
                      <w:w w:val="100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4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6"/>
                      <w:w w:val="100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-12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-5"/>
                      <w:w w:val="100"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f</w:t>
                  </w:r>
                  <w:r>
                    <w:rPr>
                      <w:rFonts w:ascii="Arial" w:hAnsi="Arial" w:cs="Arial" w:eastAsia="Arial"/>
                      <w:spacing w:val="17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00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-12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st</w:t>
                  </w:r>
                  <w:r>
                    <w:rPr>
                      <w:rFonts w:ascii="Arial" w:hAnsi="Arial" w:cs="Arial" w:eastAsia="Arial"/>
                      <w:spacing w:val="18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5"/>
                      <w:w w:val="102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-11"/>
                      <w:w w:val="102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4"/>
                      <w:w w:val="102"/>
                      <w:sz w:val="20"/>
                      <w:szCs w:val="20"/>
                    </w:rPr>
                    <w:t>ta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1.896545pt;margin-top:-85.293083pt;width:12.222pt;height:79.192994pt;mso-position-horizontal-relative:page;mso-position-vertical-relative:paragraph;z-index:-12169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28" w:lineRule="exact"/>
                    <w:ind w:left="20" w:right="-51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spacing w:val="-5"/>
                      <w:w w:val="100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 w:eastAsia="Arial"/>
                      <w:spacing w:val="-12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-11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9"/>
                      <w:w w:val="100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8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7"/>
                      <w:w w:val="102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 w:eastAsia="Arial"/>
                      <w:spacing w:val="-11"/>
                      <w:w w:val="102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0"/>
                      <w:w w:val="102"/>
                      <w:sz w:val="20"/>
                      <w:szCs w:val="20"/>
                    </w:rPr>
                    <w:t>ss</w:t>
                  </w:r>
                  <w:r>
                    <w:rPr>
                      <w:rFonts w:ascii="Arial" w:hAnsi="Arial" w:cs="Arial" w:eastAsia="Arial"/>
                      <w:spacing w:val="-12"/>
                      <w:w w:val="102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9"/>
                      <w:w w:val="102"/>
                      <w:sz w:val="20"/>
                      <w:szCs w:val="20"/>
                    </w:rPr>
                    <w:t>g</w:t>
                  </w:r>
                  <w:r>
                    <w:rPr>
                      <w:rFonts w:ascii="Arial" w:hAnsi="Arial" w:cs="Arial" w:eastAsia="Arial"/>
                      <w:spacing w:val="0"/>
                      <w:w w:val="102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4.036377pt;margin-top:-92.945763pt;width:12.222pt;height:86.845671pt;mso-position-horizontal-relative:page;mso-position-vertical-relative:paragraph;z-index:-12168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28" w:lineRule="exact"/>
                    <w:ind w:left="20" w:right="-51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spacing w:val="-5"/>
                      <w:w w:val="100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 w:eastAsia="Arial"/>
                      <w:spacing w:val="9"/>
                      <w:w w:val="100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 w:eastAsia="Arial"/>
                      <w:spacing w:val="-12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1"/>
                      <w:w w:val="100"/>
                      <w:sz w:val="20"/>
                      <w:szCs w:val="20"/>
                    </w:rPr>
                    <w:t>c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k</w:t>
                  </w:r>
                  <w:r>
                    <w:rPr>
                      <w:rFonts w:ascii="Arial" w:hAnsi="Arial" w:cs="Arial" w:eastAsia="Arial"/>
                      <w:spacing w:val="16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5"/>
                      <w:w w:val="100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 w:eastAsia="Arial"/>
                      <w:spacing w:val="-7"/>
                      <w:w w:val="100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-9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6"/>
                      <w:w w:val="102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4"/>
                      <w:w w:val="102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-12"/>
                      <w:w w:val="102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4"/>
                      <w:w w:val="102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-11"/>
                      <w:w w:val="102"/>
                      <w:sz w:val="20"/>
                      <w:szCs w:val="20"/>
                    </w:rPr>
                    <w:t>u</w:t>
                  </w:r>
                  <w:r>
                    <w:rPr>
                      <w:rFonts w:ascii="Arial" w:hAnsi="Arial" w:cs="Arial" w:eastAsia="Arial"/>
                      <w:spacing w:val="0"/>
                      <w:w w:val="102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5.335968pt;margin-top:-100.849739pt;width:12.222pt;height:94.749649pt;mso-position-horizontal-relative:page;mso-position-vertical-relative:paragraph;z-index:-12167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28" w:lineRule="exact"/>
                    <w:ind w:left="20" w:right="-51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spacing w:val="-5"/>
                      <w:w w:val="100"/>
                      <w:sz w:val="20"/>
                      <w:szCs w:val="20"/>
                    </w:rPr>
                    <w:t>Cl</w:t>
                  </w:r>
                  <w:r>
                    <w:rPr>
                      <w:rFonts w:ascii="Arial" w:hAnsi="Arial" w:cs="Arial" w:eastAsia="Arial"/>
                      <w:spacing w:val="9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-12"/>
                      <w:w w:val="100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 w:eastAsia="Arial"/>
                      <w:spacing w:val="10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5"/>
                      <w:w w:val="100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 w:eastAsia="Arial"/>
                      <w:spacing w:val="-12"/>
                      <w:w w:val="100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 w:eastAsia="Arial"/>
                      <w:spacing w:val="4"/>
                      <w:w w:val="100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3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02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-7"/>
                      <w:w w:val="102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 w:eastAsia="Arial"/>
                      <w:spacing w:val="9"/>
                      <w:w w:val="102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-12"/>
                      <w:w w:val="102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 w:eastAsia="Arial"/>
                      <w:spacing w:val="0"/>
                      <w:w w:val="102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-11"/>
                      <w:w w:val="102"/>
                      <w:sz w:val="20"/>
                      <w:szCs w:val="20"/>
                    </w:rPr>
                    <w:t>p</w:t>
                  </w:r>
                  <w:r>
                    <w:rPr>
                      <w:rFonts w:ascii="Arial" w:hAnsi="Arial" w:cs="Arial" w:eastAsia="Arial"/>
                      <w:spacing w:val="9"/>
                      <w:w w:val="102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 w:eastAsia="Arial"/>
                      <w:spacing w:val="-7"/>
                      <w:w w:val="102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 w:eastAsia="Arial"/>
                      <w:spacing w:val="0"/>
                      <w:w w:val="102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8.376343pt;margin-top:-55.658485pt;width:12.222pt;height:49.558393pt;mso-position-horizontal-relative:page;mso-position-vertical-relative:paragraph;z-index:-12166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28" w:lineRule="exact"/>
                    <w:ind w:left="20" w:right="-51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spacing w:val="-5"/>
                      <w:w w:val="100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 w:eastAsia="Arial"/>
                      <w:spacing w:val="-12"/>
                      <w:w w:val="100"/>
                      <w:sz w:val="20"/>
                      <w:szCs w:val="20"/>
                    </w:rPr>
                    <w:t>ea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25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5"/>
                      <w:w w:val="102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-12"/>
                      <w:w w:val="102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4"/>
                      <w:w w:val="102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0"/>
                      <w:w w:val="102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0.516174pt;margin-top:-54.64344pt;width:12.222pt;height:48.543348pt;mso-position-horizontal-relative:page;mso-position-vertical-relative:paragraph;z-index:-12165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28" w:lineRule="exact"/>
                    <w:ind w:left="20" w:right="-51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spacing w:val="-9"/>
                      <w:w w:val="100"/>
                      <w:sz w:val="20"/>
                      <w:szCs w:val="20"/>
                    </w:rPr>
                    <w:t>W</w:t>
                  </w:r>
                  <w:r>
                    <w:rPr>
                      <w:rFonts w:ascii="Arial" w:hAnsi="Arial" w:cs="Arial" w:eastAsia="Arial"/>
                      <w:spacing w:val="-7"/>
                      <w:w w:val="100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 w:eastAsia="Arial"/>
                      <w:spacing w:val="-5"/>
                      <w:w w:val="100"/>
                      <w:sz w:val="20"/>
                      <w:szCs w:val="20"/>
                    </w:rPr>
                    <w:t>i</w:t>
                  </w:r>
                  <w:r>
                    <w:rPr>
                      <w:rFonts w:ascii="Arial" w:hAnsi="Arial" w:cs="Arial" w:eastAsia="Arial"/>
                      <w:spacing w:val="4"/>
                      <w:w w:val="100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4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5"/>
                      <w:w w:val="102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-12"/>
                      <w:w w:val="102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4"/>
                      <w:w w:val="102"/>
                      <w:sz w:val="20"/>
                      <w:szCs w:val="20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0"/>
                      <w:w w:val="102"/>
                      <w:sz w:val="20"/>
                      <w:szCs w:val="20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spacing w:val="-30"/>
          <w:w w:val="100"/>
          <w:position w:val="-5"/>
          <w:sz w:val="20"/>
          <w:szCs w:val="20"/>
        </w:rPr>
        <w:t>X</w:t>
      </w:r>
      <w:r>
        <w:rPr>
          <w:rFonts w:ascii="Arial" w:hAnsi="Arial" w:cs="Arial" w:eastAsia="Arial"/>
          <w:spacing w:val="-9"/>
          <w:w w:val="100"/>
          <w:position w:val="-5"/>
          <w:sz w:val="20"/>
          <w:szCs w:val="20"/>
        </w:rPr>
        <w:t>’</w:t>
      </w:r>
      <w:r>
        <w:rPr>
          <w:rFonts w:ascii="Arial" w:hAnsi="Arial" w:cs="Arial" w:eastAsia="Arial"/>
          <w:spacing w:val="-25"/>
          <w:w w:val="100"/>
          <w:position w:val="-5"/>
          <w:sz w:val="20"/>
          <w:szCs w:val="20"/>
        </w:rPr>
        <w:t>3</w:t>
      </w:r>
      <w:r>
        <w:rPr>
          <w:rFonts w:ascii="Arial" w:hAnsi="Arial" w:cs="Arial" w:eastAsia="Arial"/>
          <w:spacing w:val="0"/>
          <w:w w:val="100"/>
          <w:position w:val="-5"/>
          <w:sz w:val="20"/>
          <w:szCs w:val="20"/>
        </w:rPr>
        <w:t>0</w:t>
      </w:r>
      <w:r>
        <w:rPr>
          <w:rFonts w:ascii="Arial" w:hAnsi="Arial" w:cs="Arial" w:eastAsia="Arial"/>
          <w:spacing w:val="15"/>
          <w:w w:val="100"/>
          <w:position w:val="-5"/>
          <w:sz w:val="20"/>
          <w:szCs w:val="20"/>
        </w:rPr>
        <w:t> </w:t>
      </w:r>
      <w:r>
        <w:rPr>
          <w:rFonts w:ascii="Arial" w:hAnsi="Arial" w:cs="Arial" w:eastAsia="Arial"/>
          <w:spacing w:val="-12"/>
          <w:w w:val="100"/>
          <w:position w:val="-5"/>
          <w:sz w:val="20"/>
          <w:szCs w:val="20"/>
        </w:rPr>
        <w:t>X</w:t>
      </w:r>
      <w:r>
        <w:rPr>
          <w:rFonts w:ascii="Arial" w:hAnsi="Arial" w:cs="Arial" w:eastAsia="Arial"/>
          <w:spacing w:val="-11"/>
          <w:w w:val="100"/>
          <w:position w:val="-5"/>
          <w:sz w:val="20"/>
          <w:szCs w:val="20"/>
        </w:rPr>
        <w:t>’</w:t>
      </w:r>
      <w:r>
        <w:rPr>
          <w:rFonts w:ascii="Arial" w:hAnsi="Arial" w:cs="Arial" w:eastAsia="Arial"/>
          <w:spacing w:val="-25"/>
          <w:w w:val="100"/>
          <w:position w:val="-5"/>
          <w:sz w:val="20"/>
          <w:szCs w:val="20"/>
        </w:rPr>
        <w:t>3</w:t>
      </w:r>
      <w:r>
        <w:rPr>
          <w:rFonts w:ascii="Arial" w:hAnsi="Arial" w:cs="Arial" w:eastAsia="Arial"/>
          <w:spacing w:val="0"/>
          <w:w w:val="100"/>
          <w:position w:val="-5"/>
          <w:sz w:val="20"/>
          <w:szCs w:val="20"/>
        </w:rPr>
        <w:t>2</w:t>
      </w:r>
      <w:r>
        <w:rPr>
          <w:rFonts w:ascii="Arial" w:hAnsi="Arial" w:cs="Arial" w:eastAsia="Arial"/>
          <w:spacing w:val="16"/>
          <w:w w:val="100"/>
          <w:position w:val="-5"/>
          <w:sz w:val="20"/>
          <w:szCs w:val="20"/>
        </w:rPr>
        <w:t> </w:t>
      </w:r>
      <w:r>
        <w:rPr>
          <w:rFonts w:ascii="Arial" w:hAnsi="Arial" w:cs="Arial" w:eastAsia="Arial"/>
          <w:spacing w:val="-31"/>
          <w:w w:val="100"/>
          <w:position w:val="-5"/>
          <w:sz w:val="20"/>
          <w:szCs w:val="20"/>
        </w:rPr>
        <w:t>X</w:t>
      </w:r>
      <w:r>
        <w:rPr>
          <w:rFonts w:ascii="Arial" w:hAnsi="Arial" w:cs="Arial" w:eastAsia="Arial"/>
          <w:spacing w:val="9"/>
          <w:w w:val="100"/>
          <w:position w:val="-5"/>
          <w:sz w:val="20"/>
          <w:szCs w:val="20"/>
        </w:rPr>
        <w:t>’</w:t>
      </w:r>
      <w:r>
        <w:rPr>
          <w:rFonts w:ascii="Arial" w:hAnsi="Arial" w:cs="Arial" w:eastAsia="Arial"/>
          <w:spacing w:val="-25"/>
          <w:w w:val="100"/>
          <w:position w:val="-5"/>
          <w:sz w:val="20"/>
          <w:szCs w:val="20"/>
        </w:rPr>
        <w:t>3</w:t>
      </w:r>
      <w:r>
        <w:rPr>
          <w:rFonts w:ascii="Arial" w:hAnsi="Arial" w:cs="Arial" w:eastAsia="Arial"/>
          <w:spacing w:val="0"/>
          <w:w w:val="100"/>
          <w:position w:val="-5"/>
          <w:sz w:val="20"/>
          <w:szCs w:val="20"/>
        </w:rPr>
        <w:t>5</w:t>
      </w:r>
      <w:r>
        <w:rPr>
          <w:rFonts w:ascii="Arial" w:hAnsi="Arial" w:cs="Arial" w:eastAsia="Arial"/>
          <w:spacing w:val="15"/>
          <w:w w:val="100"/>
          <w:position w:val="-5"/>
          <w:sz w:val="20"/>
          <w:szCs w:val="20"/>
        </w:rPr>
        <w:t> </w:t>
      </w:r>
      <w:r>
        <w:rPr>
          <w:rFonts w:ascii="Arial" w:hAnsi="Arial" w:cs="Arial" w:eastAsia="Arial"/>
          <w:spacing w:val="-30"/>
          <w:w w:val="100"/>
          <w:position w:val="-5"/>
          <w:sz w:val="20"/>
          <w:szCs w:val="20"/>
        </w:rPr>
        <w:t>X</w:t>
      </w:r>
      <w:r>
        <w:rPr>
          <w:rFonts w:ascii="Arial" w:hAnsi="Arial" w:cs="Arial" w:eastAsia="Arial"/>
          <w:spacing w:val="-4"/>
          <w:w w:val="100"/>
          <w:position w:val="-5"/>
          <w:sz w:val="20"/>
          <w:szCs w:val="20"/>
        </w:rPr>
        <w:t>'</w:t>
      </w:r>
      <w:r>
        <w:rPr>
          <w:rFonts w:ascii="Arial" w:hAnsi="Arial" w:cs="Arial" w:eastAsia="Arial"/>
          <w:spacing w:val="-7"/>
          <w:w w:val="100"/>
          <w:position w:val="-5"/>
          <w:sz w:val="20"/>
          <w:szCs w:val="20"/>
        </w:rPr>
        <w:t>3</w:t>
      </w:r>
      <w:r>
        <w:rPr>
          <w:rFonts w:ascii="Arial" w:hAnsi="Arial" w:cs="Arial" w:eastAsia="Arial"/>
          <w:spacing w:val="0"/>
          <w:w w:val="100"/>
          <w:position w:val="-5"/>
          <w:sz w:val="20"/>
          <w:szCs w:val="20"/>
        </w:rPr>
        <w:t>6</w:t>
      </w:r>
      <w:r>
        <w:rPr>
          <w:rFonts w:ascii="Arial" w:hAnsi="Arial" w:cs="Arial" w:eastAsia="Arial"/>
          <w:spacing w:val="16"/>
          <w:w w:val="100"/>
          <w:position w:val="-5"/>
          <w:sz w:val="20"/>
          <w:szCs w:val="20"/>
        </w:rPr>
        <w:t> </w:t>
      </w:r>
      <w:r>
        <w:rPr>
          <w:rFonts w:ascii="Arial" w:hAnsi="Arial" w:cs="Arial" w:eastAsia="Arial"/>
          <w:spacing w:val="-31"/>
          <w:w w:val="100"/>
          <w:position w:val="-5"/>
          <w:sz w:val="20"/>
          <w:szCs w:val="20"/>
        </w:rPr>
        <w:t>X</w:t>
      </w:r>
      <w:r>
        <w:rPr>
          <w:rFonts w:ascii="Arial" w:hAnsi="Arial" w:cs="Arial" w:eastAsia="Arial"/>
          <w:spacing w:val="-9"/>
          <w:w w:val="100"/>
          <w:position w:val="-5"/>
          <w:sz w:val="20"/>
          <w:szCs w:val="20"/>
        </w:rPr>
        <w:t>’</w:t>
      </w:r>
      <w:r>
        <w:rPr>
          <w:rFonts w:ascii="Arial" w:hAnsi="Arial" w:cs="Arial" w:eastAsia="Arial"/>
          <w:spacing w:val="-25"/>
          <w:w w:val="100"/>
          <w:position w:val="-5"/>
          <w:sz w:val="20"/>
          <w:szCs w:val="20"/>
        </w:rPr>
        <w:t>3</w:t>
      </w:r>
      <w:r>
        <w:rPr>
          <w:rFonts w:ascii="Arial" w:hAnsi="Arial" w:cs="Arial" w:eastAsia="Arial"/>
          <w:spacing w:val="0"/>
          <w:w w:val="100"/>
          <w:position w:val="-5"/>
          <w:sz w:val="20"/>
          <w:szCs w:val="20"/>
        </w:rPr>
        <w:t>7</w:t>
      </w:r>
      <w:r>
        <w:rPr>
          <w:rFonts w:ascii="Arial" w:hAnsi="Arial" w:cs="Arial" w:eastAsia="Arial"/>
          <w:spacing w:val="16"/>
          <w:w w:val="100"/>
          <w:position w:val="-5"/>
          <w:sz w:val="20"/>
          <w:szCs w:val="20"/>
        </w:rPr>
        <w:t> </w:t>
      </w:r>
      <w:r>
        <w:rPr>
          <w:rFonts w:ascii="Arial" w:hAnsi="Arial" w:cs="Arial" w:eastAsia="Arial"/>
          <w:spacing w:val="-13"/>
          <w:w w:val="100"/>
          <w:position w:val="-5"/>
          <w:sz w:val="20"/>
          <w:szCs w:val="20"/>
        </w:rPr>
        <w:t>X</w:t>
      </w:r>
      <w:r>
        <w:rPr>
          <w:rFonts w:ascii="Arial" w:hAnsi="Arial" w:cs="Arial" w:eastAsia="Arial"/>
          <w:spacing w:val="-9"/>
          <w:w w:val="100"/>
          <w:position w:val="-5"/>
          <w:sz w:val="20"/>
          <w:szCs w:val="20"/>
        </w:rPr>
        <w:t>’</w:t>
      </w:r>
      <w:r>
        <w:rPr>
          <w:rFonts w:ascii="Arial" w:hAnsi="Arial" w:cs="Arial" w:eastAsia="Arial"/>
          <w:spacing w:val="-26"/>
          <w:w w:val="100"/>
          <w:position w:val="-5"/>
          <w:sz w:val="20"/>
          <w:szCs w:val="20"/>
        </w:rPr>
        <w:t>3</w:t>
      </w:r>
      <w:r>
        <w:rPr>
          <w:rFonts w:ascii="Arial" w:hAnsi="Arial" w:cs="Arial" w:eastAsia="Arial"/>
          <w:spacing w:val="0"/>
          <w:w w:val="100"/>
          <w:position w:val="-5"/>
          <w:sz w:val="20"/>
          <w:szCs w:val="20"/>
        </w:rPr>
        <w:t>8</w:t>
      </w:r>
      <w:r>
        <w:rPr>
          <w:rFonts w:ascii="Arial" w:hAnsi="Arial" w:cs="Arial" w:eastAsia="Arial"/>
          <w:spacing w:val="16"/>
          <w:w w:val="100"/>
          <w:position w:val="-5"/>
          <w:sz w:val="20"/>
          <w:szCs w:val="20"/>
        </w:rPr>
        <w:t> </w:t>
      </w:r>
      <w:r>
        <w:rPr>
          <w:rFonts w:ascii="Arial" w:hAnsi="Arial" w:cs="Arial" w:eastAsia="Arial"/>
          <w:spacing w:val="-30"/>
          <w:w w:val="100"/>
          <w:position w:val="-5"/>
          <w:sz w:val="20"/>
          <w:szCs w:val="20"/>
        </w:rPr>
        <w:t>X</w:t>
      </w:r>
      <w:r>
        <w:rPr>
          <w:rFonts w:ascii="Arial" w:hAnsi="Arial" w:cs="Arial" w:eastAsia="Arial"/>
          <w:spacing w:val="7"/>
          <w:w w:val="100"/>
          <w:position w:val="-5"/>
          <w:sz w:val="20"/>
          <w:szCs w:val="20"/>
        </w:rPr>
        <w:t>’</w:t>
      </w:r>
      <w:r>
        <w:rPr>
          <w:rFonts w:ascii="Arial" w:hAnsi="Arial" w:cs="Arial" w:eastAsia="Arial"/>
          <w:spacing w:val="-25"/>
          <w:w w:val="100"/>
          <w:position w:val="-5"/>
          <w:sz w:val="20"/>
          <w:szCs w:val="20"/>
        </w:rPr>
        <w:t>3</w:t>
      </w:r>
      <w:r>
        <w:rPr>
          <w:rFonts w:ascii="Arial" w:hAnsi="Arial" w:cs="Arial" w:eastAsia="Arial"/>
          <w:spacing w:val="0"/>
          <w:w w:val="100"/>
          <w:position w:val="-5"/>
          <w:sz w:val="20"/>
          <w:szCs w:val="20"/>
        </w:rPr>
        <w:t>9</w:t>
      </w:r>
      <w:r>
        <w:rPr>
          <w:rFonts w:ascii="Arial" w:hAnsi="Arial" w:cs="Arial" w:eastAsia="Arial"/>
          <w:spacing w:val="-2"/>
          <w:w w:val="100"/>
          <w:position w:val="-5"/>
          <w:sz w:val="20"/>
          <w:szCs w:val="20"/>
        </w:rPr>
        <w:t> </w:t>
      </w:r>
      <w:r>
        <w:rPr>
          <w:rFonts w:ascii="Arial" w:hAnsi="Arial" w:cs="Arial" w:eastAsia="Arial"/>
          <w:spacing w:val="-13"/>
          <w:w w:val="100"/>
          <w:position w:val="-5"/>
          <w:sz w:val="20"/>
          <w:szCs w:val="20"/>
        </w:rPr>
        <w:t>X</w:t>
      </w:r>
      <w:r>
        <w:rPr>
          <w:rFonts w:ascii="Arial" w:hAnsi="Arial" w:cs="Arial" w:eastAsia="Arial"/>
          <w:spacing w:val="-9"/>
          <w:w w:val="100"/>
          <w:position w:val="-5"/>
          <w:sz w:val="20"/>
          <w:szCs w:val="20"/>
        </w:rPr>
        <w:t>’</w:t>
      </w:r>
      <w:r>
        <w:rPr>
          <w:rFonts w:ascii="Arial" w:hAnsi="Arial" w:cs="Arial" w:eastAsia="Arial"/>
          <w:spacing w:val="-25"/>
          <w:w w:val="100"/>
          <w:position w:val="-5"/>
          <w:sz w:val="20"/>
          <w:szCs w:val="20"/>
        </w:rPr>
        <w:t>3</w:t>
      </w:r>
      <w:r>
        <w:rPr>
          <w:rFonts w:ascii="Arial" w:hAnsi="Arial" w:cs="Arial" w:eastAsia="Arial"/>
          <w:spacing w:val="0"/>
          <w:w w:val="100"/>
          <w:position w:val="-5"/>
          <w:sz w:val="20"/>
          <w:szCs w:val="20"/>
        </w:rPr>
        <w:t>A</w:t>
      </w:r>
      <w:r>
        <w:rPr>
          <w:rFonts w:ascii="Arial" w:hAnsi="Arial" w:cs="Arial" w:eastAsia="Arial"/>
          <w:spacing w:val="10"/>
          <w:w w:val="100"/>
          <w:position w:val="-5"/>
          <w:sz w:val="20"/>
          <w:szCs w:val="20"/>
        </w:rPr>
        <w:t> </w:t>
      </w:r>
      <w:r>
        <w:rPr>
          <w:rFonts w:ascii="Arial" w:hAnsi="Arial" w:cs="Arial" w:eastAsia="Arial"/>
          <w:spacing w:val="-30"/>
          <w:w w:val="100"/>
          <w:position w:val="-5"/>
          <w:sz w:val="20"/>
          <w:szCs w:val="20"/>
        </w:rPr>
        <w:t>X</w:t>
      </w:r>
      <w:r>
        <w:rPr>
          <w:rFonts w:ascii="Arial" w:hAnsi="Arial" w:cs="Arial" w:eastAsia="Arial"/>
          <w:spacing w:val="-11"/>
          <w:w w:val="100"/>
          <w:position w:val="-5"/>
          <w:sz w:val="20"/>
          <w:szCs w:val="20"/>
        </w:rPr>
        <w:t>’</w:t>
      </w:r>
      <w:r>
        <w:rPr>
          <w:rFonts w:ascii="Arial" w:hAnsi="Arial" w:cs="Arial" w:eastAsia="Arial"/>
          <w:spacing w:val="-25"/>
          <w:w w:val="100"/>
          <w:position w:val="-5"/>
          <w:sz w:val="20"/>
          <w:szCs w:val="20"/>
        </w:rPr>
        <w:t>4</w:t>
      </w:r>
      <w:r>
        <w:rPr>
          <w:rFonts w:ascii="Arial" w:hAnsi="Arial" w:cs="Arial" w:eastAsia="Arial"/>
          <w:spacing w:val="0"/>
          <w:w w:val="100"/>
          <w:position w:val="-5"/>
          <w:sz w:val="20"/>
          <w:szCs w:val="20"/>
        </w:rPr>
        <w:t>1</w:t>
      </w:r>
      <w:r>
        <w:rPr>
          <w:rFonts w:ascii="Arial" w:hAnsi="Arial" w:cs="Arial" w:eastAsia="Arial"/>
          <w:spacing w:val="16"/>
          <w:w w:val="100"/>
          <w:position w:val="-5"/>
          <w:sz w:val="20"/>
          <w:szCs w:val="20"/>
        </w:rPr>
        <w:t> </w:t>
      </w:r>
      <w:r>
        <w:rPr>
          <w:rFonts w:ascii="Arial" w:hAnsi="Arial" w:cs="Arial" w:eastAsia="Arial"/>
          <w:spacing w:val="-13"/>
          <w:w w:val="100"/>
          <w:position w:val="-5"/>
          <w:sz w:val="20"/>
          <w:szCs w:val="20"/>
        </w:rPr>
        <w:t>X</w:t>
      </w:r>
      <w:r>
        <w:rPr>
          <w:rFonts w:ascii="Arial" w:hAnsi="Arial" w:cs="Arial" w:eastAsia="Arial"/>
          <w:spacing w:val="-9"/>
          <w:w w:val="100"/>
          <w:position w:val="-5"/>
          <w:sz w:val="20"/>
          <w:szCs w:val="20"/>
        </w:rPr>
        <w:t>’</w:t>
      </w:r>
      <w:r>
        <w:rPr>
          <w:rFonts w:ascii="Arial" w:hAnsi="Arial" w:cs="Arial" w:eastAsia="Arial"/>
          <w:spacing w:val="-25"/>
          <w:w w:val="100"/>
          <w:position w:val="-5"/>
          <w:sz w:val="20"/>
          <w:szCs w:val="20"/>
        </w:rPr>
        <w:t>4</w:t>
      </w:r>
      <w:r>
        <w:rPr>
          <w:rFonts w:ascii="Arial" w:hAnsi="Arial" w:cs="Arial" w:eastAsia="Arial"/>
          <w:spacing w:val="0"/>
          <w:w w:val="100"/>
          <w:position w:val="-5"/>
          <w:sz w:val="20"/>
          <w:szCs w:val="20"/>
        </w:rPr>
        <w:t>7</w:t>
      </w:r>
      <w:r>
        <w:rPr>
          <w:rFonts w:ascii="Arial" w:hAnsi="Arial" w:cs="Arial" w:eastAsia="Arial"/>
          <w:spacing w:val="16"/>
          <w:w w:val="100"/>
          <w:position w:val="-5"/>
          <w:sz w:val="20"/>
          <w:szCs w:val="20"/>
        </w:rPr>
        <w:t> </w:t>
      </w:r>
      <w:r>
        <w:rPr>
          <w:rFonts w:ascii="Arial" w:hAnsi="Arial" w:cs="Arial" w:eastAsia="Arial"/>
          <w:spacing w:val="-31"/>
          <w:w w:val="100"/>
          <w:position w:val="-5"/>
          <w:sz w:val="20"/>
          <w:szCs w:val="20"/>
        </w:rPr>
        <w:t>X</w:t>
      </w:r>
      <w:r>
        <w:rPr>
          <w:rFonts w:ascii="Arial" w:hAnsi="Arial" w:cs="Arial" w:eastAsia="Arial"/>
          <w:spacing w:val="-9"/>
          <w:w w:val="100"/>
          <w:position w:val="-5"/>
          <w:sz w:val="20"/>
          <w:szCs w:val="20"/>
        </w:rPr>
        <w:t>’</w:t>
      </w:r>
      <w:r>
        <w:rPr>
          <w:rFonts w:ascii="Arial" w:hAnsi="Arial" w:cs="Arial" w:eastAsia="Arial"/>
          <w:spacing w:val="-25"/>
          <w:w w:val="100"/>
          <w:position w:val="-5"/>
          <w:sz w:val="20"/>
          <w:szCs w:val="20"/>
        </w:rPr>
        <w:t>4</w:t>
      </w:r>
      <w:r>
        <w:rPr>
          <w:rFonts w:ascii="Arial" w:hAnsi="Arial" w:cs="Arial" w:eastAsia="Arial"/>
          <w:spacing w:val="0"/>
          <w:w w:val="100"/>
          <w:position w:val="-5"/>
          <w:sz w:val="20"/>
          <w:szCs w:val="20"/>
        </w:rPr>
        <w:t>B</w:t>
      </w:r>
      <w:r>
        <w:rPr>
          <w:rFonts w:ascii="Arial" w:hAnsi="Arial" w:cs="Arial" w:eastAsia="Arial"/>
          <w:spacing w:val="28"/>
          <w:w w:val="100"/>
          <w:position w:val="-5"/>
          <w:sz w:val="20"/>
          <w:szCs w:val="20"/>
        </w:rPr>
        <w:t> </w:t>
      </w:r>
      <w:r>
        <w:rPr>
          <w:rFonts w:ascii="Arial" w:hAnsi="Arial" w:cs="Arial" w:eastAsia="Arial"/>
          <w:spacing w:val="-31"/>
          <w:w w:val="100"/>
          <w:position w:val="-5"/>
          <w:sz w:val="20"/>
          <w:szCs w:val="20"/>
        </w:rPr>
        <w:t>X</w:t>
      </w:r>
      <w:r>
        <w:rPr>
          <w:rFonts w:ascii="Arial" w:hAnsi="Arial" w:cs="Arial" w:eastAsia="Arial"/>
          <w:spacing w:val="-3"/>
          <w:w w:val="100"/>
          <w:position w:val="-5"/>
          <w:sz w:val="20"/>
          <w:szCs w:val="20"/>
        </w:rPr>
        <w:t>'</w:t>
      </w:r>
      <w:r>
        <w:rPr>
          <w:rFonts w:ascii="Arial" w:hAnsi="Arial" w:cs="Arial" w:eastAsia="Arial"/>
          <w:spacing w:val="-25"/>
          <w:w w:val="100"/>
          <w:position w:val="-5"/>
          <w:sz w:val="20"/>
          <w:szCs w:val="20"/>
        </w:rPr>
        <w:t>5</w:t>
      </w:r>
      <w:r>
        <w:rPr>
          <w:rFonts w:ascii="Arial" w:hAnsi="Arial" w:cs="Arial" w:eastAsia="Arial"/>
          <w:spacing w:val="0"/>
          <w:w w:val="100"/>
          <w:position w:val="-5"/>
          <w:sz w:val="20"/>
          <w:szCs w:val="20"/>
        </w:rPr>
        <w:t>1</w:t>
      </w:r>
      <w:r>
        <w:rPr>
          <w:rFonts w:ascii="Arial" w:hAnsi="Arial" w:cs="Arial" w:eastAsia="Arial"/>
          <w:spacing w:val="50"/>
          <w:w w:val="100"/>
          <w:position w:val="-5"/>
          <w:sz w:val="20"/>
          <w:szCs w:val="20"/>
        </w:rPr>
        <w:t> </w:t>
      </w:r>
      <w:r>
        <w:rPr>
          <w:rFonts w:ascii="Arial" w:hAnsi="Arial" w:cs="Arial" w:eastAsia="Arial"/>
          <w:spacing w:val="-30"/>
          <w:w w:val="100"/>
          <w:position w:val="-5"/>
          <w:sz w:val="20"/>
          <w:szCs w:val="20"/>
        </w:rPr>
        <w:t>X</w:t>
      </w:r>
      <w:r>
        <w:rPr>
          <w:rFonts w:ascii="Arial" w:hAnsi="Arial" w:cs="Arial" w:eastAsia="Arial"/>
          <w:spacing w:val="-11"/>
          <w:w w:val="100"/>
          <w:position w:val="-5"/>
          <w:sz w:val="20"/>
          <w:szCs w:val="20"/>
        </w:rPr>
        <w:t>’</w:t>
      </w:r>
      <w:r>
        <w:rPr>
          <w:rFonts w:ascii="Arial" w:hAnsi="Arial" w:cs="Arial" w:eastAsia="Arial"/>
          <w:spacing w:val="-25"/>
          <w:w w:val="100"/>
          <w:position w:val="-5"/>
          <w:sz w:val="20"/>
          <w:szCs w:val="20"/>
        </w:rPr>
        <w:t>5</w:t>
      </w:r>
      <w:r>
        <w:rPr>
          <w:rFonts w:ascii="Arial" w:hAnsi="Arial" w:cs="Arial" w:eastAsia="Arial"/>
          <w:spacing w:val="0"/>
          <w:w w:val="100"/>
          <w:position w:val="-5"/>
          <w:sz w:val="20"/>
          <w:szCs w:val="20"/>
        </w:rPr>
        <w:t>2</w:t>
      </w:r>
      <w:r>
        <w:rPr>
          <w:rFonts w:ascii="Arial" w:hAnsi="Arial" w:cs="Arial" w:eastAsia="Arial"/>
          <w:spacing w:val="35"/>
          <w:w w:val="100"/>
          <w:position w:val="-5"/>
          <w:sz w:val="20"/>
          <w:szCs w:val="20"/>
        </w:rPr>
        <w:t> </w:t>
      </w:r>
      <w:r>
        <w:rPr>
          <w:rFonts w:ascii="Arial" w:hAnsi="Arial" w:cs="Arial" w:eastAsia="Arial"/>
          <w:spacing w:val="-13"/>
          <w:w w:val="100"/>
          <w:position w:val="6"/>
          <w:sz w:val="20"/>
          <w:szCs w:val="20"/>
        </w:rPr>
        <w:t>X</w:t>
      </w:r>
      <w:r>
        <w:rPr>
          <w:rFonts w:ascii="Arial" w:hAnsi="Arial" w:cs="Arial" w:eastAsia="Arial"/>
          <w:spacing w:val="-21"/>
          <w:w w:val="100"/>
          <w:position w:val="6"/>
          <w:sz w:val="20"/>
          <w:szCs w:val="20"/>
        </w:rPr>
        <w:t>'</w:t>
      </w:r>
      <w:r>
        <w:rPr>
          <w:rFonts w:ascii="Arial" w:hAnsi="Arial" w:cs="Arial" w:eastAsia="Arial"/>
          <w:spacing w:val="-7"/>
          <w:w w:val="100"/>
          <w:position w:val="6"/>
          <w:sz w:val="20"/>
          <w:szCs w:val="20"/>
        </w:rPr>
        <w:t>5</w:t>
      </w:r>
      <w:r>
        <w:rPr>
          <w:rFonts w:ascii="Arial" w:hAnsi="Arial" w:cs="Arial" w:eastAsia="Arial"/>
          <w:spacing w:val="0"/>
          <w:w w:val="100"/>
          <w:position w:val="6"/>
          <w:sz w:val="20"/>
          <w:szCs w:val="20"/>
        </w:rPr>
        <w:t>2</w:t>
      </w:r>
      <w:r>
        <w:rPr>
          <w:rFonts w:ascii="Arial" w:hAnsi="Arial" w:cs="Arial" w:eastAsia="Arial"/>
          <w:spacing w:val="51"/>
          <w:w w:val="100"/>
          <w:position w:val="6"/>
          <w:sz w:val="20"/>
          <w:szCs w:val="20"/>
        </w:rPr>
        <w:t> </w:t>
      </w:r>
      <w:r>
        <w:rPr>
          <w:rFonts w:ascii="Arial" w:hAnsi="Arial" w:cs="Arial" w:eastAsia="Arial"/>
          <w:spacing w:val="-31"/>
          <w:w w:val="102"/>
          <w:position w:val="6"/>
          <w:sz w:val="20"/>
          <w:szCs w:val="20"/>
        </w:rPr>
        <w:t>X</w:t>
      </w:r>
      <w:r>
        <w:rPr>
          <w:rFonts w:ascii="Arial" w:hAnsi="Arial" w:cs="Arial" w:eastAsia="Arial"/>
          <w:spacing w:val="-3"/>
          <w:w w:val="102"/>
          <w:position w:val="6"/>
          <w:sz w:val="20"/>
          <w:szCs w:val="20"/>
        </w:rPr>
        <w:t>'</w:t>
      </w:r>
      <w:r>
        <w:rPr>
          <w:rFonts w:ascii="Arial" w:hAnsi="Arial" w:cs="Arial" w:eastAsia="Arial"/>
          <w:spacing w:val="-25"/>
          <w:w w:val="102"/>
          <w:position w:val="6"/>
          <w:sz w:val="20"/>
          <w:szCs w:val="20"/>
        </w:rPr>
        <w:t>5</w:t>
      </w:r>
      <w:r>
        <w:rPr>
          <w:rFonts w:ascii="Arial" w:hAnsi="Arial" w:cs="Arial" w:eastAsia="Arial"/>
          <w:spacing w:val="0"/>
          <w:w w:val="102"/>
          <w:position w:val="6"/>
          <w:sz w:val="20"/>
          <w:szCs w:val="20"/>
        </w:rPr>
        <w:t>7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</w:r>
    </w:p>
    <w:p>
      <w:pPr>
        <w:spacing w:before="0" w:after="0" w:line="165" w:lineRule="exact"/>
        <w:ind w:right="110"/>
        <w:jc w:val="righ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-13"/>
          <w:w w:val="100"/>
          <w:position w:val="1"/>
          <w:sz w:val="20"/>
          <w:szCs w:val="20"/>
        </w:rPr>
        <w:t>X</w:t>
      </w:r>
      <w:r>
        <w:rPr>
          <w:rFonts w:ascii="Arial" w:hAnsi="Arial" w:cs="Arial" w:eastAsia="Arial"/>
          <w:spacing w:val="-21"/>
          <w:w w:val="100"/>
          <w:position w:val="1"/>
          <w:sz w:val="20"/>
          <w:szCs w:val="20"/>
        </w:rPr>
        <w:t>'</w:t>
      </w:r>
      <w:r>
        <w:rPr>
          <w:rFonts w:ascii="Arial" w:hAnsi="Arial" w:cs="Arial" w:eastAsia="Arial"/>
          <w:spacing w:val="-7"/>
          <w:w w:val="100"/>
          <w:position w:val="1"/>
          <w:sz w:val="20"/>
          <w:szCs w:val="20"/>
        </w:rPr>
        <w:t>4</w:t>
      </w:r>
      <w:r>
        <w:rPr>
          <w:rFonts w:ascii="Arial" w:hAnsi="Arial" w:cs="Arial" w:eastAsia="Arial"/>
          <w:spacing w:val="0"/>
          <w:w w:val="100"/>
          <w:position w:val="1"/>
          <w:sz w:val="20"/>
          <w:szCs w:val="20"/>
        </w:rPr>
        <w:t>4</w:t>
      </w:r>
      <w:r>
        <w:rPr>
          <w:rFonts w:ascii="Arial" w:hAnsi="Arial" w:cs="Arial" w:eastAsia="Arial"/>
          <w:spacing w:val="51"/>
          <w:w w:val="100"/>
          <w:position w:val="1"/>
          <w:sz w:val="20"/>
          <w:szCs w:val="20"/>
        </w:rPr>
        <w:t> </w:t>
      </w:r>
      <w:r>
        <w:rPr>
          <w:rFonts w:ascii="Arial" w:hAnsi="Arial" w:cs="Arial" w:eastAsia="Arial"/>
          <w:spacing w:val="-31"/>
          <w:w w:val="102"/>
          <w:position w:val="1"/>
          <w:sz w:val="20"/>
          <w:szCs w:val="20"/>
        </w:rPr>
        <w:t>X</w:t>
      </w:r>
      <w:r>
        <w:rPr>
          <w:rFonts w:ascii="Arial" w:hAnsi="Arial" w:cs="Arial" w:eastAsia="Arial"/>
          <w:spacing w:val="-3"/>
          <w:w w:val="102"/>
          <w:position w:val="1"/>
          <w:sz w:val="20"/>
          <w:szCs w:val="20"/>
        </w:rPr>
        <w:t>'</w:t>
      </w:r>
      <w:r>
        <w:rPr>
          <w:rFonts w:ascii="Arial" w:hAnsi="Arial" w:cs="Arial" w:eastAsia="Arial"/>
          <w:spacing w:val="-25"/>
          <w:w w:val="102"/>
          <w:position w:val="1"/>
          <w:sz w:val="20"/>
          <w:szCs w:val="20"/>
        </w:rPr>
        <w:t>4</w:t>
      </w:r>
      <w:r>
        <w:rPr>
          <w:rFonts w:ascii="Arial" w:hAnsi="Arial" w:cs="Arial" w:eastAsia="Arial"/>
          <w:spacing w:val="0"/>
          <w:w w:val="102"/>
          <w:position w:val="1"/>
          <w:sz w:val="20"/>
          <w:szCs w:val="20"/>
        </w:rPr>
        <w:t>4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tabs>
          <w:tab w:pos="4120" w:val="left"/>
          <w:tab w:pos="4540" w:val="left"/>
          <w:tab w:pos="4960" w:val="left"/>
          <w:tab w:pos="5380" w:val="left"/>
          <w:tab w:pos="5800" w:val="left"/>
          <w:tab w:pos="6220" w:val="left"/>
          <w:tab w:pos="6660" w:val="left"/>
          <w:tab w:pos="7060" w:val="left"/>
          <w:tab w:pos="7460" w:val="left"/>
          <w:tab w:pos="7880" w:val="left"/>
          <w:tab w:pos="8340" w:val="left"/>
          <w:tab w:pos="8780" w:val="left"/>
        </w:tabs>
        <w:spacing w:before="0" w:after="0" w:line="226" w:lineRule="exact"/>
        <w:ind w:left="3698" w:right="-2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0</w:t>
      </w:r>
      <w:r>
        <w:rPr>
          <w:rFonts w:ascii="Arial" w:hAnsi="Arial" w:cs="Arial" w:eastAsia="Arial"/>
          <w:spacing w:val="-53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ab/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2</w:t>
      </w:r>
      <w:r>
        <w:rPr>
          <w:rFonts w:ascii="Arial" w:hAnsi="Arial" w:cs="Arial" w:eastAsia="Arial"/>
          <w:spacing w:val="-53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ab/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5</w:t>
      </w:r>
      <w:r>
        <w:rPr>
          <w:rFonts w:ascii="Arial" w:hAnsi="Arial" w:cs="Arial" w:eastAsia="Arial"/>
          <w:spacing w:val="-53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ab/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6</w:t>
      </w:r>
      <w:r>
        <w:rPr>
          <w:rFonts w:ascii="Arial" w:hAnsi="Arial" w:cs="Arial" w:eastAsia="Arial"/>
          <w:spacing w:val="-53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ab/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7</w:t>
      </w:r>
      <w:r>
        <w:rPr>
          <w:rFonts w:ascii="Arial" w:hAnsi="Arial" w:cs="Arial" w:eastAsia="Arial"/>
          <w:spacing w:val="-53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ab/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8</w:t>
      </w:r>
      <w:r>
        <w:rPr>
          <w:rFonts w:ascii="Arial" w:hAnsi="Arial" w:cs="Arial" w:eastAsia="Arial"/>
          <w:spacing w:val="-53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ab/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9</w:t>
      </w:r>
      <w:r>
        <w:rPr>
          <w:rFonts w:ascii="Arial" w:hAnsi="Arial" w:cs="Arial" w:eastAsia="Arial"/>
          <w:spacing w:val="-53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ab/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:</w:t>
      </w:r>
      <w:r>
        <w:rPr>
          <w:rFonts w:ascii="Arial" w:hAnsi="Arial" w:cs="Arial" w:eastAsia="Arial"/>
          <w:spacing w:val="-54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ab/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cs="Arial" w:eastAsia="Arial"/>
          <w:spacing w:val="-53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ab/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G</w:t>
      </w:r>
      <w:r>
        <w:rPr>
          <w:rFonts w:ascii="Arial" w:hAnsi="Arial" w:cs="Arial" w:eastAsia="Arial"/>
          <w:spacing w:val="-52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ab/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K</w:t>
      </w:r>
      <w:r>
        <w:rPr>
          <w:rFonts w:ascii="Arial" w:hAnsi="Arial" w:cs="Arial" w:eastAsia="Arial"/>
          <w:spacing w:val="-53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ab/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Q</w:t>
      </w:r>
      <w:r>
        <w:rPr>
          <w:rFonts w:ascii="Arial" w:hAnsi="Arial" w:cs="Arial" w:eastAsia="Arial"/>
          <w:spacing w:val="-52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ab/>
      </w:r>
      <w:r>
        <w:rPr>
          <w:rFonts w:ascii="Arial" w:hAnsi="Arial" w:cs="Arial" w:eastAsia="Arial"/>
          <w:spacing w:val="0"/>
          <w:w w:val="102"/>
          <w:position w:val="0"/>
          <w:sz w:val="20"/>
          <w:szCs w:val="20"/>
        </w:rPr>
        <w:t>0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</w:r>
    </w:p>
    <w:p>
      <w:pPr>
        <w:spacing w:before="5" w:after="0" w:line="40" w:lineRule="exact"/>
        <w:jc w:val="left"/>
        <w:rPr>
          <w:sz w:val="4"/>
          <w:szCs w:val="4"/>
        </w:rPr>
      </w:pPr>
      <w:r>
        <w:rPr>
          <w:sz w:val="4"/>
          <w:szCs w:val="4"/>
        </w:rPr>
      </w:r>
    </w:p>
    <w:tbl>
      <w:tblPr>
        <w:tblW w:w="0" w:type="auto"/>
        <w:jc w:val="left"/>
        <w:tblInd w:w="11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266" w:hRule="exact"/>
        </w:trPr>
        <w:tc>
          <w:tcPr>
            <w:tcW w:w="2588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30"/>
                <w:w w:val="100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cc</w:t>
            </w:r>
            <w:r>
              <w:rPr>
                <w:rFonts w:ascii="Arial" w:hAnsi="Arial" w:cs="Arial" w:eastAsia="Arial"/>
                <w:spacing w:val="-8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ss</w:t>
            </w:r>
            <w:r>
              <w:rPr>
                <w:rFonts w:ascii="Arial" w:hAnsi="Arial" w:cs="Arial" w:eastAsia="Arial"/>
                <w:spacing w:val="-22"/>
                <w:w w:val="100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7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4"/>
                <w:w w:val="102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29"/>
                <w:w w:val="102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-27"/>
                <w:w w:val="102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-8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nd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sz w:val="20"/>
                <w:szCs w:val="20"/>
              </w:rPr>
              <w:t>30'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89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8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8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61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3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76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65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Lo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ascii="Arial" w:hAnsi="Arial" w:cs="Arial" w:eastAsia="Arial"/>
                <w:spacing w:val="-19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8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31"/>
                <w:w w:val="102"/>
                <w:sz w:val="20"/>
                <w:szCs w:val="20"/>
              </w:rPr>
              <w:t>v</w:t>
            </w:r>
            <w:r>
              <w:rPr>
                <w:rFonts w:ascii="Arial" w:hAnsi="Arial" w:cs="Arial" w:eastAsia="Arial"/>
                <w:spacing w:val="-7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9"/>
                <w:w w:val="102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sz w:val="20"/>
                <w:szCs w:val="20"/>
              </w:rPr>
              <w:t>31'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89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66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30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29"/>
                <w:w w:val="100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p</w:t>
            </w:r>
            <w:r>
              <w:rPr>
                <w:rFonts w:ascii="Arial" w:hAnsi="Arial" w:cs="Arial" w:eastAsia="Arial"/>
                <w:spacing w:val="-22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ascii="Arial" w:hAnsi="Arial" w:cs="Arial" w:eastAsia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4"/>
                <w:w w:val="102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13"/>
                <w:w w:val="102"/>
                <w:sz w:val="20"/>
                <w:szCs w:val="20"/>
              </w:rPr>
              <w:t>ss</w:t>
            </w:r>
            <w:r>
              <w:rPr>
                <w:rFonts w:ascii="Arial" w:hAnsi="Arial" w:cs="Arial" w:eastAsia="Arial"/>
                <w:spacing w:val="-8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21"/>
                <w:w w:val="102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4"/>
                <w:w w:val="102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21" w:after="0" w:line="223" w:lineRule="exact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position w:val="0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position w:val="0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position w:val="0"/>
                <w:sz w:val="20"/>
                <w:szCs w:val="20"/>
              </w:rPr>
              <w:t>32'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89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65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7"/>
                <w:w w:val="100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-26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h</w:t>
            </w:r>
            <w:r>
              <w:rPr>
                <w:rFonts w:ascii="Arial" w:hAnsi="Arial" w:cs="Arial" w:eastAsia="Arial"/>
                <w:spacing w:val="-9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8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7"/>
                <w:w w:val="102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pe</w:t>
            </w:r>
            <w:r>
              <w:rPr>
                <w:rFonts w:ascii="Arial" w:hAnsi="Arial" w:cs="Arial" w:eastAsia="Arial"/>
                <w:spacing w:val="-8"/>
                <w:w w:val="102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ed.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21" w:after="0" w:line="221" w:lineRule="exact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position w:val="0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position w:val="0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position w:val="0"/>
                <w:sz w:val="20"/>
                <w:szCs w:val="20"/>
              </w:rPr>
              <w:t>33'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87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3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1"/>
                <w:w w:val="100"/>
                <w:sz w:val="20"/>
                <w:szCs w:val="20"/>
              </w:rPr>
              <w:t>j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-4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ascii="Arial" w:hAnsi="Arial" w:cs="Arial" w:eastAsia="Arial"/>
                <w:spacing w:val="6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4"/>
                <w:w w:val="102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3"/>
                <w:w w:val="102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26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3"/>
                <w:w w:val="102"/>
                <w:sz w:val="20"/>
                <w:szCs w:val="20"/>
              </w:rPr>
              <w:t>s.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21" w:after="0" w:line="223" w:lineRule="exact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position w:val="0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position w:val="0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position w:val="0"/>
                <w:sz w:val="20"/>
                <w:szCs w:val="20"/>
              </w:rPr>
              <w:t>34'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4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65" w:hRule="exact"/>
        </w:trPr>
        <w:tc>
          <w:tcPr>
            <w:tcW w:w="2588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3"/>
                <w:w w:val="100"/>
                <w:sz w:val="20"/>
                <w:szCs w:val="20"/>
              </w:rPr>
              <w:t>D</w:t>
            </w:r>
            <w:r>
              <w:rPr>
                <w:rFonts w:ascii="Arial" w:hAnsi="Arial" w:cs="Arial" w:eastAsia="Arial"/>
                <w:spacing w:val="-11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v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5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3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8"/>
                <w:w w:val="102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7"/>
                <w:w w:val="102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9"/>
                <w:w w:val="102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26"/>
                <w:w w:val="102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14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sz w:val="20"/>
                <w:szCs w:val="20"/>
              </w:rPr>
              <w:t>35'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0" w:after="0" w:line="224" w:lineRule="exact"/>
              <w:ind w:left="89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0" w:after="0" w:line="224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0" w:after="0" w:line="224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8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0" w:after="0" w:line="224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66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18"/>
                <w:w w:val="100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11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9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15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6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4"/>
                <w:w w:val="102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26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9"/>
                <w:w w:val="102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ee</w:t>
            </w:r>
            <w:r>
              <w:rPr>
                <w:rFonts w:ascii="Arial" w:hAnsi="Arial" w:cs="Arial" w:eastAsia="Arial"/>
                <w:spacing w:val="-7"/>
                <w:w w:val="102"/>
                <w:sz w:val="20"/>
                <w:szCs w:val="20"/>
              </w:rPr>
              <w:t>d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sz w:val="20"/>
                <w:szCs w:val="20"/>
              </w:rPr>
              <w:t>36'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6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65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18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15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an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11"/>
                <w:w w:val="100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-11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9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3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5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14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8"/>
                <w:w w:val="102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14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sz w:val="20"/>
                <w:szCs w:val="20"/>
              </w:rPr>
              <w:t>37'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7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89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76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66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1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7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9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ascii="Arial" w:hAnsi="Arial" w:cs="Arial" w:eastAsia="Arial"/>
                <w:spacing w:val="-21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4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11"/>
                <w:w w:val="100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ascii="Arial" w:hAnsi="Arial" w:cs="Arial" w:eastAsia="Arial"/>
                <w:spacing w:val="-14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14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41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-8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27"/>
                <w:w w:val="100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ascii="Arial" w:hAnsi="Arial" w:cs="Arial" w:eastAsia="Arial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30"/>
                <w:w w:val="102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8"/>
                <w:w w:val="102"/>
                <w:sz w:val="20"/>
                <w:szCs w:val="20"/>
              </w:rPr>
              <w:t>q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21" w:after="0" w:line="223" w:lineRule="exact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position w:val="0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position w:val="0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position w:val="0"/>
                <w:sz w:val="20"/>
                <w:szCs w:val="20"/>
              </w:rPr>
              <w:t>38'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89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76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6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34" w:after="0" w:line="240" w:lineRule="auto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13"/>
                <w:w w:val="102"/>
                <w:sz w:val="20"/>
                <w:szCs w:val="20"/>
              </w:rPr>
              <w:t>J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-30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1"/>
                <w:w w:val="102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28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3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4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20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7"/>
                <w:w w:val="102"/>
                <w:sz w:val="20"/>
                <w:szCs w:val="20"/>
              </w:rPr>
              <w:t>Q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7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11"/>
                <w:w w:val="102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9"/>
                <w:w w:val="102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4"/>
                <w:w w:val="102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spacing w:val="-9"/>
                <w:w w:val="102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42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sz w:val="20"/>
                <w:szCs w:val="20"/>
              </w:rPr>
              <w:t>39'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34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34" w:after="0" w:line="240" w:lineRule="auto"/>
              <w:ind w:left="89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3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3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3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3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34" w:after="0" w:line="240" w:lineRule="auto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3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307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34" w:after="0" w:line="240" w:lineRule="auto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3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12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P</w:t>
            </w:r>
            <w:r>
              <w:rPr>
                <w:rFonts w:ascii="Arial" w:hAnsi="Arial" w:cs="Arial" w:eastAsia="Arial"/>
                <w:spacing w:val="-15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P</w:t>
            </w:r>
            <w:r>
              <w:rPr>
                <w:rFonts w:ascii="Arial" w:hAnsi="Arial" w:cs="Arial" w:eastAsia="Arial"/>
                <w:spacing w:val="-14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26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ascii="Arial" w:hAnsi="Arial" w:cs="Arial" w:eastAsia="Arial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4"/>
                <w:w w:val="102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13"/>
                <w:w w:val="102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21" w:after="0" w:line="240" w:lineRule="auto"/>
              <w:ind w:left="71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13"/>
                <w:w w:val="102"/>
                <w:sz w:val="20"/>
                <w:szCs w:val="20"/>
              </w:rPr>
              <w:t>X'</w:t>
            </w:r>
            <w:r>
              <w:rPr>
                <w:rFonts w:ascii="Arial" w:hAnsi="Arial" w:cs="Arial" w:eastAsia="Arial"/>
                <w:b/>
                <w:bCs/>
                <w:spacing w:val="-8"/>
                <w:w w:val="102"/>
                <w:sz w:val="20"/>
                <w:szCs w:val="20"/>
              </w:rPr>
              <w:t>3</w:t>
            </w:r>
            <w:r>
              <w:rPr>
                <w:rFonts w:ascii="Arial" w:hAnsi="Arial" w:cs="Arial" w:eastAsia="Arial"/>
                <w:b/>
                <w:bCs/>
                <w:spacing w:val="-41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b/>
                <w:bCs/>
                <w:spacing w:val="0"/>
                <w:w w:val="102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34" w:after="0" w:line="240" w:lineRule="auto"/>
              <w:ind w:left="106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: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3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3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3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34" w:after="0" w:line="240" w:lineRule="auto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34" w:after="0" w:line="240" w:lineRule="auto"/>
              <w:ind w:left="176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1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3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V</w:t>
            </w:r>
            <w:r>
              <w:rPr>
                <w:rFonts w:ascii="Arial" w:hAnsi="Arial" w:cs="Arial" w:eastAsia="Arial"/>
                <w:spacing w:val="-32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4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31"/>
                <w:w w:val="102"/>
                <w:sz w:val="20"/>
                <w:szCs w:val="20"/>
              </w:rPr>
              <w:t>P</w:t>
            </w:r>
            <w:r>
              <w:rPr>
                <w:rFonts w:ascii="Arial" w:hAnsi="Arial" w:cs="Arial" w:eastAsia="Arial"/>
                <w:spacing w:val="-14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8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33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8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30"/>
                <w:w w:val="100"/>
                <w:sz w:val="20"/>
                <w:szCs w:val="20"/>
              </w:rPr>
              <w:t>P</w:t>
            </w:r>
            <w:r>
              <w:rPr>
                <w:rFonts w:ascii="Arial" w:hAnsi="Arial" w:cs="Arial" w:eastAsia="Arial"/>
                <w:spacing w:val="-15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8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ascii="Arial" w:hAnsi="Arial" w:cs="Arial" w:eastAsia="Arial"/>
                <w:spacing w:val="-19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4"/>
                <w:w w:val="102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13"/>
                <w:w w:val="102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>
            <w:pPr>
              <w:spacing w:before="1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-13"/>
                <w:w w:val="102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8"/>
                <w:w w:val="102"/>
                <w:sz w:val="20"/>
                <w:szCs w:val="20"/>
              </w:rPr>
              <w:t>3</w:t>
            </w:r>
            <w:r>
              <w:rPr>
                <w:rFonts w:ascii="Arial" w:hAnsi="Arial" w:cs="Arial" w:eastAsia="Arial"/>
                <w:b/>
                <w:bCs/>
                <w:spacing w:val="-18"/>
                <w:w w:val="102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b/>
                <w:bCs/>
                <w:spacing w:val="0"/>
                <w:w w:val="102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?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89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61" w:hRule="exact"/>
        </w:trPr>
        <w:tc>
          <w:tcPr>
            <w:tcW w:w="2588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8" w:after="0" w:line="230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18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20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9"/>
                <w:w w:val="102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7"/>
                <w:w w:val="102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y</w:t>
            </w:r>
            <w:r>
              <w:rPr>
                <w:rFonts w:ascii="Arial" w:hAnsi="Arial" w:cs="Arial" w:eastAsia="Arial"/>
                <w:spacing w:val="-34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3"/>
                <w:w w:val="102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8"/>
                <w:w w:val="102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21"/>
                <w:w w:val="102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8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33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7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q.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5" w:after="0" w:line="223" w:lineRule="exact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position w:val="0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position w:val="0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position w:val="0"/>
                <w:sz w:val="20"/>
                <w:szCs w:val="20"/>
              </w:rPr>
              <w:t>42'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8" w:after="0" w:line="230" w:lineRule="exact"/>
              <w:ind w:left="71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7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8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5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44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65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13"/>
                <w:w w:val="102"/>
                <w:sz w:val="20"/>
                <w:szCs w:val="20"/>
              </w:rPr>
              <w:t>J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-30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1"/>
                <w:w w:val="102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28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3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4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20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8"/>
                <w:w w:val="100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spacing w:val="-8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ed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8"/>
                <w:w w:val="102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15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7"/>
                <w:w w:val="102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31"/>
                <w:w w:val="102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7"/>
                <w:w w:val="102"/>
                <w:sz w:val="20"/>
                <w:szCs w:val="20"/>
              </w:rPr>
              <w:t>p</w:t>
            </w:r>
            <w:r>
              <w:rPr>
                <w:rFonts w:ascii="Arial" w:hAnsi="Arial" w:cs="Arial" w:eastAsia="Arial"/>
                <w:spacing w:val="-26"/>
                <w:w w:val="102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14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21" w:after="0" w:line="221" w:lineRule="exact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position w:val="0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position w:val="0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position w:val="0"/>
                <w:sz w:val="20"/>
                <w:szCs w:val="20"/>
              </w:rPr>
              <w:t>43'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71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89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75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3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1"/>
                <w:w w:val="100"/>
                <w:sz w:val="20"/>
                <w:szCs w:val="20"/>
              </w:rPr>
              <w:t>j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31"/>
                <w:w w:val="100"/>
                <w:sz w:val="20"/>
                <w:szCs w:val="20"/>
              </w:rPr>
              <w:t>V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11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31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9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11"/>
                <w:w w:val="100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36"/>
                <w:w w:val="102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spacing w:val="-7"/>
                <w:w w:val="102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11"/>
                <w:w w:val="102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9"/>
                <w:w w:val="102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>
            <w:pPr>
              <w:spacing w:before="21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sz w:val="20"/>
                <w:szCs w:val="20"/>
              </w:rPr>
              <w:t>44'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71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89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77" w:hRule="exact"/>
        </w:trPr>
        <w:tc>
          <w:tcPr>
            <w:tcW w:w="2588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5" w:after="0" w:line="240" w:lineRule="auto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3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15"/>
                <w:w w:val="100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4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1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8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3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26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4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8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8"/>
                <w:w w:val="102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11"/>
                <w:w w:val="102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9"/>
                <w:w w:val="102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8"/>
                <w:w w:val="102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14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2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sz w:val="20"/>
                <w:szCs w:val="20"/>
              </w:rPr>
              <w:t>45'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5" w:after="0" w:line="240" w:lineRule="auto"/>
              <w:ind w:left="71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5" w:after="0" w:line="240" w:lineRule="auto"/>
              <w:ind w:left="9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5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5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5" w:after="0" w:line="240" w:lineRule="auto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5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5" w:after="0" w:line="240" w:lineRule="auto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3" w:type="dxa"/>
            <w:tcBorders>
              <w:top w:val="nil" w:sz="6" w:space="0" w:color="auto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5" w:after="0" w:line="240" w:lineRule="auto"/>
              <w:ind w:left="176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66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7"/>
                <w:w w:val="100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-26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9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19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9"/>
                <w:w w:val="100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22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9"/>
                <w:w w:val="102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9"/>
                <w:w w:val="102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11"/>
                <w:w w:val="102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7"/>
                <w:w w:val="102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15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sz w:val="20"/>
                <w:szCs w:val="20"/>
              </w:rPr>
              <w:t>46'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30" w:lineRule="exact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30" w:lineRule="exact"/>
              <w:ind w:left="9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30" w:lineRule="exact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65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3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4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20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34"/>
                <w:w w:val="100"/>
                <w:sz w:val="20"/>
                <w:szCs w:val="20"/>
              </w:rPr>
              <w:t>Q</w:t>
            </w:r>
            <w:r>
              <w:rPr>
                <w:rFonts w:ascii="Arial" w:hAnsi="Arial" w:cs="Arial" w:eastAsia="Arial"/>
                <w:spacing w:val="-8"/>
                <w:w w:val="100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9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11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4"/>
                <w:w w:val="100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spacing w:val="-9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8"/>
                <w:w w:val="102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au</w:t>
            </w:r>
            <w:r>
              <w:rPr>
                <w:rFonts w:ascii="Arial" w:hAnsi="Arial" w:cs="Arial" w:eastAsia="Arial"/>
                <w:spacing w:val="-11"/>
                <w:w w:val="102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4"/>
                <w:w w:val="102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y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sz w:val="20"/>
                <w:szCs w:val="20"/>
              </w:rPr>
              <w:t>49'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06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9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66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30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3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spacing w:val="19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spacing w:val="-9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en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8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5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2"/>
                <w:w w:val="102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spacing w:val="-7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9"/>
                <w:w w:val="102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11"/>
                <w:w w:val="102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3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21" w:after="0" w:line="223" w:lineRule="exact"/>
              <w:ind w:left="71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13"/>
                <w:w w:val="102"/>
                <w:position w:val="0"/>
                <w:sz w:val="20"/>
                <w:szCs w:val="20"/>
              </w:rPr>
              <w:t>X'</w:t>
            </w:r>
            <w:r>
              <w:rPr>
                <w:rFonts w:ascii="Arial" w:hAnsi="Arial" w:cs="Arial" w:eastAsia="Arial"/>
                <w:b/>
                <w:bCs/>
                <w:spacing w:val="-8"/>
                <w:w w:val="102"/>
                <w:position w:val="0"/>
                <w:sz w:val="20"/>
                <w:szCs w:val="20"/>
              </w:rPr>
              <w:t>4</w:t>
            </w:r>
            <w:r>
              <w:rPr>
                <w:rFonts w:ascii="Arial" w:hAnsi="Arial" w:cs="Arial" w:eastAsia="Arial"/>
                <w:b/>
                <w:bCs/>
                <w:spacing w:val="-41"/>
                <w:w w:val="102"/>
                <w:position w:val="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b/>
                <w:bCs/>
                <w:spacing w:val="0"/>
                <w:w w:val="102"/>
                <w:position w:val="0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30" w:lineRule="exact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J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30" w:lineRule="exact"/>
              <w:ind w:left="9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30" w:lineRule="exact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65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3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4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9"/>
                <w:w w:val="102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28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4"/>
                <w:w w:val="100"/>
                <w:sz w:val="20"/>
                <w:szCs w:val="20"/>
              </w:rPr>
              <w:t>D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9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7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31"/>
                <w:w w:val="100"/>
                <w:sz w:val="20"/>
                <w:szCs w:val="20"/>
              </w:rPr>
              <w:t>v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5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ascii="Arial" w:hAnsi="Arial" w:cs="Arial" w:eastAsia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36"/>
                <w:w w:val="102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7"/>
                <w:w w:val="102"/>
                <w:sz w:val="20"/>
                <w:szCs w:val="20"/>
              </w:rPr>
              <w:t>h</w:t>
            </w:r>
            <w:r>
              <w:rPr>
                <w:rFonts w:ascii="Arial" w:hAnsi="Arial" w:cs="Arial" w:eastAsia="Arial"/>
                <w:spacing w:val="-15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8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21" w:after="0" w:line="221" w:lineRule="exact"/>
              <w:ind w:left="71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13"/>
                <w:w w:val="102"/>
                <w:position w:val="0"/>
                <w:sz w:val="20"/>
                <w:szCs w:val="20"/>
              </w:rPr>
              <w:t>X'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position w:val="0"/>
                <w:sz w:val="20"/>
                <w:szCs w:val="20"/>
              </w:rPr>
              <w:t>4</w:t>
            </w:r>
            <w:r>
              <w:rPr>
                <w:rFonts w:ascii="Arial" w:hAnsi="Arial" w:cs="Arial" w:eastAsia="Arial"/>
                <w:b/>
                <w:bCs/>
                <w:spacing w:val="-24"/>
                <w:w w:val="102"/>
                <w:position w:val="0"/>
                <w:sz w:val="20"/>
                <w:szCs w:val="20"/>
              </w:rPr>
              <w:t>D</w:t>
            </w:r>
            <w:r>
              <w:rPr>
                <w:rFonts w:ascii="Arial" w:hAnsi="Arial" w:cs="Arial" w:eastAsia="Arial"/>
                <w:b/>
                <w:bCs/>
                <w:spacing w:val="0"/>
                <w:w w:val="102"/>
                <w:position w:val="0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71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87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spacing w:before="14" w:after="0" w:line="230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3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29"/>
                <w:w w:val="100"/>
                <w:sz w:val="20"/>
                <w:szCs w:val="20"/>
              </w:rPr>
              <w:t>mm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26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9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22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7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on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14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8"/>
                <w:w w:val="102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11"/>
                <w:w w:val="102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27"/>
                <w:w w:val="102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-8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4"/>
                <w:w w:val="102"/>
                <w:sz w:val="20"/>
                <w:szCs w:val="20"/>
              </w:rPr>
              <w:t>-</w:t>
            </w:r>
            <w:r>
              <w:rPr>
                <w:rFonts w:ascii="Arial" w:hAnsi="Arial" w:cs="Arial" w:eastAsia="Arial"/>
                <w:spacing w:val="-26"/>
                <w:w w:val="102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7"/>
                <w:w w:val="102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21"/>
                <w:w w:val="102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21" w:after="0" w:line="223" w:lineRule="exact"/>
              <w:ind w:left="71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13"/>
                <w:w w:val="102"/>
                <w:position w:val="0"/>
                <w:sz w:val="20"/>
                <w:szCs w:val="20"/>
              </w:rPr>
              <w:t>X'</w:t>
            </w:r>
            <w:r>
              <w:rPr>
                <w:rFonts w:ascii="Arial" w:hAnsi="Arial" w:cs="Arial" w:eastAsia="Arial"/>
                <w:b/>
                <w:bCs/>
                <w:spacing w:val="-8"/>
                <w:w w:val="102"/>
                <w:position w:val="0"/>
                <w:sz w:val="20"/>
                <w:szCs w:val="20"/>
              </w:rPr>
              <w:t>4</w:t>
            </w:r>
            <w:r>
              <w:rPr>
                <w:rFonts w:ascii="Arial" w:hAnsi="Arial" w:cs="Arial" w:eastAsia="Arial"/>
                <w:b/>
                <w:bCs/>
                <w:spacing w:val="-30"/>
                <w:w w:val="102"/>
                <w:position w:val="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b/>
                <w:bCs/>
                <w:spacing w:val="0"/>
                <w:w w:val="102"/>
                <w:position w:val="0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spacing w:before="14" w:after="0" w:line="230" w:lineRule="exact"/>
              <w:ind w:left="71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30" w:lineRule="exact"/>
              <w:ind w:left="9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spacing w:before="14" w:after="0" w:line="230" w:lineRule="exact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30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spacing w:before="14" w:after="0" w:line="230" w:lineRule="exact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30" w:lineRule="exact"/>
              <w:ind w:left="176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65" w:hRule="exact"/>
        </w:trPr>
        <w:tc>
          <w:tcPr>
            <w:tcW w:w="2588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3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15"/>
                <w:w w:val="100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4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no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3"/>
                <w:w w:val="102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d</w:t>
            </w:r>
            <w:r>
              <w:rPr>
                <w:rFonts w:ascii="Arial" w:hAnsi="Arial" w:cs="Arial" w:eastAsia="Arial"/>
                <w:spacing w:val="-26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7"/>
                <w:w w:val="102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4"/>
                <w:w w:val="102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9"/>
                <w:w w:val="102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22"/>
                <w:w w:val="102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spacing w:val="9"/>
                <w:w w:val="102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ed.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sz w:val="20"/>
                <w:szCs w:val="20"/>
              </w:rPr>
              <w:t>50'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71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7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44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66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3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1"/>
                <w:w w:val="100"/>
                <w:sz w:val="20"/>
                <w:szCs w:val="20"/>
              </w:rPr>
              <w:t>j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31"/>
                <w:w w:val="100"/>
                <w:sz w:val="20"/>
                <w:szCs w:val="20"/>
              </w:rPr>
              <w:t>V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11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9"/>
                <w:w w:val="102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9"/>
                <w:w w:val="102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11"/>
                <w:w w:val="102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sz w:val="20"/>
                <w:szCs w:val="20"/>
              </w:rPr>
              <w:t>51'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71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Q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0" w:after="0" w:line="224" w:lineRule="exact"/>
              <w:ind w:left="9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0" w:after="0" w:line="224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0" w:after="0" w:line="224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65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30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5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14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8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1"/>
                <w:w w:val="102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26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9"/>
                <w:w w:val="102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h</w:t>
            </w:r>
            <w:r>
              <w:rPr>
                <w:rFonts w:ascii="Arial" w:hAnsi="Arial" w:cs="Arial" w:eastAsia="Arial"/>
                <w:spacing w:val="3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oa</w:t>
            </w:r>
            <w:r>
              <w:rPr>
                <w:rFonts w:ascii="Arial" w:hAnsi="Arial" w:cs="Arial" w:eastAsia="Arial"/>
                <w:spacing w:val="-4"/>
                <w:w w:val="102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sz w:val="20"/>
                <w:szCs w:val="20"/>
              </w:rPr>
              <w:t>57'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53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9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65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30"/>
                <w:w w:val="100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8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4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3"/>
                <w:w w:val="102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en</w:t>
            </w:r>
            <w:r>
              <w:rPr>
                <w:rFonts w:ascii="Arial" w:hAnsi="Arial" w:cs="Arial" w:eastAsia="Arial"/>
                <w:spacing w:val="-13"/>
                <w:w w:val="102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8"/>
                <w:w w:val="102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35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3"/>
                <w:w w:val="102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-8"/>
                <w:w w:val="102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13"/>
                <w:w w:val="102"/>
                <w:sz w:val="20"/>
                <w:szCs w:val="20"/>
              </w:rPr>
              <w:t>v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5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" w:after="0" w:line="240" w:lineRule="auto"/>
              <w:ind w:left="71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13"/>
                <w:w w:val="102"/>
                <w:sz w:val="20"/>
                <w:szCs w:val="20"/>
              </w:rPr>
              <w:t>X'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sz w:val="20"/>
                <w:szCs w:val="20"/>
              </w:rPr>
              <w:t>5</w:t>
            </w:r>
            <w:r>
              <w:rPr>
                <w:rFonts w:ascii="Arial" w:hAnsi="Arial" w:cs="Arial" w:eastAsia="Arial"/>
                <w:b/>
                <w:bCs/>
                <w:spacing w:val="-24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b/>
                <w:bCs/>
                <w:spacing w:val="0"/>
                <w:w w:val="102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06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[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9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66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5" w:after="0" w:line="229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3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29"/>
                <w:w w:val="100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12"/>
                <w:w w:val="100"/>
                <w:sz w:val="20"/>
                <w:szCs w:val="20"/>
              </w:rPr>
              <w:t>D</w:t>
            </w:r>
            <w:r>
              <w:rPr>
                <w:rFonts w:ascii="Arial" w:hAnsi="Arial" w:cs="Arial" w:eastAsia="Arial"/>
                <w:spacing w:val="-4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4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3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na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8"/>
                <w:w w:val="102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spacing w:val="-8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9"/>
                <w:w w:val="102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11"/>
                <w:w w:val="102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15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22" w:after="0" w:line="221" w:lineRule="exact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position w:val="0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position w:val="0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position w:val="0"/>
                <w:sz w:val="20"/>
                <w:szCs w:val="20"/>
              </w:rPr>
              <w:t>60'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5" w:after="0" w:line="229" w:lineRule="exact"/>
              <w:ind w:left="88" w:right="11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‘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5" w:after="0" w:line="229" w:lineRule="exact"/>
              <w:ind w:left="9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5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5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5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5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5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5" w:after="0" w:line="229" w:lineRule="exact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5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5" w:after="0" w:line="229" w:lineRule="exact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5" w:after="0" w:line="229" w:lineRule="exact"/>
              <w:ind w:left="176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65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3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15"/>
                <w:w w:val="100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4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Lo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k</w:t>
            </w:r>
            <w:r>
              <w:rPr>
                <w:rFonts w:ascii="Arial" w:hAnsi="Arial" w:cs="Arial" w:eastAsia="Arial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9"/>
                <w:w w:val="102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7"/>
                <w:w w:val="102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11"/>
                <w:w w:val="102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3"/>
                <w:w w:val="102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y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21" w:after="0" w:line="221" w:lineRule="exact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position w:val="0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position w:val="0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position w:val="0"/>
                <w:sz w:val="20"/>
                <w:szCs w:val="20"/>
              </w:rPr>
              <w:t>61'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4" w:after="0" w:line="229" w:lineRule="exact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87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spacing w:before="15" w:after="0" w:line="229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7"/>
                <w:w w:val="100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-26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d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11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4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ascii="Arial" w:hAnsi="Arial" w:cs="Arial" w:eastAsia="Arial"/>
                <w:spacing w:val="-18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31"/>
                <w:w w:val="102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7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5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13"/>
                <w:w w:val="102"/>
                <w:sz w:val="20"/>
                <w:szCs w:val="20"/>
              </w:rPr>
              <w:t>v</w:t>
            </w:r>
            <w:r>
              <w:rPr>
                <w:rFonts w:ascii="Arial" w:hAnsi="Arial" w:cs="Arial" w:eastAsia="Arial"/>
                <w:spacing w:val="-9"/>
                <w:w w:val="102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-13"/>
                <w:w w:val="102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22" w:after="0" w:line="221" w:lineRule="exact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position w:val="0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position w:val="0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position w:val="0"/>
                <w:sz w:val="20"/>
                <w:szCs w:val="20"/>
              </w:rPr>
              <w:t>63'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spacing w:before="15" w:after="0" w:line="229" w:lineRule="exact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5" w:after="0" w:line="229" w:lineRule="exact"/>
              <w:ind w:left="9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spacing w:before="15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5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spacing w:before="15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>
              <w:spacing w:before="15" w:after="0" w:line="229" w:lineRule="exact"/>
              <w:ind w:left="17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5" w:after="0" w:line="229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17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265" w:hRule="exact"/>
        </w:trPr>
        <w:tc>
          <w:tcPr>
            <w:tcW w:w="2588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23"/>
                <w:w w:val="102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28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9"/>
                <w:w w:val="100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3"/>
                <w:w w:val="100"/>
                <w:sz w:val="20"/>
                <w:szCs w:val="20"/>
              </w:rPr>
              <w:t>ss</w:t>
            </w:r>
            <w:r>
              <w:rPr>
                <w:rFonts w:ascii="Arial" w:hAnsi="Arial" w:cs="Arial" w:eastAsia="Arial"/>
                <w:spacing w:val="-25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8"/>
                <w:w w:val="100"/>
                <w:sz w:val="20"/>
                <w:szCs w:val="20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8"/>
                <w:w w:val="102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28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3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26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3"/>
                <w:w w:val="102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7"/>
                <w:w w:val="102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d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30"/>
                <w:w w:val="102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4"/>
                <w:w w:val="102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sz w:val="20"/>
                <w:szCs w:val="20"/>
              </w:rPr>
              <w:t>65'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0" w:after="0" w:line="224" w:lineRule="exact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7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0" w:after="0" w:line="224" w:lineRule="exact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61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44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17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  <w:tr>
        <w:trPr>
          <w:trHeight w:val="307" w:hRule="exact"/>
        </w:trPr>
        <w:tc>
          <w:tcPr>
            <w:tcW w:w="258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5" w:after="0" w:line="240" w:lineRule="auto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30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5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1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41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4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20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8"/>
                <w:w w:val="102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-15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7"/>
                <w:w w:val="102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-31"/>
                <w:w w:val="102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-8"/>
                <w:w w:val="102"/>
                <w:sz w:val="20"/>
                <w:szCs w:val="20"/>
              </w:rPr>
              <w:t>p</w:t>
            </w:r>
            <w:r>
              <w:rPr>
                <w:rFonts w:ascii="Arial" w:hAnsi="Arial" w:cs="Arial" w:eastAsia="Arial"/>
                <w:spacing w:val="-25"/>
                <w:w w:val="102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spacing w:val="-14"/>
                <w:w w:val="102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50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22" w:after="0" w:line="240" w:lineRule="auto"/>
              <w:ind w:left="3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spacing w:val="-7"/>
                <w:w w:val="102"/>
                <w:sz w:val="20"/>
                <w:szCs w:val="20"/>
              </w:rPr>
              <w:t>x</w:t>
            </w:r>
            <w:r>
              <w:rPr>
                <w:rFonts w:ascii="Arial" w:hAnsi="Arial" w:cs="Arial" w:eastAsia="Arial"/>
                <w:b/>
                <w:bCs/>
                <w:spacing w:val="-14"/>
                <w:w w:val="102"/>
                <w:sz w:val="20"/>
                <w:szCs w:val="20"/>
              </w:rPr>
              <w:t>'</w:t>
            </w:r>
            <w:r>
              <w:rPr>
                <w:rFonts w:ascii="Arial" w:hAnsi="Arial" w:cs="Arial" w:eastAsia="Arial"/>
                <w:b/>
                <w:bCs/>
                <w:spacing w:val="-25"/>
                <w:w w:val="102"/>
                <w:sz w:val="20"/>
                <w:szCs w:val="20"/>
              </w:rPr>
              <w:t>6</w:t>
            </w:r>
            <w:r>
              <w:rPr>
                <w:rFonts w:ascii="Arial" w:hAnsi="Arial" w:cs="Arial" w:eastAsia="Arial"/>
                <w:b/>
                <w:bCs/>
                <w:spacing w:val="0"/>
                <w:w w:val="102"/>
                <w:sz w:val="20"/>
                <w:szCs w:val="20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5" w:after="0" w:line="240" w:lineRule="auto"/>
              <w:ind w:left="8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5" w:after="0" w:line="240" w:lineRule="auto"/>
              <w:ind w:left="9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7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5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5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5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>
              <w:spacing w:before="15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08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6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  <w:tc>
          <w:tcPr>
            <w:tcW w:w="461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25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>
              <w:spacing w:before="15" w:after="0" w:line="240" w:lineRule="auto"/>
              <w:ind w:left="16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2"/>
                <w:sz w:val="20"/>
                <w:szCs w:val="20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4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43" w:type="dxa"/>
            <w:tcBorders>
              <w:top w:val="single" w:sz="9" w:space="0" w:color="000000"/>
              <w:left w:val="nil" w:sz="6" w:space="0" w:color="auto"/>
              <w:bottom w:val="single" w:sz="9" w:space="0" w:color="000000"/>
              <w:right w:val="nil" w:sz="6" w:space="0" w:color="auto"/>
            </w:tcBorders>
            <w:shd w:val="clear" w:color="auto" w:fill="C0C0C0"/>
          </w:tcPr>
          <w:p>
            <w:pPr/>
          </w:p>
        </w:tc>
      </w:tr>
    </w:tbl>
    <w:p>
      <w:pPr>
        <w:spacing w:before="1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29" w:after="0" w:line="240" w:lineRule="auto"/>
        <w:ind w:left="11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Table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5-1</w:t>
      </w:r>
    </w:p>
    <w:p>
      <w:pPr>
        <w:spacing w:before="7" w:after="0" w:line="240" w:lineRule="auto"/>
        <w:ind w:left="11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Notes: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0" w:after="0" w:line="251" w:lineRule="exact"/>
        <w:ind w:left="117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appear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General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17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B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appears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only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General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" w:after="0" w:line="252" w:lineRule="exact"/>
        <w:ind w:left="117" w:right="263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shows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possible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Codes,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Mnemonic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Names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throughout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Section,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their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types,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which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described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paragraph.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580" w:bottom="1040" w:left="1300" w:right="560"/>
        </w:sectPr>
      </w:pPr>
    </w:p>
    <w:p>
      <w:pPr>
        <w:spacing w:before="67" w:after="0" w:line="240" w:lineRule="auto"/>
        <w:ind w:left="11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codes</w:t>
      </w:r>
    </w:p>
    <w:p>
      <w:pPr>
        <w:spacing w:before="7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11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5-2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tbl>
      <w:tblPr>
        <w:tblW w:w="0" w:type="auto"/>
        <w:jc w:val="left"/>
        <w:tblInd w:w="67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282" w:hRule="exact"/>
        </w:trPr>
        <w:tc>
          <w:tcPr>
            <w:tcW w:w="4005" w:type="dxa"/>
            <w:tcBorders>
              <w:top w:val="single" w:sz="13" w:space="0" w:color="000000"/>
              <w:left w:val="nil" w:sz="6" w:space="0" w:color="auto"/>
              <w:bottom w:val="single" w:sz="13" w:space="0" w:color="000000"/>
              <w:right w:val="nil" w:sz="6" w:space="0" w:color="auto"/>
            </w:tcBorders>
          </w:tcPr>
          <w:p>
            <w:pPr>
              <w:spacing w:before="0" w:after="0" w:line="250" w:lineRule="exact"/>
              <w:ind w:left="152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MNEMONIC</w:t>
            </w:r>
            <w:r>
              <w:rPr>
                <w:rFonts w:ascii="Arial" w:hAnsi="Arial" w:cs="Arial" w:eastAsia="Arial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NAME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5" w:type="dxa"/>
            <w:tcBorders>
              <w:top w:val="single" w:sz="13" w:space="0" w:color="000000"/>
              <w:left w:val="nil" w:sz="6" w:space="0" w:color="auto"/>
              <w:bottom w:val="single" w:sz="13" w:space="0" w:color="000000"/>
              <w:right w:val="nil" w:sz="6" w:space="0" w:color="auto"/>
            </w:tcBorders>
          </w:tcPr>
          <w:p>
            <w:pPr>
              <w:spacing w:before="0" w:after="0" w:line="250" w:lineRule="exact"/>
              <w:ind w:left="147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TYPE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3" w:type="dxa"/>
            <w:tcBorders>
              <w:top w:val="single" w:sz="13" w:space="0" w:color="000000"/>
              <w:left w:val="nil" w:sz="6" w:space="0" w:color="auto"/>
              <w:bottom w:val="single" w:sz="13" w:space="0" w:color="000000"/>
              <w:right w:val="nil" w:sz="6" w:space="0" w:color="auto"/>
            </w:tcBorders>
          </w:tcPr>
          <w:p>
            <w:pPr>
              <w:spacing w:before="0" w:after="0" w:line="250" w:lineRule="exact"/>
              <w:ind w:left="209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HEX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92" w:type="dxa"/>
            <w:tcBorders>
              <w:top w:val="single" w:sz="13" w:space="0" w:color="000000"/>
              <w:left w:val="nil" w:sz="6" w:space="0" w:color="auto"/>
              <w:bottom w:val="single" w:sz="13" w:space="0" w:color="000000"/>
              <w:right w:val="nil" w:sz="6" w:space="0" w:color="auto"/>
            </w:tcBorders>
          </w:tcPr>
          <w:p>
            <w:pPr>
              <w:spacing w:before="0" w:after="0" w:line="250" w:lineRule="exact"/>
              <w:ind w:left="223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ASCII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4" w:hRule="exact"/>
        </w:trPr>
        <w:tc>
          <w:tcPr>
            <w:tcW w:w="4005" w:type="dxa"/>
            <w:tcBorders>
              <w:top w:val="single" w:sz="1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2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Successful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Command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5" w:type="dxa"/>
            <w:tcBorders>
              <w:top w:val="single" w:sz="1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2" w:lineRule="exact"/>
              <w:ind w:left="311" w:right="310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3" w:type="dxa"/>
            <w:tcBorders>
              <w:top w:val="single" w:sz="1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2" w:lineRule="exact"/>
              <w:ind w:left="178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X’30’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92" w:type="dxa"/>
            <w:tcBorders>
              <w:top w:val="single" w:sz="1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2" w:lineRule="exact"/>
              <w:ind w:left="367" w:right="33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3" w:hRule="exact"/>
        </w:trPr>
        <w:tc>
          <w:tcPr>
            <w:tcW w:w="40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Low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Level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312" w:right="310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178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X’31’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367" w:right="332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8" w:hRule="exact"/>
        </w:trPr>
        <w:tc>
          <w:tcPr>
            <w:tcW w:w="4005" w:type="dxa"/>
            <w:tcBorders>
              <w:top w:val="nil" w:sz="6" w:space="0" w:color="auto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0" w:after="0" w:line="241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Empty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Cassette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5" w:type="dxa"/>
            <w:tcBorders>
              <w:top w:val="nil" w:sz="6" w:space="0" w:color="auto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0" w:after="0" w:line="241" w:lineRule="exact"/>
              <w:ind w:left="326" w:right="326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3" w:type="dxa"/>
            <w:tcBorders>
              <w:top w:val="nil" w:sz="6" w:space="0" w:color="auto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0" w:after="0" w:line="241" w:lineRule="exact"/>
              <w:ind w:left="177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X’32’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92" w:type="dxa"/>
            <w:tcBorders>
              <w:top w:val="nil" w:sz="6" w:space="0" w:color="auto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0" w:after="0" w:line="241" w:lineRule="exact"/>
              <w:ind w:left="366" w:right="33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5" w:hRule="exact"/>
        </w:trPr>
        <w:tc>
          <w:tcPr>
            <w:tcW w:w="4005" w:type="dxa"/>
            <w:tcBorders>
              <w:top w:val="single" w:sz="7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Machine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Opened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5" w:type="dxa"/>
            <w:tcBorders>
              <w:top w:val="single" w:sz="7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327" w:right="325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3" w:type="dxa"/>
            <w:tcBorders>
              <w:top w:val="single" w:sz="7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178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X’33’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92" w:type="dxa"/>
            <w:tcBorders>
              <w:top w:val="single" w:sz="7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366" w:right="33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3" w:hRule="exact"/>
        </w:trPr>
        <w:tc>
          <w:tcPr>
            <w:tcW w:w="40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Rejected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Notes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311" w:right="311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177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X’34’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366" w:right="33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4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8" w:hRule="exact"/>
        </w:trPr>
        <w:tc>
          <w:tcPr>
            <w:tcW w:w="4005" w:type="dxa"/>
            <w:tcBorders>
              <w:top w:val="nil" w:sz="6" w:space="0" w:color="auto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0" w:after="0" w:line="241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Diverter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5" w:type="dxa"/>
            <w:tcBorders>
              <w:top w:val="nil" w:sz="6" w:space="0" w:color="auto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0" w:after="0" w:line="241" w:lineRule="exact"/>
              <w:ind w:left="341" w:right="341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3" w:type="dxa"/>
            <w:tcBorders>
              <w:top w:val="nil" w:sz="6" w:space="0" w:color="auto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0" w:after="0" w:line="241" w:lineRule="exact"/>
              <w:ind w:left="177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X’35’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92" w:type="dxa"/>
            <w:tcBorders>
              <w:top w:val="nil" w:sz="6" w:space="0" w:color="auto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0" w:after="0" w:line="241" w:lineRule="exact"/>
              <w:ind w:left="367" w:right="33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5" w:hRule="exact"/>
        </w:trPr>
        <w:tc>
          <w:tcPr>
            <w:tcW w:w="4005" w:type="dxa"/>
            <w:tcBorders>
              <w:top w:val="single" w:sz="7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Failure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Feed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5" w:type="dxa"/>
            <w:tcBorders>
              <w:top w:val="single" w:sz="7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331" w:right="331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3" w:type="dxa"/>
            <w:tcBorders>
              <w:top w:val="single" w:sz="7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178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X’36’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92" w:type="dxa"/>
            <w:tcBorders>
              <w:top w:val="single" w:sz="7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366" w:right="33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6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3" w:hRule="exact"/>
        </w:trPr>
        <w:tc>
          <w:tcPr>
            <w:tcW w:w="40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Transmission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Error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335" w:right="336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177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X’37’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366" w:right="33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7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8" w:hRule="exact"/>
        </w:trPr>
        <w:tc>
          <w:tcPr>
            <w:tcW w:w="4005" w:type="dxa"/>
            <w:tcBorders>
              <w:top w:val="nil" w:sz="6" w:space="0" w:color="auto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0" w:after="0" w:line="241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Illegal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Command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or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Command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Sequence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5" w:type="dxa"/>
            <w:tcBorders>
              <w:top w:val="nil" w:sz="6" w:space="0" w:color="auto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0" w:after="0" w:line="241" w:lineRule="exact"/>
              <w:ind w:left="336" w:right="335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3" w:type="dxa"/>
            <w:tcBorders>
              <w:top w:val="nil" w:sz="6" w:space="0" w:color="auto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0" w:after="0" w:line="241" w:lineRule="exact"/>
              <w:ind w:left="178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X’38’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92" w:type="dxa"/>
            <w:tcBorders>
              <w:top w:val="nil" w:sz="6" w:space="0" w:color="auto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0" w:after="0" w:line="241" w:lineRule="exact"/>
              <w:ind w:left="367" w:right="33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1536" w:hRule="exact"/>
        </w:trPr>
        <w:tc>
          <w:tcPr>
            <w:tcW w:w="4005" w:type="dxa"/>
            <w:tcBorders>
              <w:top w:val="single" w:sz="7" w:space="0" w:color="000000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0" w:after="0" w:line="240" w:lineRule="auto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Jam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Qualifier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40" w:right="8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Feed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Cassette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Present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or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Properly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Installed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Reject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Vault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Present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or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Properly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Installed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Too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Many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Notes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Requested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Jam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Feeder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Transport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Reject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Vault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Almost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Full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5" w:type="dxa"/>
            <w:tcBorders>
              <w:top w:val="single" w:sz="7" w:space="0" w:color="000000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0" w:after="0" w:line="240" w:lineRule="auto"/>
              <w:ind w:left="329" w:right="328" w:firstLine="1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3" w:type="dxa"/>
            <w:tcBorders>
              <w:top w:val="single" w:sz="7" w:space="0" w:color="000000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0" w:after="0" w:line="240" w:lineRule="auto"/>
              <w:ind w:left="151" w:right="254" w:hanging="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X’39’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X’3A’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X’3F’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X’42’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X’43’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X’44’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92" w:type="dxa"/>
            <w:tcBorders>
              <w:top w:val="single" w:sz="7" w:space="0" w:color="000000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0" w:after="0" w:line="240" w:lineRule="auto"/>
              <w:ind w:left="368" w:right="332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393" w:right="357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: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388" w:right="315" w:firstLine="17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?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1024" w:hRule="exact"/>
        </w:trPr>
        <w:tc>
          <w:tcPr>
            <w:tcW w:w="4005" w:type="dxa"/>
            <w:tcBorders>
              <w:top w:val="single" w:sz="7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spacing w:before="0" w:after="0" w:line="240" w:lineRule="auto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Main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Motor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Qualifier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Faulty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Feeder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exit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sensor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  <w:p>
            <w:pPr>
              <w:spacing w:before="0" w:after="0" w:line="252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Notes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Delivery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Throat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5" w:type="dxa"/>
            <w:tcBorders>
              <w:top w:val="single" w:sz="7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spacing w:before="0" w:after="0" w:line="240" w:lineRule="auto"/>
              <w:ind w:left="364" w:right="322" w:firstLine="15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3" w:type="dxa"/>
            <w:tcBorders>
              <w:top w:val="single" w:sz="7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spacing w:before="0" w:after="0" w:line="240" w:lineRule="auto"/>
              <w:ind w:left="164" w:right="232" w:firstLine="15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X’46’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X’49’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X’4A’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X’4D’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92" w:type="dxa"/>
            <w:tcBorders>
              <w:top w:val="single" w:sz="7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spacing w:before="0" w:after="0" w:line="240" w:lineRule="auto"/>
              <w:ind w:left="409" w:right="325" w:hanging="10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J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  <w:p>
            <w:pPr>
              <w:spacing w:before="0" w:after="0" w:line="252" w:lineRule="exact"/>
              <w:ind w:left="342" w:right="307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769" w:hRule="exact"/>
        </w:trPr>
        <w:tc>
          <w:tcPr>
            <w:tcW w:w="4005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spacing w:before="2" w:after="0" w:line="254" w:lineRule="exact"/>
              <w:ind w:left="40" w:right="1811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Communications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Time-out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Cassette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not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Identified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Reject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Vault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Full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5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spacing w:before="2" w:after="0" w:line="254" w:lineRule="exact"/>
              <w:ind w:left="364" w:right="322" w:firstLine="8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3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spacing w:before="2" w:after="0" w:line="254" w:lineRule="exact"/>
              <w:ind w:left="177" w:right="238" w:hanging="9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X’4E’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X’50’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X’51’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92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spacing w:before="2" w:after="0" w:line="254" w:lineRule="exact"/>
              <w:ind w:left="384" w:right="310" w:firstLine="3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Q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86" w:hRule="exact"/>
        </w:trPr>
        <w:tc>
          <w:tcPr>
            <w:tcW w:w="4005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2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Error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Throat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5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2" w:lineRule="exact"/>
              <w:ind w:left="342" w:right="340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3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2" w:lineRule="exact"/>
              <w:ind w:left="179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X’57’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92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2" w:lineRule="exact"/>
              <w:ind w:left="332" w:right="297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28" w:hRule="exact"/>
        </w:trPr>
        <w:tc>
          <w:tcPr>
            <w:tcW w:w="4005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spacing w:before="10" w:after="0" w:line="240" w:lineRule="auto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Sensor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Error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or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Sensor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Covered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  <w:p>
            <w:pPr>
              <w:spacing w:before="0" w:after="0" w:line="252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Internal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Failure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5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spacing w:before="10" w:after="0" w:line="240" w:lineRule="auto"/>
              <w:ind w:left="351" w:right="346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3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spacing w:before="10" w:after="0" w:line="240" w:lineRule="auto"/>
              <w:ind w:left="178" w:right="235" w:hanging="7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X’5B’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X’60’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92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spacing w:before="10" w:after="0" w:line="240" w:lineRule="auto"/>
              <w:ind w:left="393" w:right="357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[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  <w:p>
            <w:pPr>
              <w:spacing w:before="0" w:after="0" w:line="252" w:lineRule="exact"/>
              <w:ind w:left="397" w:right="363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‘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22" w:hRule="exact"/>
        </w:trPr>
        <w:tc>
          <w:tcPr>
            <w:tcW w:w="4005" w:type="dxa"/>
            <w:tcBorders>
              <w:top w:val="single" w:sz="5" w:space="0" w:color="000000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0" w:after="0" w:line="252" w:lineRule="exact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Module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Need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Service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No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Message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Resend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5" w:type="dxa"/>
            <w:tcBorders>
              <w:top w:val="single" w:sz="5" w:space="0" w:color="000000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2" w:after="0" w:line="254" w:lineRule="exact"/>
              <w:ind w:left="329" w:right="327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3" w:type="dxa"/>
            <w:tcBorders>
              <w:top w:val="single" w:sz="5" w:space="0" w:color="000000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2" w:after="0" w:line="254" w:lineRule="exact"/>
              <w:ind w:left="178" w:right="248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X’63’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X’65’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92" w:type="dxa"/>
            <w:tcBorders>
              <w:top w:val="single" w:sz="5" w:space="0" w:color="000000"/>
              <w:left w:val="nil" w:sz="6" w:space="0" w:color="auto"/>
              <w:bottom w:val="single" w:sz="7" w:space="0" w:color="000000"/>
              <w:right w:val="nil" w:sz="6" w:space="0" w:color="auto"/>
            </w:tcBorders>
          </w:tcPr>
          <w:p>
            <w:pPr>
              <w:spacing w:before="2" w:after="0" w:line="254" w:lineRule="exact"/>
              <w:ind w:left="384" w:right="350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48" w:hRule="exact"/>
        </w:trPr>
        <w:tc>
          <w:tcPr>
            <w:tcW w:w="4005" w:type="dxa"/>
            <w:tcBorders>
              <w:top w:val="single" w:sz="7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0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Error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Note</w:t>
            </w:r>
            <w:r>
              <w:rPr>
                <w:rFonts w:ascii="Arial" w:hAnsi="Arial" w:cs="Arial" w:eastAsia="Arial"/>
                <w:spacing w:val="1"/>
                <w:w w:val="8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Transport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5" w:type="dxa"/>
            <w:tcBorders>
              <w:top w:val="single" w:sz="7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342" w:right="340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83" w:type="dxa"/>
            <w:tcBorders>
              <w:top w:val="single" w:sz="7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199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X’68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892" w:type="dxa"/>
            <w:tcBorders>
              <w:top w:val="single" w:sz="7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367" w:right="332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81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line="240" w:lineRule="auto" w:after="0"/>
        <w:jc w:val="center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20" w:bottom="1040" w:left="1300" w:right="1680"/>
        </w:sectPr>
      </w:pPr>
    </w:p>
    <w:p>
      <w:pPr>
        <w:spacing w:before="7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240" w:val="left"/>
        </w:tabs>
        <w:spacing w:before="24" w:after="0" w:line="240" w:lineRule="auto"/>
        <w:ind w:left="393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5.2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b/>
          <w:bCs/>
          <w:spacing w:val="-9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t</w:t>
      </w:r>
      <w:r>
        <w:rPr>
          <w:rFonts w:ascii="Arial" w:hAnsi="Arial" w:cs="Arial" w:eastAsia="Arial"/>
          <w:b/>
          <w:bCs/>
          <w:spacing w:val="-3"/>
          <w:w w:val="100"/>
          <w:sz w:val="28"/>
          <w:szCs w:val="28"/>
        </w:rPr>
        <w:t>y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pes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0" w:lineRule="auto"/>
        <w:ind w:left="537" w:right="1685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different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back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network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Message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classified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into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five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different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groups,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depending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priority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level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he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reported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situation.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537" w:right="1578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Each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these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groups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imply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different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action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Application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Program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handling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them.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five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groups,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included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under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each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them,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are:</w:t>
      </w:r>
    </w:p>
    <w:p>
      <w:pPr>
        <w:spacing w:before="3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920" w:val="left"/>
        </w:tabs>
        <w:spacing w:before="0" w:after="0" w:line="240" w:lineRule="auto"/>
        <w:ind w:left="73" w:right="5199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5.2.1</w:t>
        <w:tab/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WARNING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(T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y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pe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W)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9" w:after="0" w:line="240" w:lineRule="auto"/>
        <w:ind w:left="537" w:right="1483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under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heading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give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some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information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about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system,</w:t>
      </w:r>
      <w:r>
        <w:rPr>
          <w:rFonts w:ascii="Arial" w:hAnsi="Arial" w:cs="Arial" w:eastAsia="Arial"/>
          <w:spacing w:val="-8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which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does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require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immediate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action.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requested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completed.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71" w:lineRule="exact"/>
        <w:ind w:left="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statuses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type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W</w:t>
      </w:r>
      <w:r>
        <w:rPr>
          <w:rFonts w:ascii="Arial" w:hAnsi="Arial" w:cs="Arial" w:eastAsia="Arial"/>
          <w:spacing w:val="-2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are: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tbl>
      <w:tblPr>
        <w:tblW w:w="0" w:type="auto"/>
        <w:jc w:val="left"/>
        <w:tblInd w:w="127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294" w:hRule="exact"/>
        </w:trPr>
        <w:tc>
          <w:tcPr>
            <w:tcW w:w="7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X’30’</w:t>
            </w:r>
          </w:p>
        </w:tc>
        <w:tc>
          <w:tcPr>
            <w:tcW w:w="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16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12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Successful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Command</w:t>
            </w:r>
          </w:p>
        </w:tc>
      </w:tr>
      <w:tr>
        <w:trPr>
          <w:trHeight w:val="276" w:hRule="exact"/>
        </w:trPr>
        <w:tc>
          <w:tcPr>
            <w:tcW w:w="7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X’31’</w:t>
            </w:r>
          </w:p>
        </w:tc>
        <w:tc>
          <w:tcPr>
            <w:tcW w:w="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5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2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Low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Level</w:t>
            </w:r>
          </w:p>
        </w:tc>
      </w:tr>
      <w:tr>
        <w:trPr>
          <w:trHeight w:val="276" w:hRule="exact"/>
        </w:trPr>
        <w:tc>
          <w:tcPr>
            <w:tcW w:w="7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X’34’</w:t>
            </w:r>
          </w:p>
        </w:tc>
        <w:tc>
          <w:tcPr>
            <w:tcW w:w="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6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2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Rejected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Notes</w:t>
            </w:r>
          </w:p>
        </w:tc>
      </w:tr>
      <w:tr>
        <w:trPr>
          <w:trHeight w:val="276" w:hRule="exact"/>
        </w:trPr>
        <w:tc>
          <w:tcPr>
            <w:tcW w:w="7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X’44’</w:t>
            </w:r>
          </w:p>
        </w:tc>
        <w:tc>
          <w:tcPr>
            <w:tcW w:w="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6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2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Reject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Vault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Almost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Full</w:t>
            </w:r>
          </w:p>
        </w:tc>
      </w:tr>
      <w:tr>
        <w:trPr>
          <w:trHeight w:val="276" w:hRule="exact"/>
        </w:trPr>
        <w:tc>
          <w:tcPr>
            <w:tcW w:w="7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X’47’</w:t>
            </w:r>
          </w:p>
        </w:tc>
        <w:tc>
          <w:tcPr>
            <w:tcW w:w="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5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2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Rejected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Cheque</w:t>
            </w:r>
          </w:p>
        </w:tc>
      </w:tr>
      <w:tr>
        <w:trPr>
          <w:trHeight w:val="358" w:hRule="exact"/>
        </w:trPr>
        <w:tc>
          <w:tcPr>
            <w:tcW w:w="7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X’63’</w:t>
            </w:r>
          </w:p>
        </w:tc>
        <w:tc>
          <w:tcPr>
            <w:tcW w:w="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5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2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Module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Need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Service</w:t>
            </w:r>
          </w:p>
        </w:tc>
      </w:tr>
    </w:tbl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960" w:val="left"/>
        </w:tabs>
        <w:spacing w:before="29" w:after="0" w:line="240" w:lineRule="auto"/>
        <w:ind w:left="111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5.2.2</w:t>
        <w:tab/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SOFT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RECOVERABLE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(T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y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pe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S)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9" w:after="0" w:line="240" w:lineRule="auto"/>
        <w:ind w:left="537" w:right="1561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All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under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heading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inform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Application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Program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that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associated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executed.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However,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hardware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ilure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machine,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that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most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cases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would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possible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last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again,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if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same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remains,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check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Application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Program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and/or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check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communication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line.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are:</w:t>
      </w:r>
    </w:p>
    <w:tbl>
      <w:tblPr>
        <w:tblW w:w="0" w:type="auto"/>
        <w:jc w:val="left"/>
        <w:tblInd w:w="127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294" w:hRule="exact"/>
        </w:trPr>
        <w:tc>
          <w:tcPr>
            <w:tcW w:w="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X’37’</w:t>
            </w:r>
          </w:p>
        </w:tc>
        <w:tc>
          <w:tcPr>
            <w:tcW w:w="4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14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14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Transmission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Error</w:t>
            </w:r>
          </w:p>
        </w:tc>
      </w:tr>
      <w:tr>
        <w:trPr>
          <w:trHeight w:val="276" w:hRule="exact"/>
        </w:trPr>
        <w:tc>
          <w:tcPr>
            <w:tcW w:w="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X’38’</w:t>
            </w:r>
          </w:p>
        </w:tc>
        <w:tc>
          <w:tcPr>
            <w:tcW w:w="4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14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14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Illegal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Command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Command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Sequence</w:t>
            </w:r>
          </w:p>
        </w:tc>
      </w:tr>
      <w:tr>
        <w:trPr>
          <w:trHeight w:val="276" w:hRule="exact"/>
        </w:trPr>
        <w:tc>
          <w:tcPr>
            <w:tcW w:w="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X’4E’</w:t>
            </w:r>
          </w:p>
        </w:tc>
        <w:tc>
          <w:tcPr>
            <w:tcW w:w="4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14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14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Communications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Time-out</w:t>
            </w:r>
          </w:p>
        </w:tc>
      </w:tr>
      <w:tr>
        <w:trPr>
          <w:trHeight w:val="358" w:hRule="exact"/>
        </w:trPr>
        <w:tc>
          <w:tcPr>
            <w:tcW w:w="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X’50’</w:t>
            </w:r>
          </w:p>
        </w:tc>
        <w:tc>
          <w:tcPr>
            <w:tcW w:w="4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14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14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Cassette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Identified</w:t>
            </w:r>
          </w:p>
        </w:tc>
      </w:tr>
    </w:tbl>
    <w:p>
      <w:pPr>
        <w:spacing w:line="258" w:lineRule="exact" w:after="0"/>
        <w:jc w:val="left"/>
        <w:rPr>
          <w:rFonts w:ascii="Arial" w:hAnsi="Arial" w:cs="Arial" w:eastAsia="Arial"/>
          <w:sz w:val="24"/>
          <w:szCs w:val="24"/>
        </w:rPr>
        <w:sectPr>
          <w:pgSz w:w="11900" w:h="16840"/>
          <w:pgMar w:header="0" w:footer="845" w:top="1580" w:bottom="1040" w:left="880" w:right="168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960" w:val="left"/>
        </w:tabs>
        <w:spacing w:before="29" w:after="0" w:line="240" w:lineRule="auto"/>
        <w:ind w:left="111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5.2.3</w:t>
        <w:tab/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RECOVERABLE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(T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y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pe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O)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537" w:right="1375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Like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pre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c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eding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group,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these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also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imply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that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associated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executed.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could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different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reasons,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could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easily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solved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by</w:t>
      </w:r>
    </w:p>
    <w:p>
      <w:pPr>
        <w:spacing w:before="0" w:after="0" w:line="240" w:lineRule="auto"/>
        <w:ind w:left="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an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action,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like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refill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empty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Cassettes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sending</w:t>
      </w:r>
    </w:p>
    <w:p>
      <w:pPr>
        <w:spacing w:before="0" w:after="0" w:line="240" w:lineRule="auto"/>
        <w:ind w:left="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OPEN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CASSETTE</w:t>
      </w:r>
      <w:r>
        <w:rPr>
          <w:rFonts w:ascii="Arial" w:hAnsi="Arial" w:cs="Arial" w:eastAsia="Arial"/>
          <w:spacing w:val="-1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command.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71" w:lineRule="exact"/>
        <w:ind w:left="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statuses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included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group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are: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tbl>
      <w:tblPr>
        <w:tblW w:w="0" w:type="auto"/>
        <w:jc w:val="left"/>
        <w:tblInd w:w="127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294" w:hRule="exact"/>
        </w:trPr>
        <w:tc>
          <w:tcPr>
            <w:tcW w:w="8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X’32’</w:t>
            </w:r>
          </w:p>
        </w:tc>
        <w:tc>
          <w:tcPr>
            <w:tcW w:w="4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211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Empty</w:t>
            </w:r>
            <w:r>
              <w:rPr>
                <w:rFonts w:ascii="Arial" w:hAnsi="Arial" w:cs="Arial" w:eastAsia="Arial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Cassette</w:t>
            </w:r>
          </w:p>
        </w:tc>
      </w:tr>
      <w:tr>
        <w:trPr>
          <w:trHeight w:val="276" w:hRule="exact"/>
        </w:trPr>
        <w:tc>
          <w:tcPr>
            <w:tcW w:w="8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X’33’</w:t>
            </w:r>
          </w:p>
        </w:tc>
        <w:tc>
          <w:tcPr>
            <w:tcW w:w="4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211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Machine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Opened</w:t>
            </w:r>
          </w:p>
        </w:tc>
      </w:tr>
      <w:tr>
        <w:trPr>
          <w:trHeight w:val="276" w:hRule="exact"/>
        </w:trPr>
        <w:tc>
          <w:tcPr>
            <w:tcW w:w="8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X’3A’</w:t>
            </w:r>
          </w:p>
        </w:tc>
        <w:tc>
          <w:tcPr>
            <w:tcW w:w="4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211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3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Cassette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Present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Properly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Installed</w:t>
            </w:r>
          </w:p>
        </w:tc>
      </w:tr>
      <w:tr>
        <w:trPr>
          <w:trHeight w:val="276" w:hRule="exact"/>
        </w:trPr>
        <w:tc>
          <w:tcPr>
            <w:tcW w:w="8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X’3F’</w:t>
            </w:r>
          </w:p>
        </w:tc>
        <w:tc>
          <w:tcPr>
            <w:tcW w:w="4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211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Reject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Vault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Present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Properly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Installed</w:t>
            </w:r>
          </w:p>
        </w:tc>
      </w:tr>
      <w:tr>
        <w:trPr>
          <w:trHeight w:val="276" w:hRule="exact"/>
        </w:trPr>
        <w:tc>
          <w:tcPr>
            <w:tcW w:w="8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X’42’</w:t>
            </w:r>
          </w:p>
        </w:tc>
        <w:tc>
          <w:tcPr>
            <w:tcW w:w="4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21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Too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Many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Notes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Requested</w:t>
            </w:r>
          </w:p>
        </w:tc>
      </w:tr>
      <w:tr>
        <w:trPr>
          <w:trHeight w:val="276" w:hRule="exact"/>
        </w:trPr>
        <w:tc>
          <w:tcPr>
            <w:tcW w:w="8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X’4D’</w:t>
            </w:r>
          </w:p>
        </w:tc>
        <w:tc>
          <w:tcPr>
            <w:tcW w:w="4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211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Notes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Delivery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Throat</w:t>
            </w:r>
          </w:p>
        </w:tc>
      </w:tr>
      <w:tr>
        <w:trPr>
          <w:trHeight w:val="358" w:hRule="exact"/>
        </w:trPr>
        <w:tc>
          <w:tcPr>
            <w:tcW w:w="8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X’51’</w:t>
            </w:r>
          </w:p>
        </w:tc>
        <w:tc>
          <w:tcPr>
            <w:tcW w:w="4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21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Reject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Vault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Full</w:t>
            </w:r>
          </w:p>
        </w:tc>
      </w:tr>
    </w:tbl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960" w:val="left"/>
        </w:tabs>
        <w:spacing w:before="29" w:after="0" w:line="240" w:lineRule="auto"/>
        <w:ind w:left="111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5.2.4</w:t>
        <w:tab/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RETRIABLE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FATAL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(T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y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pe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R)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537" w:right="1417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included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group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probably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imply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hardware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failure.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associated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executed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at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all,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could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tried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again.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If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repeated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after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second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try,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system</w:t>
      </w:r>
      <w:r>
        <w:rPr>
          <w:rFonts w:ascii="Arial" w:hAnsi="Arial" w:cs="Arial" w:eastAsia="Arial"/>
          <w:spacing w:val="-8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should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taken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service.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following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included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group:</w:t>
      </w:r>
    </w:p>
    <w:tbl>
      <w:tblPr>
        <w:tblW w:w="0" w:type="auto"/>
        <w:jc w:val="left"/>
        <w:tblInd w:w="127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294" w:hRule="exact"/>
        </w:trPr>
        <w:tc>
          <w:tcPr>
            <w:tcW w:w="8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X’36’</w:t>
            </w:r>
          </w:p>
        </w:tc>
        <w:tc>
          <w:tcPr>
            <w:tcW w:w="4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21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13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Failure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Feed</w:t>
            </w:r>
          </w:p>
        </w:tc>
      </w:tr>
      <w:tr>
        <w:trPr>
          <w:trHeight w:val="276" w:hRule="exact"/>
        </w:trPr>
        <w:tc>
          <w:tcPr>
            <w:tcW w:w="8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X’45’</w:t>
            </w:r>
          </w:p>
        </w:tc>
        <w:tc>
          <w:tcPr>
            <w:tcW w:w="4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21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13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Cassette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Internal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Failure</w:t>
            </w:r>
          </w:p>
        </w:tc>
      </w:tr>
      <w:tr>
        <w:trPr>
          <w:trHeight w:val="276" w:hRule="exact"/>
        </w:trPr>
        <w:tc>
          <w:tcPr>
            <w:tcW w:w="8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X’4A’</w:t>
            </w:r>
          </w:p>
        </w:tc>
        <w:tc>
          <w:tcPr>
            <w:tcW w:w="4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21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13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Feeder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Sensor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Fail.</w:t>
            </w:r>
          </w:p>
        </w:tc>
      </w:tr>
      <w:tr>
        <w:trPr>
          <w:trHeight w:val="276" w:hRule="exact"/>
        </w:trPr>
        <w:tc>
          <w:tcPr>
            <w:tcW w:w="8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X’5B’</w:t>
            </w:r>
          </w:p>
        </w:tc>
        <w:tc>
          <w:tcPr>
            <w:tcW w:w="4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21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13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Sensor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Error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Sensor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Covered</w:t>
            </w:r>
          </w:p>
        </w:tc>
      </w:tr>
      <w:tr>
        <w:trPr>
          <w:trHeight w:val="358" w:hRule="exact"/>
        </w:trPr>
        <w:tc>
          <w:tcPr>
            <w:tcW w:w="8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X’65’</w:t>
            </w:r>
          </w:p>
        </w:tc>
        <w:tc>
          <w:tcPr>
            <w:tcW w:w="4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21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58" w:lineRule="exact"/>
              <w:ind w:left="13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Message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ascii="Arial" w:hAnsi="Arial" w:cs="Arial" w:eastAsia="Arial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Resend</w:t>
            </w:r>
          </w:p>
        </w:tc>
      </w:tr>
    </w:tbl>
    <w:p>
      <w:pPr>
        <w:spacing w:line="258" w:lineRule="exact" w:after="0"/>
        <w:jc w:val="left"/>
        <w:rPr>
          <w:rFonts w:ascii="Arial" w:hAnsi="Arial" w:cs="Arial" w:eastAsia="Arial"/>
          <w:sz w:val="24"/>
          <w:szCs w:val="24"/>
        </w:rPr>
        <w:sectPr>
          <w:pgSz w:w="11900" w:h="16840"/>
          <w:pgMar w:header="0" w:footer="845" w:top="1580" w:bottom="1040" w:left="880" w:right="1680"/>
        </w:sectPr>
      </w:pPr>
    </w:p>
    <w:p>
      <w:pPr>
        <w:spacing w:before="5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tabs>
          <w:tab w:pos="960" w:val="left"/>
        </w:tabs>
        <w:spacing w:before="29" w:after="0" w:line="240" w:lineRule="auto"/>
        <w:ind w:left="111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5.2.5</w:t>
        <w:tab/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FATAL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(T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y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pe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F)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537" w:right="1375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defined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Fatal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imply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serious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problem.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associated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completed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execution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terminated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at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stage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where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tal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problem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detected.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MultiMech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respond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movement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same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fatal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error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until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appropriate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action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taken.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Please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refer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special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fatal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until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appropriate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action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taken.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537" w:right="197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FATAL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divided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into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two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severity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types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action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taken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depends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which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type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received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belongs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537" w:right="1406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application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X’30’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RESET</w:t>
      </w:r>
      <w:r>
        <w:rPr>
          <w:rFonts w:ascii="Arial" w:hAnsi="Arial" w:cs="Arial" w:eastAsia="Arial"/>
          <w:spacing w:val="-8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recover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from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problem.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If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appears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again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system</w:t>
      </w:r>
      <w:r>
        <w:rPr>
          <w:rFonts w:ascii="Arial" w:hAnsi="Arial" w:cs="Arial" w:eastAsia="Arial"/>
          <w:spacing w:val="-8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must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service,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until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Field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Service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Engineer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revised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it.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71" w:lineRule="exact"/>
        <w:ind w:left="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Statuses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type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are: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226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58" w:hRule="exact"/>
        </w:trPr>
        <w:tc>
          <w:tcPr>
            <w:tcW w:w="8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X’46’</w:t>
            </w:r>
          </w:p>
        </w:tc>
        <w:tc>
          <w:tcPr>
            <w:tcW w:w="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23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14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Main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Motor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Failure</w:t>
            </w:r>
          </w:p>
        </w:tc>
      </w:tr>
      <w:tr>
        <w:trPr>
          <w:trHeight w:val="276" w:hRule="exact"/>
        </w:trPr>
        <w:tc>
          <w:tcPr>
            <w:tcW w:w="8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X’49’</w:t>
            </w:r>
          </w:p>
        </w:tc>
        <w:tc>
          <w:tcPr>
            <w:tcW w:w="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23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Qualifier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Faulty</w:t>
            </w:r>
          </w:p>
        </w:tc>
      </w:tr>
      <w:tr>
        <w:trPr>
          <w:trHeight w:val="276" w:hRule="exact"/>
        </w:trPr>
        <w:tc>
          <w:tcPr>
            <w:tcW w:w="8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X’60’</w:t>
            </w:r>
          </w:p>
        </w:tc>
        <w:tc>
          <w:tcPr>
            <w:tcW w:w="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23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Internal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Failure</w:t>
            </w:r>
          </w:p>
        </w:tc>
      </w:tr>
      <w:tr>
        <w:trPr>
          <w:trHeight w:val="358" w:hRule="exact"/>
        </w:trPr>
        <w:tc>
          <w:tcPr>
            <w:tcW w:w="8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X’61’</w:t>
            </w:r>
          </w:p>
        </w:tc>
        <w:tc>
          <w:tcPr>
            <w:tcW w:w="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23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Cassette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Lock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Faulty</w:t>
            </w:r>
          </w:p>
        </w:tc>
      </w:tr>
    </w:tbl>
    <w:p>
      <w:pPr>
        <w:spacing w:before="2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29" w:after="0" w:line="240" w:lineRule="auto"/>
        <w:ind w:left="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MultiMech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must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service,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until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Field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Service</w:t>
      </w:r>
    </w:p>
    <w:p>
      <w:pPr>
        <w:spacing w:before="0" w:after="0" w:line="240" w:lineRule="auto"/>
        <w:ind w:left="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Engineer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revised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it.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type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are:</w:t>
      </w:r>
    </w:p>
    <w:p>
      <w:pPr>
        <w:spacing w:before="7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226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58" w:hRule="exact"/>
        </w:trPr>
        <w:tc>
          <w:tcPr>
            <w:tcW w:w="8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X’35’</w:t>
            </w:r>
          </w:p>
        </w:tc>
        <w:tc>
          <w:tcPr>
            <w:tcW w:w="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23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14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Diverter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Failure</w:t>
            </w:r>
          </w:p>
        </w:tc>
      </w:tr>
      <w:tr>
        <w:trPr>
          <w:trHeight w:val="276" w:hRule="exact"/>
        </w:trPr>
        <w:tc>
          <w:tcPr>
            <w:tcW w:w="8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X’39’</w:t>
            </w:r>
          </w:p>
        </w:tc>
        <w:tc>
          <w:tcPr>
            <w:tcW w:w="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23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Jam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Qualifier</w:t>
            </w:r>
          </w:p>
        </w:tc>
      </w:tr>
      <w:tr>
        <w:trPr>
          <w:trHeight w:val="276" w:hRule="exact"/>
        </w:trPr>
        <w:tc>
          <w:tcPr>
            <w:tcW w:w="8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X’43’</w:t>
            </w:r>
          </w:p>
        </w:tc>
        <w:tc>
          <w:tcPr>
            <w:tcW w:w="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23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Jam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Feeder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Transport</w:t>
            </w:r>
          </w:p>
        </w:tc>
      </w:tr>
      <w:tr>
        <w:trPr>
          <w:trHeight w:val="276" w:hRule="exact"/>
        </w:trPr>
        <w:tc>
          <w:tcPr>
            <w:tcW w:w="8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X’57’</w:t>
            </w:r>
          </w:p>
        </w:tc>
        <w:tc>
          <w:tcPr>
            <w:tcW w:w="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23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Error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Throat</w:t>
            </w:r>
          </w:p>
        </w:tc>
      </w:tr>
      <w:tr>
        <w:trPr>
          <w:trHeight w:val="358" w:hRule="exact"/>
        </w:trPr>
        <w:tc>
          <w:tcPr>
            <w:tcW w:w="8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X’68’</w:t>
            </w:r>
          </w:p>
        </w:tc>
        <w:tc>
          <w:tcPr>
            <w:tcW w:w="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231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Error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Note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Transport</w:t>
            </w:r>
          </w:p>
        </w:tc>
      </w:tr>
    </w:tbl>
    <w:p>
      <w:pPr>
        <w:spacing w:line="263" w:lineRule="exact" w:after="0"/>
        <w:jc w:val="left"/>
        <w:rPr>
          <w:rFonts w:ascii="Arial" w:hAnsi="Arial" w:cs="Arial" w:eastAsia="Arial"/>
          <w:sz w:val="24"/>
          <w:szCs w:val="24"/>
        </w:rPr>
        <w:sectPr>
          <w:pgSz w:w="11900" w:h="16840"/>
          <w:pgMar w:header="0" w:footer="845" w:top="1580" w:bottom="1040" w:left="880" w:right="1680"/>
        </w:sectPr>
      </w:pPr>
    </w:p>
    <w:p>
      <w:pPr>
        <w:spacing w:before="5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tabs>
          <w:tab w:pos="960" w:val="left"/>
        </w:tabs>
        <w:spacing w:before="29" w:after="0" w:line="240" w:lineRule="auto"/>
        <w:ind w:left="111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5.2.6</w:t>
        <w:tab/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Lock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conditions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9" w:after="0" w:line="240" w:lineRule="auto"/>
        <w:ind w:left="537" w:right="827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Under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certain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circumstances,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system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sets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itself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condition.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happens,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Messages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movement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short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form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t,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containing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General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byte,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until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condition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cleared.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Meanwhile,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very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few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accepted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system.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537" w:right="1644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different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reasons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that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machine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into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state.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Each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conditions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explained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below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ways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recovery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also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which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accepted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during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condition.</w:t>
      </w:r>
    </w:p>
    <w:p>
      <w:pPr>
        <w:spacing w:before="9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24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Machine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not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opened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0" w:lineRule="auto"/>
        <w:ind w:left="963" w:right="1697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When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cassettes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closed,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after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power-up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hardware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reset,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condition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set.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Issuing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X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0" w:after="0" w:line="240" w:lineRule="auto"/>
        <w:ind w:left="963" w:right="1765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‘38’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OPEN</w:t>
      </w:r>
      <w:r>
        <w:rPr>
          <w:rFonts w:ascii="Arial" w:hAnsi="Arial" w:cs="Arial" w:eastAsia="Arial"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CASSETTE</w:t>
      </w:r>
      <w:r>
        <w:rPr>
          <w:rFonts w:ascii="Arial" w:hAnsi="Arial" w:cs="Arial" w:eastAsia="Arial"/>
          <w:spacing w:val="-1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clears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condition.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following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accepted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during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condition:</w:t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4460" w:val="left"/>
        </w:tabs>
        <w:spacing w:before="0" w:after="0" w:line="240" w:lineRule="auto"/>
        <w:ind w:left="2774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’32’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FORWARD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24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Cassettes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not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identified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0" w:lineRule="auto"/>
        <w:ind w:left="537" w:right="1631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When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cassettes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opened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operat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i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position,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condition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set.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Issuing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X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‘35’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READ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CASSETTE-ID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clears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condition.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following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accepted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during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0" w:after="0" w:line="271" w:lineRule="exact"/>
        <w:ind w:left="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condition: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tabs>
          <w:tab w:pos="3280" w:val="left"/>
        </w:tabs>
        <w:spacing w:before="5" w:after="0" w:line="240" w:lineRule="auto"/>
        <w:ind w:left="245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’32’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FORWARD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24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Vault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full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0" w:lineRule="auto"/>
        <w:ind w:left="537" w:right="164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When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limit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number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notes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exceeded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Vault,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system</w:t>
      </w:r>
      <w:r>
        <w:rPr>
          <w:rFonts w:ascii="Arial" w:hAnsi="Arial" w:cs="Arial" w:eastAsia="Arial"/>
          <w:spacing w:val="-8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ys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condition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until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Reject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Vault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removed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emptied.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WITH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POWER</w:t>
      </w:r>
      <w:r>
        <w:rPr>
          <w:rFonts w:ascii="Arial" w:hAnsi="Arial" w:cs="Arial" w:eastAsia="Arial"/>
          <w:spacing w:val="-9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movement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accepted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are:</w:t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3300" w:val="left"/>
        </w:tabs>
        <w:spacing w:before="0" w:after="0" w:line="240" w:lineRule="auto"/>
        <w:ind w:left="245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’37’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CLOSE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24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Fatal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jam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0" w:lineRule="auto"/>
        <w:ind w:left="537" w:right="1417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All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defined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fatal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will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cause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LOCK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condition.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situation,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he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movement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commands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acceptable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are:</w:t>
      </w:r>
    </w:p>
    <w:p>
      <w:pPr>
        <w:tabs>
          <w:tab w:pos="3300" w:val="left"/>
        </w:tabs>
        <w:spacing w:before="0" w:after="0" w:line="253" w:lineRule="exact"/>
        <w:ind w:left="2593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’30’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3300" w:val="left"/>
        </w:tabs>
        <w:spacing w:before="0" w:after="0" w:line="252" w:lineRule="exact"/>
        <w:ind w:left="2593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’37’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CLOSE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580" w:bottom="1040" w:left="880" w:right="1680"/>
        </w:sectPr>
      </w:pPr>
    </w:p>
    <w:p>
      <w:pPr>
        <w:spacing w:before="75" w:after="0" w:line="240" w:lineRule="auto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b/>
          <w:bCs/>
          <w:spacing w:val="-9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description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17" w:right="1407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Included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following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pages,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detailed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descriptions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each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</w:p>
    <w:p>
      <w:pPr>
        <w:spacing w:before="0" w:after="0" w:line="240" w:lineRule="auto"/>
        <w:ind w:left="117" w:right="1681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different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that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can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appear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Reply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Messages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from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</w:p>
    <w:p>
      <w:pPr>
        <w:spacing w:before="0" w:after="0" w:line="240" w:lineRule="auto"/>
        <w:ind w:left="11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Controller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Network.</w:t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17" w:right="1486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Each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easily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identif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its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mnemonic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name,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also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its</w:t>
      </w:r>
    </w:p>
    <w:p>
      <w:pPr>
        <w:spacing w:before="0" w:after="0" w:line="240" w:lineRule="auto"/>
        <w:ind w:left="117" w:right="211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ASCII</w:t>
      </w:r>
      <w:r>
        <w:rPr>
          <w:rFonts w:ascii="Arial" w:hAnsi="Arial" w:cs="Arial" w:eastAsia="Arial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code.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different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described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natural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sequence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their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hexadecimal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values.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pgSz w:w="11900" w:h="16840"/>
          <w:pgMar w:header="0" w:footer="845" w:top="1580" w:bottom="1040" w:left="1300" w:right="168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24" w:after="0" w:line="240" w:lineRule="auto"/>
        <w:ind w:left="147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This</w:t>
      </w:r>
      <w:r>
        <w:rPr>
          <w:rFonts w:ascii="Arial" w:hAnsi="Arial" w:cs="Arial" w:eastAsia="Arial"/>
          <w:b/>
          <w:bCs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page</w:t>
      </w:r>
      <w:r>
        <w:rPr>
          <w:rFonts w:ascii="Arial" w:hAnsi="Arial" w:cs="Arial" w:eastAsia="Arial"/>
          <w:b/>
          <w:bCs/>
          <w:i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is</w:t>
      </w:r>
      <w:r>
        <w:rPr>
          <w:rFonts w:ascii="Arial" w:hAnsi="Arial" w:cs="Arial" w:eastAsia="Arial"/>
          <w:b/>
          <w:bCs/>
          <w:i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intentionally</w:t>
      </w:r>
      <w:r>
        <w:rPr>
          <w:rFonts w:ascii="Arial" w:hAnsi="Arial" w:cs="Arial" w:eastAsia="Arial"/>
          <w:b/>
          <w:bCs/>
          <w:i/>
          <w:spacing w:val="-1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left</w:t>
      </w:r>
      <w:r>
        <w:rPr>
          <w:rFonts w:ascii="Arial" w:hAnsi="Arial" w:cs="Arial" w:eastAsia="Arial"/>
          <w:b/>
          <w:bCs/>
          <w:i/>
          <w:spacing w:val="-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blank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8"/>
          <w:szCs w:val="28"/>
        </w:rPr>
        <w:sectPr>
          <w:pgSz w:w="11900" w:h="16840"/>
          <w:pgMar w:header="0" w:footer="845" w:top="1580" w:bottom="1040" w:left="1300" w:right="1680"/>
        </w:sectPr>
      </w:pPr>
    </w:p>
    <w:p>
      <w:pPr>
        <w:spacing w:before="71" w:after="0" w:line="240" w:lineRule="auto"/>
        <w:ind w:right="1469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SUCCESSFUL</w:t>
      </w:r>
      <w:r>
        <w:rPr>
          <w:rFonts w:ascii="Arial" w:hAnsi="Arial" w:cs="Arial" w:eastAsia="Arial"/>
          <w:b/>
          <w:bCs/>
          <w:spacing w:val="-19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b/>
          <w:bCs/>
          <w:spacing w:val="-15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-11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X’30’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319" w:lineRule="exact"/>
        <w:ind w:right="1468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TYPE</w:t>
      </w:r>
      <w:r>
        <w:rPr>
          <w:rFonts w:ascii="Arial" w:hAnsi="Arial" w:cs="Arial" w:eastAsia="Arial"/>
          <w:i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i/>
          <w:spacing w:val="0"/>
          <w:w w:val="99"/>
          <w:sz w:val="28"/>
          <w:szCs w:val="28"/>
        </w:rPr>
        <w:t>W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75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successfully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executed.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No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action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required.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500" w:bottom="1040" w:left="1300" w:right="1680"/>
        </w:sectPr>
      </w:pPr>
    </w:p>
    <w:p>
      <w:pPr>
        <w:spacing w:before="55" w:after="0" w:line="240" w:lineRule="auto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LOW</w:t>
      </w:r>
      <w:r>
        <w:rPr>
          <w:rFonts w:ascii="Arial" w:hAnsi="Arial" w:cs="Arial" w:eastAsia="Arial"/>
          <w:b/>
          <w:bCs/>
          <w:spacing w:val="71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LEVEL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-1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X’31’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319" w:lineRule="exact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TYPE</w:t>
      </w:r>
      <w:r>
        <w:rPr>
          <w:rFonts w:ascii="Arial" w:hAnsi="Arial" w:cs="Arial" w:eastAsia="Arial"/>
          <w:i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W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1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below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level.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means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low-level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activated.</w:t>
      </w:r>
      <w:r>
        <w:rPr>
          <w:rFonts w:ascii="Arial" w:hAnsi="Arial" w:cs="Arial" w:eastAsia="Arial"/>
          <w:spacing w:val="5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happens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left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represents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pile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less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than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20-30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7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removed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filled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using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normal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procedure.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refilling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delayed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several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since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first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warning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becoming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still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contains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several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transactions.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actions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should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taken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refill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soon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possible.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97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also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indicate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alternate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31-W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LOW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LEVEL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NNNNN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2740" w:val="left"/>
        </w:tabs>
        <w:spacing w:before="55" w:after="0" w:line="240" w:lineRule="auto"/>
        <w:ind w:right="1469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EMPTY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CASSETTE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X’32’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75" w:lineRule="exact"/>
        <w:ind w:right="1469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TYPE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39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generated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during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dispense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operation.</w:t>
      </w:r>
      <w:r>
        <w:rPr>
          <w:rFonts w:ascii="Arial" w:hAnsi="Arial" w:cs="Arial" w:eastAsia="Arial"/>
          <w:spacing w:val="5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compatibility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reasons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only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reported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requested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empty,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requested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Forward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their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Low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Level.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’35’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’32’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EMPTY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empty.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51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Change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Over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Method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(item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127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1),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’32’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EMPTY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reported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become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during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overall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’31’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LOW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LEVEL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’34’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REJECTED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successfully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performed.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1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removed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refilled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using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normal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loading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procedures.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also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trigger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begin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using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alternate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32-O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NNNNN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MACHINE</w:t>
      </w:r>
      <w:r>
        <w:rPr>
          <w:rFonts w:ascii="Arial" w:hAnsi="Arial" w:cs="Arial" w:eastAsia="Arial"/>
          <w:b/>
          <w:bCs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NOT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OPENED</w:t>
      </w:r>
      <w:r>
        <w:rPr>
          <w:rFonts w:ascii="Arial" w:hAnsi="Arial" w:cs="Arial" w:eastAsia="Arial"/>
          <w:b/>
          <w:bCs/>
          <w:spacing w:val="65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X’33’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319" w:lineRule="exact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Type</w:t>
      </w:r>
      <w:r>
        <w:rPr>
          <w:rFonts w:ascii="Arial" w:hAnsi="Arial" w:cs="Arial" w:eastAsia="Arial"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O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51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arises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opened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movement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CASSETTE,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CLOSE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51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also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possible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even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opened.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machine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switched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during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normal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daily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operation.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indicate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power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off.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2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Whatever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cause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easily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cleared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19" w:right="161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commands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-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33-O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MACHINE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OPENED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right="1469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REJECTED</w:t>
      </w:r>
      <w:r>
        <w:rPr>
          <w:rFonts w:ascii="Arial" w:hAnsi="Arial" w:cs="Arial" w:eastAsia="Arial"/>
          <w:b/>
          <w:bCs/>
          <w:spacing w:val="-1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NOTES</w:t>
      </w:r>
      <w:r>
        <w:rPr>
          <w:rFonts w:ascii="Arial" w:hAnsi="Arial" w:cs="Arial" w:eastAsia="Arial"/>
          <w:b/>
          <w:bCs/>
          <w:spacing w:val="68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X’34’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75" w:lineRule="exact"/>
        <w:ind w:right="1469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Type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1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indicates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during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41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total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fed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module,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including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those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rejected.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0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field,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detail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total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notes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counted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Qualifier,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both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delivered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51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Rejection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counters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updated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subtracting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total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requested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total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counted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Qualifier.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However,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kept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mind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figure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might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exact,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because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anything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two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stuck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together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sheet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paper.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63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Being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warning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only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action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required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provide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19" w:right="147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proper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subroutines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keep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control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notes.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latest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reason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stored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maintenance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log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file.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34-W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CAUTION: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3900" w:val="left"/>
        </w:tabs>
        <w:spacing w:before="55" w:after="0" w:line="240" w:lineRule="auto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NOTE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DIVERTER</w:t>
      </w:r>
      <w:r>
        <w:rPr>
          <w:rFonts w:ascii="Arial" w:hAnsi="Arial" w:cs="Arial" w:eastAsia="Arial"/>
          <w:b/>
          <w:bCs/>
          <w:spacing w:val="-1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FAILURE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X’35’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319" w:lineRule="exact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Type</w:t>
      </w:r>
      <w:r>
        <w:rPr>
          <w:rFonts w:ascii="Arial" w:hAnsi="Arial" w:cs="Arial" w:eastAsia="Arial"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F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75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indicates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recognised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intended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sensor.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likely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reason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either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mechanical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electrical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failure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Diverter.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Therefore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qualified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Fatal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52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contents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machine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verified,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suspended,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taken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until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Field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However,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machine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CLOSE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removed.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89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35-F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DIVERTER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FAILURE.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**CALL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ENGINEER**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right="1469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FAILURE</w:t>
      </w:r>
      <w:r>
        <w:rPr>
          <w:rFonts w:ascii="Arial" w:hAnsi="Arial" w:cs="Arial" w:eastAsia="Arial"/>
          <w:b/>
          <w:bCs/>
          <w:spacing w:val="-1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TO</w:t>
      </w:r>
      <w:r>
        <w:rPr>
          <w:rFonts w:ascii="Arial" w:hAnsi="Arial" w:cs="Arial" w:eastAsia="Arial"/>
          <w:b/>
          <w:bCs/>
          <w:spacing w:val="-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FEED</w:t>
      </w:r>
      <w:r>
        <w:rPr>
          <w:rFonts w:ascii="Arial" w:hAnsi="Arial" w:cs="Arial" w:eastAsia="Arial"/>
          <w:b/>
          <w:bCs/>
          <w:spacing w:val="69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X’36’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75" w:lineRule="exact"/>
        <w:ind w:right="1468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Type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appears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fails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dispense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requested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amount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reasons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report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status.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reason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fails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notes;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another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too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many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events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However,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Fatal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try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i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time.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situation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remains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same,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position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continue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remaining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positions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Field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77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36-R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FAILURE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FEED.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**CONTINUE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REMAINING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POSITIONS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**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TRANSMISSION</w:t>
      </w:r>
      <w:r>
        <w:rPr>
          <w:rFonts w:ascii="Arial" w:hAnsi="Arial" w:cs="Arial" w:eastAsia="Arial"/>
          <w:b/>
          <w:bCs/>
          <w:spacing w:val="-21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ERROR</w:t>
      </w:r>
      <w:r>
        <w:rPr>
          <w:rFonts w:ascii="Arial" w:hAnsi="Arial" w:cs="Arial" w:eastAsia="Arial"/>
          <w:b/>
          <w:bCs/>
          <w:spacing w:val="68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X’37’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319" w:lineRule="exact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Type</w:t>
      </w:r>
      <w:r>
        <w:rPr>
          <w:rFonts w:ascii="Arial" w:hAnsi="Arial" w:cs="Arial" w:eastAsia="Arial"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56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received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inaccurate.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reason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detection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wrong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LRC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parity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error.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Therefore,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cause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either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some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Subroutines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dealing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LRC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calculation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communication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line.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also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chapter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6.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52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again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because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might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arisen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because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random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noise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line.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37-S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TRANSMISSION</w:t>
      </w:r>
      <w:r>
        <w:rPr>
          <w:rFonts w:ascii="Arial" w:hAnsi="Arial" w:cs="Arial" w:eastAsia="Arial"/>
          <w:spacing w:val="-1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2" w:lineRule="auto"/>
        <w:ind w:left="4249" w:right="1468" w:hanging="1691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ILLEGAL</w:t>
      </w:r>
      <w:r>
        <w:rPr>
          <w:rFonts w:ascii="Arial" w:hAnsi="Arial" w:cs="Arial" w:eastAsia="Arial"/>
          <w:b/>
          <w:bCs/>
          <w:spacing w:val="-1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COMMAND</w:t>
      </w:r>
      <w:r>
        <w:rPr>
          <w:rFonts w:ascii="Arial" w:hAnsi="Arial" w:cs="Arial" w:eastAsia="Arial"/>
          <w:b/>
          <w:bCs/>
          <w:spacing w:val="-1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OR</w:t>
      </w:r>
      <w:r>
        <w:rPr>
          <w:rFonts w:ascii="Arial" w:hAnsi="Arial" w:cs="Arial" w:eastAsia="Arial"/>
          <w:b/>
          <w:bCs/>
          <w:spacing w:val="-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COMMAND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SEQUENCE</w:t>
      </w:r>
      <w:r>
        <w:rPr>
          <w:rFonts w:ascii="Arial" w:hAnsi="Arial" w:cs="Arial" w:eastAsia="Arial"/>
          <w:b/>
          <w:bCs/>
          <w:spacing w:val="6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X’38’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 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Type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4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appear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unknown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MultiMech,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incorrect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parameters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Actions: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Please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38-S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ILLEGAL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JAM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IN</w:t>
      </w:r>
      <w:r>
        <w:rPr>
          <w:rFonts w:ascii="Arial" w:hAnsi="Arial" w:cs="Arial" w:eastAsia="Arial"/>
          <w:b/>
          <w:bCs/>
          <w:spacing w:val="-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NOTE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QUALIFIER</w:t>
      </w:r>
      <w:r>
        <w:rPr>
          <w:rFonts w:ascii="Arial" w:hAnsi="Arial" w:cs="Arial" w:eastAsia="Arial"/>
          <w:b/>
          <w:bCs/>
          <w:spacing w:val="6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X’39’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319" w:lineRule="exact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Type</w:t>
      </w:r>
      <w:r>
        <w:rPr>
          <w:rFonts w:ascii="Arial" w:hAnsi="Arial" w:cs="Arial" w:eastAsia="Arial"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F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indicates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detected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Qualifier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length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exceeding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900mm.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39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clear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caused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stream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feed.</w:t>
      </w:r>
      <w:r>
        <w:rPr>
          <w:rFonts w:ascii="Arial" w:hAnsi="Arial" w:cs="Arial" w:eastAsia="Arial"/>
          <w:spacing w:val="5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clear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recurs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after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19" w:right="1708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command,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transactions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suspended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taken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until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Field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99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39-F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JAM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QUALIFIER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5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**CALL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ENGINEER**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2" w:lineRule="auto"/>
        <w:ind w:left="4591" w:right="1468" w:hanging="2077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FEED</w:t>
      </w:r>
      <w:r>
        <w:rPr>
          <w:rFonts w:ascii="Arial" w:hAnsi="Arial" w:cs="Arial" w:eastAsia="Arial"/>
          <w:b/>
          <w:bCs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CASSETTE</w:t>
      </w:r>
      <w:r>
        <w:rPr>
          <w:rFonts w:ascii="Arial" w:hAnsi="Arial" w:cs="Arial" w:eastAsia="Arial"/>
          <w:b/>
          <w:bCs/>
          <w:spacing w:val="-1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NOT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PRESENT</w:t>
      </w:r>
      <w:r>
        <w:rPr>
          <w:rFonts w:ascii="Arial" w:hAnsi="Arial" w:cs="Arial" w:eastAsia="Arial"/>
          <w:b/>
          <w:bCs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OR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OPENED</w:t>
      </w:r>
      <w:r>
        <w:rPr>
          <w:rFonts w:ascii="Arial" w:hAnsi="Arial" w:cs="Arial" w:eastAsia="Arial"/>
          <w:b/>
          <w:bCs/>
          <w:spacing w:val="66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X’3A’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 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Type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3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appears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requesting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tray,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which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present,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properly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inserted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invalid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magnet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code.</w:t>
      </w:r>
      <w:r>
        <w:rPr>
          <w:rFonts w:ascii="Arial" w:hAnsi="Arial" w:cs="Arial" w:eastAsia="Arial"/>
          <w:spacing w:val="5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also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appears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4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remove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re-insert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resume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transactions.</w:t>
      </w:r>
      <w:r>
        <w:rPr>
          <w:rFonts w:ascii="Arial" w:hAnsi="Arial" w:cs="Arial" w:eastAsia="Arial"/>
          <w:spacing w:val="4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remains,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magnet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plugs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fitted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correctly.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91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3A-O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RE-INSERT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NN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START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AGAIN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5" w:lineRule="auto"/>
        <w:ind w:left="117" w:right="4065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REJECT</w:t>
      </w:r>
      <w:r>
        <w:rPr>
          <w:rFonts w:ascii="Arial" w:hAnsi="Arial" w:cs="Arial" w:eastAsia="Arial"/>
          <w:b/>
          <w:bCs/>
          <w:spacing w:val="-11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VAULT</w:t>
      </w:r>
      <w:r>
        <w:rPr>
          <w:rFonts w:ascii="Arial" w:hAnsi="Arial" w:cs="Arial" w:eastAsia="Arial"/>
          <w:b/>
          <w:bCs/>
          <w:spacing w:val="-9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NOT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PRESENT</w:t>
      </w:r>
      <w:r>
        <w:rPr>
          <w:rFonts w:ascii="Arial" w:hAnsi="Arial" w:cs="Arial" w:eastAsia="Arial"/>
          <w:b/>
          <w:bCs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OR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OPENED</w:t>
      </w:r>
      <w:r>
        <w:rPr>
          <w:rFonts w:ascii="Arial" w:hAnsi="Arial" w:cs="Arial" w:eastAsia="Arial"/>
          <w:b/>
          <w:bCs/>
          <w:spacing w:val="66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X’3F’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313" w:lineRule="exact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Type</w:t>
      </w:r>
      <w:r>
        <w:rPr>
          <w:rFonts w:ascii="Arial" w:hAnsi="Arial" w:cs="Arial" w:eastAsia="Arial"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O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38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Whenever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movement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received,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properly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loaded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machine.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not,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transaction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ignored.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exception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movement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CLOSE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CASSETTE,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which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done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without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57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insert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properly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resume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daily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3F-O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INSERT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right="1469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TOO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MANY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NOTES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REQUESTED</w:t>
      </w:r>
      <w:r>
        <w:rPr>
          <w:rFonts w:ascii="Arial" w:hAnsi="Arial" w:cs="Arial" w:eastAsia="Arial"/>
          <w:b/>
          <w:bCs/>
          <w:spacing w:val="60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X’42’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75" w:lineRule="exact"/>
        <w:ind w:right="1469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Type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57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appears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too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many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requested.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Maximum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default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19" w:right="145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50,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redefined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104.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executed,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back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62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repeat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transaction,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asking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legal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65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checked,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indicates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requested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higher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maximum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defined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104.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42-O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MORE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NNN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REQUESTED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5160" w:val="left"/>
        </w:tabs>
        <w:spacing w:before="55" w:after="0" w:line="240" w:lineRule="auto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JAM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IN</w:t>
      </w:r>
      <w:r>
        <w:rPr>
          <w:rFonts w:ascii="Arial" w:hAnsi="Arial" w:cs="Arial" w:eastAsia="Arial"/>
          <w:b/>
          <w:bCs/>
          <w:spacing w:val="-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NOTE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FEEDER</w:t>
      </w:r>
      <w:r>
        <w:rPr>
          <w:rFonts w:ascii="Arial" w:hAnsi="Arial" w:cs="Arial" w:eastAsia="Arial"/>
          <w:b/>
          <w:bCs/>
          <w:spacing w:val="-11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TRANSPORT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X’43’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319" w:lineRule="exact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Type</w:t>
      </w:r>
      <w:r>
        <w:rPr>
          <w:rFonts w:ascii="Arial" w:hAnsi="Arial" w:cs="Arial" w:eastAsia="Arial"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F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5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fed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but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reached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Qualifier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time.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failure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could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appear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jam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between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Qualifier,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detected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Note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Qualifier.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response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indicates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successful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execution,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resumed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point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occurred.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returns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or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unsuccessful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until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Field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85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43-F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JAM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TRANSPORT.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**CALL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ENGINEER**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800" w:val="left"/>
        </w:tabs>
        <w:spacing w:before="0" w:after="0" w:line="240" w:lineRule="auto"/>
        <w:ind w:left="1819" w:right="2129" w:hanging="96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Note:</w:t>
        <w:tab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text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**CALL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SERVICE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ENGINEER**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should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reported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before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recovery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procedure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has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failed.</w:t>
      </w:r>
    </w:p>
    <w:p>
      <w:pPr>
        <w:spacing w:line="240" w:lineRule="auto" w:after="0"/>
        <w:jc w:val="left"/>
        <w:rPr>
          <w:rFonts w:ascii="Arial" w:hAnsi="Arial" w:cs="Arial" w:eastAsia="Arial"/>
          <w:sz w:val="20"/>
          <w:szCs w:val="20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left="1728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REJECT</w:t>
      </w:r>
      <w:r>
        <w:rPr>
          <w:rFonts w:ascii="Arial" w:hAnsi="Arial" w:cs="Arial" w:eastAsia="Arial"/>
          <w:b/>
          <w:bCs/>
          <w:spacing w:val="-11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VAULT</w:t>
      </w:r>
      <w:r>
        <w:rPr>
          <w:rFonts w:ascii="Arial" w:hAnsi="Arial" w:cs="Arial" w:eastAsia="Arial"/>
          <w:b/>
          <w:bCs/>
          <w:spacing w:val="-9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ALMOST</w:t>
      </w:r>
      <w:r>
        <w:rPr>
          <w:rFonts w:ascii="Arial" w:hAnsi="Arial" w:cs="Arial" w:eastAsia="Arial"/>
          <w:b/>
          <w:bCs/>
          <w:spacing w:val="-1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FULL</w:t>
      </w:r>
      <w:r>
        <w:rPr>
          <w:rFonts w:ascii="Arial" w:hAnsi="Arial" w:cs="Arial" w:eastAsia="Arial"/>
          <w:b/>
          <w:bCs/>
          <w:spacing w:val="48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X’44’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75" w:lineRule="exact"/>
        <w:ind w:right="1469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Type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W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37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both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General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internal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counter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reaches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limit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almost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full.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43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counter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single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incremented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note.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limit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almost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full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single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15.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45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limit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FULL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between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40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399.</w:t>
      </w:r>
      <w:r>
        <w:rPr>
          <w:rFonts w:ascii="Arial" w:hAnsi="Arial" w:cs="Arial" w:eastAsia="Arial"/>
          <w:spacing w:val="5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limit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ALMOST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FULL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75%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limit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FULL.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19" w:right="2054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Example:</w:t>
      </w:r>
      <w:r>
        <w:rPr>
          <w:rFonts w:ascii="Arial" w:hAnsi="Arial" w:cs="Arial" w:eastAsia="Arial"/>
          <w:spacing w:val="5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item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399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20,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ALMOST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FULL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counter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exceeds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15.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54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emptied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soon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possible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avoid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counter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above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15.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EMPTIED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POWER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44-W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EMPTIED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left="118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CASSETTE</w:t>
      </w:r>
      <w:r>
        <w:rPr>
          <w:rFonts w:ascii="Arial" w:hAnsi="Arial" w:cs="Arial" w:eastAsia="Arial"/>
          <w:b/>
          <w:bCs/>
          <w:spacing w:val="-1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INTERNAL</w:t>
      </w:r>
      <w:r>
        <w:rPr>
          <w:rFonts w:ascii="Arial" w:hAnsi="Arial" w:cs="Arial" w:eastAsia="Arial"/>
          <w:b/>
          <w:bCs/>
          <w:spacing w:val="-1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FAILURE</w:t>
      </w:r>
      <w:r>
        <w:rPr>
          <w:rFonts w:ascii="Arial" w:hAnsi="Arial" w:cs="Arial" w:eastAsia="Arial"/>
          <w:b/>
          <w:bCs/>
          <w:spacing w:val="6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b/>
          <w:bCs/>
          <w:spacing w:val="-9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X’45’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5" w:after="0" w:line="240" w:lineRule="auto"/>
        <w:ind w:left="118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Type</w:t>
      </w:r>
      <w:r>
        <w:rPr>
          <w:rFonts w:ascii="Arial" w:hAnsi="Arial" w:cs="Arial" w:eastAsia="Arial"/>
          <w:b/>
          <w:bCs/>
          <w:i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R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8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20" w:right="147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checksum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stored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8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2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8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2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Put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8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20" w:right="140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2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43-R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INTERNAL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FAILURE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right="1468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MAIN</w:t>
      </w:r>
      <w:r>
        <w:rPr>
          <w:rFonts w:ascii="Arial" w:hAnsi="Arial" w:cs="Arial" w:eastAsia="Arial"/>
          <w:b/>
          <w:bCs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MOTOR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FAILURE</w:t>
      </w:r>
      <w:r>
        <w:rPr>
          <w:rFonts w:ascii="Arial" w:hAnsi="Arial" w:cs="Arial" w:eastAsia="Arial"/>
          <w:b/>
          <w:bCs/>
          <w:spacing w:val="44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X’46’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75" w:lineRule="exact"/>
        <w:ind w:right="1468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Type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F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7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main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motor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reached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normal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speed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several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missing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pulses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clock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wheel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other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fatal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generates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executed.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response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indicates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successful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execution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resumed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point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occurred.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returns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or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unsuccessful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until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Field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224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46-F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MAIN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FAILURE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**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CALL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ENGINEER**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800" w:val="left"/>
        </w:tabs>
        <w:spacing w:before="0" w:after="0" w:line="240" w:lineRule="auto"/>
        <w:ind w:left="1819" w:right="2129" w:hanging="96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Note:</w:t>
        <w:tab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text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**CALL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SERVICE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ENGINEER**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should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reported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before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recovery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procedure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has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failed.</w:t>
      </w:r>
    </w:p>
    <w:p>
      <w:pPr>
        <w:spacing w:line="240" w:lineRule="auto" w:after="0"/>
        <w:jc w:val="left"/>
        <w:rPr>
          <w:rFonts w:ascii="Arial" w:hAnsi="Arial" w:cs="Arial" w:eastAsia="Arial"/>
          <w:sz w:val="20"/>
          <w:szCs w:val="20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NOTE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QUALIFIER</w:t>
      </w:r>
      <w:r>
        <w:rPr>
          <w:rFonts w:ascii="Arial" w:hAnsi="Arial" w:cs="Arial" w:eastAsia="Arial"/>
          <w:b/>
          <w:bCs/>
          <w:spacing w:val="-1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FAULTY</w:t>
      </w:r>
      <w:r>
        <w:rPr>
          <w:rFonts w:ascii="Arial" w:hAnsi="Arial" w:cs="Arial" w:eastAsia="Arial"/>
          <w:b/>
          <w:bCs/>
          <w:spacing w:val="6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b/>
          <w:bCs/>
          <w:spacing w:val="-9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X’49’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5" w:after="0" w:line="240" w:lineRule="auto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Type</w:t>
      </w:r>
      <w:r>
        <w:rPr>
          <w:rFonts w:ascii="Arial" w:hAnsi="Arial" w:cs="Arial" w:eastAsia="Arial"/>
          <w:b/>
          <w:bCs/>
          <w:i/>
          <w:spacing w:val="-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spacing w:val="0"/>
          <w:w w:val="100"/>
          <w:sz w:val="28"/>
          <w:szCs w:val="28"/>
        </w:rPr>
        <w:t>F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4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back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MultiMech,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possible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calibrate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double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detects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Qualifier,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possible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adjust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gain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value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learning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new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note.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fatal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completed,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generated.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response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indicates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successful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execution,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resumed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point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occurred.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returns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or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unsuccessful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until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Field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98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49-F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QUALIFIER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FAULTY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**CALL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ENGINEER**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1800" w:val="left"/>
        </w:tabs>
        <w:spacing w:before="0" w:after="0" w:line="240" w:lineRule="auto"/>
        <w:ind w:left="1819" w:right="2129" w:hanging="96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Note:</w:t>
        <w:tab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text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**CALL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SERVICE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ENGINEER**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should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reported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before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recovery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procedure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has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failed.</w:t>
      </w:r>
    </w:p>
    <w:p>
      <w:pPr>
        <w:spacing w:line="240" w:lineRule="auto" w:after="0"/>
        <w:jc w:val="left"/>
        <w:rPr>
          <w:rFonts w:ascii="Arial" w:hAnsi="Arial" w:cs="Arial" w:eastAsia="Arial"/>
          <w:sz w:val="20"/>
          <w:szCs w:val="20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left="1878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NOTE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FEEDER</w:t>
      </w:r>
      <w:r>
        <w:rPr>
          <w:rFonts w:ascii="Arial" w:hAnsi="Arial" w:cs="Arial" w:eastAsia="Arial"/>
          <w:b/>
          <w:bCs/>
          <w:spacing w:val="-11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SENSOR</w:t>
      </w:r>
      <w:r>
        <w:rPr>
          <w:rFonts w:ascii="Arial" w:hAnsi="Arial" w:cs="Arial" w:eastAsia="Arial"/>
          <w:b/>
          <w:bCs/>
          <w:spacing w:val="-1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FAIL</w:t>
      </w:r>
      <w:r>
        <w:rPr>
          <w:rFonts w:ascii="Arial" w:hAnsi="Arial" w:cs="Arial" w:eastAsia="Arial"/>
          <w:b/>
          <w:bCs/>
          <w:spacing w:val="70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X’4A’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75" w:lineRule="exact"/>
        <w:ind w:right="1469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Type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56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appears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stuck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exit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sensor.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qualified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Retriable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because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going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required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module.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50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make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retry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same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occurred.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remains,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internally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mark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particular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faulty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avoid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using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until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Field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resolved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53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4A-R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FAIL</w:t>
      </w:r>
      <w:r>
        <w:rPr>
          <w:rFonts w:ascii="Arial" w:hAnsi="Arial" w:cs="Arial" w:eastAsia="Arial"/>
          <w:spacing w:val="5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**CALL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ENGINEER**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NOTES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IN</w:t>
      </w:r>
      <w:r>
        <w:rPr>
          <w:rFonts w:ascii="Arial" w:hAnsi="Arial" w:cs="Arial" w:eastAsia="Arial"/>
          <w:b/>
          <w:bCs/>
          <w:spacing w:val="-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DELIVERY</w:t>
      </w:r>
      <w:r>
        <w:rPr>
          <w:rFonts w:ascii="Arial" w:hAnsi="Arial" w:cs="Arial" w:eastAsia="Arial"/>
          <w:b/>
          <w:bCs/>
          <w:spacing w:val="-1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THROAT</w:t>
      </w:r>
      <w:r>
        <w:rPr>
          <w:rFonts w:ascii="Arial" w:hAnsi="Arial" w:cs="Arial" w:eastAsia="Arial"/>
          <w:b/>
          <w:bCs/>
          <w:spacing w:val="66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X’4D’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319" w:lineRule="exact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Type</w:t>
      </w:r>
      <w:r>
        <w:rPr>
          <w:rFonts w:ascii="Arial" w:hAnsi="Arial" w:cs="Arial" w:eastAsia="Arial"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O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58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attempt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dispense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still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Throat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cause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back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executed.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also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throat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THROAT.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2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blocking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throat,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removed.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removed,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using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THROAT,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repeat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original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4D-O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THROAT.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</w:t>
      </w:r>
      <w:r>
        <w:rPr>
          <w:rFonts w:ascii="Arial" w:hAnsi="Arial" w:cs="Arial" w:eastAsia="Arial"/>
          <w:spacing w:val="-1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CANCELLED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left="1824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COMMUNICATION</w:t>
      </w:r>
      <w:r>
        <w:rPr>
          <w:rFonts w:ascii="Arial" w:hAnsi="Arial" w:cs="Arial" w:eastAsia="Arial"/>
          <w:b/>
          <w:bCs/>
          <w:spacing w:val="-2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TIME-OUT</w:t>
      </w:r>
      <w:r>
        <w:rPr>
          <w:rFonts w:ascii="Arial" w:hAnsi="Arial" w:cs="Arial" w:eastAsia="Arial"/>
          <w:b/>
          <w:bCs/>
          <w:spacing w:val="53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X’4E’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75" w:lineRule="exact"/>
        <w:ind w:right="1468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Type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56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reported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transmission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string,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completed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within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restriction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imposed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electrical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interface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used.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also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chapter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6.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61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cause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setting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electrical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signals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interface,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which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delaying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transmission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string.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47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both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cases,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full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revision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installation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required.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254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4E-S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COMMUNICATION</w:t>
      </w:r>
      <w:r>
        <w:rPr>
          <w:rFonts w:ascii="Arial" w:hAnsi="Arial" w:cs="Arial" w:eastAsia="Arial"/>
          <w:spacing w:val="-1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TIME-OUT.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REVISE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INSTALLATION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CASSETTES</w:t>
      </w:r>
      <w:r>
        <w:rPr>
          <w:rFonts w:ascii="Arial" w:hAnsi="Arial" w:cs="Arial" w:eastAsia="Arial"/>
          <w:b/>
          <w:bCs/>
          <w:spacing w:val="-17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NOT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IDENTIFIED</w:t>
      </w:r>
      <w:r>
        <w:rPr>
          <w:rFonts w:ascii="Arial" w:hAnsi="Arial" w:cs="Arial" w:eastAsia="Arial"/>
          <w:b/>
          <w:bCs/>
          <w:spacing w:val="6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X’50’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319" w:lineRule="exact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Type</w:t>
      </w:r>
      <w:r>
        <w:rPr>
          <w:rFonts w:ascii="Arial" w:hAnsi="Arial" w:cs="Arial" w:eastAsia="Arial"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77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reported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movement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ordered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without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preceding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after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opened.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985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Either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itself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CASSETTE-ID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recover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50-S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NUMBERS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NOW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left="2806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REJECT</w:t>
      </w:r>
      <w:r>
        <w:rPr>
          <w:rFonts w:ascii="Arial" w:hAnsi="Arial" w:cs="Arial" w:eastAsia="Arial"/>
          <w:b/>
          <w:bCs/>
          <w:spacing w:val="-11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VAULT</w:t>
      </w:r>
      <w:r>
        <w:rPr>
          <w:rFonts w:ascii="Arial" w:hAnsi="Arial" w:cs="Arial" w:eastAsia="Arial"/>
          <w:b/>
          <w:bCs/>
          <w:spacing w:val="-9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FULL</w:t>
      </w:r>
      <w:r>
        <w:rPr>
          <w:rFonts w:ascii="Arial" w:hAnsi="Arial" w:cs="Arial" w:eastAsia="Arial"/>
          <w:b/>
          <w:bCs/>
          <w:spacing w:val="71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X’51’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75" w:lineRule="exact"/>
        <w:ind w:right="1469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Type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generated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internal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counter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" w:after="0" w:line="252" w:lineRule="exact"/>
        <w:ind w:left="1819" w:right="138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exceeds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50.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description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ALMOST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FULL.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63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kept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mind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even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fatal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one,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19" w:right="156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cause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which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removed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until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emptied.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internal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counter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stored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non-volatile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during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power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down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restored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at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power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up.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means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REMOVED,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EMPTIED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RE-INSERTED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POWER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internal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counter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0.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76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Please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refer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’44’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ALMOST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FULL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about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internal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counters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updated.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74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reinsert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before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normal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resumed.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51-O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EMPTY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REINSERT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REJECT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VAULT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left="73" w:right="4450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ERROR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IN</w:t>
      </w:r>
      <w:r>
        <w:rPr>
          <w:rFonts w:ascii="Arial" w:hAnsi="Arial" w:cs="Arial" w:eastAsia="Arial"/>
          <w:b/>
          <w:bCs/>
          <w:spacing w:val="-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THROAT</w:t>
      </w:r>
      <w:r>
        <w:rPr>
          <w:rFonts w:ascii="Arial" w:hAnsi="Arial" w:cs="Arial" w:eastAsia="Arial"/>
          <w:b/>
          <w:bCs/>
          <w:spacing w:val="66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28"/>
          <w:szCs w:val="28"/>
        </w:rPr>
        <w:t>X’57’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319" w:lineRule="exact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Type</w:t>
      </w:r>
      <w:r>
        <w:rPr>
          <w:rFonts w:ascii="Arial" w:hAnsi="Arial" w:cs="Arial" w:eastAsia="Arial"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F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55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reported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stuck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throat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during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Forward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52" w:lineRule="exact"/>
        <w:ind w:left="1819" w:right="152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contents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machine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verified,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suspended,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taken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until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Field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However,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machine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CLOSE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removed.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268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57-F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THROAT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**CALL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ENGINEER**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left="20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SENSOR</w:t>
      </w:r>
      <w:r>
        <w:rPr>
          <w:rFonts w:ascii="Arial" w:hAnsi="Arial" w:cs="Arial" w:eastAsia="Arial"/>
          <w:b/>
          <w:bCs/>
          <w:spacing w:val="-1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ERROR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OR</w:t>
      </w:r>
      <w:r>
        <w:rPr>
          <w:rFonts w:ascii="Arial" w:hAnsi="Arial" w:cs="Arial" w:eastAsia="Arial"/>
          <w:b/>
          <w:bCs/>
          <w:spacing w:val="-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SENSOR</w:t>
      </w:r>
      <w:r>
        <w:rPr>
          <w:rFonts w:ascii="Arial" w:hAnsi="Arial" w:cs="Arial" w:eastAsia="Arial"/>
          <w:b/>
          <w:bCs/>
          <w:spacing w:val="-1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COVERED</w:t>
      </w:r>
      <w:r>
        <w:rPr>
          <w:rFonts w:ascii="Arial" w:hAnsi="Arial" w:cs="Arial" w:eastAsia="Arial"/>
          <w:b/>
          <w:bCs/>
          <w:spacing w:val="42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spacing w:val="5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X’5B’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275" w:lineRule="exact"/>
        <w:ind w:right="1468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Type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0"/>
          <w:w w:val="100"/>
          <w:sz w:val="24"/>
          <w:szCs w:val="24"/>
        </w:rPr>
        <w:t>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59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work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properly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during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internal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self-test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preceding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movement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4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given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reply,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could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make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retry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still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remains.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remains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machine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technical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dirty,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loose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connection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covered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which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affected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’47’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Self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test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261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5B-R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**CALL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ENGINEER**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NMD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INTERNAL</w:t>
      </w:r>
      <w:r>
        <w:rPr>
          <w:rFonts w:ascii="Arial" w:hAnsi="Arial" w:cs="Arial" w:eastAsia="Arial"/>
          <w:b/>
          <w:bCs/>
          <w:spacing w:val="-1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FAILURE</w:t>
      </w:r>
      <w:r>
        <w:rPr>
          <w:rFonts w:ascii="Arial" w:hAnsi="Arial" w:cs="Arial" w:eastAsia="Arial"/>
          <w:b/>
          <w:bCs/>
          <w:spacing w:val="66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X’60’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319" w:lineRule="exact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Type</w:t>
      </w:r>
      <w:r>
        <w:rPr>
          <w:rFonts w:ascii="Arial" w:hAnsi="Arial" w:cs="Arial" w:eastAsia="Arial"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F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62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reported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internal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MultiMech.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likely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reason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internal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communication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response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indicates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successful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execution,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resumed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point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occurred.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returns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or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unsuccessful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until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Field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264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60-F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INTERNAL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FAILURE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**CALL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ENGINEER**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800" w:val="left"/>
        </w:tabs>
        <w:spacing w:before="0" w:after="0" w:line="240" w:lineRule="auto"/>
        <w:ind w:left="1819" w:right="2162" w:hanging="96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Note:</w:t>
        <w:tab/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text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**CALL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SERVICE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ENGINEER**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should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reported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before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recovery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procedure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has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failed.</w:t>
      </w:r>
    </w:p>
    <w:p>
      <w:pPr>
        <w:spacing w:line="240" w:lineRule="auto" w:after="0"/>
        <w:jc w:val="left"/>
        <w:rPr>
          <w:rFonts w:ascii="Arial" w:hAnsi="Arial" w:cs="Arial" w:eastAsia="Arial"/>
          <w:sz w:val="20"/>
          <w:szCs w:val="20"/>
        </w:rPr>
        <w:sectPr>
          <w:pgSz w:w="11900" w:h="16840"/>
          <w:pgMar w:header="0" w:footer="845" w:top="1240" w:bottom="1040" w:left="1300" w:right="1680"/>
        </w:sectPr>
      </w:pPr>
    </w:p>
    <w:p>
      <w:pPr>
        <w:tabs>
          <w:tab w:pos="5540" w:val="left"/>
        </w:tabs>
        <w:spacing w:before="55" w:after="0" w:line="240" w:lineRule="auto"/>
        <w:ind w:left="76" w:right="2309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MODULE</w:t>
      </w:r>
      <w:r>
        <w:rPr>
          <w:rFonts w:ascii="Arial" w:hAnsi="Arial" w:cs="Arial" w:eastAsia="Arial"/>
          <w:b/>
          <w:bCs/>
          <w:spacing w:val="-1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NEEDS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SERVICE</w:t>
      </w:r>
      <w:r>
        <w:rPr>
          <w:rFonts w:ascii="Arial" w:hAnsi="Arial" w:cs="Arial" w:eastAsia="Arial"/>
          <w:b/>
          <w:bCs/>
          <w:spacing w:val="66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X’63’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</w: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Type</w:t>
      </w:r>
      <w:r>
        <w:rPr>
          <w:rFonts w:ascii="Arial" w:hAnsi="Arial" w:cs="Arial" w:eastAsia="Arial"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i/>
          <w:spacing w:val="0"/>
          <w:w w:val="99"/>
          <w:sz w:val="28"/>
          <w:szCs w:val="28"/>
        </w:rPr>
        <w:t>W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50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reported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calibration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values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at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least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Feeder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exceeds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warning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level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55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calibration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values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SELF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TEST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command.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calibration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value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too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high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maintenance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carried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63-W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MODULE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55" w:after="0" w:line="240" w:lineRule="auto"/>
        <w:ind w:left="1994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NO</w:t>
      </w:r>
      <w:r>
        <w:rPr>
          <w:rFonts w:ascii="Arial" w:hAnsi="Arial" w:cs="Arial" w:eastAsia="Arial"/>
          <w:b/>
          <w:bCs/>
          <w:spacing w:val="-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MESSAGE</w:t>
      </w:r>
      <w:r>
        <w:rPr>
          <w:rFonts w:ascii="Arial" w:hAnsi="Arial" w:cs="Arial" w:eastAsia="Arial"/>
          <w:b/>
          <w:bCs/>
          <w:spacing w:val="-1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TO</w:t>
      </w:r>
      <w:r>
        <w:rPr>
          <w:rFonts w:ascii="Arial" w:hAnsi="Arial" w:cs="Arial" w:eastAsia="Arial"/>
          <w:b/>
          <w:bCs/>
          <w:spacing w:val="-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RESEND</w:t>
      </w:r>
      <w:r>
        <w:rPr>
          <w:rFonts w:ascii="Arial" w:hAnsi="Arial" w:cs="Arial" w:eastAsia="Arial"/>
          <w:b/>
          <w:bCs/>
          <w:spacing w:val="64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X’65’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319" w:lineRule="exact"/>
        <w:ind w:right="1469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Type</w:t>
      </w:r>
      <w:r>
        <w:rPr>
          <w:rFonts w:ascii="Arial" w:hAnsi="Arial" w:cs="Arial" w:eastAsia="Arial"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i/>
          <w:spacing w:val="0"/>
          <w:w w:val="99"/>
          <w:sz w:val="28"/>
          <w:szCs w:val="28"/>
        </w:rPr>
        <w:t>W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62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appears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at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RESEND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LAST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previously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executed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consequently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response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resend.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indicates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power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loss/firmware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restart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occurred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at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controller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information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retrieved.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68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FORWARD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after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receiving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LAST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MESSAGE,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special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actions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taken.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delivered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exit,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DELIVERED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verify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Forward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completed.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59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special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depends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given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prior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RESEND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LAST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1300" w:right="1680"/>
        </w:sectPr>
      </w:pPr>
    </w:p>
    <w:p>
      <w:pPr>
        <w:spacing w:before="73" w:after="0" w:line="240" w:lineRule="auto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ERROR</w:t>
      </w:r>
      <w:r>
        <w:rPr>
          <w:rFonts w:ascii="Arial" w:hAnsi="Arial" w:cs="Arial" w:eastAsia="Arial"/>
          <w:b/>
          <w:bCs/>
          <w:spacing w:val="-1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IN</w:t>
      </w:r>
      <w:r>
        <w:rPr>
          <w:rFonts w:ascii="Arial" w:hAnsi="Arial" w:cs="Arial" w:eastAsia="Arial"/>
          <w:b/>
          <w:bCs/>
          <w:spacing w:val="-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NOTE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TRANSPORT</w:t>
      </w:r>
      <w:r>
        <w:rPr>
          <w:rFonts w:ascii="Arial" w:hAnsi="Arial" w:cs="Arial" w:eastAsia="Arial"/>
          <w:b/>
          <w:bCs/>
          <w:spacing w:val="59"/>
          <w:w w:val="100"/>
          <w:sz w:val="28"/>
          <w:szCs w:val="28"/>
        </w:rPr>
        <w:t> </w:t>
      </w:r>
      <w:r>
        <w:rPr>
          <w:rFonts w:ascii="Arial" w:hAnsi="Arial" w:cs="Arial" w:eastAsia="Arial"/>
          <w:spacing w:val="0"/>
          <w:w w:val="100"/>
          <w:sz w:val="28"/>
          <w:szCs w:val="28"/>
        </w:rPr>
        <w:t>Status</w:t>
      </w:r>
      <w:r>
        <w:rPr>
          <w:rFonts w:ascii="Arial" w:hAnsi="Arial" w:cs="Arial" w:eastAsia="Arial"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X’68’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0" w:after="0" w:line="319" w:lineRule="exact"/>
        <w:ind w:left="117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Type</w:t>
      </w:r>
      <w:r>
        <w:rPr>
          <w:rFonts w:ascii="Arial" w:hAnsi="Arial" w:cs="Arial" w:eastAsia="Arial"/>
          <w:i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i/>
          <w:spacing w:val="0"/>
          <w:w w:val="100"/>
          <w:sz w:val="28"/>
          <w:szCs w:val="28"/>
        </w:rPr>
        <w:t>F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Status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Description: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202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status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appears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situations: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When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6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stuck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6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stuck</w:t>
      </w:r>
      <w:r>
        <w:rPr>
          <w:rFonts w:ascii="Arial" w:hAnsi="Arial" w:cs="Arial" w:eastAsia="Arial"/>
          <w:spacing w:val="5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between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Throat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sensor.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Applicable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Commands: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6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See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5-1.(1).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Recommended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Actions: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53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content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machine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verified,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transaction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suspended,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system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taken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until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Field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However,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empty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machine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CLOSE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cassettes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could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removed.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Before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RESET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cleared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96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Operator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Message: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0" w:after="0" w:line="252" w:lineRule="exact"/>
        <w:ind w:left="1819" w:right="140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recommended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62-F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TRANSPORT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62-F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**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CALL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SERVICE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ENGINEER**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20" w:bottom="1040" w:left="1300" w:right="1680"/>
        </w:sectPr>
      </w:pPr>
    </w:p>
    <w:p>
      <w:pPr>
        <w:tabs>
          <w:tab w:pos="960" w:val="left"/>
        </w:tabs>
        <w:spacing w:before="50" w:after="0" w:line="240" w:lineRule="auto"/>
        <w:ind w:left="257" w:right="-2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6</w:t>
        <w:tab/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S</w:t>
      </w:r>
      <w:r>
        <w:rPr>
          <w:rFonts w:ascii="Arial" w:hAnsi="Arial" w:cs="Arial" w:eastAsia="Arial"/>
          <w:b/>
          <w:bCs/>
          <w:spacing w:val="-24"/>
          <w:w w:val="100"/>
          <w:sz w:val="32"/>
          <w:szCs w:val="32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ANDARD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INTER</w:t>
      </w:r>
      <w:r>
        <w:rPr>
          <w:rFonts w:ascii="Arial" w:hAnsi="Arial" w:cs="Arial" w:eastAsia="Arial"/>
          <w:b/>
          <w:bCs/>
          <w:spacing w:val="-18"/>
          <w:w w:val="100"/>
          <w:sz w:val="32"/>
          <w:szCs w:val="32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ACE</w:t>
      </w:r>
      <w:r>
        <w:rPr>
          <w:rFonts w:ascii="Arial" w:hAnsi="Arial" w:cs="Arial" w:eastAsia="Arial"/>
          <w:spacing w:val="0"/>
          <w:w w:val="100"/>
          <w:sz w:val="32"/>
          <w:szCs w:val="32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52" w:lineRule="exact"/>
        <w:ind w:left="1959" w:right="155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Controller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Board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CMC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equipped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3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communication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ports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only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at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2660" w:val="left"/>
        </w:tabs>
        <w:spacing w:before="0" w:after="0" w:line="252" w:lineRule="exact"/>
        <w:ind w:left="2679" w:right="1543" w:hanging="36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30"/>
          <w:sz w:val="22"/>
          <w:szCs w:val="22"/>
        </w:rPr>
        <w:t>•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Port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1: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pin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amp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compatible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NMD50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communications</w:t>
      </w:r>
      <w:r>
        <w:rPr>
          <w:rFonts w:ascii="Arial" w:hAnsi="Arial" w:cs="Arial" w:eastAsia="Arial"/>
          <w:spacing w:val="-1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connector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2660" w:val="left"/>
        </w:tabs>
        <w:spacing w:before="12" w:after="0" w:line="240" w:lineRule="auto"/>
        <w:ind w:left="23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30"/>
          <w:sz w:val="22"/>
          <w:szCs w:val="22"/>
        </w:rPr>
        <w:t>•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Port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2: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9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type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connector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(connects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PC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267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using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serial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extension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cable)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2660" w:val="left"/>
        </w:tabs>
        <w:spacing w:before="16" w:after="0" w:line="240" w:lineRule="auto"/>
        <w:ind w:left="23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30"/>
          <w:sz w:val="22"/>
          <w:szCs w:val="22"/>
        </w:rPr>
        <w:t>•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Port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3: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USB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connector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(PC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driver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required)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tabs>
          <w:tab w:pos="960" w:val="left"/>
        </w:tabs>
        <w:spacing w:before="0" w:after="0" w:line="240" w:lineRule="auto"/>
        <w:ind w:left="113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6.1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Electrical</w:t>
      </w:r>
      <w:r>
        <w:rPr>
          <w:rFonts w:ascii="Arial" w:hAnsi="Arial" w:cs="Arial" w:eastAsia="Arial"/>
          <w:b/>
          <w:bCs/>
          <w:spacing w:val="-1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and</w:t>
      </w:r>
      <w:r>
        <w:rPr>
          <w:rFonts w:ascii="Arial" w:hAnsi="Arial" w:cs="Arial" w:eastAsia="Arial"/>
          <w:b/>
          <w:bCs/>
          <w:spacing w:val="-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mechanical</w:t>
      </w:r>
      <w:r>
        <w:rPr>
          <w:rFonts w:ascii="Arial" w:hAnsi="Arial" w:cs="Arial" w:eastAsia="Arial"/>
          <w:b/>
          <w:bCs/>
          <w:spacing w:val="-1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characteristics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1959" w:right="142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text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logical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"ON"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referred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active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logical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state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"OFF"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inactive.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959" w:right="166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interface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signals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meets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electrical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specification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CCITT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recommendation</w:t>
      </w:r>
      <w:r>
        <w:rPr>
          <w:rFonts w:ascii="Arial" w:hAnsi="Arial" w:cs="Arial" w:eastAsia="Arial"/>
          <w:spacing w:val="-1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V.24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EIA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RS-232-C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asynchronous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mode,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70.860558pt;margin-top:26.342546pt;width:347.039441pt;height:70.199282pt;mso-position-horizontal-relative:page;mso-position-vertical-relative:paragraph;z-index:-12164" coordorigin="1417,527" coordsize="6941,1404">
            <v:shape style="position:absolute;left:1417;top:527;width:6941;height:1404" coordorigin="1417,527" coordsize="6941,1404" path="m1417,527l1417,1931,8358,1931e" filled="f" stroked="t" strokeweight=".788289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START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BIT,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7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BITS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STOP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BITS,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4160" w:val="left"/>
        </w:tabs>
        <w:spacing w:before="0" w:after="0" w:line="256" w:lineRule="auto"/>
        <w:ind w:left="4172" w:right="2234" w:hanging="3835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Arial" w:hAnsi="Arial" w:cs="Arial" w:eastAsia="Arial"/>
          <w:spacing w:val="-15"/>
          <w:w w:val="100"/>
          <w:position w:val="2"/>
          <w:sz w:val="23"/>
          <w:szCs w:val="23"/>
        </w:rPr>
        <w:t>S</w:t>
      </w:r>
      <w:r>
        <w:rPr>
          <w:rFonts w:ascii="Arial" w:hAnsi="Arial" w:cs="Arial" w:eastAsia="Arial"/>
          <w:spacing w:val="11"/>
          <w:w w:val="100"/>
          <w:position w:val="2"/>
          <w:sz w:val="23"/>
          <w:szCs w:val="23"/>
        </w:rPr>
        <w:t>i</w:t>
      </w:r>
      <w:r>
        <w:rPr>
          <w:rFonts w:ascii="Arial" w:hAnsi="Arial" w:cs="Arial" w:eastAsia="Arial"/>
          <w:spacing w:val="11"/>
          <w:w w:val="100"/>
          <w:position w:val="2"/>
          <w:sz w:val="23"/>
          <w:szCs w:val="23"/>
        </w:rPr>
        <w:t>g</w:t>
      </w:r>
      <w:r>
        <w:rPr>
          <w:rFonts w:ascii="Arial" w:hAnsi="Arial" w:cs="Arial" w:eastAsia="Arial"/>
          <w:spacing w:val="10"/>
          <w:w w:val="100"/>
          <w:position w:val="2"/>
          <w:sz w:val="23"/>
          <w:szCs w:val="23"/>
        </w:rPr>
        <w:t>n</w:t>
      </w:r>
      <w:r>
        <w:rPr>
          <w:rFonts w:ascii="Arial" w:hAnsi="Arial" w:cs="Arial" w:eastAsia="Arial"/>
          <w:spacing w:val="-4"/>
          <w:w w:val="100"/>
          <w:position w:val="2"/>
          <w:sz w:val="23"/>
          <w:szCs w:val="23"/>
        </w:rPr>
        <w:t>a</w:t>
      </w:r>
      <w:r>
        <w:rPr>
          <w:rFonts w:ascii="Arial" w:hAnsi="Arial" w:cs="Arial" w:eastAsia="Arial"/>
          <w:spacing w:val="10"/>
          <w:w w:val="100"/>
          <w:position w:val="2"/>
          <w:sz w:val="23"/>
          <w:szCs w:val="23"/>
        </w:rPr>
        <w:t>ls</w:t>
      </w:r>
      <w:r>
        <w:rPr>
          <w:rFonts w:ascii="Arial" w:hAnsi="Arial" w:cs="Arial" w:eastAsia="Arial"/>
          <w:spacing w:val="0"/>
          <w:w w:val="100"/>
          <w:position w:val="2"/>
          <w:sz w:val="23"/>
          <w:szCs w:val="23"/>
        </w:rPr>
        <w:t>:</w:t>
      </w:r>
      <w:r>
        <w:rPr>
          <w:rFonts w:ascii="Arial" w:hAnsi="Arial" w:cs="Arial" w:eastAsia="Arial"/>
          <w:spacing w:val="28"/>
          <w:w w:val="100"/>
          <w:position w:val="2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5"/>
          <w:w w:val="100"/>
          <w:position w:val="0"/>
          <w:sz w:val="23"/>
          <w:szCs w:val="23"/>
        </w:rPr>
        <w:t>Da</w:t>
      </w:r>
      <w:r>
        <w:rPr>
          <w:rFonts w:ascii="Times New Roman" w:hAnsi="Times New Roman" w:cs="Times New Roman" w:eastAsia="Times New Roman"/>
          <w:spacing w:val="-2"/>
          <w:w w:val="100"/>
          <w:position w:val="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20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4"/>
          <w:w w:val="100"/>
          <w:position w:val="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2"/>
          <w:w w:val="100"/>
          <w:position w:val="0"/>
          <w:sz w:val="23"/>
          <w:szCs w:val="23"/>
        </w:rPr>
        <w:t>i</w:t>
      </w:r>
      <w:r>
        <w:rPr>
          <w:rFonts w:ascii="Times New Roman" w:hAnsi="Times New Roman" w:cs="Times New Roman" w:eastAsia="Times New Roman"/>
          <w:spacing w:val="8"/>
          <w:w w:val="100"/>
          <w:position w:val="0"/>
          <w:sz w:val="23"/>
          <w:szCs w:val="23"/>
        </w:rPr>
        <w:t>g</w:t>
      </w:r>
      <w:r>
        <w:rPr>
          <w:rFonts w:ascii="Times New Roman" w:hAnsi="Times New Roman" w:cs="Times New Roman" w:eastAsia="Times New Roman"/>
          <w:spacing w:val="-7"/>
          <w:w w:val="100"/>
          <w:position w:val="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5"/>
          <w:w w:val="100"/>
          <w:position w:val="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-2"/>
          <w:w w:val="100"/>
          <w:position w:val="0"/>
          <w:sz w:val="23"/>
          <w:szCs w:val="23"/>
        </w:rPr>
        <w:t>l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44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ab/>
      </w:r>
      <w:r>
        <w:rPr>
          <w:rFonts w:ascii="Times New Roman" w:hAnsi="Times New Roman" w:cs="Times New Roman" w:eastAsia="Times New Roman"/>
          <w:spacing w:val="-2"/>
          <w:w w:val="100"/>
          <w:position w:val="0"/>
          <w:sz w:val="23"/>
          <w:szCs w:val="23"/>
        </w:rPr>
        <w:t>L</w:t>
      </w:r>
      <w:r>
        <w:rPr>
          <w:rFonts w:ascii="Times New Roman" w:hAnsi="Times New Roman" w:cs="Times New Roman" w:eastAsia="Times New Roman"/>
          <w:spacing w:val="-8"/>
          <w:w w:val="100"/>
          <w:position w:val="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9"/>
          <w:w w:val="100"/>
          <w:position w:val="0"/>
          <w:sz w:val="23"/>
          <w:szCs w:val="23"/>
        </w:rPr>
        <w:t>g</w:t>
      </w:r>
      <w:r>
        <w:rPr>
          <w:rFonts w:ascii="Times New Roman" w:hAnsi="Times New Roman" w:cs="Times New Roman" w:eastAsia="Times New Roman"/>
          <w:spacing w:val="-2"/>
          <w:w w:val="100"/>
          <w:position w:val="0"/>
          <w:sz w:val="23"/>
          <w:szCs w:val="23"/>
        </w:rPr>
        <w:t>i</w:t>
      </w:r>
      <w:r>
        <w:rPr>
          <w:rFonts w:ascii="Times New Roman" w:hAnsi="Times New Roman" w:cs="Times New Roman" w:eastAsia="Times New Roman"/>
          <w:spacing w:val="5"/>
          <w:w w:val="100"/>
          <w:position w:val="0"/>
          <w:sz w:val="23"/>
          <w:szCs w:val="23"/>
        </w:rPr>
        <w:t>c</w:t>
      </w:r>
      <w:r>
        <w:rPr>
          <w:rFonts w:ascii="Times New Roman" w:hAnsi="Times New Roman" w:cs="Times New Roman" w:eastAsia="Times New Roman"/>
          <w:spacing w:val="-10"/>
          <w:w w:val="100"/>
          <w:position w:val="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l</w:t>
      </w:r>
      <w:r>
        <w:rPr>
          <w:rFonts w:ascii="Times New Roman" w:hAnsi="Times New Roman" w:cs="Times New Roman" w:eastAsia="Times New Roman"/>
          <w:spacing w:val="50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2"/>
          <w:w w:val="100"/>
          <w:position w:val="0"/>
          <w:sz w:val="23"/>
          <w:szCs w:val="23"/>
        </w:rPr>
        <w:t>"</w:t>
      </w:r>
      <w:r>
        <w:rPr>
          <w:rFonts w:ascii="Times New Roman" w:hAnsi="Times New Roman" w:cs="Times New Roman" w:eastAsia="Times New Roman"/>
          <w:spacing w:val="9"/>
          <w:w w:val="100"/>
          <w:position w:val="0"/>
          <w:sz w:val="23"/>
          <w:szCs w:val="23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"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17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: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43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9"/>
          <w:w w:val="100"/>
          <w:position w:val="0"/>
          <w:sz w:val="23"/>
          <w:szCs w:val="23"/>
        </w:rPr>
        <w:t>b</w:t>
      </w:r>
      <w:r>
        <w:rPr>
          <w:rFonts w:ascii="Times New Roman" w:hAnsi="Times New Roman" w:cs="Times New Roman" w:eastAsia="Times New Roman"/>
          <w:spacing w:val="-10"/>
          <w:w w:val="100"/>
          <w:position w:val="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13"/>
          <w:w w:val="100"/>
          <w:position w:val="0"/>
          <w:sz w:val="23"/>
          <w:szCs w:val="23"/>
        </w:rPr>
        <w:t>l</w:t>
      </w:r>
      <w:r>
        <w:rPr>
          <w:rFonts w:ascii="Times New Roman" w:hAnsi="Times New Roman" w:cs="Times New Roman" w:eastAsia="Times New Roman"/>
          <w:spacing w:val="-8"/>
          <w:w w:val="100"/>
          <w:position w:val="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w</w:t>
      </w:r>
      <w:r>
        <w:rPr>
          <w:rFonts w:ascii="Times New Roman" w:hAnsi="Times New Roman" w:cs="Times New Roman" w:eastAsia="Times New Roman"/>
          <w:spacing w:val="20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-3</w:t>
      </w:r>
      <w:r>
        <w:rPr>
          <w:rFonts w:ascii="Times New Roman" w:hAnsi="Times New Roman" w:cs="Times New Roman" w:eastAsia="Times New Roman"/>
          <w:spacing w:val="3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2"/>
          <w:position w:val="0"/>
          <w:sz w:val="23"/>
          <w:szCs w:val="23"/>
        </w:rPr>
        <w:t>V</w:t>
      </w:r>
      <w:r>
        <w:rPr>
          <w:rFonts w:ascii="Times New Roman" w:hAnsi="Times New Roman" w:cs="Times New Roman" w:eastAsia="Times New Roman"/>
          <w:spacing w:val="0"/>
          <w:w w:val="102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2"/>
          <w:w w:val="100"/>
          <w:position w:val="0"/>
          <w:sz w:val="23"/>
          <w:szCs w:val="23"/>
        </w:rPr>
        <w:t>L</w:t>
      </w:r>
      <w:r>
        <w:rPr>
          <w:rFonts w:ascii="Times New Roman" w:hAnsi="Times New Roman" w:cs="Times New Roman" w:eastAsia="Times New Roman"/>
          <w:spacing w:val="-8"/>
          <w:w w:val="100"/>
          <w:position w:val="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9"/>
          <w:w w:val="100"/>
          <w:position w:val="0"/>
          <w:sz w:val="23"/>
          <w:szCs w:val="23"/>
        </w:rPr>
        <w:t>g</w:t>
      </w:r>
      <w:r>
        <w:rPr>
          <w:rFonts w:ascii="Times New Roman" w:hAnsi="Times New Roman" w:cs="Times New Roman" w:eastAsia="Times New Roman"/>
          <w:spacing w:val="-2"/>
          <w:w w:val="100"/>
          <w:position w:val="0"/>
          <w:sz w:val="23"/>
          <w:szCs w:val="23"/>
        </w:rPr>
        <w:t>i</w:t>
      </w:r>
      <w:r>
        <w:rPr>
          <w:rFonts w:ascii="Times New Roman" w:hAnsi="Times New Roman" w:cs="Times New Roman" w:eastAsia="Times New Roman"/>
          <w:spacing w:val="5"/>
          <w:w w:val="100"/>
          <w:position w:val="0"/>
          <w:sz w:val="23"/>
          <w:szCs w:val="23"/>
        </w:rPr>
        <w:t>c</w:t>
      </w:r>
      <w:r>
        <w:rPr>
          <w:rFonts w:ascii="Times New Roman" w:hAnsi="Times New Roman" w:cs="Times New Roman" w:eastAsia="Times New Roman"/>
          <w:spacing w:val="-10"/>
          <w:w w:val="100"/>
          <w:position w:val="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l</w:t>
      </w:r>
      <w:r>
        <w:rPr>
          <w:rFonts w:ascii="Times New Roman" w:hAnsi="Times New Roman" w:cs="Times New Roman" w:eastAsia="Times New Roman"/>
          <w:spacing w:val="50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3"/>
          <w:szCs w:val="23"/>
        </w:rPr>
        <w:t>"</w:t>
      </w:r>
      <w:r>
        <w:rPr>
          <w:rFonts w:ascii="Times New Roman" w:hAnsi="Times New Roman" w:cs="Times New Roman" w:eastAsia="Times New Roman"/>
          <w:spacing w:val="8"/>
          <w:w w:val="100"/>
          <w:position w:val="0"/>
          <w:sz w:val="23"/>
          <w:szCs w:val="23"/>
        </w:rPr>
        <w:t>0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"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17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: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43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5"/>
          <w:w w:val="100"/>
          <w:position w:val="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-7"/>
          <w:w w:val="100"/>
          <w:position w:val="0"/>
          <w:sz w:val="23"/>
          <w:szCs w:val="23"/>
        </w:rPr>
        <w:t>b</w:t>
      </w:r>
      <w:r>
        <w:rPr>
          <w:rFonts w:ascii="Times New Roman" w:hAnsi="Times New Roman" w:cs="Times New Roman" w:eastAsia="Times New Roman"/>
          <w:spacing w:val="8"/>
          <w:w w:val="100"/>
          <w:position w:val="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-7"/>
          <w:w w:val="100"/>
          <w:position w:val="0"/>
          <w:sz w:val="23"/>
          <w:szCs w:val="23"/>
        </w:rPr>
        <w:t>v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22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6"/>
          <w:w w:val="100"/>
          <w:position w:val="0"/>
          <w:sz w:val="23"/>
          <w:szCs w:val="23"/>
        </w:rPr>
        <w:t>+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  <w:t>3</w:t>
      </w:r>
      <w:r>
        <w:rPr>
          <w:rFonts w:ascii="Times New Roman" w:hAnsi="Times New Roman" w:cs="Times New Roman" w:eastAsia="Times New Roman"/>
          <w:spacing w:val="19"/>
          <w:w w:val="100"/>
          <w:position w:val="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2"/>
          <w:position w:val="0"/>
          <w:sz w:val="23"/>
          <w:szCs w:val="23"/>
        </w:rPr>
        <w:t>V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</w:r>
    </w:p>
    <w:p>
      <w:pPr>
        <w:tabs>
          <w:tab w:pos="2980" w:val="left"/>
          <w:tab w:pos="3920" w:val="left"/>
        </w:tabs>
        <w:spacing w:before="17" w:after="0" w:line="271" w:lineRule="auto"/>
        <w:ind w:left="2999" w:right="2234" w:hanging="1712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 w:hAnsi="Times New Roman" w:cs="Times New Roman" w:eastAsia="Times New Roman"/>
          <w:w w:val="102"/>
          <w:sz w:val="23"/>
          <w:szCs w:val="23"/>
        </w:rPr>
        <w:t>C</w:t>
      </w:r>
      <w:r>
        <w:rPr>
          <w:rFonts w:ascii="Times New Roman" w:hAnsi="Times New Roman" w:cs="Times New Roman" w:eastAsia="Times New Roman"/>
          <w:spacing w:val="-40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8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9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spacing w:val="8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l</w:t>
      </w:r>
      <w:r>
        <w:rPr>
          <w:rFonts w:ascii="Times New Roman" w:hAnsi="Times New Roman" w:cs="Times New Roman" w:eastAsia="Times New Roman"/>
          <w:spacing w:val="15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4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i</w:t>
      </w:r>
      <w:r>
        <w:rPr>
          <w:rFonts w:ascii="Times New Roman" w:hAnsi="Times New Roman" w:cs="Times New Roman" w:eastAsia="Times New Roman"/>
          <w:spacing w:val="9"/>
          <w:w w:val="100"/>
          <w:sz w:val="23"/>
          <w:szCs w:val="23"/>
        </w:rPr>
        <w:t>g</w:t>
      </w:r>
      <w:r>
        <w:rPr>
          <w:rFonts w:ascii="Times New Roman" w:hAnsi="Times New Roman" w:cs="Times New Roman" w:eastAsia="Times New Roman"/>
          <w:spacing w:val="-8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7"/>
          <w:w w:val="10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l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s</w:t>
      </w:r>
      <w:r>
        <w:rPr>
          <w:rFonts w:ascii="Times New Roman" w:hAnsi="Times New Roman" w:cs="Times New Roman" w:eastAsia="Times New Roman"/>
          <w:spacing w:val="-44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ab/>
      </w:r>
      <w:r>
        <w:rPr>
          <w:rFonts w:ascii="Times New Roman" w:hAnsi="Times New Roman" w:cs="Times New Roman" w:eastAsia="Times New Roman"/>
          <w:spacing w:val="-1"/>
          <w:w w:val="100"/>
          <w:sz w:val="23"/>
          <w:szCs w:val="23"/>
        </w:rPr>
        <w:t>"</w:t>
      </w:r>
      <w:r>
        <w:rPr>
          <w:rFonts w:ascii="Times New Roman" w:hAnsi="Times New Roman" w:cs="Times New Roman" w:eastAsia="Times New Roman"/>
          <w:spacing w:val="3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-4"/>
          <w:w w:val="100"/>
          <w:sz w:val="23"/>
          <w:szCs w:val="23"/>
        </w:rPr>
        <w:t>F</w:t>
      </w:r>
      <w:r>
        <w:rPr>
          <w:rFonts w:ascii="Times New Roman" w:hAnsi="Times New Roman" w:cs="Times New Roman" w:eastAsia="Times New Roman"/>
          <w:spacing w:val="-6"/>
          <w:w w:val="100"/>
          <w:sz w:val="23"/>
          <w:szCs w:val="23"/>
        </w:rPr>
        <w:t>F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"</w:t>
      </w:r>
      <w:r>
        <w:rPr>
          <w:rFonts w:ascii="Times New Roman" w:hAnsi="Times New Roman" w:cs="Times New Roman" w:eastAsia="Times New Roman"/>
          <w:spacing w:val="-45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ab/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=</w:t>
      </w:r>
      <w:r>
        <w:rPr>
          <w:rFonts w:ascii="Times New Roman" w:hAnsi="Times New Roman" w:cs="Times New Roman" w:eastAsia="Times New Roman"/>
          <w:spacing w:val="49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l</w:t>
      </w:r>
      <w:r>
        <w:rPr>
          <w:rFonts w:ascii="Times New Roman" w:hAnsi="Times New Roman" w:cs="Times New Roman" w:eastAsia="Times New Roman"/>
          <w:spacing w:val="8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-7"/>
          <w:w w:val="100"/>
          <w:sz w:val="23"/>
          <w:szCs w:val="23"/>
        </w:rPr>
        <w:t>g</w:t>
      </w: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i</w:t>
      </w:r>
      <w:r>
        <w:rPr>
          <w:rFonts w:ascii="Times New Roman" w:hAnsi="Times New Roman" w:cs="Times New Roman" w:eastAsia="Times New Roman"/>
          <w:spacing w:val="5"/>
          <w:w w:val="100"/>
          <w:sz w:val="23"/>
          <w:szCs w:val="23"/>
        </w:rPr>
        <w:t>ca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l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54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3"/>
          <w:szCs w:val="23"/>
        </w:rPr>
        <w:t>"</w:t>
      </w:r>
      <w:r>
        <w:rPr>
          <w:rFonts w:ascii="Times New Roman" w:hAnsi="Times New Roman" w:cs="Times New Roman" w:eastAsia="Times New Roman"/>
          <w:spacing w:val="8"/>
          <w:w w:val="100"/>
          <w:sz w:val="23"/>
          <w:szCs w:val="23"/>
        </w:rPr>
        <w:t>0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"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17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: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43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9"/>
          <w:w w:val="100"/>
          <w:sz w:val="23"/>
          <w:szCs w:val="23"/>
        </w:rPr>
        <w:t>b</w:t>
      </w:r>
      <w:r>
        <w:rPr>
          <w:rFonts w:ascii="Times New Roman" w:hAnsi="Times New Roman" w:cs="Times New Roman" w:eastAsia="Times New Roman"/>
          <w:spacing w:val="-10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13"/>
          <w:w w:val="100"/>
          <w:sz w:val="23"/>
          <w:szCs w:val="23"/>
        </w:rPr>
        <w:t>l</w:t>
      </w:r>
      <w:r>
        <w:rPr>
          <w:rFonts w:ascii="Times New Roman" w:hAnsi="Times New Roman" w:cs="Times New Roman" w:eastAsia="Times New Roman"/>
          <w:spacing w:val="-8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w</w:t>
      </w:r>
      <w:r>
        <w:rPr>
          <w:rFonts w:ascii="Times New Roman" w:hAnsi="Times New Roman" w:cs="Times New Roman" w:eastAsia="Times New Roman"/>
          <w:spacing w:val="20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-3</w:t>
      </w:r>
      <w:r>
        <w:rPr>
          <w:rFonts w:ascii="Times New Roman" w:hAnsi="Times New Roman" w:cs="Times New Roman" w:eastAsia="Times New Roman"/>
          <w:spacing w:val="3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2"/>
          <w:sz w:val="23"/>
          <w:szCs w:val="23"/>
        </w:rPr>
        <w:t>V</w:t>
      </w:r>
      <w:r>
        <w:rPr>
          <w:rFonts w:ascii="Times New Roman" w:hAnsi="Times New Roman" w:cs="Times New Roman" w:eastAsia="Times New Roman"/>
          <w:spacing w:val="0"/>
          <w:w w:val="102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"</w:t>
      </w:r>
      <w:r>
        <w:rPr>
          <w:rFonts w:ascii="Times New Roman" w:hAnsi="Times New Roman" w:cs="Times New Roman" w:eastAsia="Times New Roman"/>
          <w:spacing w:val="3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-12"/>
          <w:w w:val="100"/>
          <w:sz w:val="23"/>
          <w:szCs w:val="23"/>
        </w:rPr>
        <w:t>N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"</w:t>
      </w:r>
      <w:r>
        <w:rPr>
          <w:rFonts w:ascii="Times New Roman" w:hAnsi="Times New Roman" w:cs="Times New Roman" w:eastAsia="Times New Roman"/>
          <w:spacing w:val="-47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ab/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=</w:t>
      </w:r>
      <w:r>
        <w:rPr>
          <w:rFonts w:ascii="Times New Roman" w:hAnsi="Times New Roman" w:cs="Times New Roman" w:eastAsia="Times New Roman"/>
          <w:spacing w:val="49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l</w:t>
      </w:r>
      <w:r>
        <w:rPr>
          <w:rFonts w:ascii="Times New Roman" w:hAnsi="Times New Roman" w:cs="Times New Roman" w:eastAsia="Times New Roman"/>
          <w:spacing w:val="8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-7"/>
          <w:w w:val="100"/>
          <w:sz w:val="23"/>
          <w:szCs w:val="23"/>
        </w:rPr>
        <w:t>g</w:t>
      </w: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i</w:t>
      </w:r>
      <w:r>
        <w:rPr>
          <w:rFonts w:ascii="Times New Roman" w:hAnsi="Times New Roman" w:cs="Times New Roman" w:eastAsia="Times New Roman"/>
          <w:spacing w:val="5"/>
          <w:w w:val="100"/>
          <w:sz w:val="23"/>
          <w:szCs w:val="23"/>
        </w:rPr>
        <w:t>ca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l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54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3"/>
          <w:szCs w:val="23"/>
        </w:rPr>
        <w:t>"</w:t>
      </w:r>
      <w:r>
        <w:rPr>
          <w:rFonts w:ascii="Times New Roman" w:hAnsi="Times New Roman" w:cs="Times New Roman" w:eastAsia="Times New Roman"/>
          <w:spacing w:val="8"/>
          <w:w w:val="100"/>
          <w:sz w:val="23"/>
          <w:szCs w:val="23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"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17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: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43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5"/>
          <w:w w:val="10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-7"/>
          <w:w w:val="100"/>
          <w:sz w:val="23"/>
          <w:szCs w:val="23"/>
        </w:rPr>
        <w:t>b</w:t>
      </w:r>
      <w:r>
        <w:rPr>
          <w:rFonts w:ascii="Times New Roman" w:hAnsi="Times New Roman" w:cs="Times New Roman" w:eastAsia="Times New Roman"/>
          <w:spacing w:val="8"/>
          <w:w w:val="100"/>
          <w:sz w:val="23"/>
          <w:szCs w:val="23"/>
        </w:rPr>
        <w:t>o</w:t>
      </w:r>
      <w:r>
        <w:rPr>
          <w:rFonts w:ascii="Times New Roman" w:hAnsi="Times New Roman" w:cs="Times New Roman" w:eastAsia="Times New Roman"/>
          <w:spacing w:val="-7"/>
          <w:w w:val="100"/>
          <w:sz w:val="23"/>
          <w:szCs w:val="23"/>
        </w:rPr>
        <w:t>v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22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6"/>
          <w:w w:val="100"/>
          <w:sz w:val="23"/>
          <w:szCs w:val="23"/>
        </w:rPr>
        <w:t>+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3</w:t>
      </w:r>
      <w:r>
        <w:rPr>
          <w:rFonts w:ascii="Times New Roman" w:hAnsi="Times New Roman" w:cs="Times New Roman" w:eastAsia="Times New Roman"/>
          <w:spacing w:val="19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0"/>
          <w:w w:val="102"/>
          <w:sz w:val="23"/>
          <w:szCs w:val="23"/>
        </w:rPr>
        <w:t>V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</w:r>
    </w:p>
    <w:p>
      <w:pPr>
        <w:spacing w:before="89" w:after="0" w:line="240" w:lineRule="auto"/>
        <w:ind w:left="25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Voltages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reference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signal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ground.</w:t>
      </w:r>
    </w:p>
    <w:p>
      <w:pPr>
        <w:spacing w:before="8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960" w:val="left"/>
        </w:tabs>
        <w:spacing w:before="0" w:after="0" w:line="240" w:lineRule="auto"/>
        <w:ind w:left="113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6.2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Baud-rate</w:t>
      </w:r>
      <w:r>
        <w:rPr>
          <w:rFonts w:ascii="Arial" w:hAnsi="Arial" w:cs="Arial" w:eastAsia="Arial"/>
          <w:b/>
          <w:bCs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and</w:t>
      </w:r>
      <w:r>
        <w:rPr>
          <w:rFonts w:ascii="Arial" w:hAnsi="Arial" w:cs="Arial" w:eastAsia="Arial"/>
          <w:b/>
          <w:bCs/>
          <w:spacing w:val="-5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parity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1959" w:right="150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Communication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takes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place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at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fixed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baud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rate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9600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even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parity.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960" w:val="left"/>
        </w:tabs>
        <w:spacing w:before="0" w:after="0" w:line="240" w:lineRule="auto"/>
        <w:ind w:left="113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6.3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Interface</w:t>
      </w:r>
      <w:r>
        <w:rPr>
          <w:rFonts w:ascii="Arial" w:hAnsi="Arial" w:cs="Arial" w:eastAsia="Arial"/>
          <w:b/>
          <w:bCs/>
          <w:spacing w:val="-1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signals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1959" w:right="2173"/>
        <w:jc w:val="left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155.139999pt;margin-top:36.850399pt;width:334.77997pt;height:99.759998pt;mso-position-horizontal-relative:page;mso-position-vertical-relative:paragraph;z-index:-12163" coordorigin="3103,737" coordsize="6696,1995">
            <v:group style="position:absolute;left:3112;top:761;width:6678;height:2" coordorigin="3112,761" coordsize="6678,2">
              <v:shape style="position:absolute;left:3112;top:761;width:6678;height:2" coordorigin="3112,761" coordsize="6678,0" path="m3112,761l9790,761e" filled="f" stroked="t" strokeweight=".88pt" strokecolor="#000000">
                <v:path arrowok="t"/>
              </v:shape>
            </v:group>
            <v:group style="position:absolute;left:3119;top:769;width:2;height:1955" coordorigin="3119,769" coordsize="2,1955">
              <v:shape style="position:absolute;left:3119;top:769;width:2;height:1955" coordorigin="3119,769" coordsize="0,1955" path="m3119,769l3119,2724e" filled="f" stroked="t" strokeweight=".82pt" strokecolor="#000000">
                <v:path arrowok="t"/>
              </v:shape>
            </v:group>
            <v:group style="position:absolute;left:4685;top:753;width:2;height:1957" coordorigin="4685,753" coordsize="2,1957">
              <v:shape style="position:absolute;left:4685;top:753;width:2;height:1957" coordorigin="4685,753" coordsize="0,1957" path="m4685,753l4685,2710e" filled="f" stroked="t" strokeweight="1.6pt" strokecolor="#000000">
                <v:path arrowok="t"/>
              </v:shape>
            </v:group>
            <v:group style="position:absolute;left:9782;top:769;width:2;height:1955" coordorigin="9782,769" coordsize="2,1955">
              <v:shape style="position:absolute;left:9782;top:769;width:2;height:1955" coordorigin="9782,769" coordsize="0,1955" path="m9782,769l9782,2724e" filled="f" stroked="t" strokeweight=".81997pt" strokecolor="#000000">
                <v:path arrowok="t"/>
              </v:shape>
            </v:group>
            <v:group style="position:absolute;left:3112;top:2717;width:6678;height:2" coordorigin="3112,2717" coordsize="6678,2">
              <v:shape style="position:absolute;left:3112;top:2717;width:6678;height:2" coordorigin="3112,2717" coordsize="6678,0" path="m3112,2717l9790,2717e" filled="f" stroked="t" strokeweight=".82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signals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defined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application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port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2403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Circuit</w:t>
      </w:r>
    </w:p>
    <w:p>
      <w:pPr>
        <w:tabs>
          <w:tab w:pos="2960" w:val="left"/>
          <w:tab w:pos="3740" w:val="left"/>
          <w:tab w:pos="4440" w:val="left"/>
          <w:tab w:pos="5460" w:val="left"/>
        </w:tabs>
        <w:spacing w:before="1" w:after="0" w:line="240" w:lineRule="auto"/>
        <w:ind w:left="2031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CCITT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EIA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IN/OUT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ignal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name</w:t>
      </w:r>
    </w:p>
    <w:p>
      <w:pPr>
        <w:tabs>
          <w:tab w:pos="2860" w:val="left"/>
          <w:tab w:pos="3580" w:val="left"/>
          <w:tab w:pos="4440" w:val="left"/>
          <w:tab w:pos="5400" w:val="left"/>
        </w:tabs>
        <w:spacing w:before="1" w:after="0" w:line="240" w:lineRule="auto"/>
        <w:ind w:left="2028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103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1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TxD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Transmit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Data</w:t>
      </w:r>
    </w:p>
    <w:p>
      <w:pPr>
        <w:tabs>
          <w:tab w:pos="2860" w:val="left"/>
          <w:tab w:pos="3580" w:val="left"/>
          <w:tab w:pos="4420" w:val="left"/>
          <w:tab w:pos="5400" w:val="left"/>
        </w:tabs>
        <w:spacing w:before="1" w:after="0" w:line="240" w:lineRule="auto"/>
        <w:ind w:left="2028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104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BB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RxD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Receive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Data</w:t>
      </w:r>
    </w:p>
    <w:p>
      <w:pPr>
        <w:tabs>
          <w:tab w:pos="2860" w:val="left"/>
          <w:tab w:pos="3580" w:val="left"/>
          <w:tab w:pos="4440" w:val="left"/>
          <w:tab w:pos="5400" w:val="left"/>
        </w:tabs>
        <w:spacing w:before="1" w:after="0" w:line="240" w:lineRule="auto"/>
        <w:ind w:left="2028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105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3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RTS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Request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Send</w:t>
      </w:r>
    </w:p>
    <w:p>
      <w:pPr>
        <w:tabs>
          <w:tab w:pos="2860" w:val="left"/>
          <w:tab w:pos="3580" w:val="left"/>
          <w:tab w:pos="4440" w:val="left"/>
          <w:tab w:pos="5400" w:val="left"/>
        </w:tabs>
        <w:spacing w:before="1" w:after="0" w:line="240" w:lineRule="auto"/>
        <w:ind w:left="2028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106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CB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4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IN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CTS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Clear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Send</w:t>
      </w:r>
    </w:p>
    <w:p>
      <w:pPr>
        <w:tabs>
          <w:tab w:pos="2860" w:val="left"/>
          <w:tab w:pos="3580" w:val="left"/>
          <w:tab w:pos="4440" w:val="left"/>
          <w:tab w:pos="5400" w:val="left"/>
        </w:tabs>
        <w:spacing w:before="1" w:after="0" w:line="240" w:lineRule="auto"/>
        <w:ind w:left="2028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102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AB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5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-</w:t>
        <w:tab/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SG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Signal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Ground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pgSz w:w="11900" w:h="16840"/>
          <w:pgMar w:header="0" w:footer="845" w:top="1240" w:bottom="1040" w:left="1160" w:right="1680"/>
        </w:sectPr>
      </w:pPr>
    </w:p>
    <w:p>
      <w:pPr>
        <w:tabs>
          <w:tab w:pos="960" w:val="left"/>
        </w:tabs>
        <w:spacing w:before="73" w:after="0" w:line="240" w:lineRule="auto"/>
        <w:ind w:left="113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6.4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Character</w:t>
      </w:r>
      <w:r>
        <w:rPr>
          <w:rFonts w:ascii="Arial" w:hAnsi="Arial" w:cs="Arial" w:eastAsia="Arial"/>
          <w:b/>
          <w:bCs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coding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8" w:lineRule="exact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uses</w:t>
      </w:r>
      <w:r>
        <w:rPr>
          <w:rFonts w:ascii="Arial" w:hAnsi="Arial" w:cs="Arial" w:eastAsia="Arial"/>
          <w:spacing w:val="-5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ISO</w:t>
      </w:r>
      <w:r>
        <w:rPr>
          <w:rFonts w:ascii="Arial" w:hAnsi="Arial" w:cs="Arial" w:eastAsia="Arial"/>
          <w:spacing w:val="-4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646</w:t>
      </w:r>
      <w:r>
        <w:rPr>
          <w:rFonts w:ascii="Arial" w:hAnsi="Arial" w:cs="Arial" w:eastAsia="Arial"/>
          <w:spacing w:val="-4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character</w:t>
      </w:r>
      <w:r>
        <w:rPr>
          <w:rFonts w:ascii="Arial" w:hAnsi="Arial" w:cs="Arial" w:eastAsia="Arial"/>
          <w:spacing w:val="-9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coding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1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5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169" w:right="194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25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15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14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124" w:right="13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142" w:right="13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140" w:right="13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17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7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6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72" w:lineRule="exact"/>
              <w:ind w:left="6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20" w:lineRule="exact"/>
              <w:ind w:left="15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S</w:t>
            </w:r>
          </w:p>
          <w:p>
            <w:pPr>
              <w:spacing w:before="0" w:after="0" w:line="240" w:lineRule="auto"/>
              <w:ind w:left="155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P</w:t>
            </w:r>
          </w:p>
        </w:tc>
        <w:tc>
          <w:tcPr>
            <w:tcW w:w="4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5" w:lineRule="exact"/>
              <w:ind w:left="14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0</w:t>
            </w:r>
          </w:p>
        </w:tc>
        <w:tc>
          <w:tcPr>
            <w:tcW w:w="4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5" w:lineRule="exact"/>
              <w:ind w:left="10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@</w:t>
            </w:r>
          </w:p>
        </w:tc>
        <w:tc>
          <w:tcPr>
            <w:tcW w:w="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5" w:lineRule="exact"/>
              <w:ind w:left="16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5" w:lineRule="exact"/>
              <w:ind w:left="181" w:right="172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‘</w:t>
            </w:r>
          </w:p>
        </w:tc>
        <w:tc>
          <w:tcPr>
            <w:tcW w:w="3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5" w:lineRule="exact"/>
              <w:ind w:left="17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p</w:t>
            </w:r>
          </w:p>
        </w:tc>
      </w:tr>
      <w:tr>
        <w:trPr>
          <w:trHeight w:val="28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70" w:lineRule="exact"/>
              <w:ind w:left="6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51" w:right="9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4"/>
                <w:szCs w:val="24"/>
              </w:rPr>
              <w:t>!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4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5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Q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0" w:right="13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a</w:t>
            </w:r>
          </w:p>
        </w:tc>
        <w:tc>
          <w:tcPr>
            <w:tcW w:w="3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7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q</w:t>
            </w:r>
          </w:p>
        </w:tc>
      </w:tr>
      <w:tr>
        <w:trPr>
          <w:trHeight w:val="28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70" w:lineRule="exact"/>
              <w:ind w:left="6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4" w:right="87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”</w:t>
            </w:r>
          </w:p>
        </w:tc>
        <w:tc>
          <w:tcPr>
            <w:tcW w:w="4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4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6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0" w:right="132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b</w:t>
            </w:r>
          </w:p>
        </w:tc>
        <w:tc>
          <w:tcPr>
            <w:tcW w:w="3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20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</w:t>
            </w:r>
          </w:p>
        </w:tc>
      </w:tr>
      <w:tr>
        <w:trPr>
          <w:trHeight w:val="28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70" w:lineRule="exact"/>
              <w:ind w:left="6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5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#</w:t>
            </w:r>
          </w:p>
        </w:tc>
        <w:tc>
          <w:tcPr>
            <w:tcW w:w="4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4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</w:t>
            </w:r>
          </w:p>
        </w:tc>
        <w:tc>
          <w:tcPr>
            <w:tcW w:w="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6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8" w:right="138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</w:t>
            </w:r>
          </w:p>
        </w:tc>
        <w:tc>
          <w:tcPr>
            <w:tcW w:w="3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</w:t>
            </w:r>
          </w:p>
        </w:tc>
      </w:tr>
      <w:tr>
        <w:trPr>
          <w:trHeight w:val="28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70" w:lineRule="exact"/>
              <w:ind w:left="6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5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$</w:t>
            </w:r>
          </w:p>
        </w:tc>
        <w:tc>
          <w:tcPr>
            <w:tcW w:w="4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4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37" w:right="124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1" w:right="132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3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21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70" w:lineRule="exact"/>
              <w:ind w:left="6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%</w:t>
            </w:r>
          </w:p>
        </w:tc>
        <w:tc>
          <w:tcPr>
            <w:tcW w:w="4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4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61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U</w:t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0" w:right="13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e</w:t>
            </w:r>
          </w:p>
        </w:tc>
        <w:tc>
          <w:tcPr>
            <w:tcW w:w="3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7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u</w:t>
            </w:r>
          </w:p>
        </w:tc>
      </w:tr>
      <w:tr>
        <w:trPr>
          <w:trHeight w:val="28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70" w:lineRule="exact"/>
              <w:ind w:left="6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&amp;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6</w:t>
            </w:r>
          </w:p>
        </w:tc>
        <w:tc>
          <w:tcPr>
            <w:tcW w:w="4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5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30" w:right="118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4"/>
                <w:szCs w:val="24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74" w:right="165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4"/>
                <w:szCs w:val="24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v</w:t>
            </w:r>
          </w:p>
        </w:tc>
      </w:tr>
      <w:tr>
        <w:trPr>
          <w:trHeight w:val="28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70" w:lineRule="exact"/>
              <w:ind w:left="6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7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4" w:right="87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´</w:t>
            </w:r>
          </w:p>
        </w:tc>
        <w:tc>
          <w:tcPr>
            <w:tcW w:w="4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7</w:t>
            </w:r>
          </w:p>
        </w:tc>
        <w:tc>
          <w:tcPr>
            <w:tcW w:w="4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3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3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39" w:right="13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g</w:t>
            </w:r>
          </w:p>
        </w:tc>
        <w:tc>
          <w:tcPr>
            <w:tcW w:w="3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5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w</w:t>
            </w:r>
          </w:p>
        </w:tc>
      </w:tr>
      <w:tr>
        <w:trPr>
          <w:trHeight w:val="28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70" w:lineRule="exact"/>
              <w:ind w:left="6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4" w:right="87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(</w:t>
            </w:r>
          </w:p>
        </w:tc>
        <w:tc>
          <w:tcPr>
            <w:tcW w:w="4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8</w:t>
            </w:r>
          </w:p>
        </w:tc>
        <w:tc>
          <w:tcPr>
            <w:tcW w:w="4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H</w:t>
            </w:r>
          </w:p>
        </w:tc>
        <w:tc>
          <w:tcPr>
            <w:tcW w:w="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6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39" w:right="13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h</w:t>
            </w:r>
          </w:p>
        </w:tc>
        <w:tc>
          <w:tcPr>
            <w:tcW w:w="3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x</w:t>
            </w:r>
          </w:p>
        </w:tc>
      </w:tr>
      <w:tr>
        <w:trPr>
          <w:trHeight w:val="28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70" w:lineRule="exact"/>
              <w:ind w:left="6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4" w:right="87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)</w:t>
            </w:r>
          </w:p>
        </w:tc>
        <w:tc>
          <w:tcPr>
            <w:tcW w:w="4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9</w:t>
            </w:r>
          </w:p>
        </w:tc>
        <w:tc>
          <w:tcPr>
            <w:tcW w:w="4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57" w:right="164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6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172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</w:t>
            </w:r>
          </w:p>
        </w:tc>
        <w:tc>
          <w:tcPr>
            <w:tcW w:w="3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y</w:t>
            </w:r>
          </w:p>
        </w:tc>
      </w:tr>
      <w:tr>
        <w:trPr>
          <w:trHeight w:val="28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70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38" w:right="79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*</w:t>
            </w:r>
          </w:p>
        </w:tc>
        <w:tc>
          <w:tcPr>
            <w:tcW w:w="4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4" w:right="182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4"/>
                <w:szCs w:val="24"/>
              </w:rPr>
              <w:t>: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31" w:right="137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J</w:t>
            </w:r>
          </w:p>
        </w:tc>
        <w:tc>
          <w:tcPr>
            <w:tcW w:w="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37" w:right="125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4"/>
                <w:szCs w:val="24"/>
              </w:rPr>
              <w:t>Z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17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j</w:t>
            </w:r>
          </w:p>
        </w:tc>
        <w:tc>
          <w:tcPr>
            <w:tcW w:w="3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z</w:t>
            </w:r>
          </w:p>
        </w:tc>
      </w:tr>
      <w:tr>
        <w:trPr>
          <w:trHeight w:val="28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70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5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+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4" w:right="182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4"/>
                <w:szCs w:val="24"/>
              </w:rPr>
              <w:t>;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77" w:right="165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4"/>
                <w:szCs w:val="24"/>
              </w:rPr>
              <w:t>[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7" w:right="139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k</w:t>
            </w:r>
          </w:p>
        </w:tc>
        <w:tc>
          <w:tcPr>
            <w:tcW w:w="3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20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{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70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51" w:right="9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4"/>
                <w:szCs w:val="24"/>
              </w:rPr>
              <w:t>,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&lt;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23" w:right="131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L</w:t>
            </w:r>
          </w:p>
        </w:tc>
        <w:tc>
          <w:tcPr>
            <w:tcW w:w="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76" w:right="165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4"/>
                <w:szCs w:val="24"/>
              </w:rPr>
              <w:t>\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17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l</w:t>
            </w:r>
          </w:p>
        </w:tc>
        <w:tc>
          <w:tcPr>
            <w:tcW w:w="3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21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|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70" w:lineRule="exact"/>
              <w:ind w:left="4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4" w:right="87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-</w:t>
            </w:r>
          </w:p>
        </w:tc>
        <w:tc>
          <w:tcPr>
            <w:tcW w:w="4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2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77" w:right="165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4"/>
                <w:szCs w:val="24"/>
              </w:rPr>
              <w:t>]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3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20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}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70" w:lineRule="exact"/>
              <w:ind w:left="4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51" w:right="9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4"/>
                <w:szCs w:val="24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&gt;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54" w:right="142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^</w:t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0" w:right="13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3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20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~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97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70" w:lineRule="exact"/>
              <w:ind w:left="5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51" w:right="9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4"/>
                <w:szCs w:val="24"/>
              </w:rPr>
              <w:t>/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4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US</w:t>
            </w:r>
          </w:p>
        </w:tc>
        <w:tc>
          <w:tcPr>
            <w:tcW w:w="4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3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43" w:right="13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_</w:t>
            </w:r>
          </w:p>
        </w:tc>
        <w:tc>
          <w:tcPr>
            <w:tcW w:w="5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39" w:right="132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o</w:t>
            </w:r>
          </w:p>
        </w:tc>
        <w:tc>
          <w:tcPr>
            <w:tcW w:w="3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spacing w:before="0" w:after="0" w:line="225" w:lineRule="exact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/>
        <w:pict>
          <v:shape style="position:absolute;margin-left:145.910004pt;margin-top:-235.842438pt;width:70.36pt;height:234.63pt;mso-position-horizontal-relative:page;mso-position-vertical-relative:paragraph;z-index:-12162" type="#_x0000_t202" filled="f" stroked="f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/>
                  <w:tr>
                    <w:trPr>
                      <w:trHeight w:val="462" w:hRule="exact"/>
                    </w:trPr>
                    <w:tc>
                      <w:tcPr>
                        <w:tcW w:w="1211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9F9F9F"/>
                      </w:tcPr>
                      <w:p>
                        <w:pPr>
                          <w:tabs>
                            <w:tab w:pos="760" w:val="left"/>
                          </w:tabs>
                          <w:spacing w:before="0" w:after="0" w:line="228" w:lineRule="exact"/>
                          <w:ind w:left="124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NUL</w:t>
                          <w:tab/>
                        </w: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DLE</w:t>
                        </w:r>
                      </w:p>
                    </w:tc>
                  </w:tr>
                  <w:tr>
                    <w:trPr>
                      <w:trHeight w:val="256" w:hRule="exact"/>
                    </w:trPr>
                    <w:tc>
                      <w:tcPr>
                        <w:tcW w:w="608" w:type="dxa"/>
                        <w:tcBorders>
                          <w:top w:val="nil" w:sz="6" w:space="0" w:color="auto"/>
                          <w:left w:val="single" w:sz="35" w:space="0" w:color="9F9F9F"/>
                          <w:bottom w:val="single" w:sz="22" w:space="0" w:color="9F9F9F"/>
                          <w:right w:val="nil" w:sz="6" w:space="0" w:color="auto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8" w:lineRule="exact"/>
                          <w:ind w:left="65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SOH</w:t>
                        </w:r>
                      </w:p>
                    </w:tc>
                    <w:tc>
                      <w:tcPr>
                        <w:tcW w:w="144" w:type="dxa"/>
                        <w:tcBorders>
                          <w:top w:val="nil" w:sz="6" w:space="0" w:color="auto"/>
                          <w:left w:val="nil" w:sz="6" w:space="0" w:color="auto"/>
                          <w:bottom w:val="single" w:sz="22" w:space="0" w:color="9F9F9F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59" w:type="dxa"/>
                        <w:tcBorders>
                          <w:top w:val="nil" w:sz="6" w:space="0" w:color="auto"/>
                          <w:left w:val="nil" w:sz="6" w:space="0" w:color="auto"/>
                          <w:bottom w:val="single" w:sz="22" w:space="0" w:color="9F9F9F"/>
                          <w:right w:val="single" w:sz="29" w:space="0" w:color="9F9F9F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8" w:lineRule="exact"/>
                          <w:ind w:left="10" w:right="-59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DC1</w:t>
                        </w:r>
                      </w:p>
                    </w:tc>
                  </w:tr>
                  <w:tr>
                    <w:trPr>
                      <w:trHeight w:val="282" w:hRule="exact"/>
                    </w:trPr>
                    <w:tc>
                      <w:tcPr>
                        <w:tcW w:w="608" w:type="dxa"/>
                        <w:tcBorders>
                          <w:top w:val="single" w:sz="22" w:space="0" w:color="9F9F9F"/>
                          <w:left w:val="single" w:sz="35" w:space="0" w:color="9F9F9F"/>
                          <w:bottom w:val="single" w:sz="22" w:space="0" w:color="9F9F9F"/>
                          <w:right w:val="nil" w:sz="6" w:space="0" w:color="auto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88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STX</w:t>
                        </w:r>
                      </w:p>
                    </w:tc>
                    <w:tc>
                      <w:tcPr>
                        <w:tcW w:w="144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59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single" w:sz="29" w:space="0" w:color="9F9F9F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10" w:right="-59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DC2</w:t>
                        </w:r>
                      </w:p>
                    </w:tc>
                  </w:tr>
                  <w:tr>
                    <w:trPr>
                      <w:trHeight w:val="282" w:hRule="exact"/>
                    </w:trPr>
                    <w:tc>
                      <w:tcPr>
                        <w:tcW w:w="608" w:type="dxa"/>
                        <w:tcBorders>
                          <w:top w:val="single" w:sz="22" w:space="0" w:color="9F9F9F"/>
                          <w:left w:val="single" w:sz="35" w:space="0" w:color="9F9F9F"/>
                          <w:bottom w:val="single" w:sz="22" w:space="0" w:color="9F9F9F"/>
                          <w:right w:val="nil" w:sz="6" w:space="0" w:color="auto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88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ETX</w:t>
                        </w:r>
                      </w:p>
                    </w:tc>
                    <w:tc>
                      <w:tcPr>
                        <w:tcW w:w="144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59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single" w:sz="29" w:space="0" w:color="9F9F9F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10" w:right="-59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DC3</w:t>
                        </w:r>
                      </w:p>
                    </w:tc>
                  </w:tr>
                  <w:tr>
                    <w:trPr>
                      <w:trHeight w:val="282" w:hRule="exact"/>
                    </w:trPr>
                    <w:tc>
                      <w:tcPr>
                        <w:tcW w:w="608" w:type="dxa"/>
                        <w:tcBorders>
                          <w:top w:val="single" w:sz="22" w:space="0" w:color="9F9F9F"/>
                          <w:left w:val="single" w:sz="35" w:space="0" w:color="9F9F9F"/>
                          <w:bottom w:val="single" w:sz="22" w:space="0" w:color="9F9F9F"/>
                          <w:right w:val="nil" w:sz="6" w:space="0" w:color="auto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76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EOT</w:t>
                        </w:r>
                      </w:p>
                    </w:tc>
                    <w:tc>
                      <w:tcPr>
                        <w:tcW w:w="144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59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single" w:sz="29" w:space="0" w:color="9F9F9F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10" w:right="-59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DC4</w:t>
                        </w:r>
                      </w:p>
                    </w:tc>
                  </w:tr>
                  <w:tr>
                    <w:trPr>
                      <w:trHeight w:val="282" w:hRule="exact"/>
                    </w:trPr>
                    <w:tc>
                      <w:tcPr>
                        <w:tcW w:w="608" w:type="dxa"/>
                        <w:tcBorders>
                          <w:top w:val="single" w:sz="22" w:space="0" w:color="9F9F9F"/>
                          <w:left w:val="single" w:sz="35" w:space="0" w:color="9F9F9F"/>
                          <w:bottom w:val="single" w:sz="22" w:space="0" w:color="9F9F9F"/>
                          <w:right w:val="nil" w:sz="6" w:space="0" w:color="auto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65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ENQ</w:t>
                        </w:r>
                      </w:p>
                    </w:tc>
                    <w:tc>
                      <w:tcPr>
                        <w:tcW w:w="144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59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single" w:sz="29" w:space="0" w:color="9F9F9F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5" w:right="-64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NAK</w:t>
                        </w:r>
                      </w:p>
                    </w:tc>
                  </w:tr>
                  <w:tr>
                    <w:trPr>
                      <w:trHeight w:val="282" w:hRule="exact"/>
                    </w:trPr>
                    <w:tc>
                      <w:tcPr>
                        <w:tcW w:w="608" w:type="dxa"/>
                        <w:tcBorders>
                          <w:top w:val="single" w:sz="22" w:space="0" w:color="9F9F9F"/>
                          <w:left w:val="single" w:sz="35" w:space="0" w:color="9F9F9F"/>
                          <w:bottom w:val="single" w:sz="22" w:space="0" w:color="9F9F9F"/>
                          <w:right w:val="nil" w:sz="6" w:space="0" w:color="auto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76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ACK</w:t>
                        </w:r>
                      </w:p>
                    </w:tc>
                    <w:tc>
                      <w:tcPr>
                        <w:tcW w:w="144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59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single" w:sz="29" w:space="0" w:color="9F9F9F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5" w:right="-64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SYN</w:t>
                        </w:r>
                      </w:p>
                    </w:tc>
                  </w:tr>
                  <w:tr>
                    <w:trPr>
                      <w:trHeight w:val="282" w:hRule="exact"/>
                    </w:trPr>
                    <w:tc>
                      <w:tcPr>
                        <w:tcW w:w="608" w:type="dxa"/>
                        <w:tcBorders>
                          <w:top w:val="single" w:sz="22" w:space="0" w:color="9F9F9F"/>
                          <w:left w:val="single" w:sz="35" w:space="0" w:color="9F9F9F"/>
                          <w:bottom w:val="single" w:sz="22" w:space="0" w:color="9F9F9F"/>
                          <w:right w:val="nil" w:sz="6" w:space="0" w:color="auto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93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BEL</w:t>
                        </w:r>
                      </w:p>
                    </w:tc>
                    <w:tc>
                      <w:tcPr>
                        <w:tcW w:w="144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59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single" w:sz="29" w:space="0" w:color="9F9F9F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17" w:right="-53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ETB</w:t>
                        </w:r>
                      </w:p>
                    </w:tc>
                  </w:tr>
                  <w:tr>
                    <w:trPr>
                      <w:trHeight w:val="282" w:hRule="exact"/>
                    </w:trPr>
                    <w:tc>
                      <w:tcPr>
                        <w:tcW w:w="608" w:type="dxa"/>
                        <w:tcBorders>
                          <w:top w:val="single" w:sz="22" w:space="0" w:color="9F9F9F"/>
                          <w:left w:val="single" w:sz="35" w:space="0" w:color="9F9F9F"/>
                          <w:bottom w:val="single" w:sz="22" w:space="0" w:color="9F9F9F"/>
                          <w:right w:val="nil" w:sz="6" w:space="0" w:color="auto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149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BS</w:t>
                        </w:r>
                      </w:p>
                    </w:tc>
                    <w:tc>
                      <w:tcPr>
                        <w:tcW w:w="144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59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single" w:sz="29" w:space="0" w:color="9F9F9F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-1" w:right="-7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CAN</w:t>
                        </w:r>
                      </w:p>
                    </w:tc>
                  </w:tr>
                  <w:tr>
                    <w:trPr>
                      <w:trHeight w:val="282" w:hRule="exact"/>
                    </w:trPr>
                    <w:tc>
                      <w:tcPr>
                        <w:tcW w:w="608" w:type="dxa"/>
                        <w:tcBorders>
                          <w:top w:val="single" w:sz="22" w:space="0" w:color="9F9F9F"/>
                          <w:left w:val="single" w:sz="35" w:space="0" w:color="9F9F9F"/>
                          <w:bottom w:val="single" w:sz="22" w:space="0" w:color="9F9F9F"/>
                          <w:right w:val="nil" w:sz="6" w:space="0" w:color="auto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148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HT</w:t>
                        </w:r>
                      </w:p>
                    </w:tc>
                    <w:tc>
                      <w:tcPr>
                        <w:tcW w:w="144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59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single" w:sz="29" w:space="0" w:color="9F9F9F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61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EM</w:t>
                        </w:r>
                      </w:p>
                    </w:tc>
                  </w:tr>
                  <w:tr>
                    <w:trPr>
                      <w:trHeight w:val="282" w:hRule="exact"/>
                    </w:trPr>
                    <w:tc>
                      <w:tcPr>
                        <w:tcW w:w="608" w:type="dxa"/>
                        <w:tcBorders>
                          <w:top w:val="single" w:sz="22" w:space="0" w:color="9F9F9F"/>
                          <w:left w:val="single" w:sz="35" w:space="0" w:color="9F9F9F"/>
                          <w:bottom w:val="single" w:sz="22" w:space="0" w:color="9F9F9F"/>
                          <w:right w:val="nil" w:sz="6" w:space="0" w:color="auto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165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LF</w:t>
                        </w:r>
                      </w:p>
                    </w:tc>
                    <w:tc>
                      <w:tcPr>
                        <w:tcW w:w="144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59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single" w:sz="29" w:space="0" w:color="9F9F9F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5" w:right="-64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SUB</w:t>
                        </w:r>
                      </w:p>
                    </w:tc>
                  </w:tr>
                  <w:tr>
                    <w:trPr>
                      <w:trHeight w:val="282" w:hRule="exact"/>
                    </w:trPr>
                    <w:tc>
                      <w:tcPr>
                        <w:tcW w:w="608" w:type="dxa"/>
                        <w:tcBorders>
                          <w:top w:val="single" w:sz="22" w:space="0" w:color="9F9F9F"/>
                          <w:left w:val="single" w:sz="35" w:space="0" w:color="9F9F9F"/>
                          <w:bottom w:val="single" w:sz="22" w:space="0" w:color="9F9F9F"/>
                          <w:right w:val="nil" w:sz="6" w:space="0" w:color="auto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154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VT</w:t>
                        </w:r>
                      </w:p>
                    </w:tc>
                    <w:tc>
                      <w:tcPr>
                        <w:tcW w:w="144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59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single" w:sz="29" w:space="0" w:color="9F9F9F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5" w:right="-64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ESC</w:t>
                        </w:r>
                      </w:p>
                    </w:tc>
                  </w:tr>
                  <w:tr>
                    <w:trPr>
                      <w:trHeight w:val="282" w:hRule="exact"/>
                    </w:trPr>
                    <w:tc>
                      <w:tcPr>
                        <w:tcW w:w="608" w:type="dxa"/>
                        <w:tcBorders>
                          <w:top w:val="single" w:sz="22" w:space="0" w:color="9F9F9F"/>
                          <w:left w:val="single" w:sz="35" w:space="0" w:color="9F9F9F"/>
                          <w:bottom w:val="single" w:sz="22" w:space="0" w:color="9F9F9F"/>
                          <w:right w:val="nil" w:sz="6" w:space="0" w:color="auto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160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FF</w:t>
                        </w:r>
                      </w:p>
                    </w:tc>
                    <w:tc>
                      <w:tcPr>
                        <w:tcW w:w="144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59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single" w:sz="29" w:space="0" w:color="9F9F9F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83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FS</w:t>
                        </w:r>
                      </w:p>
                    </w:tc>
                  </w:tr>
                  <w:tr>
                    <w:trPr>
                      <w:trHeight w:val="282" w:hRule="exact"/>
                    </w:trPr>
                    <w:tc>
                      <w:tcPr>
                        <w:tcW w:w="608" w:type="dxa"/>
                        <w:tcBorders>
                          <w:top w:val="single" w:sz="22" w:space="0" w:color="9F9F9F"/>
                          <w:left w:val="single" w:sz="35" w:space="0" w:color="9F9F9F"/>
                          <w:bottom w:val="single" w:sz="22" w:space="0" w:color="9F9F9F"/>
                          <w:right w:val="nil" w:sz="6" w:space="0" w:color="auto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137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CR</w:t>
                        </w:r>
                      </w:p>
                    </w:tc>
                    <w:tc>
                      <w:tcPr>
                        <w:tcW w:w="144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59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single" w:sz="29" w:space="0" w:color="9F9F9F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66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GS</w:t>
                        </w:r>
                      </w:p>
                    </w:tc>
                  </w:tr>
                  <w:tr>
                    <w:trPr>
                      <w:trHeight w:val="282" w:hRule="exact"/>
                    </w:trPr>
                    <w:tc>
                      <w:tcPr>
                        <w:tcW w:w="608" w:type="dxa"/>
                        <w:tcBorders>
                          <w:top w:val="single" w:sz="22" w:space="0" w:color="9F9F9F"/>
                          <w:left w:val="single" w:sz="35" w:space="0" w:color="9F9F9F"/>
                          <w:bottom w:val="single" w:sz="22" w:space="0" w:color="9F9F9F"/>
                          <w:right w:val="nil" w:sz="6" w:space="0" w:color="auto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137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SO</w:t>
                        </w:r>
                      </w:p>
                    </w:tc>
                    <w:tc>
                      <w:tcPr>
                        <w:tcW w:w="144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59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22" w:space="0" w:color="9F9F9F"/>
                          <w:right w:val="single" w:sz="29" w:space="0" w:color="9F9F9F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27" w:lineRule="exact"/>
                          <w:ind w:left="72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0"/>
                            <w:szCs w:val="20"/>
                          </w:rPr>
                          <w:t>RS</w:t>
                        </w:r>
                      </w:p>
                    </w:tc>
                  </w:tr>
                  <w:tr>
                    <w:trPr>
                      <w:trHeight w:val="305" w:hRule="exact"/>
                    </w:trPr>
                    <w:tc>
                      <w:tcPr>
                        <w:tcW w:w="608" w:type="dxa"/>
                        <w:tcBorders>
                          <w:top w:val="single" w:sz="22" w:space="0" w:color="9F9F9F"/>
                          <w:left w:val="single" w:sz="35" w:space="0" w:color="9F9F9F"/>
                          <w:bottom w:val="single" w:sz="3" w:space="0" w:color="9F9F9F"/>
                          <w:right w:val="nil" w:sz="6" w:space="0" w:color="auto"/>
                        </w:tcBorders>
                        <w:shd w:val="clear" w:color="auto" w:fill="9F9F9F"/>
                      </w:tcPr>
                      <w:p>
                        <w:pPr>
                          <w:spacing w:before="0" w:after="0" w:line="272" w:lineRule="exact"/>
                          <w:ind w:left="168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4"/>
                            <w:szCs w:val="24"/>
                          </w:rPr>
                          <w:t>SI</w:t>
                        </w: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44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3" w:space="0" w:color="9F9F9F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59" w:type="dxa"/>
                        <w:tcBorders>
                          <w:top w:val="single" w:sz="22" w:space="0" w:color="9F9F9F"/>
                          <w:left w:val="nil" w:sz="6" w:space="0" w:color="auto"/>
                          <w:bottom w:val="single" w:sz="3" w:space="0" w:color="9F9F9F"/>
                          <w:right w:val="single" w:sz="29" w:space="0" w:color="9F9F9F"/>
                        </w:tcBorders>
                        <w:shd w:val="clear" w:color="auto" w:fill="9F9F9F"/>
                      </w:tcPr>
                      <w:p>
                        <w:p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6.01.(1):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Standard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ASCII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code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25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20" w:bottom="1040" w:left="1160" w:right="1680"/>
        </w:sectPr>
      </w:pPr>
    </w:p>
    <w:p>
      <w:pPr>
        <w:tabs>
          <w:tab w:pos="960" w:val="left"/>
        </w:tabs>
        <w:spacing w:before="75" w:after="0" w:line="240" w:lineRule="auto"/>
        <w:ind w:left="113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6.5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LRC</w:t>
      </w:r>
      <w:r>
        <w:rPr>
          <w:rFonts w:ascii="Arial" w:hAnsi="Arial" w:cs="Arial" w:eastAsia="Arial"/>
          <w:b/>
          <w:bCs/>
          <w:spacing w:val="-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calculation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Example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: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string,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before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LRC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calculation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is: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" w:after="0" w:line="252" w:lineRule="exact"/>
        <w:ind w:left="1959" w:right="151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graphic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symbol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being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string.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Then,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performed: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600" w:val="left"/>
        </w:tabs>
        <w:spacing w:before="12" w:after="0" w:line="255" w:lineRule="auto"/>
        <w:ind w:left="617" w:right="2477" w:hanging="36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30"/>
          <w:sz w:val="22"/>
          <w:szCs w:val="22"/>
        </w:rPr>
        <w:t>•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Calculate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"exclusive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or"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string: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(A)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-1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(B)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-1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(C)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-1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(D)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600" w:val="left"/>
        </w:tabs>
        <w:spacing w:before="0" w:after="0" w:line="252" w:lineRule="exact"/>
        <w:ind w:left="617" w:right="1426" w:hanging="36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30"/>
          <w:sz w:val="22"/>
          <w:szCs w:val="22"/>
        </w:rPr>
        <w:t>•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Divide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hexadecimal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value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cal</w:t>
      </w:r>
      <w:r>
        <w:rPr>
          <w:rFonts w:ascii="Arial" w:hAnsi="Arial" w:cs="Arial" w:eastAsia="Arial"/>
          <w:spacing w:val="1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ulated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above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hexadecimal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10,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truncate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result: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600" w:val="left"/>
        </w:tabs>
        <w:spacing w:before="12" w:after="0" w:line="240" w:lineRule="auto"/>
        <w:ind w:left="257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30"/>
          <w:sz w:val="22"/>
          <w:szCs w:val="22"/>
        </w:rPr>
        <w:t>•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Y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/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’10’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600" w:val="left"/>
        </w:tabs>
        <w:spacing w:before="0" w:after="0" w:line="252" w:lineRule="exact"/>
        <w:ind w:left="617" w:right="1533" w:hanging="36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30"/>
          <w:sz w:val="22"/>
          <w:szCs w:val="22"/>
        </w:rPr>
        <w:t>•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Calculate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"logical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and"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between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result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first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operation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hexadecimal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(0F):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600" w:val="left"/>
        </w:tabs>
        <w:spacing w:before="12" w:after="0" w:line="240" w:lineRule="auto"/>
        <w:ind w:left="257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30"/>
          <w:sz w:val="22"/>
          <w:szCs w:val="22"/>
        </w:rPr>
        <w:t>•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Z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V.AND.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’0F’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600" w:val="left"/>
        </w:tabs>
        <w:spacing w:before="0" w:after="0" w:line="240" w:lineRule="auto"/>
        <w:ind w:left="257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30"/>
          <w:sz w:val="22"/>
          <w:szCs w:val="22"/>
        </w:rPr>
        <w:t>•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Add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hexadecimal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(30)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last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two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values.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give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two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328" w:lineRule="exact"/>
        <w:ind w:left="617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position w:val="6"/>
          <w:sz w:val="22"/>
          <w:szCs w:val="22"/>
        </w:rPr>
        <w:t>LRC</w:t>
      </w:r>
      <w:r>
        <w:rPr>
          <w:rFonts w:ascii="Arial" w:hAnsi="Arial" w:cs="Arial" w:eastAsia="Arial"/>
          <w:spacing w:val="-4"/>
          <w:w w:val="100"/>
          <w:position w:val="6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6"/>
          <w:sz w:val="22"/>
          <w:szCs w:val="22"/>
        </w:rPr>
        <w:t>bytes,</w:t>
      </w:r>
      <w:r>
        <w:rPr>
          <w:rFonts w:ascii="Arial" w:hAnsi="Arial" w:cs="Arial" w:eastAsia="Arial"/>
          <w:spacing w:val="-6"/>
          <w:w w:val="100"/>
          <w:position w:val="6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6"/>
          <w:sz w:val="22"/>
          <w:szCs w:val="22"/>
        </w:rPr>
        <w:t>L</w:t>
      </w:r>
      <w:r>
        <w:rPr>
          <w:rFonts w:ascii="Arial" w:hAnsi="Arial" w:cs="Arial" w:eastAsia="Arial"/>
          <w:spacing w:val="0"/>
          <w:w w:val="100"/>
          <w:position w:val="-1"/>
          <w:sz w:val="20"/>
          <w:szCs w:val="20"/>
        </w:rPr>
        <w:t>1</w:t>
      </w:r>
      <w:r>
        <w:rPr>
          <w:rFonts w:ascii="Arial" w:hAnsi="Arial" w:cs="Arial" w:eastAsia="Arial"/>
          <w:spacing w:val="5"/>
          <w:w w:val="100"/>
          <w:position w:val="-1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6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position w:val="6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6"/>
          <w:sz w:val="22"/>
          <w:szCs w:val="22"/>
        </w:rPr>
        <w:t>L</w:t>
      </w:r>
      <w:r>
        <w:rPr>
          <w:rFonts w:ascii="Arial" w:hAnsi="Arial" w:cs="Arial" w:eastAsia="Arial"/>
          <w:spacing w:val="0"/>
          <w:w w:val="100"/>
          <w:position w:val="-1"/>
          <w:sz w:val="20"/>
          <w:szCs w:val="20"/>
        </w:rPr>
        <w:t>2</w:t>
      </w:r>
      <w:r>
        <w:rPr>
          <w:rFonts w:ascii="Arial" w:hAnsi="Arial" w:cs="Arial" w:eastAsia="Arial"/>
          <w:spacing w:val="0"/>
          <w:w w:val="100"/>
          <w:position w:val="6"/>
          <w:sz w:val="22"/>
          <w:szCs w:val="22"/>
        </w:rPr>
        <w:t>: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</w:r>
    </w:p>
    <w:p>
      <w:pPr>
        <w:tabs>
          <w:tab w:pos="600" w:val="left"/>
        </w:tabs>
        <w:spacing w:before="17" w:after="0" w:line="240" w:lineRule="auto"/>
        <w:ind w:left="257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30"/>
          <w:sz w:val="22"/>
          <w:szCs w:val="22"/>
        </w:rPr>
        <w:t>•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0"/>
          <w:w w:val="100"/>
          <w:position w:val="-7"/>
          <w:sz w:val="20"/>
          <w:szCs w:val="20"/>
        </w:rPr>
        <w:t>1</w:t>
      </w:r>
      <w:r>
        <w:rPr>
          <w:rFonts w:ascii="Arial" w:hAnsi="Arial" w:cs="Arial" w:eastAsia="Arial"/>
          <w:spacing w:val="5"/>
          <w:w w:val="100"/>
          <w:position w:val="-7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=Y.OR.</w:t>
      </w:r>
      <w:r>
        <w:rPr>
          <w:rFonts w:ascii="Arial" w:hAnsi="Arial" w:cs="Arial" w:eastAsia="Arial"/>
          <w:spacing w:val="-1"/>
          <w:w w:val="100"/>
          <w:position w:val="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’30’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</w:r>
    </w:p>
    <w:p>
      <w:pPr>
        <w:tabs>
          <w:tab w:pos="600" w:val="left"/>
        </w:tabs>
        <w:spacing w:before="0" w:after="0" w:line="240" w:lineRule="auto"/>
        <w:ind w:left="257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31"/>
          <w:sz w:val="12"/>
          <w:szCs w:val="12"/>
        </w:rPr>
        <w:t>•</w:t>
      </w:r>
      <w:r>
        <w:rPr>
          <w:rFonts w:ascii="Arial" w:hAnsi="Arial" w:cs="Arial" w:eastAsia="Arial"/>
          <w:spacing w:val="0"/>
          <w:w w:val="100"/>
          <w:sz w:val="12"/>
          <w:szCs w:val="12"/>
        </w:rPr>
        <w:tab/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0"/>
          <w:w w:val="100"/>
          <w:position w:val="-7"/>
          <w:sz w:val="20"/>
          <w:szCs w:val="20"/>
        </w:rPr>
        <w:t>2</w:t>
      </w:r>
      <w:r>
        <w:rPr>
          <w:rFonts w:ascii="Arial" w:hAnsi="Arial" w:cs="Arial" w:eastAsia="Arial"/>
          <w:spacing w:val="5"/>
          <w:w w:val="100"/>
          <w:position w:val="-7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=Z.OR.</w:t>
      </w:r>
      <w:r>
        <w:rPr>
          <w:rFonts w:ascii="Arial" w:hAnsi="Arial" w:cs="Arial" w:eastAsia="Arial"/>
          <w:spacing w:val="-1"/>
          <w:w w:val="100"/>
          <w:position w:val="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’30’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</w:r>
    </w:p>
    <w:p>
      <w:pPr>
        <w:tabs>
          <w:tab w:pos="600" w:val="left"/>
        </w:tabs>
        <w:spacing w:before="17" w:after="0" w:line="247" w:lineRule="auto"/>
        <w:ind w:left="617" w:right="2026" w:hanging="36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30"/>
          <w:sz w:val="22"/>
          <w:szCs w:val="22"/>
        </w:rPr>
        <w:t>•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complete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string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without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EOM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0"/>
          <w:w w:val="100"/>
          <w:position w:val="-7"/>
          <w:sz w:val="20"/>
          <w:szCs w:val="20"/>
        </w:rPr>
        <w:t>1</w:t>
      </w:r>
      <w:r>
        <w:rPr>
          <w:rFonts w:ascii="Arial" w:hAnsi="Arial" w:cs="Arial" w:eastAsia="Arial"/>
          <w:spacing w:val="5"/>
          <w:w w:val="100"/>
          <w:position w:val="-7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L</w:t>
      </w:r>
      <w:r>
        <w:rPr>
          <w:rFonts w:ascii="Arial" w:hAnsi="Arial" w:cs="Arial" w:eastAsia="Arial"/>
          <w:spacing w:val="0"/>
          <w:w w:val="100"/>
          <w:position w:val="-7"/>
          <w:sz w:val="20"/>
          <w:szCs w:val="20"/>
        </w:rPr>
        <w:t>2</w:t>
      </w:r>
      <w:r>
        <w:rPr>
          <w:rFonts w:ascii="Arial" w:hAnsi="Arial" w:cs="Arial" w:eastAsia="Arial"/>
          <w:spacing w:val="0"/>
          <w:w w:val="100"/>
          <w:position w:val="-7"/>
          <w:sz w:val="20"/>
          <w:szCs w:val="20"/>
        </w:rPr>
        <w:t> </w:t>
      </w:r>
      <w:r>
        <w:rPr>
          <w:rFonts w:ascii="Arial" w:hAnsi="Arial" w:cs="Arial" w:eastAsia="Arial"/>
          <w:spacing w:val="10"/>
          <w:w w:val="100"/>
          <w:position w:val="-7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98"/>
          <w:position w:val="0"/>
          <w:sz w:val="22"/>
          <w:szCs w:val="22"/>
        </w:rPr>
        <w:t>NOTE:"</w:t>
      </w:r>
      <w:r>
        <w:rPr>
          <w:rFonts w:ascii="Arial" w:hAnsi="Arial" w:cs="Arial" w:eastAsia="Arial"/>
          <w:spacing w:val="0"/>
          <w:w w:val="98"/>
          <w:position w:val="0"/>
          <w:sz w:val="22"/>
          <w:szCs w:val="22"/>
        </w:rPr>
        <w:t>.</w:t>
      </w:r>
      <w:r>
        <w:rPr>
          <w:rFonts w:ascii="Arial" w:hAnsi="Arial" w:cs="Arial" w:eastAsia="Arial"/>
          <w:spacing w:val="-1"/>
          <w:w w:val="98"/>
          <w:position w:val="0"/>
          <w:sz w:val="22"/>
          <w:szCs w:val="22"/>
        </w:rPr>
        <w:t>XO</w:t>
      </w:r>
      <w:r>
        <w:rPr>
          <w:rFonts w:ascii="Arial" w:hAnsi="Arial" w:cs="Arial" w:eastAsia="Arial"/>
          <w:spacing w:val="0"/>
          <w:w w:val="98"/>
          <w:position w:val="0"/>
          <w:sz w:val="22"/>
          <w:szCs w:val="22"/>
        </w:rPr>
        <w:t>R</w:t>
      </w:r>
      <w:r>
        <w:rPr>
          <w:rFonts w:ascii="Arial" w:hAnsi="Arial" w:cs="Arial" w:eastAsia="Arial"/>
          <w:spacing w:val="0"/>
          <w:w w:val="98"/>
          <w:position w:val="0"/>
          <w:sz w:val="22"/>
          <w:szCs w:val="22"/>
        </w:rPr>
        <w:t>.</w:t>
      </w:r>
      <w:r>
        <w:rPr>
          <w:rFonts w:ascii="Arial" w:hAnsi="Arial" w:cs="Arial" w:eastAsia="Arial"/>
          <w:spacing w:val="0"/>
          <w:w w:val="98"/>
          <w:position w:val="0"/>
          <w:sz w:val="22"/>
          <w:szCs w:val="22"/>
        </w:rPr>
        <w:t>"=LOGICAL</w:t>
      </w:r>
      <w:r>
        <w:rPr>
          <w:rFonts w:ascii="Arial" w:hAnsi="Arial" w:cs="Arial" w:eastAsia="Arial"/>
          <w:spacing w:val="14"/>
          <w:w w:val="98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EXCLUSIVE</w:t>
      </w:r>
      <w:r>
        <w:rPr>
          <w:rFonts w:ascii="Arial" w:hAnsi="Arial" w:cs="Arial" w:eastAsia="Arial"/>
          <w:spacing w:val="-12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OR.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".AND.=LOGICAL</w:t>
      </w:r>
      <w:r>
        <w:rPr>
          <w:rFonts w:ascii="Arial" w:hAnsi="Arial" w:cs="Arial" w:eastAsia="Arial"/>
          <w:spacing w:val="-17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AND</w:t>
      </w:r>
      <w:r>
        <w:rPr>
          <w:rFonts w:ascii="Arial" w:hAnsi="Arial" w:cs="Arial" w:eastAsia="Arial"/>
          <w:spacing w:val="-5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".OR."=LOGICAL</w:t>
      </w:r>
      <w:r>
        <w:rPr>
          <w:rFonts w:ascii="Arial" w:hAnsi="Arial" w:cs="Arial" w:eastAsia="Arial"/>
          <w:spacing w:val="-17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OR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</w:r>
    </w:p>
    <w:p>
      <w:pPr>
        <w:tabs>
          <w:tab w:pos="600" w:val="left"/>
        </w:tabs>
        <w:spacing w:before="13" w:after="0" w:line="252" w:lineRule="exact"/>
        <w:ind w:left="617" w:right="2030" w:hanging="36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30"/>
          <w:sz w:val="22"/>
          <w:szCs w:val="22"/>
        </w:rPr>
        <w:t>•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Example:</w:t>
      </w:r>
      <w:r>
        <w:rPr>
          <w:rFonts w:ascii="Arial" w:hAnsi="Arial" w:cs="Arial" w:eastAsia="Arial"/>
          <w:b/>
          <w:bCs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Forward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5-notes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hopper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"202005"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auto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Calculating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exclusive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V=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’32’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-2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’30’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20" w:after="0" w:line="252" w:lineRule="exact"/>
        <w:ind w:left="1959" w:right="160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-2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’32’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-2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’30’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-2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’30’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-2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’35’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’05’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Divide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’10: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959" w:right="356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Y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’05’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/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’10’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)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’00’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Calculate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"logical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and".V.AND.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’0F’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Z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’05’.AND.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’0F’</w:t>
      </w:r>
      <w:r>
        <w:rPr>
          <w:rFonts w:ascii="Arial" w:hAnsi="Arial" w:cs="Arial" w:eastAsia="Arial"/>
          <w:spacing w:val="-1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=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’05’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Add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hexadecimal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30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Y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Z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328" w:lineRule="exact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position w:val="6"/>
          <w:sz w:val="22"/>
          <w:szCs w:val="22"/>
        </w:rPr>
        <w:t>L</w:t>
      </w:r>
      <w:r>
        <w:rPr>
          <w:rFonts w:ascii="Arial" w:hAnsi="Arial" w:cs="Arial" w:eastAsia="Arial"/>
          <w:spacing w:val="0"/>
          <w:w w:val="100"/>
          <w:position w:val="-1"/>
          <w:sz w:val="20"/>
          <w:szCs w:val="20"/>
        </w:rPr>
        <w:t>1</w:t>
      </w:r>
      <w:r>
        <w:rPr>
          <w:rFonts w:ascii="Arial" w:hAnsi="Arial" w:cs="Arial" w:eastAsia="Arial"/>
          <w:spacing w:val="5"/>
          <w:w w:val="100"/>
          <w:position w:val="-1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6"/>
          <w:sz w:val="22"/>
          <w:szCs w:val="22"/>
        </w:rPr>
        <w:t>=</w:t>
      </w:r>
      <w:r>
        <w:rPr>
          <w:rFonts w:ascii="Arial" w:hAnsi="Arial" w:cs="Arial" w:eastAsia="Arial"/>
          <w:spacing w:val="-1"/>
          <w:w w:val="100"/>
          <w:position w:val="6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position w:val="6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position w:val="6"/>
          <w:sz w:val="22"/>
          <w:szCs w:val="22"/>
        </w:rPr>
        <w:t>’30’.OR.</w:t>
      </w:r>
      <w:r>
        <w:rPr>
          <w:rFonts w:ascii="Arial" w:hAnsi="Arial" w:cs="Arial" w:eastAsia="Arial"/>
          <w:spacing w:val="-1"/>
          <w:w w:val="100"/>
          <w:position w:val="6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position w:val="6"/>
          <w:sz w:val="22"/>
          <w:szCs w:val="22"/>
        </w:rPr>
        <w:t>’00</w:t>
      </w:r>
      <w:r>
        <w:rPr>
          <w:rFonts w:ascii="Arial" w:hAnsi="Arial" w:cs="Arial" w:eastAsia="Arial"/>
          <w:spacing w:val="-14"/>
          <w:w w:val="100"/>
          <w:position w:val="6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6"/>
          <w:sz w:val="22"/>
          <w:szCs w:val="22"/>
        </w:rPr>
        <w:t>=</w:t>
      </w:r>
      <w:r>
        <w:rPr>
          <w:rFonts w:ascii="Arial" w:hAnsi="Arial" w:cs="Arial" w:eastAsia="Arial"/>
          <w:spacing w:val="-1"/>
          <w:w w:val="100"/>
          <w:position w:val="6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position w:val="6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position w:val="6"/>
          <w:sz w:val="22"/>
          <w:szCs w:val="22"/>
        </w:rPr>
        <w:t>’30’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</w:r>
    </w:p>
    <w:p>
      <w:pPr>
        <w:spacing w:before="0" w:after="0" w:line="240" w:lineRule="auto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0"/>
          <w:w w:val="100"/>
          <w:position w:val="-7"/>
          <w:sz w:val="20"/>
          <w:szCs w:val="20"/>
        </w:rPr>
        <w:t>2</w:t>
      </w:r>
      <w:r>
        <w:rPr>
          <w:rFonts w:ascii="Arial" w:hAnsi="Arial" w:cs="Arial" w:eastAsia="Arial"/>
          <w:spacing w:val="5"/>
          <w:w w:val="100"/>
          <w:position w:val="-7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=</w:t>
      </w:r>
      <w:r>
        <w:rPr>
          <w:rFonts w:ascii="Arial" w:hAnsi="Arial" w:cs="Arial" w:eastAsia="Arial"/>
          <w:spacing w:val="-1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’30’.OR.</w:t>
      </w:r>
      <w:r>
        <w:rPr>
          <w:rFonts w:ascii="Arial" w:hAnsi="Arial" w:cs="Arial" w:eastAsia="Arial"/>
          <w:spacing w:val="-1"/>
          <w:w w:val="100"/>
          <w:position w:val="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’05’</w:t>
      </w:r>
      <w:r>
        <w:rPr>
          <w:rFonts w:ascii="Arial" w:hAnsi="Arial" w:cs="Arial" w:eastAsia="Arial"/>
          <w:spacing w:val="-14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=</w:t>
      </w:r>
      <w:r>
        <w:rPr>
          <w:rFonts w:ascii="Arial" w:hAnsi="Arial" w:cs="Arial" w:eastAsia="Arial"/>
          <w:spacing w:val="-1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’35’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</w:r>
    </w:p>
    <w:p>
      <w:pPr>
        <w:spacing w:before="0" w:after="0" w:line="240" w:lineRule="auto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give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complete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string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’31’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’30’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’32’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’30’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’30’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’35’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’30’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’35’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’0D’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expressed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literal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string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"20200505&lt;CR&gt;"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Pseudo</w:t>
      </w:r>
      <w:r>
        <w:rPr>
          <w:rFonts w:ascii="Arial" w:hAnsi="Arial" w:cs="Arial" w:eastAsia="Arial"/>
          <w:i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i/>
          <w:spacing w:val="0"/>
          <w:w w:val="100"/>
          <w:sz w:val="22"/>
          <w:szCs w:val="22"/>
        </w:rPr>
        <w:t>code;</w:t>
      </w:r>
      <w:r>
        <w:rPr>
          <w:rFonts w:ascii="Arial" w:hAnsi="Arial" w:cs="Arial" w:eastAsia="Arial"/>
          <w:i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LRC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calculation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5460" w:val="left"/>
        </w:tabs>
        <w:spacing w:before="6" w:after="0" w:line="240" w:lineRule="auto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b/>
          <w:bCs/>
          <w:spacing w:val="6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variable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zero.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:=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0x00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6760" w:val="left"/>
        </w:tabs>
        <w:spacing w:before="6" w:after="0" w:line="240" w:lineRule="auto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b</w:t>
      </w:r>
      <w:r>
        <w:rPr>
          <w:rFonts w:ascii="Arial" w:hAnsi="Arial" w:cs="Arial" w:eastAsia="Arial"/>
          <w:b/>
          <w:bCs/>
          <w:spacing w:val="6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bytes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string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:=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1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end-of-string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6760" w:val="left"/>
        </w:tabs>
        <w:spacing w:before="3" w:after="0" w:line="252" w:lineRule="exact"/>
        <w:ind w:left="1959" w:right="1484" w:firstLine="24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(NOT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including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EOM).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:=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XOR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CMD[i]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2" w:after="0" w:line="240" w:lineRule="auto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c</w:t>
      </w:r>
      <w:r>
        <w:rPr>
          <w:rFonts w:ascii="Arial" w:hAnsi="Arial" w:cs="Arial" w:eastAsia="Arial"/>
          <w:b/>
          <w:bCs/>
          <w:spacing w:val="6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Integer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divide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0x10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5460" w:val="left"/>
        </w:tabs>
        <w:spacing w:before="0" w:after="0" w:line="252" w:lineRule="exact"/>
        <w:ind w:left="2143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0x30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LRC1.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LRC1:=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(SUM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DIV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0x10)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OR0x30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6" w:after="0" w:line="240" w:lineRule="auto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d</w:t>
      </w:r>
      <w:r>
        <w:rPr>
          <w:rFonts w:ascii="Arial" w:hAnsi="Arial" w:cs="Arial" w:eastAsia="Arial"/>
          <w:b/>
          <w:bCs/>
          <w:spacing w:val="6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0x0F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5460" w:val="left"/>
        </w:tabs>
        <w:spacing w:before="0" w:after="0" w:line="252" w:lineRule="exact"/>
        <w:ind w:left="2204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0x30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LRC2.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LRC2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:=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(SUM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95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0x0F)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0x30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580" w:bottom="1040" w:left="1160" w:right="168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960" w:val="left"/>
        </w:tabs>
        <w:spacing w:before="29" w:after="0" w:line="240" w:lineRule="auto"/>
        <w:ind w:left="111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6.5.1</w:t>
        <w:tab/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Control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signals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cables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9" w:after="0" w:line="240" w:lineRule="auto"/>
        <w:ind w:left="2239" w:right="1624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two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different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communication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modes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for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communicating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Mul</w:t>
      </w:r>
      <w:r>
        <w:rPr>
          <w:rFonts w:ascii="Arial" w:hAnsi="Arial" w:cs="Arial" w:eastAsia="Arial"/>
          <w:spacing w:val="2"/>
          <w:w w:val="100"/>
          <w:sz w:val="24"/>
          <w:szCs w:val="24"/>
        </w:rPr>
        <w:t>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iMech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-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with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without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"handshaking".</w:t>
      </w:r>
    </w:p>
    <w:p>
      <w:pPr>
        <w:spacing w:before="0" w:after="0" w:line="240" w:lineRule="auto"/>
        <w:ind w:left="2239" w:right="183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handshaking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preset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using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data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item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252.</w:t>
      </w:r>
    </w:p>
    <w:p>
      <w:pPr>
        <w:spacing w:before="17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tbl>
      <w:tblPr>
        <w:tblW w:w="0" w:type="auto"/>
        <w:jc w:val="left"/>
        <w:tblInd w:w="232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286" w:hRule="exact"/>
        </w:trPr>
        <w:tc>
          <w:tcPr>
            <w:tcW w:w="21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73" w:lineRule="exact"/>
              <w:ind w:left="10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item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252</w:t>
            </w:r>
          </w:p>
        </w:tc>
        <w:tc>
          <w:tcPr>
            <w:tcW w:w="2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73" w:lineRule="exact"/>
              <w:ind w:left="10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Operation</w:t>
            </w:r>
          </w:p>
        </w:tc>
      </w:tr>
      <w:tr>
        <w:trPr>
          <w:trHeight w:val="1390" w:hRule="exact"/>
        </w:trPr>
        <w:tc>
          <w:tcPr>
            <w:tcW w:w="21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73" w:lineRule="exact"/>
              <w:ind w:left="10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0</w:t>
            </w:r>
          </w:p>
        </w:tc>
        <w:tc>
          <w:tcPr>
            <w:tcW w:w="2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73" w:lineRule="exact"/>
              <w:ind w:left="10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(factory</w:t>
            </w:r>
            <w:r>
              <w:rPr>
                <w:rFonts w:ascii="Arial" w:hAnsi="Arial" w:cs="Arial" w:eastAsia="Arial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setting)</w:t>
            </w:r>
          </w:p>
          <w:p>
            <w:pPr>
              <w:spacing w:before="0" w:after="0" w:line="240" w:lineRule="auto"/>
              <w:ind w:left="102" w:right="148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Auto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detect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using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RS232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port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cable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wiring</w:t>
            </w:r>
          </w:p>
          <w:p>
            <w:pPr>
              <w:spacing w:before="0" w:after="0" w:line="240" w:lineRule="auto"/>
              <w:ind w:left="102" w:right="334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USB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port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operates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handshaking</w:t>
            </w:r>
          </w:p>
        </w:tc>
      </w:tr>
      <w:tr>
        <w:trPr>
          <w:trHeight w:val="286" w:hRule="exact"/>
        </w:trPr>
        <w:tc>
          <w:tcPr>
            <w:tcW w:w="21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73" w:lineRule="exact"/>
              <w:ind w:left="10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2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73" w:lineRule="exact"/>
              <w:ind w:left="10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Without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handshake</w:t>
            </w:r>
          </w:p>
        </w:tc>
      </w:tr>
      <w:tr>
        <w:trPr>
          <w:trHeight w:val="286" w:hRule="exact"/>
        </w:trPr>
        <w:tc>
          <w:tcPr>
            <w:tcW w:w="21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73" w:lineRule="exact"/>
              <w:ind w:left="10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2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0" w:after="0" w:line="273" w:lineRule="exact"/>
              <w:ind w:left="10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handshake</w:t>
            </w:r>
          </w:p>
        </w:tc>
      </w:tr>
    </w:tbl>
    <w:p>
      <w:pPr>
        <w:spacing w:before="19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29" w:after="0" w:line="240" w:lineRule="auto"/>
        <w:ind w:left="2239" w:right="144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When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data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item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252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set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0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handshaking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detected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automatically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depending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wiring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RS232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communication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cable.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“automatic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detection”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works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by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looking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see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whether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CTS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RTS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linked.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2239" w:right="1651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automatic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detection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is</w:t>
      </w:r>
      <w:r>
        <w:rPr>
          <w:rFonts w:ascii="Arial" w:hAnsi="Arial" w:cs="Arial" w:eastAsia="Arial"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performed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at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power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up.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To</w:t>
      </w:r>
      <w:r>
        <w:rPr>
          <w:rFonts w:ascii="Arial" w:hAnsi="Arial" w:cs="Arial" w:eastAsia="Arial"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change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mode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using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automatic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detection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power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must</w:t>
      </w:r>
      <w:r>
        <w:rPr>
          <w:rFonts w:ascii="Arial" w:hAnsi="Arial" w:cs="Arial" w:eastAsia="Arial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be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cycled.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2239" w:right="2293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Two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cables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are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available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that</w:t>
      </w:r>
      <w:r>
        <w:rPr>
          <w:rFonts w:ascii="Arial" w:hAnsi="Arial" w:cs="Arial" w:eastAsia="Arial"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control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MultiMech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via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the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5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pin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RS232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port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(NMD50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compatible).</w:t>
      </w:r>
    </w:p>
    <w:p>
      <w:pPr>
        <w:spacing w:before="0" w:after="0" w:line="240" w:lineRule="auto"/>
        <w:ind w:left="2239" w:right="167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A008721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CABLE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-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RS232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HANDSHAKE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A008726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CABLE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-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RS232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COM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HANDSHAKE</w:t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pgSz w:w="11900" w:h="16840"/>
          <w:pgMar w:header="0" w:footer="845" w:top="1580" w:bottom="1040" w:left="880" w:right="168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960" w:val="left"/>
        </w:tabs>
        <w:spacing w:before="29" w:after="0" w:line="240" w:lineRule="auto"/>
        <w:ind w:left="111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6.5.2</w:t>
        <w:tab/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Communication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3"/>
          <w:w w:val="100"/>
          <w:sz w:val="24"/>
          <w:szCs w:val="24"/>
        </w:rPr>
        <w:t>w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i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handshake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3" w:after="0" w:line="252" w:lineRule="exact"/>
        <w:ind w:left="2239" w:right="165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normal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situations,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handshaking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required,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control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signals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way: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0" w:type="auto"/>
        <w:jc w:val="left"/>
        <w:tblInd w:w="148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2728" w:hRule="exact"/>
        </w:trPr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spacing w:before="0" w:after="0" w:line="250" w:lineRule="exact"/>
              <w:ind w:left="27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CTS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4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spacing w:before="1" w:after="0" w:line="276" w:lineRule="exact"/>
              <w:ind w:left="61" w:right="102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"ON"</w:t>
            </w:r>
            <w:r>
              <w:rPr>
                <w:rFonts w:ascii="Arial" w:hAnsi="Arial" w:cs="Arial" w:eastAsia="Arial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condition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indicates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ascii="Arial" w:hAnsi="Arial" w:cs="Arial" w:eastAsia="Arial"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connected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device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wants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communicate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with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ascii="Arial" w:hAnsi="Arial" w:cs="Arial" w:eastAsia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CTS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signal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must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held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"ON"</w:t>
            </w:r>
            <w:r>
              <w:rPr>
                <w:rFonts w:ascii="Arial" w:hAnsi="Arial" w:cs="Arial" w:eastAsia="Arial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when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command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transmitted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well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when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sends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reply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string.</w:t>
            </w:r>
          </w:p>
          <w:p>
            <w:pPr>
              <w:spacing w:before="0" w:after="0" w:line="252" w:lineRule="exact"/>
              <w:ind w:left="61" w:right="3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CTS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signal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can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be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used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delay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characters</w:t>
            </w:r>
            <w:r>
              <w:rPr>
                <w:rFonts w:ascii="Arial" w:hAnsi="Arial" w:cs="Arial" w:eastAsia="Arial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the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response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message</w:t>
            </w:r>
            <w:r>
              <w:rPr>
                <w:rFonts w:ascii="Arial" w:hAnsi="Arial" w:cs="Arial" w:eastAsia="Arial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up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sec.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  <w:p>
            <w:pPr>
              <w:spacing w:before="0" w:after="0" w:line="272" w:lineRule="exact"/>
              <w:ind w:left="61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CTS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must</w:t>
            </w:r>
            <w:r>
              <w:rPr>
                <w:rFonts w:ascii="Arial" w:hAnsi="Arial" w:cs="Arial" w:eastAsia="Arial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set</w:t>
            </w:r>
            <w:r>
              <w:rPr>
                <w:rFonts w:ascii="Arial" w:hAnsi="Arial" w:cs="Arial" w:eastAsia="Arial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”OFF”</w:t>
            </w:r>
            <w:r>
              <w:rPr>
                <w:rFonts w:ascii="Arial" w:hAnsi="Arial" w:cs="Arial" w:eastAsia="Arial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within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sec.</w:t>
            </w:r>
            <w:r>
              <w:rPr>
                <w:rFonts w:ascii="Arial" w:hAnsi="Arial" w:cs="Arial" w:eastAsia="Arial"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after</w:t>
            </w:r>
            <w:r>
              <w:rPr>
                <w:rFonts w:ascii="Arial" w:hAnsi="Arial" w:cs="Arial" w:eastAsia="Arial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ascii="Arial" w:hAnsi="Arial" w:cs="Arial" w:eastAsia="Arial"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RTS</w:t>
            </w:r>
          </w:p>
          <w:p>
            <w:pPr>
              <w:spacing w:before="0" w:after="0" w:line="240" w:lineRule="auto"/>
              <w:ind w:left="61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has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been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set</w:t>
            </w:r>
            <w:r>
              <w:rPr>
                <w:rFonts w:ascii="Arial" w:hAnsi="Arial" w:cs="Arial" w:eastAsia="Arial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”OFF”</w:t>
            </w:r>
            <w:r>
              <w:rPr>
                <w:rFonts w:ascii="Arial" w:hAnsi="Arial" w:cs="Arial" w:eastAsia="Arial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MultiMech.</w:t>
            </w:r>
          </w:p>
        </w:tc>
      </w:tr>
      <w:tr>
        <w:trPr>
          <w:trHeight w:val="1647" w:hRule="exact"/>
        </w:trPr>
        <w:tc>
          <w:tcPr>
            <w:tcW w:w="10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spacing w:before="0" w:after="0" w:line="250" w:lineRule="exact"/>
              <w:ind w:left="275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RTS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4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spacing w:before="1" w:after="0" w:line="276" w:lineRule="exact"/>
              <w:ind w:left="61" w:right="365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"ON"</w:t>
            </w:r>
            <w:r>
              <w:rPr>
                <w:rFonts w:ascii="Arial" w:hAnsi="Arial" w:cs="Arial" w:eastAsia="Arial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condition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applied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by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detecting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CTS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”ON”.</w:t>
            </w:r>
            <w:r>
              <w:rPr>
                <w:rFonts w:ascii="Arial" w:hAnsi="Arial" w:cs="Arial" w:eastAsia="Arial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connected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device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must</w:t>
            </w:r>
            <w:r>
              <w:rPr>
                <w:rFonts w:ascii="Arial" w:hAnsi="Arial" w:cs="Arial" w:eastAsia="Arial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not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transmit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any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until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RTS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"ON".</w:t>
            </w:r>
            <w:r>
              <w:rPr>
                <w:rFonts w:ascii="Arial" w:hAnsi="Arial" w:cs="Arial" w:eastAsia="Arial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RTS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signal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stay</w:t>
            </w:r>
            <w:r>
              <w:rPr>
                <w:rFonts w:ascii="Arial" w:hAnsi="Arial" w:cs="Arial" w:eastAsia="Arial"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"ON"</w:t>
            </w:r>
            <w:r>
              <w:rPr>
                <w:rFonts w:ascii="Arial" w:hAnsi="Arial" w:cs="Arial" w:eastAsia="Arial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until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has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transmitted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response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message.</w:t>
            </w:r>
          </w:p>
        </w:tc>
      </w:tr>
    </w:tbl>
    <w:p>
      <w:pPr>
        <w:spacing w:before="8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pgSz w:w="11900" w:h="16840"/>
          <w:pgMar w:header="0" w:footer="845" w:top="1580" w:bottom="1040" w:left="880" w:right="1680"/>
        </w:sectPr>
      </w:pPr>
    </w:p>
    <w:p>
      <w:pPr>
        <w:spacing w:before="32" w:after="0" w:line="240" w:lineRule="auto"/>
        <w:ind w:left="1193" w:right="33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/>
          <w:bCs/>
          <w:spacing w:val="12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/>
          <w:bCs/>
          <w:spacing w:val="-3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2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/>
          <w:bCs/>
          <w:spacing w:val="4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2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-2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1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</w:r>
    </w:p>
    <w:p>
      <w:pPr>
        <w:spacing w:before="0" w:after="0" w:line="251" w:lineRule="exact"/>
        <w:ind w:left="1162" w:right="30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5</w:t>
      </w:r>
      <w:r>
        <w:rPr>
          <w:rFonts w:ascii="Times New Roman" w:hAnsi="Times New Roman" w:cs="Times New Roman" w:eastAsia="Times New Roman"/>
          <w:spacing w:val="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spacing w:val="15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spacing w:val="2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6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spacing w:val="-5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spacing w:val="-3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1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spacing w:val="2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e</w:t>
      </w:r>
    </w:p>
    <w:p>
      <w:pPr>
        <w:spacing w:before="12" w:after="0" w:line="240" w:lineRule="auto"/>
        <w:ind w:left="1113" w:right="24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pacing w:val="1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spacing w:val="-1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spacing w:val="-4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spacing w:val="11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spacing w:val="1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spacing w:val="-4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r</w:t>
      </w:r>
    </w:p>
    <w:p>
      <w:pPr>
        <w:spacing w:before="12" w:after="0" w:line="249" w:lineRule="exact"/>
        <w:ind w:left="801" w:right="-57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pacing w:val="13"/>
          <w:position w:val="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spacing w:val="0"/>
          <w:position w:val="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spacing w:val="-32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spacing w:val="10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5"/>
          <w:w w:val="100"/>
          <w:position w:val="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spacing w:val="2"/>
          <w:w w:val="100"/>
          <w:position w:val="0"/>
          <w:sz w:val="22"/>
          <w:szCs w:val="22"/>
        </w:rPr>
        <w:t>/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spacing w:val="6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5"/>
          <w:w w:val="100"/>
          <w:position w:val="0"/>
          <w:sz w:val="22"/>
          <w:szCs w:val="22"/>
        </w:rPr>
        <w:t>17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spacing w:val="7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5"/>
          <w:w w:val="100"/>
          <w:position w:val="0"/>
          <w:sz w:val="22"/>
          <w:szCs w:val="22"/>
        </w:rPr>
        <w:t>9</w:t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2"/>
          <w:szCs w:val="22"/>
        </w:rPr>
        <w:t>7</w:t>
      </w:r>
      <w:r>
        <w:rPr>
          <w:rFonts w:ascii="Times New Roman" w:hAnsi="Times New Roman" w:cs="Times New Roman" w:eastAsia="Times New Roman"/>
          <w:spacing w:val="15"/>
          <w:w w:val="100"/>
          <w:position w:val="0"/>
          <w:sz w:val="22"/>
          <w:szCs w:val="22"/>
        </w:rPr>
        <w:t>7</w:t>
      </w:r>
      <w:r>
        <w:rPr>
          <w:rFonts w:ascii="Times New Roman" w:hAnsi="Times New Roman" w:cs="Times New Roman" w:eastAsia="Times New Roman"/>
          <w:spacing w:val="4"/>
          <w:w w:val="100"/>
          <w:position w:val="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  <w:t>5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</w:r>
    </w:p>
    <w:p>
      <w:pPr>
        <w:spacing w:before="48" w:after="0" w:line="240" w:lineRule="auto"/>
        <w:ind w:left="435" w:right="231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/>
        <w:br w:type="column"/>
      </w:r>
      <w:r>
        <w:rPr>
          <w:rFonts w:ascii="Times New Roman" w:hAnsi="Times New Roman" w:cs="Times New Roman" w:eastAsia="Times New Roman"/>
          <w:b/>
          <w:bCs/>
          <w:spacing w:val="5"/>
          <w:w w:val="100"/>
          <w:sz w:val="22"/>
          <w:szCs w:val="22"/>
        </w:rPr>
        <w:t>PC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</w:r>
    </w:p>
    <w:p>
      <w:pPr>
        <w:spacing w:before="12" w:after="0" w:line="251" w:lineRule="auto"/>
        <w:ind w:left="-19" w:right="1878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pacing w:val="13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spacing w:val="10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spacing w:val="4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9</w:t>
      </w:r>
      <w:r>
        <w:rPr>
          <w:rFonts w:ascii="Times New Roman" w:hAnsi="Times New Roman" w:cs="Times New Roman" w:eastAsia="Times New Roman"/>
          <w:spacing w:val="2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6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spacing w:val="-5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spacing w:val="-3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5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spacing w:val="15"/>
          <w:w w:val="100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spacing w:val="-1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spacing w:val="1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spacing w:val="1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spacing w:val="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15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spacing w:val="-4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</w:r>
    </w:p>
    <w:p>
      <w:pPr>
        <w:spacing w:line="251" w:lineRule="auto" w:after="0"/>
        <w:jc w:val="center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1900" w:h="16840"/>
          <w:pgMar w:top="260" w:bottom="1040" w:left="880" w:right="1680"/>
          <w:cols w:num="2" w:equalWidth="0">
            <w:col w:w="2754" w:space="3440"/>
            <w:col w:w="3146"/>
          </w:cols>
        </w:sectPr>
      </w:pPr>
    </w:p>
    <w:p>
      <w:pPr>
        <w:spacing w:before="0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20" w:lineRule="exact" w:after="0"/>
        <w:jc w:val="left"/>
        <w:rPr>
          <w:sz w:val="22"/>
          <w:szCs w:val="22"/>
        </w:rPr>
        <w:sectPr>
          <w:type w:val="continuous"/>
          <w:pgSz w:w="11900" w:h="16840"/>
          <w:pgMar w:top="260" w:bottom="1040" w:left="880" w:right="1680"/>
        </w:sectPr>
      </w:pPr>
    </w:p>
    <w:p>
      <w:pPr>
        <w:tabs>
          <w:tab w:pos="1720" w:val="left"/>
        </w:tabs>
        <w:spacing w:before="37" w:after="0" w:line="240" w:lineRule="auto"/>
        <w:ind w:left="999" w:right="-6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120.807541pt;margin-top:5.626067pt;width:266.28555pt;height:231.486573pt;mso-position-horizontal-relative:page;mso-position-vertical-relative:paragraph;z-index:-12161" coordorigin="2416,113" coordsize="5326,4630">
            <v:group style="position:absolute;left:2424;top:209;width:204;height:2388" coordorigin="2424,209" coordsize="204,2388">
              <v:shape style="position:absolute;left:2424;top:209;width:204;height:2388" coordorigin="2424,209" coordsize="204,2388" path="m2628,209l2424,209,2424,2597,2628,2597,2628,209xe" filled="f" stroked="t" strokeweight=".785314pt" strokecolor="#000000">
                <v:path arrowok="t"/>
              </v:shape>
            </v:group>
            <v:group style="position:absolute;left:2534;top:327;width:2262;height:14" coordorigin="2534,327" coordsize="2262,14">
              <v:shape style="position:absolute;left:2534;top:327;width:2262;height:14" coordorigin="2534,327" coordsize="2262,14" path="m4796,327l2534,341e" filled="f" stroked="t" strokeweight=".737111pt" strokecolor="#000000">
                <v:path arrowok="t"/>
              </v:shape>
            </v:group>
            <v:group style="position:absolute;left:4796;top:327;width:565;height:530" coordorigin="4796,327" coordsize="565,530">
              <v:shape style="position:absolute;left:4796;top:327;width:565;height:530" coordorigin="4796,327" coordsize="565,530" path="m4796,327l5362,857e" filled="f" stroked="t" strokeweight=".759847pt" strokecolor="#000000">
                <v:path arrowok="t"/>
              </v:shape>
            </v:group>
            <v:group style="position:absolute;left:7513;top:120;width:221;height:4614" coordorigin="7513,120" coordsize="221,4614">
              <v:shape style="position:absolute;left:7513;top:120;width:221;height:4614" coordorigin="7513,120" coordsize="221,4614" path="m7734,120l7513,120,7513,4734e" filled="f" stroked="t" strokeweight=".785555pt" strokecolor="#000000">
                <v:path arrowok="t"/>
              </v:shape>
            </v:group>
            <v:group style="position:absolute;left:7734;top:120;width:2;height:4614" coordorigin="7734,120" coordsize="2,4614">
              <v:shape style="position:absolute;left:7734;top:120;width:2;height:4614" coordorigin="7734,120" coordsize="0,4614" path="m7734,4734l7734,120e" filled="f" stroked="t" strokeweight=".785666pt" strokecolor="#000000">
                <v:path arrowok="t"/>
              </v:shape>
            </v:group>
            <v:group style="position:absolute;left:5362;top:857;width:2262;height:2" coordorigin="5362,857" coordsize="2262,2">
              <v:shape style="position:absolute;left:5362;top:857;width:2262;height:2" coordorigin="5362,857" coordsize="2262,0" path="m5362,857l7624,857e" filled="f" stroked="t" strokeweight=".737109pt" strokecolor="#000000">
                <v:path arrowok="t"/>
              </v:shape>
            </v:group>
            <v:group style="position:absolute;left:2566;top:2464;width:5058;height:2" coordorigin="2566,2464" coordsize="5058,2">
              <v:shape style="position:absolute;left:2566;top:2464;width:5058;height:2" coordorigin="2566,2464" coordsize="5058,0" path="m2566,2464l7624,2464e" filled="f" stroked="t" strokeweight=".737109pt" strokecolor="#000000">
                <v:path arrowok="t"/>
              </v:shape>
            </v:group>
            <v:group style="position:absolute;left:2534;top:1388;width:1037;height:2" coordorigin="2534,1388" coordsize="1037,2">
              <v:shape style="position:absolute;left:2534;top:1388;width:1037;height:2" coordorigin="2534,1388" coordsize="1037,0" path="m2534,1388l3571,1388e" filled="f" stroked="t" strokeweight=".737109pt" strokecolor="#000000">
                <v:path arrowok="t"/>
              </v:shape>
            </v:group>
            <v:group style="position:absolute;left:2519;top:1904;width:2167;height:2" coordorigin="2519,1904" coordsize="2167,2">
              <v:shape style="position:absolute;left:2519;top:1904;width:2167;height:2" coordorigin="2519,1904" coordsize="2167,0" path="m2519,1904l4686,1904e" filled="f" stroked="t" strokeweight=".737109pt" strokecolor="#000000">
                <v:path arrowok="t"/>
              </v:shape>
            </v:group>
            <v:group style="position:absolute;left:7577;top:282;width:78;height:89" coordorigin="7577,282" coordsize="78,89">
              <v:shape style="position:absolute;left:7577;top:282;width:78;height:89" coordorigin="7577,282" coordsize="78,89" path="m7655,297l7592,297,7577,312,7577,341,7592,356,7608,371,7639,371,7655,356,7655,297xe" filled="t" fillcolor="#000000" stroked="f">
                <v:path arrowok="t"/>
                <v:fill/>
              </v:shape>
              <v:shape style="position:absolute;left:7577;top:282;width:78;height:89" coordorigin="7577,282" coordsize="78,89" path="m7624,282l7608,297,7639,297,7624,282xe" filled="t" fillcolor="#000000" stroked="f">
                <v:path arrowok="t"/>
                <v:fill/>
              </v:shape>
            </v:group>
            <v:group style="position:absolute;left:7577;top:282;width:78;height:89" coordorigin="7577,282" coordsize="78,89">
              <v:shape style="position:absolute;left:7577;top:282;width:78;height:89" coordorigin="7577,282" coordsize="78,89" path="m7624,282l7608,297,7592,297,7577,312,7577,341,7592,356,7608,371,7639,371,7655,356,7655,297,7639,297,7624,282e" filled="f" stroked="t" strokeweight=".764522pt" strokecolor="#000000">
                <v:path arrowok="t"/>
              </v:shape>
            </v:group>
            <v:group style="position:absolute;left:7577;top:828;width:78;height:73" coordorigin="7577,828" coordsize="78,73">
              <v:shape style="position:absolute;left:7577;top:828;width:78;height:73" coordorigin="7577,828" coordsize="78,73" path="m7655,828l7592,828,7577,843,7577,872,7592,887,7608,902,7639,902,7655,887,7655,828xe" filled="t" fillcolor="#000000" stroked="f">
                <v:path arrowok="t"/>
                <v:fill/>
              </v:shape>
            </v:group>
            <v:group style="position:absolute;left:7577;top:828;width:78;height:73" coordorigin="7577,828" coordsize="78,73">
              <v:shape style="position:absolute;left:7577;top:828;width:78;height:73" coordorigin="7577,828" coordsize="78,73" path="m7624,828l7592,828,7577,843,7577,872,7592,887,7608,902,7639,902,7655,887,7655,828,7624,828e" filled="f" stroked="t" strokeweight=".759847pt" strokecolor="#000000">
                <v:path arrowok="t"/>
              </v:shape>
            </v:group>
            <v:group style="position:absolute;left:7577;top:1359;width:78;height:73" coordorigin="7577,1359" coordsize="78,73">
              <v:shape style="position:absolute;left:7577;top:1359;width:78;height:73" coordorigin="7577,1359" coordsize="78,73" path="m7639,1359l7608,1359,7592,1373,7577,1373,7577,1403,7608,1432,7639,1432,7655,1418,7655,1373,7639,1359xe" filled="t" fillcolor="#000000" stroked="f">
                <v:path arrowok="t"/>
                <v:fill/>
              </v:shape>
            </v:group>
            <v:group style="position:absolute;left:7577;top:1359;width:78;height:73" coordorigin="7577,1359" coordsize="78,73">
              <v:shape style="position:absolute;left:7577;top:1359;width:78;height:73" coordorigin="7577,1359" coordsize="78,73" path="m7624,1359l7608,1359,7592,1373,7577,1373,7577,1403,7608,1432,7639,1432,7655,1418,7655,1373,7639,1359,7624,1359e" filled="f" stroked="t" strokeweight=".759853pt" strokecolor="#000000">
                <v:path arrowok="t"/>
              </v:shape>
            </v:group>
            <v:group style="position:absolute;left:7577;top:1889;width:78;height:73" coordorigin="7577,1889" coordsize="78,73">
              <v:shape style="position:absolute;left:7577;top:1889;width:78;height:73" coordorigin="7577,1889" coordsize="78,73" path="m7639,1889l7608,1889,7592,1904,7577,1904,7577,1948,7592,1948,7608,1962,7639,1962,7655,1948,7655,1904,7639,1889xe" filled="t" fillcolor="#000000" stroked="f">
                <v:path arrowok="t"/>
                <v:fill/>
              </v:shape>
            </v:group>
            <v:group style="position:absolute;left:7577;top:1889;width:78;height:73" coordorigin="7577,1889" coordsize="78,73">
              <v:shape style="position:absolute;left:7577;top:1889;width:78;height:73" coordorigin="7577,1889" coordsize="78,73" path="m7624,1889l7608,1889,7592,1904,7577,1904,7577,1948,7592,1948,7608,1962,7639,1962,7655,1948,7655,1904,7639,1889,7624,1889e" filled="f" stroked="t" strokeweight=".759853pt" strokecolor="#000000">
                <v:path arrowok="t"/>
              </v:shape>
            </v:group>
            <v:group style="position:absolute;left:7577;top:2420;width:78;height:74" coordorigin="7577,2420" coordsize="78,74">
              <v:shape style="position:absolute;left:7577;top:2420;width:78;height:74" coordorigin="7577,2420" coordsize="78,74" path="m7639,2420l7608,2420,7592,2435,7577,2450,7577,2478,7592,2494,7655,2494,7655,2435,7639,2420xe" filled="t" fillcolor="#000000" stroked="f">
                <v:path arrowok="t"/>
                <v:fill/>
              </v:shape>
            </v:group>
            <v:group style="position:absolute;left:7577;top:2420;width:78;height:74" coordorigin="7577,2420" coordsize="78,74">
              <v:shape style="position:absolute;left:7577;top:2420;width:78;height:74" coordorigin="7577,2420" coordsize="78,74" path="m7624,2420l7608,2420,7592,2435,7577,2450,7577,2478,7592,2494,7655,2494,7655,2435,7639,2420,7624,2420e" filled="f" stroked="t" strokeweight=".760241pt" strokecolor="#000000">
                <v:path arrowok="t"/>
              </v:shape>
            </v:group>
            <v:group style="position:absolute;left:7577;top:2951;width:78;height:73" coordorigin="7577,2951" coordsize="78,73">
              <v:shape style="position:absolute;left:7577;top:2951;width:78;height:73" coordorigin="7577,2951" coordsize="78,73" path="m7639,2951l7608,2951,7577,2980,7577,3010,7592,3024,7655,3024,7655,2966,7639,2951xe" filled="t" fillcolor="#000000" stroked="f">
                <v:path arrowok="t"/>
                <v:fill/>
              </v:shape>
            </v:group>
            <v:group style="position:absolute;left:7577;top:2951;width:78;height:73" coordorigin="7577,2951" coordsize="78,73">
              <v:shape style="position:absolute;left:7577;top:2951;width:78;height:73" coordorigin="7577,2951" coordsize="78,73" path="m7624,2951l7608,2951,7577,2980,7577,3010,7592,3024,7655,3024,7655,2966,7639,2951,7624,2951e" filled="f" stroked="t" strokeweight=".759853pt" strokecolor="#000000">
                <v:path arrowok="t"/>
              </v:shape>
            </v:group>
            <v:group style="position:absolute;left:7577;top:3482;width:62;height:89" coordorigin="7577,3482" coordsize="62,89">
              <v:shape style="position:absolute;left:7577;top:3482;width:62;height:89" coordorigin="7577,3482" coordsize="62,89" path="m7639,3555l7608,3555,7624,3570,7639,3555xe" filled="t" fillcolor="#000000" stroked="f">
                <v:path arrowok="t"/>
                <v:fill/>
              </v:shape>
              <v:shape style="position:absolute;left:7577;top:3482;width:62;height:89" coordorigin="7577,3482" coordsize="62,89" path="m7639,3482l7608,3482,7577,3510,7577,3540,7592,3555,7655,3555,7655,3496,7639,3482xe" filled="t" fillcolor="#000000" stroked="f">
                <v:path arrowok="t"/>
                <v:fill/>
              </v:shape>
            </v:group>
            <v:group style="position:absolute;left:7577;top:3482;width:78;height:89" coordorigin="7577,3482" coordsize="78,89">
              <v:shape style="position:absolute;left:7577;top:3482;width:78;height:89" coordorigin="7577,3482" coordsize="78,89" path="m7624,3482l7608,3482,7577,3510,7577,3540,7592,3555,7608,3555,7624,3570,7639,3555,7655,3555,7655,3496,7639,3482,7624,3482e" filled="f" stroked="t" strokeweight=".764522pt" strokecolor="#000000">
                <v:path arrowok="t"/>
              </v:shape>
            </v:group>
            <v:group style="position:absolute;left:7577;top:4012;width:62;height:89" coordorigin="7577,4012" coordsize="62,89">
              <v:shape style="position:absolute;left:7577;top:4012;width:62;height:89" coordorigin="7577,4012" coordsize="62,89" path="m7639,4085l7608,4085,7624,4101,7639,4085xe" filled="t" fillcolor="#000000" stroked="f">
                <v:path arrowok="t"/>
                <v:fill/>
              </v:shape>
              <v:shape style="position:absolute;left:7577;top:4012;width:62;height:89" coordorigin="7577,4012" coordsize="62,89" path="m7639,4012l7608,4012,7592,4026,7577,4042,7577,4071,7592,4085,7655,4085,7655,4026,7639,4012xe" filled="t" fillcolor="#000000" stroked="f">
                <v:path arrowok="t"/>
                <v:fill/>
              </v:shape>
            </v:group>
            <v:group style="position:absolute;left:7577;top:4012;width:78;height:89" coordorigin="7577,4012" coordsize="78,89">
              <v:shape style="position:absolute;left:7577;top:4012;width:78;height:89" coordorigin="7577,4012" coordsize="78,89" path="m7624,4012l7608,4012,7592,4026,7577,4042,7577,4071,7592,4085,7608,4085,7624,4101,7639,4085,7655,4085,7655,4026,7639,4012,7624,4012e" filled="f" stroked="t" strokeweight=".764522pt" strokecolor="#000000">
                <v:path arrowok="t"/>
              </v:shape>
            </v:group>
            <v:group style="position:absolute;left:7577;top:4542;width:62;height:89" coordorigin="7577,4542" coordsize="62,89">
              <v:shape style="position:absolute;left:7577;top:4542;width:62;height:89" coordorigin="7577,4542" coordsize="62,89" path="m7639,4617l7608,4617,7624,4631,7639,4617xe" filled="t" fillcolor="#000000" stroked="f">
                <v:path arrowok="t"/>
                <v:fill/>
              </v:shape>
              <v:shape style="position:absolute;left:7577;top:4542;width:62;height:89" coordorigin="7577,4542" coordsize="62,89" path="m7655,4558l7592,4558,7577,4572,7577,4601,7592,4617,7655,4617,7655,4558xe" filled="t" fillcolor="#000000" stroked="f">
                <v:path arrowok="t"/>
                <v:fill/>
              </v:shape>
              <v:shape style="position:absolute;left:7577;top:4542;width:62;height:89" coordorigin="7577,4542" coordsize="62,89" path="m7624,4542l7608,4558,7639,4558,7624,4542xe" filled="t" fillcolor="#000000" stroked="f">
                <v:path arrowok="t"/>
                <v:fill/>
              </v:shape>
            </v:group>
            <v:group style="position:absolute;left:7577;top:4542;width:78;height:89" coordorigin="7577,4542" coordsize="78,89">
              <v:shape style="position:absolute;left:7577;top:4542;width:78;height:89" coordorigin="7577,4542" coordsize="78,89" path="m7624,4542l7608,4558,7592,4558,7577,4572,7577,4601,7592,4617,7608,4617,7624,4631,7639,4617,7655,4617,7655,4558,7639,4558,7624,4542e" filled="f" stroked="t" strokeweight=".764522pt" strokecolor="#000000">
                <v:path arrowok="t"/>
              </v:shape>
            </v:group>
            <v:group style="position:absolute;left:2471;top:282;width:95;height:89" coordorigin="2471,282" coordsize="95,89">
              <v:shape style="position:absolute;left:2471;top:282;width:95;height:89" coordorigin="2471,282" coordsize="95,89" path="m2550,297l2488,297,2471,312,2471,341,2488,356,2503,371,2534,371,2550,356,2550,341,2566,327,2550,312,2550,297xe" filled="t" fillcolor="#000000" stroked="f">
                <v:path arrowok="t"/>
                <v:fill/>
              </v:shape>
              <v:shape style="position:absolute;left:2471;top:282;width:95;height:89" coordorigin="2471,282" coordsize="95,89" path="m2519,282l2503,297,2534,297,2519,282xe" filled="t" fillcolor="#000000" stroked="f">
                <v:path arrowok="t"/>
                <v:fill/>
              </v:shape>
            </v:group>
            <v:group style="position:absolute;left:2471;top:282;width:95;height:89" coordorigin="2471,282" coordsize="95,89">
              <v:shape style="position:absolute;left:2471;top:282;width:95;height:89" coordorigin="2471,282" coordsize="95,89" path="m2519,282l2503,297,2488,297,2471,312,2471,341,2488,356,2503,371,2534,371,2550,356,2550,341,2566,327,2550,312,2550,297,2534,297,2519,282e" filled="f" stroked="t" strokeweight=".759804pt" strokecolor="#000000">
                <v:path arrowok="t"/>
              </v:shape>
            </v:group>
            <v:group style="position:absolute;left:2471;top:828;width:95;height:73" coordorigin="2471,828" coordsize="95,73">
              <v:shape style="position:absolute;left:2471;top:828;width:95;height:73" coordorigin="2471,828" coordsize="95,73" path="m2550,828l2488,828,2471,843,2471,872,2503,902,2534,902,2550,887,2550,872,2566,857,2550,843,2550,828xe" filled="t" fillcolor="#000000" stroked="f">
                <v:path arrowok="t"/>
                <v:fill/>
              </v:shape>
            </v:group>
            <v:group style="position:absolute;left:2471;top:828;width:95;height:73" coordorigin="2471,828" coordsize="95,73">
              <v:shape style="position:absolute;left:2471;top:828;width:95;height:73" coordorigin="2471,828" coordsize="95,73" path="m2519,828l2488,828,2471,843,2471,872,2488,887,2503,902,2534,902,2550,887,2550,872,2566,857,2550,843,2550,828,2519,828e" filled="f" stroked="t" strokeweight=".755243pt" strokecolor="#000000">
                <v:path arrowok="t"/>
              </v:shape>
            </v:group>
            <v:group style="position:absolute;left:2471;top:1359;width:95;height:73" coordorigin="2471,1359" coordsize="95,73">
              <v:shape style="position:absolute;left:2471;top:1359;width:95;height:73" coordorigin="2471,1359" coordsize="95,73" path="m2550,1359l2488,1359,2471,1373,2471,1403,2488,1418,2503,1432,2534,1432,2550,1418,2550,1403,2566,1388,2550,1373,2550,1359xe" filled="t" fillcolor="#000000" stroked="f">
                <v:path arrowok="t"/>
                <v:fill/>
              </v:shape>
            </v:group>
            <v:group style="position:absolute;left:2471;top:1359;width:95;height:73" coordorigin="2471,1359" coordsize="95,73">
              <v:shape style="position:absolute;left:2471;top:1359;width:95;height:73" coordorigin="2471,1359" coordsize="95,73" path="m2519,1359l2488,1359,2471,1373,2471,1403,2488,1418,2503,1432,2534,1432,2550,1418,2550,1403,2566,1388,2550,1373,2550,1359,2519,1359e" filled="f" stroked="t" strokeweight=".755249pt" strokecolor="#000000">
                <v:path arrowok="t"/>
              </v:shape>
            </v:group>
            <v:group style="position:absolute;left:2471;top:1889;width:95;height:73" coordorigin="2471,1889" coordsize="95,73">
              <v:shape style="position:absolute;left:2471;top:1889;width:95;height:73" coordorigin="2471,1889" coordsize="95,73" path="m2534,1889l2503,1889,2488,1904,2471,1904,2471,1948,2488,1948,2503,1962,2534,1962,2550,1948,2566,1919,2550,1904,2534,1889xe" filled="t" fillcolor="#000000" stroked="f">
                <v:path arrowok="t"/>
                <v:fill/>
              </v:shape>
            </v:group>
            <v:group style="position:absolute;left:2471;top:1889;width:95;height:73" coordorigin="2471,1889" coordsize="95,73">
              <v:shape style="position:absolute;left:2471;top:1889;width:95;height:73" coordorigin="2471,1889" coordsize="95,73" path="m2519,1889l2503,1889,2488,1904,2471,1904,2471,1948,2488,1948,2503,1962,2534,1962,2550,1948,2566,1919,2550,1904,2534,1889,2519,1889e" filled="f" stroked="t" strokeweight=".755249pt" strokecolor="#000000">
                <v:path arrowok="t"/>
              </v:shape>
            </v:group>
            <v:group style="position:absolute;left:2471;top:2420;width:95;height:74" coordorigin="2471,2420" coordsize="95,74">
              <v:shape style="position:absolute;left:2471;top:2420;width:95;height:74" coordorigin="2471,2420" coordsize="95,74" path="m2534,2420l2503,2420,2488,2435,2471,2450,2471,2478,2488,2494,2550,2494,2550,2478,2566,2464,2550,2450,2550,2435,2534,2420xe" filled="t" fillcolor="#000000" stroked="f">
                <v:path arrowok="t"/>
                <v:fill/>
              </v:shape>
            </v:group>
            <v:group style="position:absolute;left:2471;top:2420;width:95;height:74" coordorigin="2471,2420" coordsize="95,74">
              <v:shape style="position:absolute;left:2471;top:2420;width:95;height:74" coordorigin="2471,2420" coordsize="95,74" path="m2519,2420l2503,2420,2488,2435,2471,2450,2471,2478,2488,2494,2550,2494,2550,2478,2566,2464,2550,2450,2550,2435,2534,2420,2519,2420e" filled="f" stroked="t" strokeweight=".755614pt" strokecolor="#000000">
                <v:path arrowok="t"/>
              </v:shape>
            </v:group>
            <v:group style="position:absolute;left:2534;top:857;width:2262;height:2" coordorigin="2534,857" coordsize="2262,2">
              <v:shape style="position:absolute;left:2534;top:857;width:2262;height:2" coordorigin="2534,857" coordsize="2262,0" path="m4796,857l2534,857e" filled="f" stroked="t" strokeweight=".737109pt" strokecolor="#000000">
                <v:path arrowok="t"/>
              </v:shape>
            </v:group>
            <v:group style="position:absolute;left:4796;top:857;width:565;height:530" coordorigin="4796,857" coordsize="565,530">
              <v:shape style="position:absolute;left:4796;top:857;width:565;height:530" coordorigin="4796,857" coordsize="565,530" path="m4796,857l5362,1388e" filled="f" stroked="t" strokeweight=".759846pt" strokecolor="#000000">
                <v:path arrowok="t"/>
              </v:shape>
            </v:group>
            <v:group style="position:absolute;left:5362;top:1388;width:2262;height:2" coordorigin="5362,1388" coordsize="2262,2">
              <v:shape style="position:absolute;left:5362;top:1388;width:2262;height:2" coordorigin="5362,1388" coordsize="2262,0" path="m5362,1388l7624,1388e" filled="f" stroked="t" strokeweight=".737109pt" strokecolor="#000000">
                <v:path arrowok="t"/>
              </v:shape>
            </v:group>
            <v:group style="position:absolute;left:6367;top:3510;width:1256;height:2" coordorigin="6367,3510" coordsize="1256,2">
              <v:shape style="position:absolute;left:6367;top:3510;width:1256;height:2" coordorigin="6367,3510" coordsize="1256,0" path="m7624,3510l6367,3510e" filled="f" stroked="t" strokeweight=".737109pt" strokecolor="#000000">
                <v:path arrowok="t"/>
              </v:shape>
            </v:group>
            <v:group style="position:absolute;left:3540;top:1388;width:2858;height:2669" coordorigin="3540,1388" coordsize="2858,2669">
              <v:shape style="position:absolute;left:3540;top:1388;width:2858;height:2669" coordorigin="3540,1388" coordsize="2858,2669" path="m3540,1388l6398,4056e" filled="f" stroked="t" strokeweight=".759724pt" strokecolor="#000000">
                <v:path arrowok="t"/>
              </v:shape>
            </v:group>
            <v:group style="position:absolute;left:6398;top:4056;width:1256;height:2" coordorigin="6398,4056" coordsize="1256,2">
              <v:shape style="position:absolute;left:6398;top:4056;width:1256;height:2" coordorigin="6398,4056" coordsize="1256,0" path="m6398,4056l7655,4056e" filled="f" stroked="t" strokeweight=".737109pt" strokecolor="#000000">
                <v:path arrowok="t"/>
              </v:shape>
            </v:group>
            <v:group style="position:absolute;left:4686;top:1934;width:1681;height:1577" coordorigin="4686,1934" coordsize="1681,1577">
              <v:shape style="position:absolute;left:4686;top:1934;width:1681;height:1577" coordorigin="4686,1934" coordsize="1681,1577" path="m4686,1934l6367,3510e" filled="f" stroked="t" strokeweight=".759833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-3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xD</w:t>
        <w:tab/>
      </w:r>
      <w:r>
        <w:rPr>
          <w:rFonts w:ascii="Times New Roman" w:hAnsi="Times New Roman" w:cs="Times New Roman" w:eastAsia="Times New Roman"/>
          <w:spacing w:val="0"/>
          <w:w w:val="100"/>
          <w:position w:val="7"/>
          <w:sz w:val="22"/>
          <w:szCs w:val="22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tabs>
          <w:tab w:pos="1720" w:val="left"/>
        </w:tabs>
        <w:spacing w:before="0" w:after="0" w:line="240" w:lineRule="auto"/>
        <w:ind w:left="983" w:right="-6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pacing w:val="1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xD</w:t>
        <w:tab/>
      </w:r>
      <w:r>
        <w:rPr>
          <w:rFonts w:ascii="Times New Roman" w:hAnsi="Times New Roman" w:cs="Times New Roman" w:eastAsia="Times New Roman"/>
          <w:spacing w:val="0"/>
          <w:w w:val="100"/>
          <w:position w:val="7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720" w:val="left"/>
        </w:tabs>
        <w:spacing w:before="0" w:after="0" w:line="240" w:lineRule="auto"/>
        <w:ind w:left="999" w:right="-6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pacing w:val="25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spacing w:val="7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S</w:t>
        <w:tab/>
      </w:r>
      <w:r>
        <w:rPr>
          <w:rFonts w:ascii="Times New Roman" w:hAnsi="Times New Roman" w:cs="Times New Roman" w:eastAsia="Times New Roman"/>
          <w:spacing w:val="0"/>
          <w:w w:val="100"/>
          <w:position w:val="7"/>
          <w:sz w:val="22"/>
          <w:szCs w:val="22"/>
        </w:rPr>
        <w:t>3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1740" w:val="left"/>
        </w:tabs>
        <w:spacing w:before="0" w:after="0" w:line="240" w:lineRule="auto"/>
        <w:ind w:left="1002" w:right="-5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pacing w:val="25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spacing w:val="7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S</w:t>
        <w:tab/>
      </w:r>
      <w:r>
        <w:rPr>
          <w:rFonts w:ascii="Times New Roman" w:hAnsi="Times New Roman" w:cs="Times New Roman" w:eastAsia="Times New Roman"/>
          <w:spacing w:val="0"/>
          <w:w w:val="100"/>
          <w:position w:val="3"/>
          <w:sz w:val="22"/>
          <w:szCs w:val="22"/>
        </w:rPr>
        <w:t>4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1740" w:val="left"/>
        </w:tabs>
        <w:spacing w:before="0" w:after="0" w:line="240" w:lineRule="auto"/>
        <w:ind w:left="1112" w:right="-6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pacing w:val="19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G</w:t>
        <w:tab/>
      </w:r>
      <w:r>
        <w:rPr>
          <w:rFonts w:ascii="Times New Roman" w:hAnsi="Times New Roman" w:cs="Times New Roman" w:eastAsia="Times New Roman"/>
          <w:spacing w:val="0"/>
          <w:w w:val="100"/>
          <w:position w:val="4"/>
          <w:sz w:val="22"/>
          <w:szCs w:val="22"/>
        </w:rPr>
        <w:t>5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</w:r>
    </w:p>
    <w:p>
      <w:pPr>
        <w:tabs>
          <w:tab w:pos="560" w:val="left"/>
        </w:tabs>
        <w:spacing w:before="47" w:after="0" w:line="240" w:lineRule="auto"/>
        <w:ind w:left="31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br w:type="column"/>
      </w:r>
      <w:r>
        <w:rPr>
          <w:rFonts w:ascii="Times New Roman" w:hAnsi="Times New Roman" w:cs="Times New Roman" w:eastAsia="Times New Roman"/>
          <w:spacing w:val="0"/>
          <w:w w:val="100"/>
          <w:position w:val="6"/>
          <w:sz w:val="22"/>
          <w:szCs w:val="22"/>
        </w:rPr>
        <w:t>1</w:t>
        <w:tab/>
      </w:r>
      <w:r>
        <w:rPr>
          <w:rFonts w:ascii="Times New Roman" w:hAnsi="Times New Roman" w:cs="Times New Roman" w:eastAsia="Times New Roman"/>
          <w:spacing w:val="-2"/>
          <w:w w:val="100"/>
          <w:position w:val="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spacing w:val="-30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  <w:t>D</w:t>
      </w:r>
    </w:p>
    <w:p>
      <w:pPr>
        <w:spacing w:before="3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560" w:val="left"/>
        </w:tabs>
        <w:spacing w:before="0" w:after="0" w:line="240" w:lineRule="auto"/>
        <w:ind w:left="31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pacing w:val="0"/>
          <w:w w:val="100"/>
          <w:position w:val="4"/>
          <w:sz w:val="22"/>
          <w:szCs w:val="22"/>
        </w:rPr>
        <w:t>2</w:t>
        <w:tab/>
      </w:r>
      <w:r>
        <w:rPr>
          <w:rFonts w:ascii="Times New Roman" w:hAnsi="Times New Roman" w:cs="Times New Roman" w:eastAsia="Times New Roman"/>
          <w:spacing w:val="10"/>
          <w:w w:val="100"/>
          <w:position w:val="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spacing w:val="-40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  <w:t>D</w:t>
      </w:r>
    </w:p>
    <w:p>
      <w:pPr>
        <w:spacing w:before="17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560" w:val="left"/>
        </w:tabs>
        <w:spacing w:before="0" w:after="0" w:line="240" w:lineRule="auto"/>
        <w:ind w:left="31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pacing w:val="0"/>
          <w:w w:val="100"/>
          <w:position w:val="4"/>
          <w:sz w:val="22"/>
          <w:szCs w:val="22"/>
        </w:rPr>
        <w:t>3</w:t>
        <w:tab/>
      </w:r>
      <w:r>
        <w:rPr>
          <w:rFonts w:ascii="Times New Roman" w:hAnsi="Times New Roman" w:cs="Times New Roman" w:eastAsia="Times New Roman"/>
          <w:spacing w:val="7"/>
          <w:w w:val="100"/>
          <w:position w:val="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spacing w:val="-40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  <w:t>D</w:t>
      </w:r>
    </w:p>
    <w:p>
      <w:pPr>
        <w:spacing w:before="2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tabs>
          <w:tab w:pos="560" w:val="left"/>
        </w:tabs>
        <w:spacing w:before="0" w:after="0" w:line="240" w:lineRule="auto"/>
        <w:ind w:left="31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pacing w:val="0"/>
          <w:w w:val="100"/>
          <w:position w:val="4"/>
          <w:sz w:val="22"/>
          <w:szCs w:val="22"/>
        </w:rPr>
        <w:t>4</w:t>
        <w:tab/>
      </w:r>
      <w:r>
        <w:rPr>
          <w:rFonts w:ascii="Times New Roman" w:hAnsi="Times New Roman" w:cs="Times New Roman" w:eastAsia="Times New Roman"/>
          <w:spacing w:val="-2"/>
          <w:w w:val="100"/>
          <w:position w:val="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-33"/>
          <w:w w:val="100"/>
          <w:position w:val="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  <w:t>R</w:t>
      </w:r>
    </w:p>
    <w:p>
      <w:pPr>
        <w:spacing w:before="17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560" w:val="left"/>
        </w:tabs>
        <w:spacing w:before="0" w:after="0" w:line="240" w:lineRule="auto"/>
        <w:ind w:left="31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pacing w:val="0"/>
          <w:w w:val="100"/>
          <w:position w:val="6"/>
          <w:sz w:val="22"/>
          <w:szCs w:val="22"/>
        </w:rPr>
        <w:t>5</w:t>
        <w:tab/>
      </w:r>
      <w:r>
        <w:rPr>
          <w:rFonts w:ascii="Times New Roman" w:hAnsi="Times New Roman" w:cs="Times New Roman" w:eastAsia="Times New Roman"/>
          <w:spacing w:val="3"/>
          <w:w w:val="100"/>
          <w:position w:val="0"/>
          <w:sz w:val="22"/>
          <w:szCs w:val="22"/>
        </w:rPr>
        <w:t>SG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520" w:val="left"/>
        </w:tabs>
        <w:spacing w:before="0" w:after="0" w:line="240" w:lineRule="auto"/>
        <w:ind w:left="31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pacing w:val="0"/>
          <w:w w:val="100"/>
          <w:position w:val="4"/>
          <w:sz w:val="22"/>
          <w:szCs w:val="22"/>
        </w:rPr>
        <w:t>6</w:t>
        <w:tab/>
      </w:r>
      <w:r>
        <w:rPr>
          <w:rFonts w:ascii="Times New Roman" w:hAnsi="Times New Roman" w:cs="Times New Roman" w:eastAsia="Times New Roman"/>
          <w:spacing w:val="13"/>
          <w:w w:val="100"/>
          <w:position w:val="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spacing w:val="3"/>
          <w:w w:val="100"/>
          <w:position w:val="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  <w:t>R</w:t>
      </w:r>
    </w:p>
    <w:p>
      <w:pPr>
        <w:spacing w:before="17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520" w:val="left"/>
        </w:tabs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pacing w:val="0"/>
          <w:w w:val="100"/>
          <w:position w:val="6"/>
          <w:sz w:val="22"/>
          <w:szCs w:val="22"/>
        </w:rPr>
        <w:t>7</w:t>
        <w:tab/>
      </w:r>
      <w:r>
        <w:rPr>
          <w:rFonts w:ascii="Times New Roman" w:hAnsi="Times New Roman" w:cs="Times New Roman" w:eastAsia="Times New Roman"/>
          <w:spacing w:val="10"/>
          <w:w w:val="100"/>
          <w:position w:val="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spacing w:val="7"/>
          <w:w w:val="100"/>
          <w:position w:val="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  <w:t>S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520" w:val="left"/>
        </w:tabs>
        <w:spacing w:before="0" w:after="0" w:line="309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pacing w:val="0"/>
          <w:w w:val="100"/>
          <w:position w:val="4"/>
          <w:sz w:val="22"/>
          <w:szCs w:val="22"/>
        </w:rPr>
        <w:t>8</w:t>
        <w:tab/>
      </w:r>
      <w:r>
        <w:rPr>
          <w:rFonts w:ascii="Times New Roman" w:hAnsi="Times New Roman" w:cs="Times New Roman" w:eastAsia="Times New Roman"/>
          <w:spacing w:val="10"/>
          <w:w w:val="100"/>
          <w:position w:val="-1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spacing w:val="7"/>
          <w:w w:val="100"/>
          <w:position w:val="-1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position w:val="-1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</w:r>
    </w:p>
    <w:p>
      <w:pPr>
        <w:spacing w:line="309" w:lineRule="exact"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1900" w:h="16840"/>
          <w:pgMar w:top="260" w:bottom="1040" w:left="880" w:right="1680"/>
          <w:cols w:num="2" w:equalWidth="0">
            <w:col w:w="1891" w:space="4491"/>
            <w:col w:w="2958"/>
          </w:cols>
        </w:sectPr>
      </w:pPr>
    </w:p>
    <w:p>
      <w:pPr>
        <w:spacing w:before="15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520" w:val="left"/>
        </w:tabs>
        <w:spacing w:before="31" w:after="0" w:line="240" w:lineRule="auto"/>
        <w:ind w:right="2163"/>
        <w:jc w:val="righ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position w:val="6"/>
          <w:sz w:val="22"/>
          <w:szCs w:val="22"/>
        </w:rPr>
        <w:t>9</w:t>
        <w:tab/>
      </w:r>
      <w:r>
        <w:rPr>
          <w:rFonts w:ascii="Times New Roman" w:hAnsi="Times New Roman" w:cs="Times New Roman" w:eastAsia="Times New Roman"/>
          <w:spacing w:val="10"/>
          <w:w w:val="100"/>
          <w:position w:val="0"/>
          <w:sz w:val="22"/>
          <w:szCs w:val="22"/>
        </w:rPr>
        <w:t>RI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2"/>
          <w:szCs w:val="22"/>
        </w:rPr>
      </w:r>
    </w:p>
    <w:p>
      <w:pPr>
        <w:spacing w:line="240" w:lineRule="auto" w:after="0"/>
        <w:jc w:val="right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1900" w:h="16840"/>
          <w:pgMar w:top="260" w:bottom="1040" w:left="880" w:right="1680"/>
        </w:sectPr>
      </w:pPr>
    </w:p>
    <w:p>
      <w:pPr>
        <w:spacing w:before="73" w:after="0" w:line="240" w:lineRule="auto"/>
        <w:ind w:left="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Normal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situation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1819" w:right="142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normal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situation,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raises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line,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which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indicates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wants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MultiMech.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response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raises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line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within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10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ms,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indicating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receive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first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52" w:lineRule="exact"/>
        <w:ind w:left="1819" w:right="139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terminated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EOM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Character;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after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EOM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line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"OFF".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received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MultiMech,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passed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onwards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actual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handler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software.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processed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response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line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"ON".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now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delay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transmission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setting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line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"OFF",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re-enable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transmission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setting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line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"ON"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again.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transmission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delayed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turned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"OFF".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44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terminate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EOM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Character.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At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point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complete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exchange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performed.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now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choice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two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actions.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52" w:lineRule="exact"/>
        <w:ind w:left="1819" w:right="174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drop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which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terminates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connection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causes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drop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resume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idle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mode.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19" w:right="158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new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within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which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case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treated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same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manner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previous.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Dela</w:t>
      </w:r>
      <w:r>
        <w:rPr>
          <w:rFonts w:ascii="Arial" w:hAnsi="Arial" w:cs="Arial" w:eastAsia="Arial"/>
          <w:b/>
          <w:bCs/>
          <w:spacing w:val="-3"/>
          <w:w w:val="100"/>
          <w:sz w:val="24"/>
          <w:szCs w:val="24"/>
        </w:rPr>
        <w:t>y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i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ng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transmission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1819" w:right="162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delay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transmitted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taking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"OFF"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stop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transmission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within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19" w:right="207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2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after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"OFF"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64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Maximum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delay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second.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exceeded,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handling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described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paragraph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6.08.c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below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carried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340" w:bottom="1040" w:left="1300" w:right="1680"/>
        </w:sectPr>
      </w:pPr>
    </w:p>
    <w:p>
      <w:pPr>
        <w:spacing w:before="5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tabs>
          <w:tab w:pos="960" w:val="left"/>
        </w:tabs>
        <w:spacing w:before="29" w:after="0" w:line="240" w:lineRule="auto"/>
        <w:ind w:left="111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6.5.3</w:t>
        <w:tab/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Error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conditions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3" w:after="0" w:line="252" w:lineRule="exact"/>
        <w:ind w:left="2239" w:right="163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After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detection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handling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taken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place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described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below,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always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await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new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transmission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(command)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connecting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device.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24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Receive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time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of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incoming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data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2239" w:right="139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started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responses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handshake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signal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"ON".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restarted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complete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received,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stopped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upon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receiving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EOM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2239" w:right="183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occurs,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handling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takes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place: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2239" w:right="190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transmits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'4E'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COMMUNICATION</w:t>
      </w:r>
      <w:r>
        <w:rPr>
          <w:rFonts w:ascii="Arial" w:hAnsi="Arial" w:cs="Arial" w:eastAsia="Arial"/>
          <w:spacing w:val="-1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"OFF"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52" w:lineRule="exact"/>
        <w:ind w:left="2239" w:right="155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at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"OFF"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wait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2239" w:right="137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1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"ON"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"OFF"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message.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support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further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communication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channel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until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”OFF”.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53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Input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buffer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overflow</w:t>
      </w:r>
      <w:r>
        <w:rPr>
          <w:rFonts w:ascii="Arial" w:hAnsi="Arial" w:cs="Arial" w:eastAsia="Arial"/>
          <w:b/>
          <w:bCs/>
          <w:spacing w:val="3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and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receive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error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2239" w:right="159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254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input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buffer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exceeded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receive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detected,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such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Parity,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Framing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LRC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handling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takes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place: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2239" w:right="173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transmits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'37'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TRANSMISSION</w:t>
      </w:r>
      <w:r>
        <w:rPr>
          <w:rFonts w:ascii="Arial" w:hAnsi="Arial" w:cs="Arial" w:eastAsia="Arial"/>
          <w:spacing w:val="-1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"OFF"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39" w:lineRule="auto"/>
        <w:ind w:left="2239" w:right="137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at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"OFF"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2"/>
          <w:szCs w:val="22"/>
        </w:rPr>
        <w:t>NM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spacing w:val="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wait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"ON"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"OFF"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condition,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sending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error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message.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will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support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further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communication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channel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until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”OFF”.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39" w:lineRule="auto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580" w:bottom="1040" w:left="880" w:right="1680"/>
        </w:sectPr>
      </w:pPr>
    </w:p>
    <w:p>
      <w:pPr>
        <w:spacing w:before="9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40" w:lineRule="auto"/>
        <w:ind w:left="826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Transmit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time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/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Delay</w:t>
      </w:r>
      <w:r>
        <w:rPr>
          <w:rFonts w:ascii="Arial" w:hAnsi="Arial" w:cs="Arial" w:eastAsia="Arial"/>
          <w:b/>
          <w:bCs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time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out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1819" w:right="154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response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line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"ON"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within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During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transmission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line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inhibit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cannot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receive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data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rate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it.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lowers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stops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transmission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within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19" w:right="149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2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characters.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raised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within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transmission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triggered.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Thus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each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raised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within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second,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lowered,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transmission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stopped.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first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response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before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1819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50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have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elapsed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since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reception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1819" w:right="1431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transmission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exception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raised,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causes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lower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signal.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must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now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lower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line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before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this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channel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again.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There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out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waiting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to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lower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RTS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line.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580" w:bottom="1040" w:left="1300" w:right="1680"/>
        </w:sectPr>
      </w:pPr>
    </w:p>
    <w:p>
      <w:pPr>
        <w:spacing w:before="5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tabs>
          <w:tab w:pos="960" w:val="left"/>
        </w:tabs>
        <w:spacing w:before="29" w:after="0" w:line="240" w:lineRule="auto"/>
        <w:ind w:left="111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6.5.4</w:t>
        <w:tab/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Communication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3"/>
          <w:w w:val="100"/>
          <w:sz w:val="24"/>
          <w:szCs w:val="24"/>
        </w:rPr>
        <w:t>w</w:t>
      </w:r>
      <w:r>
        <w:rPr>
          <w:rFonts w:ascii="Arial" w:hAnsi="Arial" w:cs="Arial" w:eastAsia="Arial"/>
          <w:b/>
          <w:bCs/>
          <w:spacing w:val="1"/>
          <w:w w:val="100"/>
          <w:sz w:val="24"/>
          <w:szCs w:val="24"/>
        </w:rPr>
        <w:t>i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thout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handshake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52" w:lineRule="exact"/>
        <w:ind w:left="1617" w:right="1594" w:hanging="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"handshaking"</w:t>
      </w:r>
      <w:r>
        <w:rPr>
          <w:rFonts w:ascii="Arial" w:hAnsi="Arial" w:cs="Arial" w:eastAsia="Arial"/>
          <w:spacing w:val="-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desired,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control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signals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used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way: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0" w:type="auto"/>
        <w:jc w:val="left"/>
        <w:tblInd w:w="160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1120" w:hRule="exact"/>
        </w:trPr>
        <w:tc>
          <w:tcPr>
            <w:tcW w:w="117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spacing w:before="0" w:after="0" w:line="250" w:lineRule="exact"/>
              <w:ind w:left="357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CTS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5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spacing w:before="1" w:after="0" w:line="276" w:lineRule="exact"/>
              <w:ind w:left="61" w:right="266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Wired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RTS.</w:t>
            </w:r>
            <w:r>
              <w:rPr>
                <w:rFonts w:ascii="Arial" w:hAnsi="Arial" w:cs="Arial" w:eastAsia="Arial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MultiMech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Machine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controller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at</w:t>
            </w:r>
            <w:r>
              <w:rPr>
                <w:rFonts w:ascii="Arial" w:hAnsi="Arial" w:cs="Arial" w:eastAsia="Arial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power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reset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determine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this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pin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connected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directly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RTS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deside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if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communication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without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hanshake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requested.</w:t>
            </w:r>
          </w:p>
        </w:tc>
      </w:tr>
      <w:tr>
        <w:trPr>
          <w:trHeight w:val="567" w:hRule="exact"/>
        </w:trPr>
        <w:tc>
          <w:tcPr>
            <w:tcW w:w="117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spacing w:before="0" w:after="0" w:line="250" w:lineRule="exact"/>
              <w:ind w:left="357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  <w:t>RTS</w:t>
            </w:r>
            <w:r>
              <w:rPr>
                <w:rFonts w:ascii="Arial" w:hAnsi="Arial" w:cs="Arial" w:eastAsia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5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>
            <w:pPr>
              <w:spacing w:before="1" w:after="0" w:line="276" w:lineRule="exact"/>
              <w:ind w:left="61" w:right="315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set</w:t>
            </w:r>
            <w:r>
              <w:rPr>
                <w:rFonts w:ascii="Arial" w:hAnsi="Arial" w:cs="Arial" w:eastAsia="Arial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permanently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”ON”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after</w:t>
            </w:r>
            <w:r>
              <w:rPr>
                <w:rFonts w:ascii="Arial" w:hAnsi="Arial" w:cs="Arial" w:eastAsia="Arial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detection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ascii="Arial" w:hAnsi="Arial" w:cs="Arial" w:eastAsia="Arial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being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wired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24"/>
                <w:szCs w:val="24"/>
              </w:rPr>
              <w:t>CTS</w:t>
            </w:r>
          </w:p>
        </w:tc>
      </w:tr>
    </w:tbl>
    <w:p>
      <w:pPr>
        <w:spacing w:before="6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pgSz w:w="11900" w:h="16840"/>
          <w:pgMar w:header="0" w:footer="845" w:top="1580" w:bottom="1040" w:left="880" w:right="1680"/>
        </w:sectPr>
      </w:pPr>
    </w:p>
    <w:p>
      <w:pPr>
        <w:spacing w:before="29" w:after="0" w:line="240" w:lineRule="auto"/>
        <w:ind w:left="2351" w:right="622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4"/>
          <w:szCs w:val="24"/>
        </w:rPr>
        <w:t>NMD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</w:r>
    </w:p>
    <w:p>
      <w:pPr>
        <w:spacing w:before="8" w:after="0" w:line="240" w:lineRule="auto"/>
        <w:ind w:left="2027" w:right="293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5-pin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female</w:t>
      </w:r>
    </w:p>
    <w:p>
      <w:pPr>
        <w:spacing w:before="5" w:after="0" w:line="240" w:lineRule="auto"/>
        <w:ind w:left="1979" w:right="24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CT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connector</w:t>
      </w:r>
    </w:p>
    <w:p>
      <w:pPr>
        <w:spacing w:before="5" w:after="0" w:line="271" w:lineRule="exact"/>
        <w:ind w:left="1674" w:right="-5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AMP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p/n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173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977-5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left="425" w:right="141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PC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</w:r>
    </w:p>
    <w:p>
      <w:pPr>
        <w:spacing w:before="8" w:after="0" w:line="244" w:lineRule="auto"/>
        <w:ind w:left="-21" w:right="974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spacing w:val="1"/>
          <w:w w:val="100"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-9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fe</w:t>
      </w:r>
      <w:r>
        <w:rPr>
          <w:rFonts w:ascii="Times New Roman" w:hAnsi="Times New Roman" w:cs="Times New Roman" w:eastAsia="Times New Roman"/>
          <w:spacing w:val="1"/>
          <w:w w:val="100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pacing w:val="1"/>
          <w:w w:val="100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connector</w:t>
      </w:r>
    </w:p>
    <w:p>
      <w:pPr>
        <w:spacing w:line="244" w:lineRule="auto" w:after="0"/>
        <w:jc w:val="center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00" w:h="16840"/>
          <w:pgMar w:top="260" w:bottom="1040" w:left="880" w:right="1680"/>
          <w:cols w:num="2" w:equalWidth="0">
            <w:col w:w="3640" w:space="3441"/>
            <w:col w:w="2259"/>
          </w:cols>
        </w:sectPr>
      </w:pPr>
    </w:p>
    <w:p>
      <w:pPr>
        <w:spacing w:before="10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20" w:lineRule="exact" w:after="0"/>
        <w:jc w:val="left"/>
        <w:rPr>
          <w:sz w:val="22"/>
          <w:szCs w:val="22"/>
        </w:rPr>
        <w:sectPr>
          <w:type w:val="continuous"/>
          <w:pgSz w:w="11900" w:h="16840"/>
          <w:pgMar w:top="260" w:bottom="1040" w:left="880" w:right="1680"/>
        </w:sectPr>
      </w:pPr>
    </w:p>
    <w:p>
      <w:pPr>
        <w:tabs>
          <w:tab w:pos="720" w:val="left"/>
        </w:tabs>
        <w:spacing w:before="33" w:after="0" w:line="240" w:lineRule="auto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165pt;margin-top:6.653436pt;width:266.460pt;height:246.9pt;mso-position-horizontal-relative:page;mso-position-vertical-relative:paragraph;z-index:-12160" coordorigin="3300,133" coordsize="5329,4938">
            <v:group style="position:absolute;left:3305;top:222;width:196;height:2548" coordorigin="3305,222" coordsize="196,2548">
              <v:shape style="position:absolute;left:3305;top:222;width:196;height:2548" coordorigin="3305,222" coordsize="196,2548" path="m3500,222l3305,222,3305,2769,3500,2769,3500,222xe" filled="f" stroked="t" strokeweight=".48pt" strokecolor="#000000">
                <v:path arrowok="t"/>
              </v:shape>
            </v:group>
            <v:group style="position:absolute;left:3415;top:361;width:2268;height:2" coordorigin="3415,361" coordsize="2268,2">
              <v:shape style="position:absolute;left:3415;top:361;width:2268;height:2" coordorigin="3415,361" coordsize="2268,0" path="m5683,361l3415,361e" filled="f" stroked="t" strokeweight=".48pt" strokecolor="#000000">
                <v:path arrowok="t"/>
              </v:shape>
            </v:group>
            <v:group style="position:absolute;left:5683;top:361;width:562;height:559" coordorigin="5683,361" coordsize="562,559">
              <v:shape style="position:absolute;left:5683;top:361;width:562;height:559" coordorigin="5683,361" coordsize="562,559" path="m5683,361l6245,920e" filled="f" stroked="t" strokeweight=".48pt" strokecolor="#000000">
                <v:path arrowok="t"/>
              </v:shape>
            </v:group>
            <v:group style="position:absolute;left:8400;top:138;width:224;height:4928" coordorigin="8400,138" coordsize="224,4928">
              <v:shape style="position:absolute;left:8400;top:138;width:224;height:4928" coordorigin="8400,138" coordsize="224,4928" path="m8624,138l8400,138,8400,5066,8624,5066,8624,138xe" filled="f" stroked="t" strokeweight=".48pt" strokecolor="#000000">
                <v:path arrowok="t"/>
              </v:shape>
            </v:group>
            <v:group style="position:absolute;left:6245;top:920;width:2268;height:2" coordorigin="6245,920" coordsize="2268,2">
              <v:shape style="position:absolute;left:6245;top:920;width:2268;height:2" coordorigin="6245,920" coordsize="2268,0" path="m6245,920l8513,920e" filled="f" stroked="t" strokeweight=".48pt" strokecolor="#000000">
                <v:path arrowok="t"/>
              </v:shape>
            </v:group>
            <v:group style="position:absolute;left:3444;top:2629;width:5069;height:2" coordorigin="3444,2629" coordsize="5069,2">
              <v:shape style="position:absolute;left:3444;top:2629;width:5069;height:2" coordorigin="3444,2629" coordsize="5069,0" path="m3444,2629l8513,2629e" filled="f" stroked="t" strokeweight=".48pt" strokecolor="#000000">
                <v:path arrowok="t"/>
              </v:shape>
            </v:group>
            <v:group style="position:absolute;left:3415;top:1482;width:672;height:2" coordorigin="3415,1482" coordsize="672,2">
              <v:shape style="position:absolute;left:3415;top:1482;width:672;height:2" coordorigin="3415,1482" coordsize="672,0" path="m3415,1482l4087,1482e" filled="f" stroked="t" strokeweight=".48pt" strokecolor="#000000">
                <v:path arrowok="t"/>
              </v:shape>
            </v:group>
            <v:group style="position:absolute;left:3389;top:2041;width:698;height:2" coordorigin="3389,2041" coordsize="698,2">
              <v:shape style="position:absolute;left:3389;top:2041;width:698;height:2" coordorigin="3389,2041" coordsize="698,0" path="m3389,2041l4087,2041e" filled="f" stroked="t" strokeweight=".48pt" strokecolor="#000000">
                <v:path arrowok="t"/>
              </v:shape>
            </v:group>
            <v:group style="position:absolute;left:4087;top:1482;width:2;height:559" coordorigin="4087,1482" coordsize="2,559">
              <v:shape style="position:absolute;left:4087;top:1482;width:2;height:559" coordorigin="4087,1482" coordsize="0,559" path="m4087,1482l4087,2041e" filled="f" stroked="t" strokeweight=".48pt" strokecolor="#000000">
                <v:path arrowok="t"/>
              </v:shape>
            </v:group>
            <v:group style="position:absolute;left:8470;top:313;width:80;height:85" coordorigin="8470,313" coordsize="80,85">
              <v:shape style="position:absolute;left:8470;top:313;width:80;height:85" coordorigin="8470,313" coordsize="80,85" path="m8507,313l8485,319,8470,334,8470,363,8477,383,8490,395,8507,398,8528,393,8544,378,8550,356,8550,355,8544,334,8529,319,8507,313xe" filled="t" fillcolor="#000000" stroked="f">
                <v:path arrowok="t"/>
                <v:fill/>
              </v:shape>
            </v:group>
            <v:group style="position:absolute;left:8470;top:313;width:80;height:85" coordorigin="8470,313" coordsize="80,85">
              <v:shape style="position:absolute;left:8470;top:313;width:80;height:85" coordorigin="8470,313" coordsize="80,85" path="m8550,355l8544,334,8529,319,8507,313,8485,319,8470,334,8470,363,8477,383,8490,395,8507,398,8528,393,8544,378,8550,356,8550,355xe" filled="f" stroked="t" strokeweight=".48pt" strokecolor="#000000">
                <v:path arrowok="t"/>
              </v:shape>
            </v:group>
            <v:group style="position:absolute;left:8470;top:882;width:80;height:85" coordorigin="8470,882" coordsize="80,85">
              <v:shape style="position:absolute;left:8470;top:882;width:80;height:85" coordorigin="8470,882" coordsize="80,85" path="m8507,882l8485,888,8470,902,8470,932,8477,952,8490,963,8507,967,8528,961,8544,946,8550,925,8550,924,8544,902,8529,888,8507,882xe" filled="t" fillcolor="#000000" stroked="f">
                <v:path arrowok="t"/>
                <v:fill/>
              </v:shape>
            </v:group>
            <v:group style="position:absolute;left:8470;top:882;width:80;height:85" coordorigin="8470,882" coordsize="80,85">
              <v:shape style="position:absolute;left:8470;top:882;width:80;height:85" coordorigin="8470,882" coordsize="80,85" path="m8550,924l8544,902,8529,888,8507,882,8485,887,8470,903,8470,932,8477,952,8490,963,8507,967,8528,961,8544,946,8550,925,8550,924xe" filled="f" stroked="t" strokeweight=".48pt" strokecolor="#000000">
                <v:path arrowok="t"/>
              </v:shape>
            </v:group>
            <v:group style="position:absolute;left:8470;top:1448;width:80;height:85" coordorigin="8470,1448" coordsize="80,85">
              <v:shape style="position:absolute;left:8470;top:1448;width:80;height:85" coordorigin="8470,1448" coordsize="80,85" path="m8507,1448l8485,1454,8470,1469,8470,1498,8477,1518,8490,1530,8507,1533,8528,1528,8544,1513,8550,1492,8550,1490,8544,1469,8529,1454,8507,1448xe" filled="t" fillcolor="#000000" stroked="f">
                <v:path arrowok="t"/>
                <v:fill/>
              </v:shape>
            </v:group>
            <v:group style="position:absolute;left:8470;top:1448;width:80;height:85" coordorigin="8470,1448" coordsize="80,85">
              <v:shape style="position:absolute;left:8470;top:1448;width:80;height:85" coordorigin="8470,1448" coordsize="80,85" path="m8550,1490l8544,1469,8529,1454,8507,1448,8485,1454,8470,1469,8470,1498,8477,1518,8490,1530,8507,1533,8528,1528,8544,1513,8550,1492,8550,1490xe" filled="f" stroked="t" strokeweight=".48pt" strokecolor="#000000">
                <v:path arrowok="t"/>
              </v:shape>
            </v:group>
            <v:group style="position:absolute;left:8470;top:2017;width:80;height:85" coordorigin="8470,2017" coordsize="80,85">
              <v:shape style="position:absolute;left:8470;top:2017;width:80;height:85" coordorigin="8470,2017" coordsize="80,85" path="m8507,2017l8485,2023,8470,2038,8470,2067,8477,2087,8490,2099,8507,2102,8528,2097,8544,2082,8550,2060,8550,2059,8544,2038,8529,2023,8507,2017xe" filled="t" fillcolor="#000000" stroked="f">
                <v:path arrowok="t"/>
                <v:fill/>
              </v:shape>
            </v:group>
            <v:group style="position:absolute;left:8470;top:2017;width:80;height:85" coordorigin="8470,2017" coordsize="80,85">
              <v:shape style="position:absolute;left:8470;top:2017;width:80;height:85" coordorigin="8470,2017" coordsize="80,85" path="m8550,2059l8544,2038,8529,2023,8507,2017,8485,2023,8470,2038,8470,2067,8477,2087,8490,2099,8507,2102,8528,2097,8544,2082,8550,2060,8550,2059xe" filled="f" stroked="t" strokeweight=".48pt" strokecolor="#000000">
                <v:path arrowok="t"/>
              </v:shape>
            </v:group>
            <v:group style="position:absolute;left:8470;top:2586;width:80;height:85" coordorigin="8470,2586" coordsize="80,85">
              <v:shape style="position:absolute;left:8470;top:2586;width:80;height:85" coordorigin="8470,2586" coordsize="80,85" path="m8507,2586l8485,2592,8470,2606,8470,2636,8477,2656,8490,2667,8507,2671,8528,2665,8544,2650,8550,2629,8550,2628,8544,2606,8529,2592,8507,2586xe" filled="t" fillcolor="#000000" stroked="f">
                <v:path arrowok="t"/>
                <v:fill/>
              </v:shape>
            </v:group>
            <v:group style="position:absolute;left:8470;top:2586;width:80;height:85" coordorigin="8470,2586" coordsize="80,85">
              <v:shape style="position:absolute;left:8470;top:2586;width:80;height:85" coordorigin="8470,2586" coordsize="80,85" path="m8550,2628l8544,2606,8529,2592,8507,2586,8485,2591,8470,2607,8470,2636,8477,2656,8490,2667,8507,2671,8528,2665,8544,2650,8550,2629,8550,2628xe" filled="f" stroked="t" strokeweight=".48pt" strokecolor="#000000">
                <v:path arrowok="t"/>
              </v:shape>
            </v:group>
            <v:group style="position:absolute;left:8470;top:3152;width:80;height:85" coordorigin="8470,3152" coordsize="80,85">
              <v:shape style="position:absolute;left:8470;top:3152;width:80;height:85" coordorigin="8470,3152" coordsize="80,85" path="m8507,3152l8485,3158,8470,3173,8470,3202,8477,3222,8490,3234,8507,3237,8528,3232,8544,3217,8550,3196,8550,3194,8544,3173,8529,3158,8507,3152xe" filled="t" fillcolor="#000000" stroked="f">
                <v:path arrowok="t"/>
                <v:fill/>
              </v:shape>
            </v:group>
            <v:group style="position:absolute;left:8470;top:3152;width:80;height:85" coordorigin="8470,3152" coordsize="80,85">
              <v:shape style="position:absolute;left:8470;top:3152;width:80;height:85" coordorigin="8470,3152" coordsize="80,85" path="m8550,3194l8544,3173,8529,3158,8507,3152,8485,3158,8470,3173,8470,3202,8477,3222,8490,3234,8507,3237,8528,3232,8544,3217,8550,3196,8550,3194xe" filled="f" stroked="t" strokeweight=".48pt" strokecolor="#000000">
                <v:path arrowok="t"/>
              </v:shape>
            </v:group>
            <v:group style="position:absolute;left:8470;top:3721;width:80;height:85" coordorigin="8470,3721" coordsize="80,85">
              <v:shape style="position:absolute;left:8470;top:3721;width:80;height:85" coordorigin="8470,3721" coordsize="80,85" path="m8507,3721l8485,3727,8470,3742,8470,3771,8477,3791,8490,3803,8507,3806,8528,3801,8544,3786,8550,3764,8550,3763,8544,3742,8529,3727,8507,3721xe" filled="t" fillcolor="#000000" stroked="f">
                <v:path arrowok="t"/>
                <v:fill/>
              </v:shape>
            </v:group>
            <v:group style="position:absolute;left:8470;top:3721;width:80;height:85" coordorigin="8470,3721" coordsize="80,85">
              <v:shape style="position:absolute;left:8470;top:3721;width:80;height:85" coordorigin="8470,3721" coordsize="80,85" path="m8550,3763l8544,3742,8529,3727,8507,3721,8485,3727,8470,3742,8470,3771,8477,3791,8490,3803,8507,3806,8528,3801,8544,3786,8550,3764,8550,3763xe" filled="f" stroked="t" strokeweight=".48pt" strokecolor="#000000">
                <v:path arrowok="t"/>
              </v:shape>
            </v:group>
            <v:group style="position:absolute;left:8470;top:4290;width:80;height:85" coordorigin="8470,4290" coordsize="80,85">
              <v:shape style="position:absolute;left:8470;top:4290;width:80;height:85" coordorigin="8470,4290" coordsize="80,85" path="m8507,4290l8485,4296,8470,4310,8470,4340,8477,4360,8490,4371,8507,4375,8528,4369,8544,4354,8550,4333,8550,4332,8544,4310,8529,4296,8507,4290xe" filled="t" fillcolor="#000000" stroked="f">
                <v:path arrowok="t"/>
                <v:fill/>
              </v:shape>
            </v:group>
            <v:group style="position:absolute;left:8470;top:4290;width:80;height:85" coordorigin="8470,4290" coordsize="80,85">
              <v:shape style="position:absolute;left:8470;top:4290;width:80;height:85" coordorigin="8470,4290" coordsize="80,85" path="m8550,4332l8544,4310,8529,4296,8507,4290,8485,4295,8470,4311,8470,4340,8477,4360,8490,4371,8507,4375,8528,4369,8544,4354,8550,4333,8550,4332xe" filled="f" stroked="t" strokeweight=".48pt" strokecolor="#000000">
                <v:path arrowok="t"/>
              </v:shape>
            </v:group>
            <v:group style="position:absolute;left:8470;top:4856;width:80;height:85" coordorigin="8470,4856" coordsize="80,85">
              <v:shape style="position:absolute;left:8470;top:4856;width:80;height:85" coordorigin="8470,4856" coordsize="80,85" path="m8507,4856l8485,4862,8470,4877,8470,4906,8477,4926,8490,4938,8507,4941,8528,4936,8544,4921,8550,4900,8550,4898,8544,4877,8529,4862,8507,4856xe" filled="t" fillcolor="#000000" stroked="f">
                <v:path arrowok="t"/>
                <v:fill/>
              </v:shape>
            </v:group>
            <v:group style="position:absolute;left:8470;top:4856;width:80;height:85" coordorigin="8470,4856" coordsize="80,85">
              <v:shape style="position:absolute;left:8470;top:4856;width:80;height:85" coordorigin="8470,4856" coordsize="80,85" path="m8550,4898l8544,4877,8529,4862,8507,4856,8485,4862,8470,4877,8470,4906,8477,4926,8490,4938,8507,4941,8528,4936,8544,4921,8550,4900,8550,4898xe" filled="f" stroked="t" strokeweight=".48pt" strokecolor="#000000">
                <v:path arrowok="t"/>
              </v:shape>
            </v:group>
            <v:group style="position:absolute;left:3358;top:313;width:80;height:85" coordorigin="3358,313" coordsize="80,85">
              <v:shape style="position:absolute;left:3358;top:313;width:80;height:85" coordorigin="3358,313" coordsize="80,85" path="m3395,313l3373,319,3358,334,3358,363,3365,383,3378,395,3395,398,3416,393,3432,378,3438,356,3438,355,3432,334,3417,319,3395,313xe" filled="t" fillcolor="#000000" stroked="f">
                <v:path arrowok="t"/>
                <v:fill/>
              </v:shape>
            </v:group>
            <v:group style="position:absolute;left:3358;top:313;width:80;height:85" coordorigin="3358,313" coordsize="80,85">
              <v:shape style="position:absolute;left:3358;top:313;width:80;height:85" coordorigin="3358,313" coordsize="80,85" path="m3438,355l3432,334,3417,319,3395,313,3373,319,3358,334,3358,363,3365,383,3378,395,3395,398,3416,393,3432,378,3438,356,3438,355xe" filled="f" stroked="t" strokeweight=".48pt" strokecolor="#000000">
                <v:path arrowok="t"/>
              </v:shape>
            </v:group>
            <v:group style="position:absolute;left:3358;top:882;width:80;height:85" coordorigin="3358,882" coordsize="80,85">
              <v:shape style="position:absolute;left:3358;top:882;width:80;height:85" coordorigin="3358,882" coordsize="80,85" path="m3395,882l3373,888,3358,902,3358,932,3365,952,3378,963,3395,967,3416,961,3432,946,3438,925,3438,924,3432,902,3417,888,3395,882xe" filled="t" fillcolor="#000000" stroked="f">
                <v:path arrowok="t"/>
                <v:fill/>
              </v:shape>
            </v:group>
            <v:group style="position:absolute;left:3358;top:882;width:80;height:85" coordorigin="3358,882" coordsize="80,85">
              <v:shape style="position:absolute;left:3358;top:882;width:80;height:85" coordorigin="3358,882" coordsize="80,85" path="m3438,924l3432,902,3417,888,3395,882,3373,887,3358,903,3358,932,3365,952,3378,963,3395,967,3416,961,3432,946,3438,925,3438,924xe" filled="f" stroked="t" strokeweight=".48pt" strokecolor="#000000">
                <v:path arrowok="t"/>
              </v:shape>
            </v:group>
            <v:group style="position:absolute;left:3358;top:1448;width:80;height:85" coordorigin="3358,1448" coordsize="80,85">
              <v:shape style="position:absolute;left:3358;top:1448;width:80;height:85" coordorigin="3358,1448" coordsize="80,85" path="m3395,1448l3373,1454,3358,1469,3358,1498,3365,1518,3378,1530,3395,1533,3416,1528,3432,1513,3438,1492,3438,1490,3432,1469,3417,1454,3395,1448xe" filled="t" fillcolor="#000000" stroked="f">
                <v:path arrowok="t"/>
                <v:fill/>
              </v:shape>
            </v:group>
            <v:group style="position:absolute;left:3358;top:1448;width:80;height:85" coordorigin="3358,1448" coordsize="80,85">
              <v:shape style="position:absolute;left:3358;top:1448;width:80;height:85" coordorigin="3358,1448" coordsize="80,85" path="m3438,1490l3432,1469,3417,1454,3395,1448,3373,1454,3358,1469,3358,1498,3365,1518,3378,1530,3395,1533,3416,1528,3432,1513,3438,1492,3438,1490xe" filled="f" stroked="t" strokeweight=".48pt" strokecolor="#000000">
                <v:path arrowok="t"/>
              </v:shape>
            </v:group>
            <v:group style="position:absolute;left:3358;top:2017;width:80;height:85" coordorigin="3358,2017" coordsize="80,85">
              <v:shape style="position:absolute;left:3358;top:2017;width:80;height:85" coordorigin="3358,2017" coordsize="80,85" path="m3395,2017l3373,2023,3358,2038,3358,2067,3365,2087,3378,2099,3395,2102,3416,2097,3432,2082,3438,2060,3438,2059,3432,2038,3417,2023,3395,2017xe" filled="t" fillcolor="#000000" stroked="f">
                <v:path arrowok="t"/>
                <v:fill/>
              </v:shape>
            </v:group>
            <v:group style="position:absolute;left:3358;top:2017;width:80;height:85" coordorigin="3358,2017" coordsize="80,85">
              <v:shape style="position:absolute;left:3358;top:2017;width:80;height:85" coordorigin="3358,2017" coordsize="80,85" path="m3438,2059l3432,2038,3417,2023,3395,2017,3373,2023,3358,2038,3358,2067,3365,2087,3378,2099,3395,2102,3416,2097,3432,2082,3438,2060,3438,2059xe" filled="f" stroked="t" strokeweight=".48pt" strokecolor="#000000">
                <v:path arrowok="t"/>
              </v:shape>
            </v:group>
            <v:group style="position:absolute;left:3358;top:2586;width:80;height:85" coordorigin="3358,2586" coordsize="80,85">
              <v:shape style="position:absolute;left:3358;top:2586;width:80;height:85" coordorigin="3358,2586" coordsize="80,85" path="m3395,2586l3373,2592,3358,2606,3358,2636,3365,2656,3378,2667,3395,2671,3416,2665,3432,2650,3438,2629,3438,2628,3432,2606,3417,2592,3395,2586xe" filled="t" fillcolor="#000000" stroked="f">
                <v:path arrowok="t"/>
                <v:fill/>
              </v:shape>
            </v:group>
            <v:group style="position:absolute;left:3358;top:2586;width:80;height:85" coordorigin="3358,2586" coordsize="80,85">
              <v:shape style="position:absolute;left:3358;top:2586;width:80;height:85" coordorigin="3358,2586" coordsize="80,85" path="m3438,2628l3432,2606,3417,2592,3395,2586,3373,2591,3358,2607,3358,2636,3365,2656,3378,2667,3395,2671,3416,2665,3432,2650,3438,2629,3438,2628xe" filled="f" stroked="t" strokeweight=".48pt" strokecolor="#000000">
                <v:path arrowok="t"/>
              </v:shape>
            </v:group>
            <v:group style="position:absolute;left:3415;top:920;width:2268;height:2" coordorigin="3415,920" coordsize="2268,2">
              <v:shape style="position:absolute;left:3415;top:920;width:2268;height:2" coordorigin="3415,920" coordsize="2268,0" path="m5683,920l3415,920e" filled="f" stroked="t" strokeweight=".48pt" strokecolor="#000000">
                <v:path arrowok="t"/>
              </v:shape>
            </v:group>
            <v:group style="position:absolute;left:5683;top:920;width:562;height:562" coordorigin="5683,920" coordsize="562,562">
              <v:shape style="position:absolute;left:5683;top:920;width:562;height:562" coordorigin="5683,920" coordsize="562,562" path="m5683,920l6245,1482e" filled="f" stroked="t" strokeweight=".48pt" strokecolor="#000000">
                <v:path arrowok="t"/>
              </v:shape>
            </v:group>
            <v:group style="position:absolute;left:6245;top:1482;width:2268;height:2" coordorigin="6245,1482" coordsize="2268,2">
              <v:shape style="position:absolute;left:6245;top:1482;width:2268;height:2" coordorigin="6245,1482" coordsize="2268,0" path="m6245,1482l8513,1482e" filled="f" stroked="t" strokeweight=".48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</w:rPr>
        <w:t>TxD</w:t>
        <w:tab/>
      </w:r>
      <w:r>
        <w:rPr>
          <w:rFonts w:ascii="Times New Roman" w:hAnsi="Times New Roman" w:cs="Times New Roman" w:eastAsia="Times New Roman"/>
          <w:spacing w:val="0"/>
          <w:w w:val="100"/>
          <w:position w:val="8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740" w:val="left"/>
        </w:tabs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RxD</w:t>
        <w:tab/>
      </w:r>
      <w:r>
        <w:rPr>
          <w:rFonts w:ascii="Times New Roman" w:hAnsi="Times New Roman" w:cs="Times New Roman" w:eastAsia="Times New Roman"/>
          <w:spacing w:val="0"/>
          <w:w w:val="100"/>
          <w:position w:val="8"/>
          <w:sz w:val="24"/>
          <w:szCs w:val="24"/>
        </w:rPr>
        <w:t>2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720" w:val="left"/>
        </w:tabs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RTS</w:t>
        <w:tab/>
      </w:r>
      <w:r>
        <w:rPr>
          <w:rFonts w:ascii="Times New Roman" w:hAnsi="Times New Roman" w:cs="Times New Roman" w:eastAsia="Times New Roman"/>
          <w:spacing w:val="0"/>
          <w:w w:val="100"/>
          <w:position w:val="8"/>
          <w:sz w:val="24"/>
          <w:szCs w:val="24"/>
        </w:rPr>
        <w:t>3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720" w:val="left"/>
        </w:tabs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CTS</w:t>
        <w:tab/>
      </w:r>
      <w:r>
        <w:rPr>
          <w:rFonts w:ascii="Times New Roman" w:hAnsi="Times New Roman" w:cs="Times New Roman" w:eastAsia="Times New Roman"/>
          <w:spacing w:val="0"/>
          <w:w w:val="100"/>
          <w:position w:val="3"/>
          <w:sz w:val="24"/>
          <w:szCs w:val="24"/>
        </w:rPr>
        <w:t>4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600" w:val="left"/>
        </w:tabs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pacing w:val="1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spacing w:val="0"/>
          <w:sz w:val="24"/>
          <w:szCs w:val="24"/>
        </w:rPr>
        <w:t>G</w:t>
        <w:tab/>
      </w:r>
      <w:r>
        <w:rPr>
          <w:rFonts w:ascii="Times New Roman" w:hAnsi="Times New Roman" w:cs="Times New Roman" w:eastAsia="Times New Roman"/>
          <w:spacing w:val="0"/>
          <w:w w:val="100"/>
          <w:position w:val="6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</w:r>
    </w:p>
    <w:p>
      <w:pPr>
        <w:tabs>
          <w:tab w:pos="540" w:val="left"/>
        </w:tabs>
        <w:spacing w:before="53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/>
          <w:spacing w:val="0"/>
          <w:w w:val="100"/>
          <w:position w:val="6"/>
          <w:sz w:val="24"/>
          <w:szCs w:val="24"/>
        </w:rPr>
        <w:t>1</w:t>
        <w:tab/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D</w:t>
      </w:r>
    </w:p>
    <w:p>
      <w:pPr>
        <w:spacing w:before="3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540" w:val="left"/>
        </w:tabs>
        <w:spacing w:before="0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pacing w:val="0"/>
          <w:w w:val="100"/>
          <w:position w:val="6"/>
          <w:sz w:val="24"/>
          <w:szCs w:val="24"/>
        </w:rPr>
        <w:t>2</w:t>
        <w:tab/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RxD</w:t>
      </w:r>
    </w:p>
    <w:p>
      <w:pPr>
        <w:spacing w:before="6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540" w:val="left"/>
        </w:tabs>
        <w:spacing w:before="0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pacing w:val="0"/>
          <w:w w:val="100"/>
          <w:position w:val="6"/>
          <w:sz w:val="24"/>
          <w:szCs w:val="24"/>
        </w:rPr>
        <w:t>3</w:t>
        <w:tab/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TxD</w:t>
      </w:r>
    </w:p>
    <w:p>
      <w:pPr>
        <w:spacing w:before="18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540" w:val="left"/>
        </w:tabs>
        <w:spacing w:before="0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pacing w:val="0"/>
          <w:w w:val="100"/>
          <w:position w:val="6"/>
          <w:sz w:val="24"/>
          <w:szCs w:val="24"/>
        </w:rPr>
        <w:t>4</w:t>
        <w:tab/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DTR</w:t>
      </w:r>
    </w:p>
    <w:p>
      <w:pPr>
        <w:spacing w:before="6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540" w:val="left"/>
        </w:tabs>
        <w:spacing w:before="0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pacing w:val="0"/>
          <w:w w:val="100"/>
          <w:position w:val="6"/>
          <w:sz w:val="24"/>
          <w:szCs w:val="24"/>
        </w:rPr>
        <w:t>5</w:t>
        <w:tab/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4"/>
          <w:szCs w:val="24"/>
        </w:rPr>
        <w:t>SG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520" w:val="left"/>
        </w:tabs>
        <w:spacing w:before="0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pacing w:val="0"/>
          <w:w w:val="100"/>
          <w:position w:val="6"/>
          <w:sz w:val="24"/>
          <w:szCs w:val="24"/>
        </w:rPr>
        <w:t>6</w:t>
        <w:tab/>
      </w:r>
      <w:r>
        <w:rPr>
          <w:rFonts w:ascii="Times New Roman" w:hAnsi="Times New Roman" w:cs="Times New Roman" w:eastAsia="Times New Roman"/>
          <w:spacing w:val="-1"/>
          <w:w w:val="100"/>
          <w:position w:val="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spacing w:val="1"/>
          <w:w w:val="100"/>
          <w:position w:val="0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R</w:t>
      </w:r>
    </w:p>
    <w:p>
      <w:pPr>
        <w:spacing w:before="3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520" w:val="left"/>
        </w:tabs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pacing w:val="0"/>
          <w:w w:val="100"/>
          <w:position w:val="6"/>
          <w:sz w:val="24"/>
          <w:szCs w:val="24"/>
        </w:rPr>
        <w:t>7</w:t>
        <w:tab/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  <w:t>RTS</w:t>
      </w:r>
    </w:p>
    <w:p>
      <w:pPr>
        <w:spacing w:before="6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520" w:val="left"/>
        </w:tabs>
        <w:spacing w:before="0" w:after="0" w:line="331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pacing w:val="0"/>
          <w:w w:val="100"/>
          <w:position w:val="4"/>
          <w:sz w:val="24"/>
          <w:szCs w:val="24"/>
        </w:rPr>
        <w:t>8</w:t>
        <w:tab/>
      </w:r>
      <w:r>
        <w:rPr>
          <w:rFonts w:ascii="Times New Roman" w:hAnsi="Times New Roman" w:cs="Times New Roman" w:eastAsia="Times New Roman"/>
          <w:spacing w:val="0"/>
          <w:w w:val="100"/>
          <w:position w:val="-1"/>
          <w:sz w:val="24"/>
          <w:szCs w:val="24"/>
        </w:rPr>
        <w:t>CTS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</w:r>
    </w:p>
    <w:p>
      <w:pPr>
        <w:spacing w:line="331" w:lineRule="exact"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00" w:h="16840"/>
          <w:pgMar w:top="260" w:bottom="1040" w:left="880" w:right="1680"/>
          <w:cols w:num="2" w:equalWidth="0">
            <w:col w:w="2769" w:space="4499"/>
            <w:col w:w="2072"/>
          </w:cols>
        </w:sectPr>
      </w:pPr>
    </w:p>
    <w:p>
      <w:pPr>
        <w:spacing w:before="19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520" w:val="left"/>
        </w:tabs>
        <w:spacing w:before="24" w:after="0" w:line="331" w:lineRule="exact"/>
        <w:ind w:right="1278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position w:val="4"/>
          <w:sz w:val="24"/>
          <w:szCs w:val="24"/>
        </w:rPr>
        <w:t>9</w:t>
        <w:tab/>
      </w:r>
      <w:r>
        <w:rPr>
          <w:rFonts w:ascii="Times New Roman" w:hAnsi="Times New Roman" w:cs="Times New Roman" w:eastAsia="Times New Roman"/>
          <w:spacing w:val="1"/>
          <w:w w:val="100"/>
          <w:position w:val="-1"/>
          <w:sz w:val="24"/>
          <w:szCs w:val="24"/>
        </w:rPr>
        <w:t>RI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4"/>
          <w:szCs w:val="24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6" w:after="0" w:line="252" w:lineRule="exact"/>
        <w:ind w:left="2239" w:right="150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Network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terminated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EOM.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When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processed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Controller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response.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2239" w:right="176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notified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ready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receive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new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until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EOM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character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response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has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been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transmitted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type w:val="continuous"/>
          <w:pgSz w:w="11900" w:h="16840"/>
          <w:pgMar w:top="260" w:bottom="1040" w:left="880" w:right="1680"/>
        </w:sectPr>
      </w:pPr>
    </w:p>
    <w:p>
      <w:pPr>
        <w:tabs>
          <w:tab w:pos="960" w:val="left"/>
        </w:tabs>
        <w:spacing w:before="73" w:after="0" w:line="240" w:lineRule="auto"/>
        <w:ind w:left="113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6.6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Signal</w:t>
      </w:r>
      <w:r>
        <w:rPr>
          <w:rFonts w:ascii="Arial" w:hAnsi="Arial" w:cs="Arial" w:eastAsia="Arial"/>
          <w:b/>
          <w:bCs/>
          <w:spacing w:val="-8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8"/>
          <w:szCs w:val="28"/>
        </w:rPr>
        <w:t>timing</w:t>
      </w:r>
      <w:r>
        <w:rPr>
          <w:rFonts w:ascii="Arial" w:hAnsi="Arial" w:cs="Arial" w:eastAsia="Arial"/>
          <w:spacing w:val="0"/>
          <w:w w:val="100"/>
          <w:sz w:val="28"/>
          <w:szCs w:val="28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52" w:lineRule="exact"/>
        <w:ind w:left="1959" w:right="2305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pages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some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examples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shown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timing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control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signals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different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situations.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20" w:lineRule="exact" w:after="0"/>
        <w:jc w:val="left"/>
        <w:rPr>
          <w:sz w:val="22"/>
          <w:szCs w:val="22"/>
        </w:rPr>
        <w:sectPr>
          <w:pgSz w:w="11900" w:h="16840"/>
          <w:pgMar w:header="0" w:footer="845" w:top="1580" w:bottom="1040" w:left="1160" w:right="1000"/>
        </w:sectPr>
      </w:pPr>
    </w:p>
    <w:p>
      <w:pPr>
        <w:spacing w:before="2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40" w:lineRule="auto"/>
        <w:ind w:left="353" w:right="-7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6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3"/>
          <w:w w:val="100"/>
          <w:sz w:val="22"/>
          <w:szCs w:val="22"/>
        </w:rPr>
        <w:t>gna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1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2"/>
          <w:w w:val="102"/>
          <w:sz w:val="22"/>
          <w:szCs w:val="22"/>
        </w:rPr>
        <w:t>n</w:t>
      </w:r>
      <w:r>
        <w:rPr>
          <w:rFonts w:ascii="Arial" w:hAnsi="Arial" w:cs="Arial" w:eastAsia="Arial"/>
          <w:spacing w:val="-12"/>
          <w:w w:val="102"/>
          <w:sz w:val="22"/>
          <w:szCs w:val="22"/>
        </w:rPr>
        <w:t>a</w:t>
      </w:r>
      <w:r>
        <w:rPr>
          <w:rFonts w:ascii="Arial" w:hAnsi="Arial" w:cs="Arial" w:eastAsia="Arial"/>
          <w:spacing w:val="5"/>
          <w:w w:val="102"/>
          <w:sz w:val="22"/>
          <w:szCs w:val="22"/>
        </w:rPr>
        <w:t>m</w:t>
      </w:r>
      <w:r>
        <w:rPr>
          <w:rFonts w:ascii="Arial" w:hAnsi="Arial" w:cs="Arial" w:eastAsia="Arial"/>
          <w:spacing w:val="0"/>
          <w:w w:val="102"/>
          <w:sz w:val="22"/>
          <w:szCs w:val="22"/>
        </w:rPr>
        <w:t>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1500" w:val="left"/>
        </w:tabs>
        <w:spacing w:before="50" w:after="0" w:line="224" w:lineRule="exact"/>
        <w:ind w:left="1506" w:right="-56" w:hanging="1506"/>
        <w:jc w:val="left"/>
        <w:rPr>
          <w:rFonts w:ascii="Arial" w:hAnsi="Arial" w:cs="Arial" w:eastAsia="Arial"/>
          <w:sz w:val="21"/>
          <w:szCs w:val="21"/>
        </w:rPr>
      </w:pPr>
      <w:r>
        <w:rPr/>
        <w:br w:type="column"/>
      </w:r>
      <w:r>
        <w:rPr>
          <w:rFonts w:ascii="Arial" w:hAnsi="Arial" w:cs="Arial" w:eastAsia="Arial"/>
          <w:spacing w:val="6"/>
          <w:w w:val="100"/>
          <w:sz w:val="21"/>
          <w:szCs w:val="21"/>
        </w:rPr>
        <w:t>I</w:t>
      </w:r>
      <w:r>
        <w:rPr>
          <w:rFonts w:ascii="Arial" w:hAnsi="Arial" w:cs="Arial" w:eastAsia="Arial"/>
          <w:spacing w:val="-3"/>
          <w:w w:val="100"/>
          <w:sz w:val="21"/>
          <w:szCs w:val="21"/>
        </w:rPr>
        <w:t>d</w:t>
      </w:r>
      <w:r>
        <w:rPr>
          <w:rFonts w:ascii="Arial" w:hAnsi="Arial" w:cs="Arial" w:eastAsia="Arial"/>
          <w:spacing w:val="2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ab/>
      </w:r>
      <w:r>
        <w:rPr>
          <w:rFonts w:ascii="Arial" w:hAnsi="Arial" w:cs="Arial" w:eastAsia="Arial"/>
          <w:spacing w:val="10"/>
          <w:w w:val="100"/>
          <w:sz w:val="21"/>
          <w:szCs w:val="21"/>
        </w:rPr>
        <w:t>R</w:t>
      </w:r>
      <w:r>
        <w:rPr>
          <w:rFonts w:ascii="Arial" w:hAnsi="Arial" w:cs="Arial" w:eastAsia="Arial"/>
          <w:spacing w:val="-3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-8"/>
          <w:w w:val="100"/>
          <w:sz w:val="21"/>
          <w:szCs w:val="21"/>
        </w:rPr>
        <w:t>c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2"/>
          <w:w w:val="100"/>
          <w:sz w:val="21"/>
          <w:szCs w:val="21"/>
        </w:rPr>
        <w:t>i</w:t>
      </w:r>
      <w:r>
        <w:rPr>
          <w:rFonts w:ascii="Arial" w:hAnsi="Arial" w:cs="Arial" w:eastAsia="Arial"/>
          <w:spacing w:val="-8"/>
          <w:w w:val="100"/>
          <w:sz w:val="21"/>
          <w:szCs w:val="21"/>
        </w:rPr>
        <w:t>v</w:t>
      </w:r>
      <w:r>
        <w:rPr>
          <w:rFonts w:ascii="Arial" w:hAnsi="Arial" w:cs="Arial" w:eastAsia="Arial"/>
          <w:spacing w:val="3"/>
          <w:w w:val="100"/>
          <w:sz w:val="21"/>
          <w:szCs w:val="21"/>
        </w:rPr>
        <w:t>i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n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g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-7"/>
          <w:w w:val="100"/>
          <w:sz w:val="21"/>
          <w:szCs w:val="21"/>
        </w:rPr>
        <w:t>c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o</w:t>
      </w:r>
      <w:r>
        <w:rPr>
          <w:rFonts w:ascii="Arial" w:hAnsi="Arial" w:cs="Arial" w:eastAsia="Arial"/>
          <w:spacing w:val="2"/>
          <w:w w:val="100"/>
          <w:sz w:val="21"/>
          <w:szCs w:val="21"/>
        </w:rPr>
        <w:t>mm</w:t>
      </w:r>
      <w:r>
        <w:rPr>
          <w:rFonts w:ascii="Arial" w:hAnsi="Arial" w:cs="Arial" w:eastAsia="Arial"/>
          <w:spacing w:val="-3"/>
          <w:w w:val="100"/>
          <w:sz w:val="21"/>
          <w:szCs w:val="21"/>
        </w:rPr>
        <w:t>a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n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spacing w:before="50" w:after="0" w:line="224" w:lineRule="exact"/>
        <w:ind w:right="-56"/>
        <w:jc w:val="left"/>
        <w:rPr>
          <w:rFonts w:ascii="Arial" w:hAnsi="Arial" w:cs="Arial" w:eastAsia="Arial"/>
          <w:sz w:val="21"/>
          <w:szCs w:val="21"/>
        </w:rPr>
      </w:pPr>
      <w:r>
        <w:rPr/>
        <w:br w:type="column"/>
      </w:r>
      <w:r>
        <w:rPr>
          <w:rFonts w:ascii="Arial" w:hAnsi="Arial" w:cs="Arial" w:eastAsia="Arial"/>
          <w:spacing w:val="5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-8"/>
          <w:w w:val="100"/>
          <w:sz w:val="21"/>
          <w:szCs w:val="21"/>
        </w:rPr>
        <w:t>x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8"/>
          <w:w w:val="100"/>
          <w:sz w:val="21"/>
          <w:szCs w:val="21"/>
        </w:rPr>
        <w:t>c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u</w:t>
      </w:r>
      <w:r>
        <w:rPr>
          <w:rFonts w:ascii="Arial" w:hAnsi="Arial" w:cs="Arial" w:eastAsia="Arial"/>
          <w:spacing w:val="-9"/>
          <w:w w:val="100"/>
          <w:sz w:val="21"/>
          <w:szCs w:val="21"/>
        </w:rPr>
        <w:t>t</w:t>
      </w:r>
      <w:r>
        <w:rPr>
          <w:rFonts w:ascii="Arial" w:hAnsi="Arial" w:cs="Arial" w:eastAsia="Arial"/>
          <w:spacing w:val="2"/>
          <w:w w:val="100"/>
          <w:sz w:val="21"/>
          <w:szCs w:val="21"/>
        </w:rPr>
        <w:t>i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n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g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7"/>
          <w:w w:val="100"/>
          <w:sz w:val="21"/>
          <w:szCs w:val="21"/>
        </w:rPr>
        <w:t>c</w:t>
      </w:r>
      <w:r>
        <w:rPr>
          <w:rFonts w:ascii="Arial" w:hAnsi="Arial" w:cs="Arial" w:eastAsia="Arial"/>
          <w:spacing w:val="-3"/>
          <w:w w:val="100"/>
          <w:sz w:val="21"/>
          <w:szCs w:val="21"/>
        </w:rPr>
        <w:t>o</w:t>
      </w:r>
      <w:r>
        <w:rPr>
          <w:rFonts w:ascii="Arial" w:hAnsi="Arial" w:cs="Arial" w:eastAsia="Arial"/>
          <w:spacing w:val="-14"/>
          <w:w w:val="100"/>
          <w:sz w:val="21"/>
          <w:szCs w:val="21"/>
        </w:rPr>
        <w:t>m</w:t>
      </w:r>
      <w:r>
        <w:rPr>
          <w:rFonts w:ascii="Arial" w:hAnsi="Arial" w:cs="Arial" w:eastAsia="Arial"/>
          <w:spacing w:val="2"/>
          <w:w w:val="100"/>
          <w:sz w:val="21"/>
          <w:szCs w:val="21"/>
        </w:rPr>
        <w:t>m</w:t>
      </w:r>
      <w:r>
        <w:rPr>
          <w:rFonts w:ascii="Arial" w:hAnsi="Arial" w:cs="Arial" w:eastAsia="Arial"/>
          <w:spacing w:val="-3"/>
          <w:w w:val="100"/>
          <w:sz w:val="21"/>
          <w:szCs w:val="21"/>
        </w:rPr>
        <w:t>a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n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spacing w:before="50" w:after="0" w:line="224" w:lineRule="exact"/>
        <w:ind w:left="161" w:right="2498" w:hanging="161"/>
        <w:jc w:val="left"/>
        <w:rPr>
          <w:rFonts w:ascii="Arial" w:hAnsi="Arial" w:cs="Arial" w:eastAsia="Arial"/>
          <w:sz w:val="21"/>
          <w:szCs w:val="21"/>
        </w:rPr>
      </w:pPr>
      <w:r>
        <w:rPr/>
        <w:br w:type="column"/>
      </w:r>
      <w:r>
        <w:rPr>
          <w:rFonts w:ascii="Arial" w:hAnsi="Arial" w:cs="Arial" w:eastAsia="Arial"/>
          <w:spacing w:val="6"/>
          <w:w w:val="100"/>
          <w:sz w:val="21"/>
          <w:szCs w:val="21"/>
        </w:rPr>
        <w:t>S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-3"/>
          <w:w w:val="100"/>
          <w:sz w:val="21"/>
          <w:szCs w:val="21"/>
        </w:rPr>
        <w:t>n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d</w:t>
      </w:r>
      <w:r>
        <w:rPr>
          <w:rFonts w:ascii="Arial" w:hAnsi="Arial" w:cs="Arial" w:eastAsia="Arial"/>
          <w:spacing w:val="-14"/>
          <w:w w:val="100"/>
          <w:sz w:val="21"/>
          <w:szCs w:val="21"/>
        </w:rPr>
        <w:t>i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n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g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-6"/>
          <w:w w:val="100"/>
          <w:sz w:val="21"/>
          <w:szCs w:val="21"/>
        </w:rPr>
        <w:t>r</w:t>
      </w:r>
      <w:r>
        <w:rPr>
          <w:rFonts w:ascii="Arial" w:hAnsi="Arial" w:cs="Arial" w:eastAsia="Arial"/>
          <w:spacing w:val="-3"/>
          <w:w w:val="100"/>
          <w:sz w:val="21"/>
          <w:szCs w:val="21"/>
        </w:rPr>
        <w:t>e</w:t>
      </w:r>
      <w:r>
        <w:rPr>
          <w:rFonts w:ascii="Arial" w:hAnsi="Arial" w:cs="Arial" w:eastAsia="Arial"/>
          <w:spacing w:val="-5"/>
          <w:w w:val="100"/>
          <w:sz w:val="21"/>
          <w:szCs w:val="21"/>
        </w:rPr>
        <w:t>p</w:t>
      </w:r>
      <w:r>
        <w:rPr>
          <w:rFonts w:ascii="Arial" w:hAnsi="Arial" w:cs="Arial" w:eastAsia="Arial"/>
          <w:spacing w:val="3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y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spacing w:line="224" w:lineRule="exact" w:after="0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260" w:bottom="1040" w:left="1160" w:right="1000"/>
          <w:cols w:num="4" w:equalWidth="0">
            <w:col w:w="1600" w:space="389"/>
            <w:col w:w="2409" w:space="669"/>
            <w:col w:w="901" w:space="476"/>
            <w:col w:w="3296"/>
          </w:cols>
        </w:sectPr>
      </w:pPr>
    </w:p>
    <w:p>
      <w:pPr>
        <w:spacing w:before="0" w:after="0" w:line="226" w:lineRule="exact"/>
        <w:ind w:left="386" w:right="-53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10"/>
          <w:w w:val="102"/>
          <w:sz w:val="22"/>
          <w:szCs w:val="22"/>
        </w:rPr>
        <w:t>PC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4" w:after="0" w:line="240" w:lineRule="auto"/>
        <w:ind w:left="353" w:right="-7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3"/>
          <w:w w:val="102"/>
          <w:sz w:val="22"/>
          <w:szCs w:val="22"/>
        </w:rPr>
        <w:t>end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-38" w:right="-5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 w:hAnsi="Times New Roman" w:cs="Times New Roman" w:eastAsia="Times New Roman"/>
          <w:spacing w:val="-7"/>
          <w:w w:val="100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spacing w:val="8"/>
          <w:w w:val="100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spacing w:val="-2"/>
          <w:w w:val="100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spacing w:val="-3"/>
          <w:w w:val="100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spacing w:val="13"/>
          <w:w w:val="10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spacing w:val="-5"/>
          <w:w w:val="100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spacing w:val="5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spacing w:val="6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h</w:t>
      </w:r>
    </w:p>
    <w:p>
      <w:pPr>
        <w:spacing w:before="14" w:after="0" w:line="249" w:lineRule="exact"/>
        <w:ind w:left="316" w:right="305"/>
        <w:jc w:val="center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149.436691pt;margin-top:-6.671829pt;width:399.106056pt;height:239.8pt;mso-position-horizontal-relative:page;mso-position-vertical-relative:paragraph;z-index:-12159" coordorigin="2989,-133" coordsize="7982,4796">
            <v:group style="position:absolute;left:6050;top:590;width:1298;height:433" coordorigin="6050,590" coordsize="1298,433">
              <v:shape style="position:absolute;left:6050;top:590;width:1298;height:433" coordorigin="6050,590" coordsize="1298,433" path="m6050,1023l7349,1023,7349,590,6050,590,6050,1023xe" filled="t" fillcolor="#A6A6A6" stroked="f">
                <v:path arrowok="t"/>
                <v:fill/>
              </v:shape>
            </v:group>
            <v:group style="position:absolute;left:6050;top:590;width:1298;height:433" coordorigin="6050,590" coordsize="1298,433">
              <v:shape style="position:absolute;left:6050;top:590;width:1298;height:433" coordorigin="6050,590" coordsize="1298,433" path="m7349,590l6050,590,6050,1023,7349,1023,7349,590xe" filled="f" stroked="t" strokeweight="1.605344pt" strokecolor="#000000">
                <v:path arrowok="t"/>
              </v:shape>
            </v:group>
            <v:group style="position:absolute;left:3005;top:1023;width:865;height:2" coordorigin="3005,1023" coordsize="865,2">
              <v:shape style="position:absolute;left:3005;top:1023;width:865;height:2" coordorigin="3005,1023" coordsize="865,0" path="m3005,1023l3870,1023e" filled="f" stroked="t" strokeweight="1.605681pt" strokecolor="#000000">
                <v:path arrowok="t"/>
              </v:shape>
            </v:group>
            <v:group style="position:absolute;left:3870;top:590;width:2;height:433" coordorigin="3870,590" coordsize="2,433">
              <v:shape style="position:absolute;left:3870;top:590;width:2;height:433" coordorigin="3870,590" coordsize="0,433" path="m3870,590l3870,1023e" filled="f" stroked="t" strokeweight="1.602321pt" strokecolor="#000000">
                <v:path arrowok="t"/>
              </v:shape>
            </v:group>
            <v:group style="position:absolute;left:3870;top:590;width:2180;height:2" coordorigin="3870,590" coordsize="2180,2">
              <v:shape style="position:absolute;left:3870;top:590;width:2180;height:2" coordorigin="3870,590" coordsize="2180,0" path="m3870,590l6050,590e" filled="f" stroked="t" strokeweight="1.605681pt" strokecolor="#000000">
                <v:path arrowok="t"/>
              </v:shape>
            </v:group>
            <v:group style="position:absolute;left:4303;top:1747;width:5065;height:2" coordorigin="4303,1747" coordsize="5065,2">
              <v:shape style="position:absolute;left:4303;top:1747;width:5065;height:2" coordorigin="4303,1747" coordsize="5065,0" path="m4303,1747l9368,1747e" filled="f" stroked="t" strokeweight="1.605681pt" strokecolor="#000000">
                <v:path arrowok="t"/>
              </v:shape>
            </v:group>
            <v:group style="position:absolute;left:3005;top:2180;width:1298;height:16" coordorigin="3005,2180" coordsize="1298,16">
              <v:shape style="position:absolute;left:3005;top:2180;width:1298;height:16" coordorigin="3005,2180" coordsize="1298,16" path="m3005,2180l4303,2196e" filled="f" stroked="t" strokeweight="1.60568pt" strokecolor="#000000">
                <v:path arrowok="t"/>
              </v:shape>
            </v:group>
            <v:group style="position:absolute;left:4303;top:1747;width:2;height:449" coordorigin="4303,1747" coordsize="2,449">
              <v:shape style="position:absolute;left:4303;top:1747;width:2;height:449" coordorigin="4303,1747" coordsize="0,449" path="m4303,1747l4303,2196e" filled="f" stroked="t" strokeweight="1.602321pt" strokecolor="#000000">
                <v:path arrowok="t"/>
              </v:shape>
            </v:group>
            <v:group style="position:absolute;left:5761;top:2919;width:2;height:433" coordorigin="5761,2919" coordsize="2,433">
              <v:shape style="position:absolute;left:5761;top:2919;width:2;height:433" coordorigin="5761,2919" coordsize="0,433" path="m5761,2919l5761,3352e" filled="f" stroked="t" strokeweight="1.602321pt" strokecolor="#000000">
                <v:path arrowok="t"/>
              </v:shape>
            </v:group>
            <v:group style="position:absolute;left:4591;top:2919;width:1170;height:2" coordorigin="4591,2919" coordsize="1170,2">
              <v:shape style="position:absolute;left:4591;top:2919;width:1170;height:2" coordorigin="4591,2919" coordsize="1170,0" path="m4591,2919l5761,2919e" filled="f" stroked="t" strokeweight="1.605681pt" strokecolor="#000000">
                <v:path arrowok="t"/>
              </v:shape>
            </v:group>
            <v:group style="position:absolute;left:5761;top:3352;width:4328;height:2" coordorigin="5761,3352" coordsize="4328,2">
              <v:shape style="position:absolute;left:5761;top:3352;width:4328;height:2" coordorigin="5761,3352" coordsize="4328,0" path="m5761,3352l10090,3352e" filled="f" stroked="t" strokeweight="1.605681pt" strokecolor="#000000">
                <v:path arrowok="t"/>
              </v:shape>
            </v:group>
            <v:group style="position:absolute;left:3005;top:3352;width:1586;height:2" coordorigin="3005,3352" coordsize="1586,2">
              <v:shape style="position:absolute;left:3005;top:3352;width:1586;height:2" coordorigin="3005,3352" coordsize="1586,0" path="m3005,3352l4591,3352e" filled="f" stroked="t" strokeweight="1.605681pt" strokecolor="#000000">
                <v:path arrowok="t"/>
              </v:shape>
            </v:group>
            <v:group style="position:absolute;left:4591;top:2919;width:2;height:433" coordorigin="4591,2919" coordsize="2,433">
              <v:shape style="position:absolute;left:4591;top:2919;width:2;height:433" coordorigin="4591,2919" coordsize="0,433" path="m4591,2919l4591,3352e" filled="f" stroked="t" strokeweight="1.602321pt" strokecolor="#000000">
                <v:path arrowok="t"/>
              </v:shape>
            </v:group>
            <v:group style="position:absolute;left:7332;top:-117;width:17;height:4385" coordorigin="7332,-117" coordsize="17,4385">
              <v:shape style="position:absolute;left:7332;top:-117;width:17;height:4385" coordorigin="7332,-117" coordsize="17,4385" path="m0,13253l0,13253e" filled="f" stroked="t" strokeweight=".1pt" strokecolor="#000000">
                <v:path arrowok="t"/>
              </v:shape>
            </v:group>
            <v:group style="position:absolute;left:7332;top:-132;width:17;height:2" coordorigin="7332,-132" coordsize="17,2">
              <v:shape style="position:absolute;left:7332;top:-132;width:17;height:2" coordorigin="7332,-132" coordsize="17,0" path="m7349,-132l7332,-132,7349,-132xe" filled="f" stroked="t" strokeweight=".06pt" strokecolor="#000000">
                <v:path arrowok="t"/>
              </v:shape>
            </v:group>
            <v:group style="position:absolute;left:7332;top:-117;width:17;height:17" coordorigin="7332,-117" coordsize="17,17">
              <v:shape style="position:absolute;left:7332;top:-117;width:17;height:17" coordorigin="7332,-117" coordsize="17,17" path="m7349,-117l7349,-100,7332,-117,7349,-117xe" filled="f" stroked="t" strokeweight=".06pt" strokecolor="#000000">
                <v:path arrowok="t"/>
              </v:shape>
            </v:group>
            <v:group style="position:absolute;left:7332;top:-100;width:17;height:16" coordorigin="7332,-100" coordsize="17,16">
              <v:shape style="position:absolute;left:7332;top:-100;width:17;height:16" coordorigin="7332,-100" coordsize="17,16" path="m7349,-84l7332,-84,7349,-100,7349,-84xe" filled="f" stroked="t" strokeweight=".06pt" strokecolor="#000000">
                <v:path arrowok="t"/>
              </v:shape>
            </v:group>
            <v:group style="position:absolute;left:7332;top:-69;width:17;height:2" coordorigin="7332,-69" coordsize="17,2">
              <v:shape style="position:absolute;left:7332;top:-69;width:17;height:2" coordorigin="7332,-69" coordsize="17,0" path="m7349,-69l7332,-69,7349,-69xe" filled="f" stroked="t" strokeweight=".06pt" strokecolor="#000000">
                <v:path arrowok="t"/>
              </v:shape>
            </v:group>
            <v:group style="position:absolute;left:7332;top:-52;width:17;height:16" coordorigin="7332,-52" coordsize="17,16">
              <v:shape style="position:absolute;left:7332;top:-52;width:17;height:16" coordorigin="7332,-52" coordsize="17,16" path="m7349,-52l7349,-36,7349,-52,7332,-52,7349,-52xe" filled="f" stroked="t" strokeweight=".06pt" strokecolor="#000000">
                <v:path arrowok="t"/>
              </v:shape>
            </v:group>
            <v:group style="position:absolute;left:7332;top:-36;width:17;height:17" coordorigin="7332,-36" coordsize="17,17">
              <v:shape style="position:absolute;left:7332;top:-36;width:17;height:17" coordorigin="7332,-36" coordsize="17,17" path="m7349,-36l7349,-20,7332,-36,7349,-36xe" filled="f" stroked="t" strokeweight=".06pt" strokecolor="#000000">
                <v:path arrowok="t"/>
              </v:shape>
            </v:group>
            <v:group style="position:absolute;left:7332;top:-20;width:17;height:16" coordorigin="7332,-20" coordsize="17,16">
              <v:shape style="position:absolute;left:7332;top:-20;width:17;height:16" coordorigin="7332,-20" coordsize="17,16" path="m7349,-4l7332,-4,7349,-4,7349,-20,7349,-4xe" filled="f" stroked="t" strokeweight=".06pt" strokecolor="#000000">
                <v:path arrowok="t"/>
              </v:shape>
            </v:group>
            <v:group style="position:absolute;left:7332;top:12;width:17;height:2" coordorigin="7332,12" coordsize="17,2">
              <v:shape style="position:absolute;left:7332;top:12;width:17;height:2" coordorigin="7332,12" coordsize="17,0" path="m7349,12l7332,12,7349,12xe" filled="f" stroked="t" strokeweight=".06pt" strokecolor="#000000">
                <v:path arrowok="t"/>
              </v:shape>
            </v:group>
            <v:group style="position:absolute;left:7332;top:28;width:17;height:16" coordorigin="7332,28" coordsize="17,16">
              <v:shape style="position:absolute;left:7332;top:28;width:17;height:16" coordorigin="7332,28" coordsize="17,16" path="m7349,28l7349,44,7332,28,7349,28xe" filled="f" stroked="t" strokeweight=".06pt" strokecolor="#000000">
                <v:path arrowok="t"/>
              </v:shape>
            </v:group>
            <v:group style="position:absolute;left:7332;top:44;width:17;height:16" coordorigin="7332,44" coordsize="17,16">
              <v:shape style="position:absolute;left:7332;top:44;width:17;height:16" coordorigin="7332,44" coordsize="17,16" path="m7349,60l7332,60,7349,44,7349,60xe" filled="f" stroked="t" strokeweight=".06pt" strokecolor="#000000">
                <v:path arrowok="t"/>
              </v:shape>
            </v:group>
            <v:group style="position:absolute;left:7332;top:60;width:17;height:17" coordorigin="7332,60" coordsize="17,17">
              <v:shape style="position:absolute;left:7332;top:60;width:17;height:17" coordorigin="7332,60" coordsize="17,17" path="m7349,76l7332,76,7349,76,7349,60,7349,76xe" filled="f" stroked="t" strokeweight=".06pt" strokecolor="#000000">
                <v:path arrowok="t"/>
              </v:shape>
            </v:group>
            <v:group style="position:absolute;left:7332;top:92;width:17;height:2" coordorigin="7332,92" coordsize="17,2">
              <v:shape style="position:absolute;left:7332;top:92;width:17;height:2" coordorigin="7332,92" coordsize="17,0" path="m7349,92l7332,92,7349,92xe" filled="f" stroked="t" strokeweight=".06pt" strokecolor="#000000">
                <v:path arrowok="t"/>
              </v:shape>
            </v:group>
            <v:group style="position:absolute;left:7332;top:109;width:17;height:16" coordorigin="7332,109" coordsize="17,16">
              <v:shape style="position:absolute;left:7332;top:109;width:17;height:16" coordorigin="7332,109" coordsize="17,16" path="m7349,109l7349,124,7332,109,7349,109xe" filled="f" stroked="t" strokeweight=".06pt" strokecolor="#000000">
                <v:path arrowok="t"/>
              </v:shape>
            </v:group>
            <v:group style="position:absolute;left:7332;top:124;width:17;height:16" coordorigin="7332,124" coordsize="17,16">
              <v:shape style="position:absolute;left:7332;top:124;width:17;height:16" coordorigin="7332,124" coordsize="17,16" path="m7349,140l7332,140,7349,124,7349,140xe" filled="f" stroked="t" strokeweight=".06pt" strokecolor="#000000">
                <v:path arrowok="t"/>
              </v:shape>
            </v:group>
            <v:group style="position:absolute;left:7332;top:157;width:17;height:2" coordorigin="7332,157" coordsize="17,2">
              <v:shape style="position:absolute;left:7332;top:157;width:17;height:2" coordorigin="7332,157" coordsize="17,0" path="m7349,157l7332,157,7349,157xe" filled="f" stroked="t" strokeweight=".06pt" strokecolor="#000000">
                <v:path arrowok="t"/>
              </v:shape>
            </v:group>
            <v:group style="position:absolute;left:7332;top:172;width:17;height:2" coordorigin="7332,172" coordsize="17,2">
              <v:shape style="position:absolute;left:7332;top:172;width:17;height:2" coordorigin="7332,172" coordsize="17,0" path="m7349,172l7332,172,7349,172xe" filled="f" stroked="t" strokeweight=".06pt" strokecolor="#000000">
                <v:path arrowok="t"/>
              </v:shape>
            </v:group>
            <v:group style="position:absolute;left:7332;top:188;width:17;height:17" coordorigin="7332,188" coordsize="17,17">
              <v:shape style="position:absolute;left:7332;top:188;width:17;height:17" coordorigin="7332,188" coordsize="17,17" path="m7349,188l7349,205,7332,188,7349,188xe" filled="f" stroked="t" strokeweight=".06pt" strokecolor="#000000">
                <v:path arrowok="t"/>
              </v:shape>
            </v:group>
            <v:group style="position:absolute;left:7332;top:205;width:17;height:16" coordorigin="7332,205" coordsize="17,16">
              <v:shape style="position:absolute;left:7332;top:205;width:17;height:16" coordorigin="7332,205" coordsize="17,16" path="m7349,220l7332,220,7349,205,7349,220xe" filled="f" stroked="t" strokeweight=".06pt" strokecolor="#000000">
                <v:path arrowok="t"/>
              </v:shape>
            </v:group>
            <v:group style="position:absolute;left:7332;top:237;width:17;height:2" coordorigin="7332,237" coordsize="17,2">
              <v:shape style="position:absolute;left:7332;top:237;width:17;height:2" coordorigin="7332,237" coordsize="17,0" path="m7349,237l7332,237,7349,237xe" filled="f" stroked="t" strokeweight=".06pt" strokecolor="#000000">
                <v:path arrowok="t"/>
              </v:shape>
            </v:group>
            <v:group style="position:absolute;left:7332;top:253;width:17;height:16" coordorigin="7332,253" coordsize="17,16">
              <v:shape style="position:absolute;left:7332;top:253;width:17;height:16" coordorigin="7332,253" coordsize="17,16" path="m7349,253l7349,268,7332,253,7349,253xe" filled="f" stroked="t" strokeweight=".06pt" strokecolor="#000000">
                <v:path arrowok="t"/>
              </v:shape>
            </v:group>
            <v:group style="position:absolute;left:7332;top:268;width:17;height:17" coordorigin="7332,268" coordsize="17,17">
              <v:shape style="position:absolute;left:7332;top:268;width:17;height:17" coordorigin="7332,268" coordsize="17,17" path="m7349,285l7332,285,7349,268,7349,285xe" filled="f" stroked="t" strokeweight=".06pt" strokecolor="#000000">
                <v:path arrowok="t"/>
              </v:shape>
            </v:group>
            <v:group style="position:absolute;left:7332;top:285;width:17;height:16" coordorigin="7332,285" coordsize="17,16">
              <v:shape style="position:absolute;left:7332;top:285;width:17;height:16" coordorigin="7332,285" coordsize="17,16" path="m7349,301l7332,301,7349,301,7349,285,7349,301xe" filled="f" stroked="t" strokeweight=".06pt" strokecolor="#000000">
                <v:path arrowok="t"/>
              </v:shape>
            </v:group>
            <v:group style="position:absolute;left:7332;top:318;width:17;height:2" coordorigin="7332,318" coordsize="17,2">
              <v:shape style="position:absolute;left:7332;top:318;width:17;height:2" coordorigin="7332,318" coordsize="17,0" path="m7349,318l7332,318,7349,318xe" filled="f" stroked="t" strokeweight=".06pt" strokecolor="#000000">
                <v:path arrowok="t"/>
              </v:shape>
            </v:group>
            <v:group style="position:absolute;left:7332;top:333;width:17;height:16" coordorigin="7332,333" coordsize="17,16">
              <v:shape style="position:absolute;left:7332;top:333;width:17;height:16" coordorigin="7332,333" coordsize="17,16" path="m7349,333l7349,349,7332,333,7349,333xe" filled="f" stroked="t" strokeweight=".06pt" strokecolor="#000000">
                <v:path arrowok="t"/>
              </v:shape>
            </v:group>
            <v:group style="position:absolute;left:7332;top:349;width:17;height:17" coordorigin="7332,349" coordsize="17,17">
              <v:shape style="position:absolute;left:7332;top:349;width:17;height:17" coordorigin="7332,349" coordsize="17,17" path="m7349,366l7332,366,7349,349,7349,366xe" filled="f" stroked="t" strokeweight=".06pt" strokecolor="#000000">
                <v:path arrowok="t"/>
              </v:shape>
            </v:group>
            <v:group style="position:absolute;left:7332;top:381;width:17;height:2" coordorigin="7332,381" coordsize="17,2">
              <v:shape style="position:absolute;left:7332;top:381;width:17;height:2" coordorigin="7332,381" coordsize="17,0" path="m7349,381l7332,381,7349,381xe" filled="f" stroked="t" strokeweight=".06pt" strokecolor="#000000">
                <v:path arrowok="t"/>
              </v:shape>
            </v:group>
            <v:group style="position:absolute;left:7332;top:397;width:17;height:2" coordorigin="7332,397" coordsize="17,2">
              <v:shape style="position:absolute;left:7332;top:397;width:17;height:2" coordorigin="7332,397" coordsize="17,0" path="m7349,397l7332,397,7349,397xe" filled="f" stroked="t" strokeweight=".06pt" strokecolor="#000000">
                <v:path arrowok="t"/>
              </v:shape>
            </v:group>
            <v:group style="position:absolute;left:7332;top:414;width:17;height:16" coordorigin="7332,414" coordsize="17,16">
              <v:shape style="position:absolute;left:7332;top:414;width:17;height:16" coordorigin="7332,414" coordsize="17,16" path="m7349,414l7349,429,7332,414,7349,414xe" filled="f" stroked="t" strokeweight=".06pt" strokecolor="#000000">
                <v:path arrowok="t"/>
              </v:shape>
            </v:group>
            <v:group style="position:absolute;left:7332;top:429;width:17;height:17" coordorigin="7332,429" coordsize="17,17">
              <v:shape style="position:absolute;left:7332;top:429;width:17;height:17" coordorigin="7332,429" coordsize="17,17" path="m7349,446l7332,446,7349,429,7349,446xe" filled="f" stroked="t" strokeweight=".06pt" strokecolor="#000000">
                <v:path arrowok="t"/>
              </v:shape>
            </v:group>
            <v:group style="position:absolute;left:7332;top:462;width:17;height:2" coordorigin="7332,462" coordsize="17,2">
              <v:shape style="position:absolute;left:7332;top:462;width:17;height:2" coordorigin="7332,462" coordsize="17,0" path="m7349,462l7332,462,7349,462xe" filled="f" stroked="t" strokeweight=".06pt" strokecolor="#000000">
                <v:path arrowok="t"/>
              </v:shape>
            </v:group>
            <v:group style="position:absolute;left:7332;top:477;width:17;height:17" coordorigin="7332,477" coordsize="17,17">
              <v:shape style="position:absolute;left:7332;top:477;width:17;height:17" coordorigin="7332,477" coordsize="17,17" path="m7349,477l7349,494,7349,477,7332,477,7349,477xe" filled="f" stroked="t" strokeweight=".06pt" strokecolor="#000000">
                <v:path arrowok="t"/>
              </v:shape>
            </v:group>
            <v:group style="position:absolute;left:7332;top:494;width:17;height:16" coordorigin="7332,494" coordsize="17,16">
              <v:shape style="position:absolute;left:7332;top:494;width:17;height:16" coordorigin="7332,494" coordsize="17,16" path="m7349,510l7332,510,7349,494,7349,510xe" filled="f" stroked="t" strokeweight=".06pt" strokecolor="#000000">
                <v:path arrowok="t"/>
              </v:shape>
            </v:group>
            <v:group style="position:absolute;left:7332;top:510;width:17;height:17" coordorigin="7332,510" coordsize="17,17">
              <v:shape style="position:absolute;left:7332;top:510;width:17;height:17" coordorigin="7332,510" coordsize="17,17" path="m7349,526l7332,526,7349,526,7349,510,7349,526xe" filled="f" stroked="t" strokeweight=".06pt" strokecolor="#000000">
                <v:path arrowok="t"/>
              </v:shape>
            </v:group>
            <v:group style="position:absolute;left:7332;top:542;width:17;height:2" coordorigin="7332,542" coordsize="17,2">
              <v:shape style="position:absolute;left:7332;top:542;width:17;height:2" coordorigin="7332,542" coordsize="17,0" path="m7349,542l7332,542,7349,542xe" filled="f" stroked="t" strokeweight=".06pt" strokecolor="#000000">
                <v:path arrowok="t"/>
              </v:shape>
            </v:group>
            <v:group style="position:absolute;left:7332;top:558;width:17;height:17" coordorigin="7332,558" coordsize="17,17">
              <v:shape style="position:absolute;left:7332;top:558;width:17;height:17" coordorigin="7332,558" coordsize="17,17" path="m7349,558l7349,574,7332,558,7349,558xe" filled="f" stroked="t" strokeweight=".06pt" strokecolor="#000000">
                <v:path arrowok="t"/>
              </v:shape>
            </v:group>
            <v:group style="position:absolute;left:7332;top:574;width:17;height:16" coordorigin="7332,574" coordsize="17,16">
              <v:shape style="position:absolute;left:7332;top:574;width:17;height:16" coordorigin="7332,574" coordsize="17,16" path="m7349,590l7332,590,7349,574,7349,590xe" filled="f" stroked="t" strokeweight=".06pt" strokecolor="#000000">
                <v:path arrowok="t"/>
              </v:shape>
            </v:group>
            <v:group style="position:absolute;left:7332;top:606;width:17;height:2" coordorigin="7332,606" coordsize="17,2">
              <v:shape style="position:absolute;left:7332;top:606;width:17;height:2" coordorigin="7332,606" coordsize="17,0" path="m7349,606l7332,606,7349,606xe" filled="f" stroked="t" strokeweight=".06pt" strokecolor="#000000">
                <v:path arrowok="t"/>
              </v:shape>
            </v:group>
            <v:group style="position:absolute;left:7332;top:622;width:17;height:2" coordorigin="7332,622" coordsize="17,2">
              <v:shape style="position:absolute;left:7332;top:622;width:17;height:2" coordorigin="7332,622" coordsize="17,0" path="m7349,622l7332,622,7349,622xe" filled="f" stroked="t" strokeweight=".06pt" strokecolor="#000000">
                <v:path arrowok="t"/>
              </v:shape>
            </v:group>
            <v:group style="position:absolute;left:7332;top:638;width:17;height:17" coordorigin="7332,638" coordsize="17,17">
              <v:shape style="position:absolute;left:7332;top:638;width:17;height:17" coordorigin="7332,638" coordsize="17,17" path="m7349,638l7349,655,7332,638,7349,638xe" filled="f" stroked="t" strokeweight=".06pt" strokecolor="#000000">
                <v:path arrowok="t"/>
              </v:shape>
            </v:group>
            <v:group style="position:absolute;left:7332;top:655;width:17;height:16" coordorigin="7332,655" coordsize="17,16">
              <v:shape style="position:absolute;left:7332;top:655;width:17;height:16" coordorigin="7332,655" coordsize="17,16" path="m7349,670l7332,670,7349,655,7349,670xe" filled="f" stroked="t" strokeweight=".06pt" strokecolor="#000000">
                <v:path arrowok="t"/>
              </v:shape>
            </v:group>
            <v:group style="position:absolute;left:7332;top:686;width:17;height:2" coordorigin="7332,686" coordsize="17,2">
              <v:shape style="position:absolute;left:7332;top:686;width:17;height:2" coordorigin="7332,686" coordsize="17,0" path="m7349,686l7332,686,7349,686xe" filled="f" stroked="t" strokeweight=".06pt" strokecolor="#000000">
                <v:path arrowok="t"/>
              </v:shape>
            </v:group>
            <v:group style="position:absolute;left:7332;top:703;width:17;height:16" coordorigin="7332,703" coordsize="17,16">
              <v:shape style="position:absolute;left:7332;top:703;width:17;height:16" coordorigin="7332,703" coordsize="17,16" path="m7349,703l7349,718,7349,703,7332,703,7349,703xe" filled="f" stroked="t" strokeweight=".06pt" strokecolor="#000000">
                <v:path arrowok="t"/>
              </v:shape>
            </v:group>
            <v:group style="position:absolute;left:7332;top:718;width:17;height:17" coordorigin="7332,718" coordsize="17,17">
              <v:shape style="position:absolute;left:7332;top:718;width:17;height:17" coordorigin="7332,718" coordsize="17,17" path="m7349,735l7332,735,7349,718,7349,735xe" filled="f" stroked="t" strokeweight=".06pt" strokecolor="#000000">
                <v:path arrowok="t"/>
              </v:shape>
            </v:group>
            <v:group style="position:absolute;left:7332;top:735;width:17;height:16" coordorigin="7332,735" coordsize="17,16">
              <v:shape style="position:absolute;left:7332;top:735;width:17;height:16" coordorigin="7332,735" coordsize="17,16" path="m7349,751l7332,751,7349,751,7349,735,7349,751xe" filled="f" stroked="t" strokeweight=".06pt" strokecolor="#000000">
                <v:path arrowok="t"/>
              </v:shape>
            </v:group>
            <v:group style="position:absolute;left:7332;top:766;width:17;height:2" coordorigin="7332,766" coordsize="17,2">
              <v:shape style="position:absolute;left:7332;top:766;width:17;height:2" coordorigin="7332,766" coordsize="17,0" path="m7349,766l7332,766,7349,766xe" filled="f" stroked="t" strokeweight=".06pt" strokecolor="#000000">
                <v:path arrowok="t"/>
              </v:shape>
            </v:group>
            <v:group style="position:absolute;left:7332;top:783;width:17;height:16" coordorigin="7332,783" coordsize="17,16">
              <v:shape style="position:absolute;left:7332;top:783;width:17;height:16" coordorigin="7332,783" coordsize="17,16" path="m7349,783l7349,799,7332,783,7349,783xe" filled="f" stroked="t" strokeweight=".06pt" strokecolor="#000000">
                <v:path arrowok="t"/>
              </v:shape>
            </v:group>
            <v:group style="position:absolute;left:7332;top:799;width:17;height:16" coordorigin="7332,799" coordsize="17,16">
              <v:shape style="position:absolute;left:7332;top:799;width:17;height:16" coordorigin="7332,799" coordsize="17,16" path="m7349,814l7332,814,7349,799,7349,814xe" filled="f" stroked="t" strokeweight=".06pt" strokecolor="#000000">
                <v:path arrowok="t"/>
              </v:shape>
            </v:group>
            <v:group style="position:absolute;left:7332;top:831;width:17;height:2" coordorigin="7332,831" coordsize="17,2">
              <v:shape style="position:absolute;left:7332;top:831;width:17;height:2" coordorigin="7332,831" coordsize="17,0" path="m7349,831l7332,831,7349,831xe" filled="f" stroked="t" strokeweight=".06pt" strokecolor="#000000">
                <v:path arrowok="t"/>
              </v:shape>
            </v:group>
            <v:group style="position:absolute;left:7332;top:847;width:17;height:2" coordorigin="7332,847" coordsize="17,2">
              <v:shape style="position:absolute;left:7332;top:847;width:17;height:2" coordorigin="7332,847" coordsize="17,0" path="m7349,847l7332,847,7349,847xe" filled="f" stroked="t" strokeweight=".06pt" strokecolor="#000000">
                <v:path arrowok="t"/>
              </v:shape>
            </v:group>
            <v:group style="position:absolute;left:7332;top:864;width:17;height:16" coordorigin="7332,864" coordsize="17,16">
              <v:shape style="position:absolute;left:7332;top:864;width:17;height:16" coordorigin="7332,864" coordsize="17,16" path="m7349,864l7349,879,7332,864,7349,864xe" filled="f" stroked="t" strokeweight=".06pt" strokecolor="#000000">
                <v:path arrowok="t"/>
              </v:shape>
            </v:group>
            <v:group style="position:absolute;left:7332;top:879;width:17;height:16" coordorigin="7332,879" coordsize="17,16">
              <v:shape style="position:absolute;left:7332;top:879;width:17;height:16" coordorigin="7332,879" coordsize="17,16" path="m7349,895l7332,895,7349,879,7349,895xe" filled="f" stroked="t" strokeweight=".06pt" strokecolor="#000000">
                <v:path arrowok="t"/>
              </v:shape>
            </v:group>
            <v:group style="position:absolute;left:7332;top:912;width:17;height:2" coordorigin="7332,912" coordsize="17,2">
              <v:shape style="position:absolute;left:7332;top:912;width:17;height:2" coordorigin="7332,912" coordsize="17,0" path="m7349,912l7332,912,7349,912xe" filled="f" stroked="t" strokeweight=".06pt" strokecolor="#000000">
                <v:path arrowok="t"/>
              </v:shape>
            </v:group>
            <v:group style="position:absolute;left:7332;top:927;width:17;height:17" coordorigin="7332,927" coordsize="17,17">
              <v:shape style="position:absolute;left:7332;top:927;width:17;height:17" coordorigin="7332,927" coordsize="17,17" path="m7349,927l7349,944,7349,927,7332,927,7349,927xe" filled="f" stroked="t" strokeweight=".06pt" strokecolor="#000000">
                <v:path arrowok="t"/>
              </v:shape>
            </v:group>
            <v:group style="position:absolute;left:7332;top:944;width:17;height:16" coordorigin="7332,944" coordsize="17,16">
              <v:shape style="position:absolute;left:7332;top:944;width:17;height:16" coordorigin="7332,944" coordsize="17,16" path="m7349,944l7349,960,7332,944,7349,944xe" filled="f" stroked="t" strokeweight=".06pt" strokecolor="#000000">
                <v:path arrowok="t"/>
              </v:shape>
            </v:group>
            <v:group style="position:absolute;left:7332;top:960;width:17;height:16" coordorigin="7332,960" coordsize="17,16">
              <v:shape style="position:absolute;left:7332;top:960;width:17;height:16" coordorigin="7332,960" coordsize="17,16" path="m7349,975l7332,975,7349,975,7349,960,7349,975xe" filled="f" stroked="t" strokeweight=".06pt" strokecolor="#000000">
                <v:path arrowok="t"/>
              </v:shape>
            </v:group>
            <v:group style="position:absolute;left:7332;top:992;width:17;height:2" coordorigin="7332,992" coordsize="17,2">
              <v:shape style="position:absolute;left:7332;top:992;width:17;height:2" coordorigin="7332,992" coordsize="17,0" path="m7349,992l7332,992,7349,992xe" filled="f" stroked="t" strokeweight=".06pt" strokecolor="#000000">
                <v:path arrowok="t"/>
              </v:shape>
            </v:group>
            <v:group style="position:absolute;left:7332;top:1008;width:17;height:16" coordorigin="7332,1008" coordsize="17,16">
              <v:shape style="position:absolute;left:7332;top:1008;width:17;height:16" coordorigin="7332,1008" coordsize="17,16" path="m7349,1008l7349,1023,7332,1008,7349,1008xe" filled="f" stroked="t" strokeweight=".06pt" strokecolor="#000000">
                <v:path arrowok="t"/>
              </v:shape>
            </v:group>
            <v:group style="position:absolute;left:7332;top:1023;width:17;height:17" coordorigin="7332,1023" coordsize="17,17">
              <v:shape style="position:absolute;left:7332;top:1023;width:17;height:17" coordorigin="7332,1023" coordsize="17,17" path="m7349,1040l7332,1040,7349,1023,7349,1040xe" filled="f" stroked="t" strokeweight=".06pt" strokecolor="#000000">
                <v:path arrowok="t"/>
              </v:shape>
            </v:group>
            <v:group style="position:absolute;left:7332;top:1056;width:17;height:2" coordorigin="7332,1056" coordsize="17,2">
              <v:shape style="position:absolute;left:7332;top:1056;width:17;height:2" coordorigin="7332,1056" coordsize="17,0" path="m7349,1056l7332,1056,7349,1056xe" filled="f" stroked="t" strokeweight=".06pt" strokecolor="#000000">
                <v:path arrowok="t"/>
              </v:shape>
            </v:group>
            <v:group style="position:absolute;left:7332;top:1072;width:17;height:2" coordorigin="7332,1072" coordsize="17,2">
              <v:shape style="position:absolute;left:7332;top:1072;width:17;height:2" coordorigin="7332,1072" coordsize="17,0" path="m7349,1072l7332,1072,7349,1072xe" filled="f" stroked="t" strokeweight=".06pt" strokecolor="#000000">
                <v:path arrowok="t"/>
              </v:shape>
            </v:group>
            <v:group style="position:absolute;left:7332;top:1088;width:17;height:16" coordorigin="7332,1088" coordsize="17,16">
              <v:shape style="position:absolute;left:7332;top:1088;width:17;height:16" coordorigin="7332,1088" coordsize="17,16" path="m7349,1088l7349,1104,7332,1088,7349,1088xe" filled="f" stroked="t" strokeweight=".06pt" strokecolor="#000000">
                <v:path arrowok="t"/>
              </v:shape>
            </v:group>
            <v:group style="position:absolute;left:7332;top:1104;width:17;height:17" coordorigin="7332,1104" coordsize="17,17">
              <v:shape style="position:absolute;left:7332;top:1104;width:17;height:17" coordorigin="7332,1104" coordsize="17,17" path="m7349,1120l7332,1120,7349,1104,7349,1120xe" filled="f" stroked="t" strokeweight=".06pt" strokecolor="#000000">
                <v:path arrowok="t"/>
              </v:shape>
            </v:group>
            <v:group style="position:absolute;left:7332;top:1136;width:17;height:2" coordorigin="7332,1136" coordsize="17,2">
              <v:shape style="position:absolute;left:7332;top:1136;width:17;height:2" coordorigin="7332,1136" coordsize="17,0" path="m7349,1136l7332,1136,7349,1136xe" filled="f" stroked="t" strokeweight=".06pt" strokecolor="#000000">
                <v:path arrowok="t"/>
              </v:shape>
            </v:group>
            <v:group style="position:absolute;left:7332;top:1152;width:17;height:17" coordorigin="7332,1152" coordsize="17,17">
              <v:shape style="position:absolute;left:7332;top:1152;width:17;height:17" coordorigin="7332,1152" coordsize="17,17" path="m7349,1152l7349,1168,7349,1152,7332,1152,7349,1152xe" filled="f" stroked="t" strokeweight=".06pt" strokecolor="#000000">
                <v:path arrowok="t"/>
              </v:shape>
            </v:group>
            <v:group style="position:absolute;left:7332;top:1168;width:17;height:16" coordorigin="7332,1168" coordsize="17,16">
              <v:shape style="position:absolute;left:7332;top:1168;width:17;height:16" coordorigin="7332,1168" coordsize="17,16" path="m7349,1168l7349,1184,7332,1168,7349,1168xe" filled="f" stroked="t" strokeweight=".06pt" strokecolor="#000000">
                <v:path arrowok="t"/>
              </v:shape>
            </v:group>
            <v:group style="position:absolute;left:7332;top:1184;width:17;height:17" coordorigin="7332,1184" coordsize="17,17">
              <v:shape style="position:absolute;left:7332;top:1184;width:17;height:17" coordorigin="7332,1184" coordsize="17,17" path="m7349,1201l7332,1201,7349,1201,7349,1184,7349,1201xe" filled="f" stroked="t" strokeweight=".06pt" strokecolor="#000000">
                <v:path arrowok="t"/>
              </v:shape>
            </v:group>
            <v:group style="position:absolute;left:7332;top:1216;width:17;height:2" coordorigin="7332,1216" coordsize="17,2">
              <v:shape style="position:absolute;left:7332;top:1216;width:17;height:2" coordorigin="7332,1216" coordsize="17,0" path="m7349,1216l7332,1216,7349,1216xe" filled="f" stroked="t" strokeweight=".06pt" strokecolor="#000000">
                <v:path arrowok="t"/>
              </v:shape>
            </v:group>
            <v:group style="position:absolute;left:7332;top:1232;width:17;height:17" coordorigin="7332,1232" coordsize="17,17">
              <v:shape style="position:absolute;left:7332;top:1232;width:17;height:17" coordorigin="7332,1232" coordsize="17,17" path="m7349,1232l7349,1249,7332,1232,7349,1232xe" filled="f" stroked="t" strokeweight=".06pt" strokecolor="#000000">
                <v:path arrowok="t"/>
              </v:shape>
            </v:group>
            <v:group style="position:absolute;left:7332;top:1249;width:17;height:16" coordorigin="7332,1249" coordsize="17,16">
              <v:shape style="position:absolute;left:7332;top:1249;width:17;height:16" coordorigin="7332,1249" coordsize="17,16" path="m7349,1264l7332,1264,7349,1249,7349,1264xe" filled="f" stroked="t" strokeweight=".06pt" strokecolor="#000000">
                <v:path arrowok="t"/>
              </v:shape>
            </v:group>
            <v:group style="position:absolute;left:7332;top:1281;width:17;height:2" coordorigin="7332,1281" coordsize="17,2">
              <v:shape style="position:absolute;left:7332;top:1281;width:17;height:2" coordorigin="7332,1281" coordsize="17,0" path="m7349,1281l7332,1281,7349,1281xe" filled="f" stroked="t" strokeweight=".06pt" strokecolor="#000000">
                <v:path arrowok="t"/>
              </v:shape>
            </v:group>
            <v:group style="position:absolute;left:7332;top:1297;width:17;height:2" coordorigin="7332,1297" coordsize="17,2">
              <v:shape style="position:absolute;left:7332;top:1297;width:17;height:2" coordorigin="7332,1297" coordsize="17,0" path="m7349,1297l7332,1297,7349,1297xe" filled="f" stroked="t" strokeweight=".06pt" strokecolor="#000000">
                <v:path arrowok="t"/>
              </v:shape>
            </v:group>
            <v:group style="position:absolute;left:7332;top:1312;width:17;height:17" coordorigin="7332,1312" coordsize="17,17">
              <v:shape style="position:absolute;left:7332;top:1312;width:17;height:17" coordorigin="7332,1312" coordsize="17,17" path="m7349,1312l7349,1329,7332,1312,7349,1312xe" filled="f" stroked="t" strokeweight=".06pt" strokecolor="#000000">
                <v:path arrowok="t"/>
              </v:shape>
            </v:group>
            <v:group style="position:absolute;left:7332;top:1329;width:17;height:16" coordorigin="7332,1329" coordsize="17,16">
              <v:shape style="position:absolute;left:7332;top:1329;width:17;height:16" coordorigin="7332,1329" coordsize="17,16" path="m7349,1345l7332,1345,7349,1329,7349,1345xe" filled="f" stroked="t" strokeweight=".06pt" strokecolor="#000000">
                <v:path arrowok="t"/>
              </v:shape>
            </v:group>
            <v:group style="position:absolute;left:7332;top:1360;width:17;height:2" coordorigin="7332,1360" coordsize="17,2">
              <v:shape style="position:absolute;left:7332;top:1360;width:17;height:2" coordorigin="7332,1360" coordsize="17,0" path="m7349,1360l7332,1360,7349,1360xe" filled="f" stroked="t" strokeweight=".06pt" strokecolor="#000000">
                <v:path arrowok="t"/>
              </v:shape>
            </v:group>
            <v:group style="position:absolute;left:7332;top:1377;width:17;height:16" coordorigin="7332,1377" coordsize="17,16">
              <v:shape style="position:absolute;left:7332;top:1377;width:17;height:16" coordorigin="7332,1377" coordsize="17,16" path="m7349,1377l7349,1393,7349,1377,7332,1377,7349,1377xe" filled="f" stroked="t" strokeweight=".06pt" strokecolor="#000000">
                <v:path arrowok="t"/>
              </v:shape>
            </v:group>
            <v:group style="position:absolute;left:7332;top:1393;width:17;height:17" coordorigin="7332,1393" coordsize="17,17">
              <v:shape style="position:absolute;left:7332;top:1393;width:17;height:17" coordorigin="7332,1393" coordsize="17,17" path="m7349,1393l7349,1410,7332,1393,7349,1393xe" filled="f" stroked="t" strokeweight=".06pt" strokecolor="#000000">
                <v:path arrowok="t"/>
              </v:shape>
            </v:group>
            <v:group style="position:absolute;left:7332;top:1410;width:17;height:16" coordorigin="7332,1410" coordsize="17,16">
              <v:shape style="position:absolute;left:7332;top:1410;width:17;height:16" coordorigin="7332,1410" coordsize="17,16" path="m7349,1425l7332,1425,7349,1425,7349,1410,7349,1425xe" filled="f" stroked="t" strokeweight=".06pt" strokecolor="#000000">
                <v:path arrowok="t"/>
              </v:shape>
            </v:group>
            <v:group style="position:absolute;left:7332;top:1441;width:17;height:2" coordorigin="7332,1441" coordsize="17,2">
              <v:shape style="position:absolute;left:7332;top:1441;width:17;height:2" coordorigin="7332,1441" coordsize="17,0" path="m7349,1441l7332,1441,7349,1441xe" filled="f" stroked="t" strokeweight=".06pt" strokecolor="#000000">
                <v:path arrowok="t"/>
              </v:shape>
            </v:group>
            <v:group style="position:absolute;left:7332;top:1458;width:17;height:16" coordorigin="7332,1458" coordsize="17,16">
              <v:shape style="position:absolute;left:7332;top:1458;width:17;height:16" coordorigin="7332,1458" coordsize="17,16" path="m7349,1458l7349,1473,7332,1458,7349,1458xe" filled="f" stroked="t" strokeweight=".06pt" strokecolor="#000000">
                <v:path arrowok="t"/>
              </v:shape>
            </v:group>
            <v:group style="position:absolute;left:7332;top:1473;width:17;height:17" coordorigin="7332,1473" coordsize="17,17">
              <v:shape style="position:absolute;left:7332;top:1473;width:17;height:17" coordorigin="7332,1473" coordsize="17,17" path="m7349,1490l7332,1490,7349,1473,7349,1490xe" filled="f" stroked="t" strokeweight=".06pt" strokecolor="#000000">
                <v:path arrowok="t"/>
              </v:shape>
            </v:group>
            <v:group style="position:absolute;left:7332;top:1506;width:17;height:2" coordorigin="7332,1506" coordsize="17,2">
              <v:shape style="position:absolute;left:7332;top:1506;width:17;height:2" coordorigin="7332,1506" coordsize="17,0" path="m7349,1506l7332,1506,7349,1506xe" filled="f" stroked="t" strokeweight=".06pt" strokecolor="#000000">
                <v:path arrowok="t"/>
              </v:shape>
            </v:group>
            <v:group style="position:absolute;left:7332;top:1521;width:17;height:2" coordorigin="7332,1521" coordsize="17,2">
              <v:shape style="position:absolute;left:7332;top:1521;width:17;height:2" coordorigin="7332,1521" coordsize="17,0" path="m7349,1521l7332,1521,7349,1521xe" filled="f" stroked="t" strokeweight=".06pt" strokecolor="#000000">
                <v:path arrowok="t"/>
              </v:shape>
            </v:group>
            <v:group style="position:absolute;left:7332;top:1538;width:17;height:16" coordorigin="7332,1538" coordsize="17,16">
              <v:shape style="position:absolute;left:7332;top:1538;width:17;height:16" coordorigin="7332,1538" coordsize="17,16" path="m7349,1538l7349,1554,7332,1538,7349,1538xe" filled="f" stroked="t" strokeweight=".06pt" strokecolor="#000000">
                <v:path arrowok="t"/>
              </v:shape>
            </v:group>
            <v:group style="position:absolute;left:7332;top:1554;width:17;height:16" coordorigin="7332,1554" coordsize="17,16">
              <v:shape style="position:absolute;left:7332;top:1554;width:17;height:16" coordorigin="7332,1554" coordsize="17,16" path="m7349,1569l7332,1569,7349,1554,7349,1569xe" filled="f" stroked="t" strokeweight=".06pt" strokecolor="#000000">
                <v:path arrowok="t"/>
              </v:shape>
            </v:group>
            <v:group style="position:absolute;left:7332;top:1586;width:17;height:2" coordorigin="7332,1586" coordsize="17,2">
              <v:shape style="position:absolute;left:7332;top:1586;width:17;height:2" coordorigin="7332,1586" coordsize="17,0" path="m7349,1586l7332,1586,7349,1586xe" filled="f" stroked="t" strokeweight=".06pt" strokecolor="#000000">
                <v:path arrowok="t"/>
              </v:shape>
            </v:group>
            <v:group style="position:absolute;left:7332;top:1602;width:17;height:17" coordorigin="7332,1602" coordsize="17,17">
              <v:shape style="position:absolute;left:7332;top:1602;width:17;height:17" coordorigin="7332,1602" coordsize="17,17" path="m7349,1602l7349,1618,7349,1602,7332,1602,7349,1602xe" filled="f" stroked="t" strokeweight=".06pt" strokecolor="#000000">
                <v:path arrowok="t"/>
              </v:shape>
            </v:group>
            <v:group style="position:absolute;left:7332;top:1618;width:17;height:16" coordorigin="7332,1618" coordsize="17,16">
              <v:shape style="position:absolute;left:7332;top:1618;width:17;height:16" coordorigin="7332,1618" coordsize="17,16" path="m7349,1618l7349,1634,7332,1618,7349,1618xe" filled="f" stroked="t" strokeweight=".06pt" strokecolor="#000000">
                <v:path arrowok="t"/>
              </v:shape>
            </v:group>
            <v:group style="position:absolute;left:7332;top:1634;width:17;height:16" coordorigin="7332,1634" coordsize="17,16">
              <v:shape style="position:absolute;left:7332;top:1634;width:17;height:16" coordorigin="7332,1634" coordsize="17,16" path="m7349,1650l7332,1650,7349,1650,7349,1634,7349,1650xe" filled="f" stroked="t" strokeweight=".06pt" strokecolor="#000000">
                <v:path arrowok="t"/>
              </v:shape>
            </v:group>
            <v:group style="position:absolute;left:7332;top:1666;width:17;height:2" coordorigin="7332,1666" coordsize="17,2">
              <v:shape style="position:absolute;left:7332;top:1666;width:17;height:2" coordorigin="7332,1666" coordsize="17,0" path="m7349,1666l7332,1666,7349,1666xe" filled="f" stroked="t" strokeweight=".06pt" strokecolor="#000000">
                <v:path arrowok="t"/>
              </v:shape>
            </v:group>
            <v:group style="position:absolute;left:7332;top:1682;width:17;height:17" coordorigin="7332,1682" coordsize="17,17">
              <v:shape style="position:absolute;left:7332;top:1682;width:17;height:17" coordorigin="7332,1682" coordsize="17,17" path="m7349,1682l7349,1699,7332,1682,7349,1682xe" filled="f" stroked="t" strokeweight=".06pt" strokecolor="#000000">
                <v:path arrowok="t"/>
              </v:shape>
            </v:group>
            <v:group style="position:absolute;left:7332;top:1699;width:17;height:16" coordorigin="7332,1699" coordsize="17,16">
              <v:shape style="position:absolute;left:7332;top:1699;width:17;height:16" coordorigin="7332,1699" coordsize="17,16" path="m7349,1714l7332,1714,7349,1699,7349,1714xe" filled="f" stroked="t" strokeweight=".06pt" strokecolor="#000000">
                <v:path arrowok="t"/>
              </v:shape>
            </v:group>
            <v:group style="position:absolute;left:7332;top:1730;width:17;height:2" coordorigin="7332,1730" coordsize="17,2">
              <v:shape style="position:absolute;left:7332;top:1730;width:17;height:2" coordorigin="7332,1730" coordsize="17,0" path="m7349,1730l7332,1730,7349,1730xe" filled="f" stroked="t" strokeweight=".06pt" strokecolor="#000000">
                <v:path arrowok="t"/>
              </v:shape>
            </v:group>
            <v:group style="position:absolute;left:7332;top:1747;width:17;height:2" coordorigin="7332,1747" coordsize="17,2">
              <v:shape style="position:absolute;left:7332;top:1747;width:17;height:2" coordorigin="7332,1747" coordsize="17,0" path="m7349,1747l7332,1747,7349,1747xe" filled="f" stroked="t" strokeweight=".06pt" strokecolor="#000000">
                <v:path arrowok="t"/>
              </v:shape>
            </v:group>
            <v:group style="position:absolute;left:7332;top:1762;width:17;height:16" coordorigin="7332,1762" coordsize="17,16">
              <v:shape style="position:absolute;left:7332;top:1762;width:17;height:16" coordorigin="7332,1762" coordsize="17,16" path="m7349,1762l7349,1778,7332,1762,7349,1762xe" filled="f" stroked="t" strokeweight=".06pt" strokecolor="#000000">
                <v:path arrowok="t"/>
              </v:shape>
            </v:group>
            <v:group style="position:absolute;left:7332;top:1778;width:17;height:17" coordorigin="7332,1778" coordsize="17,17">
              <v:shape style="position:absolute;left:7332;top:1778;width:17;height:17" coordorigin="7332,1778" coordsize="17,17" path="m7349,1795l7332,1795,7349,1778,7349,1795xe" filled="f" stroked="t" strokeweight=".06pt" strokecolor="#000000">
                <v:path arrowok="t"/>
              </v:shape>
            </v:group>
            <v:group style="position:absolute;left:7332;top:1810;width:17;height:2" coordorigin="7332,1810" coordsize="17,2">
              <v:shape style="position:absolute;left:7332;top:1810;width:17;height:2" coordorigin="7332,1810" coordsize="17,0" path="m7349,1810l7332,1810,7349,1810xe" filled="f" stroked="t" strokeweight=".06pt" strokecolor="#000000">
                <v:path arrowok="t"/>
              </v:shape>
            </v:group>
            <v:group style="position:absolute;left:7332;top:1827;width:17;height:16" coordorigin="7332,1827" coordsize="17,16">
              <v:shape style="position:absolute;left:7332;top:1827;width:17;height:16" coordorigin="7332,1827" coordsize="17,16" path="m7349,1827l7349,1843,7349,1827,7332,1827,7349,1827xe" filled="f" stroked="t" strokeweight=".06pt" strokecolor="#000000">
                <v:path arrowok="t"/>
              </v:shape>
            </v:group>
            <v:group style="position:absolute;left:7332;top:1843;width:17;height:16" coordorigin="7332,1843" coordsize="17,16">
              <v:shape style="position:absolute;left:7332;top:1843;width:17;height:16" coordorigin="7332,1843" coordsize="17,16" path="m7349,1843l7349,1858,7332,1843,7349,1843xe" filled="f" stroked="t" strokeweight=".06pt" strokecolor="#000000">
                <v:path arrowok="t"/>
              </v:shape>
            </v:group>
            <v:group style="position:absolute;left:7332;top:1858;width:17;height:17" coordorigin="7332,1858" coordsize="17,17">
              <v:shape style="position:absolute;left:7332;top:1858;width:17;height:17" coordorigin="7332,1858" coordsize="17,17" path="m7349,1875l7332,1875,7349,1875,7349,1858,7349,1875xe" filled="f" stroked="t" strokeweight=".06pt" strokecolor="#000000">
                <v:path arrowok="t"/>
              </v:shape>
            </v:group>
            <v:group style="position:absolute;left:7332;top:1891;width:17;height:2" coordorigin="7332,1891" coordsize="17,2">
              <v:shape style="position:absolute;left:7332;top:1891;width:17;height:2" coordorigin="7332,1891" coordsize="17,0" path="m7349,1891l7332,1891,7349,1891xe" filled="f" stroked="t" strokeweight=".06pt" strokecolor="#000000">
                <v:path arrowok="t"/>
              </v:shape>
            </v:group>
            <v:group style="position:absolute;left:7332;top:1906;width:17;height:17" coordorigin="7332,1906" coordsize="17,17">
              <v:shape style="position:absolute;left:7332;top:1906;width:17;height:17" coordorigin="7332,1906" coordsize="17,17" path="m7349,1906l7349,1923,7332,1906,7349,1906xe" filled="f" stroked="t" strokeweight=".06pt" strokecolor="#000000">
                <v:path arrowok="t"/>
              </v:shape>
            </v:group>
            <v:group style="position:absolute;left:7332;top:1923;width:17;height:16" coordorigin="7332,1923" coordsize="17,16">
              <v:shape style="position:absolute;left:7332;top:1923;width:17;height:16" coordorigin="7332,1923" coordsize="17,16" path="m7349,1939l7332,1939,7349,1923,7349,1939xe" filled="f" stroked="t" strokeweight=".06pt" strokecolor="#000000">
                <v:path arrowok="t"/>
              </v:shape>
            </v:group>
            <v:group style="position:absolute;left:7332;top:1956;width:17;height:2" coordorigin="7332,1956" coordsize="17,2">
              <v:shape style="position:absolute;left:7332;top:1956;width:17;height:2" coordorigin="7332,1956" coordsize="17,0" path="m7349,1956l7332,1956,7349,1956xe" filled="f" stroked="t" strokeweight=".06pt" strokecolor="#000000">
                <v:path arrowok="t"/>
              </v:shape>
            </v:group>
            <v:group style="position:absolute;left:7332;top:1971;width:17;height:2" coordorigin="7332,1971" coordsize="17,2">
              <v:shape style="position:absolute;left:7332;top:1971;width:17;height:2" coordorigin="7332,1971" coordsize="17,0" path="m7349,1971l7332,1971,7349,1971xe" filled="f" stroked="t" strokeweight=".06pt" strokecolor="#000000">
                <v:path arrowok="t"/>
              </v:shape>
            </v:group>
            <v:group style="position:absolute;left:7332;top:1987;width:17;height:17" coordorigin="7332,1987" coordsize="17,17">
              <v:shape style="position:absolute;left:7332;top:1987;width:17;height:17" coordorigin="7332,1987" coordsize="17,17" path="m7349,1987l7349,2004,7332,1987,7349,1987xe" filled="f" stroked="t" strokeweight=".06pt" strokecolor="#000000">
                <v:path arrowok="t"/>
              </v:shape>
            </v:group>
            <v:group style="position:absolute;left:7332;top:2004;width:17;height:16" coordorigin="7332,2004" coordsize="17,16">
              <v:shape style="position:absolute;left:7332;top:2004;width:17;height:16" coordorigin="7332,2004" coordsize="17,16" path="m7349,2019l7332,2019,7349,2004,7349,2019xe" filled="f" stroked="t" strokeweight=".06pt" strokecolor="#000000">
                <v:path arrowok="t"/>
              </v:shape>
            </v:group>
            <v:group style="position:absolute;left:7332;top:2036;width:17;height:2" coordorigin="7332,2036" coordsize="17,2">
              <v:shape style="position:absolute;left:7332;top:2036;width:17;height:2" coordorigin="7332,2036" coordsize="17,0" path="m7349,2036l7332,2036,7349,2036xe" filled="f" stroked="t" strokeweight=".06pt" strokecolor="#000000">
                <v:path arrowok="t"/>
              </v:shape>
            </v:group>
            <v:group style="position:absolute;left:7332;top:2052;width:17;height:16" coordorigin="7332,2052" coordsize="17,16">
              <v:shape style="position:absolute;left:7332;top:2052;width:17;height:16" coordorigin="7332,2052" coordsize="17,16" path="m7349,2052l7349,2067,7349,2052,7332,2052,7349,2052xe" filled="f" stroked="t" strokeweight=".06pt" strokecolor="#000000">
                <v:path arrowok="t"/>
              </v:shape>
            </v:group>
            <v:group style="position:absolute;left:7332;top:2067;width:17;height:17" coordorigin="7332,2067" coordsize="17,17">
              <v:shape style="position:absolute;left:7332;top:2067;width:17;height:17" coordorigin="7332,2067" coordsize="17,17" path="m7349,2067l7349,2084,7332,2067,7349,2067xe" filled="f" stroked="t" strokeweight=".06pt" strokecolor="#000000">
                <v:path arrowok="t"/>
              </v:shape>
            </v:group>
            <v:group style="position:absolute;left:7332;top:2084;width:17;height:16" coordorigin="7332,2084" coordsize="17,16">
              <v:shape style="position:absolute;left:7332;top:2084;width:17;height:16" coordorigin="7332,2084" coordsize="17,16" path="m7349,2100l7332,2100,7349,2100,7349,2084,7349,2100xe" filled="f" stroked="t" strokeweight=".06pt" strokecolor="#000000">
                <v:path arrowok="t"/>
              </v:shape>
            </v:group>
            <v:group style="position:absolute;left:7332;top:2115;width:17;height:2" coordorigin="7332,2115" coordsize="17,2">
              <v:shape style="position:absolute;left:7332;top:2115;width:17;height:2" coordorigin="7332,2115" coordsize="17,0" path="m7349,2115l7332,2115,7349,2115xe" filled="f" stroked="t" strokeweight=".06pt" strokecolor="#000000">
                <v:path arrowok="t"/>
              </v:shape>
            </v:group>
            <v:group style="position:absolute;left:7332;top:2132;width:17;height:16" coordorigin="7332,2132" coordsize="17,16">
              <v:shape style="position:absolute;left:7332;top:2132;width:17;height:16" coordorigin="7332,2132" coordsize="17,16" path="m7349,2132l7349,2148,7349,2132,7332,2132,7349,2132xe" filled="f" stroked="t" strokeweight=".06pt" strokecolor="#000000">
                <v:path arrowok="t"/>
              </v:shape>
            </v:group>
            <v:group style="position:absolute;left:7332;top:2148;width:17;height:17" coordorigin="7332,2148" coordsize="17,17">
              <v:shape style="position:absolute;left:7332;top:2148;width:17;height:17" coordorigin="7332,2148" coordsize="17,17" path="m7349,2164l7332,2164,7349,2148,7349,2164xe" filled="f" stroked="t" strokeweight=".06pt" strokecolor="#000000">
                <v:path arrowok="t"/>
              </v:shape>
            </v:group>
            <v:group style="position:absolute;left:7332;top:2164;width:17;height:16" coordorigin="7332,2164" coordsize="17,16">
              <v:shape style="position:absolute;left:7332;top:2164;width:17;height:16" coordorigin="7332,2164" coordsize="17,16" path="m7349,2180l7332,2180,7349,2180,7349,2164,7349,2180xe" filled="f" stroked="t" strokeweight=".06pt" strokecolor="#000000">
                <v:path arrowok="t"/>
              </v:shape>
            </v:group>
            <v:group style="position:absolute;left:7332;top:2196;width:17;height:2" coordorigin="7332,2196" coordsize="17,2">
              <v:shape style="position:absolute;left:7332;top:2196;width:17;height:2" coordorigin="7332,2196" coordsize="17,0" path="m7349,2196l7332,2196,7349,2196xe" filled="f" stroked="t" strokeweight=".06pt" strokecolor="#000000">
                <v:path arrowok="t"/>
              </v:shape>
            </v:group>
            <v:group style="position:absolute;left:7332;top:2212;width:17;height:16" coordorigin="7332,2212" coordsize="17,16">
              <v:shape style="position:absolute;left:7332;top:2212;width:17;height:16" coordorigin="7332,2212" coordsize="17,16" path="m7349,2212l7349,2228,7332,2212,7349,2212xe" filled="f" stroked="t" strokeweight=".06pt" strokecolor="#000000">
                <v:path arrowok="t"/>
              </v:shape>
            </v:group>
            <v:group style="position:absolute;left:7332;top:2228;width:17;height:17" coordorigin="7332,2228" coordsize="17,17">
              <v:shape style="position:absolute;left:7332;top:2228;width:17;height:17" coordorigin="7332,2228" coordsize="17,17" path="m7349,2245l7332,2245,7349,2228,7349,2245xe" filled="f" stroked="t" strokeweight=".06pt" strokecolor="#000000">
                <v:path arrowok="t"/>
              </v:shape>
            </v:group>
            <v:group style="position:absolute;left:7332;top:2260;width:17;height:2" coordorigin="7332,2260" coordsize="17,2">
              <v:shape style="position:absolute;left:7332;top:2260;width:17;height:2" coordorigin="7332,2260" coordsize="17,0" path="m7349,2260l7332,2260,7349,2260xe" filled="f" stroked="t" strokeweight=".06pt" strokecolor="#000000">
                <v:path arrowok="t"/>
              </v:shape>
            </v:group>
            <v:group style="position:absolute;left:7332;top:2276;width:17;height:2" coordorigin="7332,2276" coordsize="17,2">
              <v:shape style="position:absolute;left:7332;top:2276;width:17;height:2" coordorigin="7332,2276" coordsize="17,0" path="m7349,2276l7332,2276,7349,2276xe" filled="f" stroked="t" strokeweight=".06pt" strokecolor="#000000">
                <v:path arrowok="t"/>
              </v:shape>
            </v:group>
            <v:group style="position:absolute;left:7332;top:2293;width:17;height:16" coordorigin="7332,2293" coordsize="17,16">
              <v:shape style="position:absolute;left:7332;top:2293;width:17;height:16" coordorigin="7332,2293" coordsize="17,16" path="m7349,2293l7349,2308,7332,2293,7349,2293xe" filled="f" stroked="t" strokeweight=".06pt" strokecolor="#000000">
                <v:path arrowok="t"/>
              </v:shape>
            </v:group>
            <v:group style="position:absolute;left:7332;top:2308;width:17;height:16" coordorigin="7332,2308" coordsize="17,16">
              <v:shape style="position:absolute;left:7332;top:2308;width:17;height:16" coordorigin="7332,2308" coordsize="17,16" path="m7349,2324l7332,2324,7349,2308,7349,2324xe" filled="f" stroked="t" strokeweight=".06pt" strokecolor="#000000">
                <v:path arrowok="t"/>
              </v:shape>
            </v:group>
            <v:group style="position:absolute;left:7332;top:2341;width:17;height:2" coordorigin="7332,2341" coordsize="17,2">
              <v:shape style="position:absolute;left:7332;top:2341;width:17;height:2" coordorigin="7332,2341" coordsize="17,0" path="m7349,2341l7332,2341,7349,2341xe" filled="f" stroked="t" strokeweight=".06pt" strokecolor="#000000">
                <v:path arrowok="t"/>
              </v:shape>
            </v:group>
            <v:group style="position:absolute;left:7332;top:2356;width:17;height:17" coordorigin="7332,2356" coordsize="17,17">
              <v:shape style="position:absolute;left:7332;top:2356;width:17;height:17" coordorigin="7332,2356" coordsize="17,17" path="m7349,2356l7349,2373,7349,2356,7332,2356,7349,2356xe" filled="f" stroked="t" strokeweight=".06pt" strokecolor="#000000">
                <v:path arrowok="t"/>
              </v:shape>
            </v:group>
            <v:group style="position:absolute;left:7332;top:2373;width:17;height:16" coordorigin="7332,2373" coordsize="17,16">
              <v:shape style="position:absolute;left:7332;top:2373;width:17;height:16" coordorigin="7332,2373" coordsize="17,16" path="m7349,2389l7332,2389,7349,2373,7349,2389xe" filled="f" stroked="t" strokeweight=".06pt" strokecolor="#000000">
                <v:path arrowok="t"/>
              </v:shape>
            </v:group>
            <v:group style="position:absolute;left:7332;top:2389;width:17;height:16" coordorigin="7332,2389" coordsize="17,16">
              <v:shape style="position:absolute;left:7332;top:2389;width:17;height:16" coordorigin="7332,2389" coordsize="17,16" path="m7349,2404l7332,2404,7349,2404,7349,2389,7349,2404xe" filled="f" stroked="t" strokeweight=".06pt" strokecolor="#000000">
                <v:path arrowok="t"/>
              </v:shape>
            </v:group>
            <v:group style="position:absolute;left:7332;top:2421;width:17;height:2" coordorigin="7332,2421" coordsize="17,2">
              <v:shape style="position:absolute;left:7332;top:2421;width:17;height:2" coordorigin="7332,2421" coordsize="17,0" path="m7349,2421l7332,2421,7349,2421xe" filled="f" stroked="t" strokeweight=".06pt" strokecolor="#000000">
                <v:path arrowok="t"/>
              </v:shape>
            </v:group>
            <v:group style="position:absolute;left:7332;top:2437;width:17;height:17" coordorigin="7332,2437" coordsize="17,17">
              <v:shape style="position:absolute;left:7332;top:2437;width:17;height:17" coordorigin="7332,2437" coordsize="17,17" path="m7349,2437l7349,2454,7332,2437,7349,2437xe" filled="f" stroked="t" strokeweight=".06pt" strokecolor="#000000">
                <v:path arrowok="t"/>
              </v:shape>
            </v:group>
            <v:group style="position:absolute;left:7332;top:2454;width:17;height:16" coordorigin="7332,2454" coordsize="17,16">
              <v:shape style="position:absolute;left:7332;top:2454;width:17;height:16" coordorigin="7332,2454" coordsize="17,16" path="m7349,2469l7332,2469,7349,2454,7349,2469xe" filled="f" stroked="t" strokeweight=".06pt" strokecolor="#000000">
                <v:path arrowok="t"/>
              </v:shape>
            </v:group>
            <v:group style="position:absolute;left:7332;top:2485;width:17;height:2" coordorigin="7332,2485" coordsize="17,2">
              <v:shape style="position:absolute;left:7332;top:2485;width:17;height:2" coordorigin="7332,2485" coordsize="17,0" path="m7349,2485l7332,2485,7349,2485xe" filled="f" stroked="t" strokeweight=".06pt" strokecolor="#000000">
                <v:path arrowok="t"/>
              </v:shape>
            </v:group>
            <v:group style="position:absolute;left:7332;top:2502;width:17;height:2" coordorigin="7332,2502" coordsize="17,2">
              <v:shape style="position:absolute;left:7332;top:2502;width:17;height:2" coordorigin="7332,2502" coordsize="17,0" path="m7349,2502l7332,2502,7349,2502xe" filled="f" stroked="t" strokeweight=".06pt" strokecolor="#000000">
                <v:path arrowok="t"/>
              </v:shape>
            </v:group>
            <v:group style="position:absolute;left:7332;top:2517;width:17;height:16" coordorigin="7332,2517" coordsize="17,16">
              <v:shape style="position:absolute;left:7332;top:2517;width:17;height:16" coordorigin="7332,2517" coordsize="17,16" path="m7349,2517l7349,2533,7332,2517,7349,2517xe" filled="f" stroked="t" strokeweight=".06pt" strokecolor="#000000">
                <v:path arrowok="t"/>
              </v:shape>
            </v:group>
            <v:group style="position:absolute;left:7332;top:2533;width:17;height:17" coordorigin="7332,2533" coordsize="17,17">
              <v:shape style="position:absolute;left:7332;top:2533;width:17;height:17" coordorigin="7332,2533" coordsize="17,17" path="m7349,2550l7332,2550,7349,2533,7349,2550xe" filled="f" stroked="t" strokeweight=".06pt" strokecolor="#000000">
                <v:path arrowok="t"/>
              </v:shape>
            </v:group>
            <v:group style="position:absolute;left:7332;top:2565;width:17;height:2" coordorigin="7332,2565" coordsize="17,2">
              <v:shape style="position:absolute;left:7332;top:2565;width:17;height:2" coordorigin="7332,2565" coordsize="17,0" path="m7349,2565l7332,2565,7349,2565xe" filled="f" stroked="t" strokeweight=".06pt" strokecolor="#000000">
                <v:path arrowok="t"/>
              </v:shape>
            </v:group>
            <v:group style="position:absolute;left:7332;top:2582;width:17;height:16" coordorigin="7332,2582" coordsize="17,16">
              <v:shape style="position:absolute;left:7332;top:2582;width:17;height:16" coordorigin="7332,2582" coordsize="17,16" path="m7349,2582l7349,2598,7349,2582,7332,2582,7349,2582xe" filled="f" stroked="t" strokeweight=".06pt" strokecolor="#000000">
                <v:path arrowok="t"/>
              </v:shape>
            </v:group>
            <v:group style="position:absolute;left:7332;top:2598;width:17;height:16" coordorigin="7332,2598" coordsize="17,16">
              <v:shape style="position:absolute;left:7332;top:2598;width:17;height:16" coordorigin="7332,2598" coordsize="17,16" path="m7349,2613l7332,2613,7349,2598,7349,2613xe" filled="f" stroked="t" strokeweight=".06pt" strokecolor="#000000">
                <v:path arrowok="t"/>
              </v:shape>
            </v:group>
            <v:group style="position:absolute;left:7332;top:2613;width:17;height:17" coordorigin="7332,2613" coordsize="17,17">
              <v:shape style="position:absolute;left:7332;top:2613;width:17;height:17" coordorigin="7332,2613" coordsize="17,17" path="m7349,2630l7332,2630,7349,2630,7349,2613,7349,2630xe" filled="f" stroked="t" strokeweight=".06pt" strokecolor="#000000">
                <v:path arrowok="t"/>
              </v:shape>
            </v:group>
            <v:group style="position:absolute;left:7332;top:2646;width:17;height:2" coordorigin="7332,2646" coordsize="17,2">
              <v:shape style="position:absolute;left:7332;top:2646;width:17;height:2" coordorigin="7332,2646" coordsize="17,0" path="m7349,2646l7332,2646,7349,2646xe" filled="f" stroked="t" strokeweight=".06pt" strokecolor="#000000">
                <v:path arrowok="t"/>
              </v:shape>
            </v:group>
            <v:group style="position:absolute;left:7332;top:2662;width:17;height:16" coordorigin="7332,2662" coordsize="17,16">
              <v:shape style="position:absolute;left:7332;top:2662;width:17;height:16" coordorigin="7332,2662" coordsize="17,16" path="m7349,2662l7349,2678,7332,2662,7349,2662xe" filled="f" stroked="t" strokeweight=".06pt" strokecolor="#000000">
                <v:path arrowok="t"/>
              </v:shape>
            </v:group>
            <v:group style="position:absolute;left:7332;top:2678;width:17;height:16" coordorigin="7332,2678" coordsize="17,16">
              <v:shape style="position:absolute;left:7332;top:2678;width:17;height:16" coordorigin="7332,2678" coordsize="17,16" path="m7349,2694l7332,2694,7349,2678,7349,2694xe" filled="f" stroked="t" strokeweight=".06pt" strokecolor="#000000">
                <v:path arrowok="t"/>
              </v:shape>
            </v:group>
            <v:group style="position:absolute;left:7332;top:2710;width:17;height:2" coordorigin="7332,2710" coordsize="17,2">
              <v:shape style="position:absolute;left:7332;top:2710;width:17;height:2" coordorigin="7332,2710" coordsize="17,0" path="m7349,2710l7332,2710,7349,2710xe" filled="f" stroked="t" strokeweight=".06pt" strokecolor="#000000">
                <v:path arrowok="t"/>
              </v:shape>
            </v:group>
            <v:group style="position:absolute;left:7332;top:2726;width:17;height:2" coordorigin="7332,2726" coordsize="17,2">
              <v:shape style="position:absolute;left:7332;top:2726;width:17;height:2" coordorigin="7332,2726" coordsize="17,0" path="m7349,2726l7332,2726,7349,2726xe" filled="f" stroked="t" strokeweight=".06pt" strokecolor="#000000">
                <v:path arrowok="t"/>
              </v:shape>
            </v:group>
            <v:group style="position:absolute;left:7332;top:2742;width:17;height:17" coordorigin="7332,2742" coordsize="17,17">
              <v:shape style="position:absolute;left:7332;top:2742;width:17;height:17" coordorigin="7332,2742" coordsize="17,17" path="m7349,2742l7349,2758,7332,2742,7349,2742xe" filled="f" stroked="t" strokeweight=".06pt" strokecolor="#000000">
                <v:path arrowok="t"/>
              </v:shape>
            </v:group>
            <v:group style="position:absolute;left:7332;top:2758;width:17;height:16" coordorigin="7332,2758" coordsize="17,16">
              <v:shape style="position:absolute;left:7332;top:2758;width:17;height:16" coordorigin="7332,2758" coordsize="17,16" path="m7349,2774l7332,2774,7349,2758,7349,2774xe" filled="f" stroked="t" strokeweight=".06pt" strokecolor="#000000">
                <v:path arrowok="t"/>
              </v:shape>
            </v:group>
            <v:group style="position:absolute;left:7332;top:2791;width:17;height:2" coordorigin="7332,2791" coordsize="17,2">
              <v:shape style="position:absolute;left:7332;top:2791;width:17;height:2" coordorigin="7332,2791" coordsize="17,0" path="m7349,2791l7332,2791,7349,2791xe" filled="f" stroked="t" strokeweight=".06pt" strokecolor="#000000">
                <v:path arrowok="t"/>
              </v:shape>
            </v:group>
            <v:group style="position:absolute;left:7332;top:2806;width:17;height:16" coordorigin="7332,2806" coordsize="17,16">
              <v:shape style="position:absolute;left:7332;top:2806;width:17;height:16" coordorigin="7332,2806" coordsize="17,16" path="m7349,2806l7349,2822,7349,2806,7332,2806,7349,2806xe" filled="f" stroked="t" strokeweight=".06pt" strokecolor="#000000">
                <v:path arrowok="t"/>
              </v:shape>
            </v:group>
            <v:group style="position:absolute;left:7332;top:2822;width:17;height:17" coordorigin="7332,2822" coordsize="17,17">
              <v:shape style="position:absolute;left:7332;top:2822;width:17;height:17" coordorigin="7332,2822" coordsize="17,17" path="m7349,2839l7332,2839,7349,2822,7349,2839xe" filled="f" stroked="t" strokeweight=".06pt" strokecolor="#000000">
                <v:path arrowok="t"/>
              </v:shape>
            </v:group>
            <v:group style="position:absolute;left:7332;top:2839;width:17;height:16" coordorigin="7332,2839" coordsize="17,16">
              <v:shape style="position:absolute;left:7332;top:2839;width:17;height:16" coordorigin="7332,2839" coordsize="17,16" path="m7349,2854l7332,2854,7349,2854,7349,2839,7349,2854xe" filled="f" stroked="t" strokeweight=".06pt" strokecolor="#000000">
                <v:path arrowok="t"/>
              </v:shape>
            </v:group>
            <v:group style="position:absolute;left:7332;top:2870;width:17;height:2" coordorigin="7332,2870" coordsize="17,2">
              <v:shape style="position:absolute;left:7332;top:2870;width:17;height:2" coordorigin="7332,2870" coordsize="17,0" path="m7349,2870l7332,2870,7349,2870xe" filled="f" stroked="t" strokeweight=".06pt" strokecolor="#000000">
                <v:path arrowok="t"/>
              </v:shape>
            </v:group>
            <v:group style="position:absolute;left:7332;top:2887;width:17;height:16" coordorigin="7332,2887" coordsize="17,16">
              <v:shape style="position:absolute;left:7332;top:2887;width:17;height:16" coordorigin="7332,2887" coordsize="17,16" path="m7349,2887l7349,2902,7332,2887,7349,2887xe" filled="f" stroked="t" strokeweight=".06pt" strokecolor="#000000">
                <v:path arrowok="t"/>
              </v:shape>
            </v:group>
            <v:group style="position:absolute;left:7332;top:2902;width:17;height:17" coordorigin="7332,2902" coordsize="17,17">
              <v:shape style="position:absolute;left:7332;top:2902;width:17;height:17" coordorigin="7332,2902" coordsize="17,17" path="m7349,2919l7332,2919,7349,2902,7349,2919xe" filled="f" stroked="t" strokeweight=".06pt" strokecolor="#000000">
                <v:path arrowok="t"/>
              </v:shape>
            </v:group>
            <v:group style="position:absolute;left:7332;top:2935;width:17;height:2" coordorigin="7332,2935" coordsize="17,2">
              <v:shape style="position:absolute;left:7332;top:2935;width:17;height:2" coordorigin="7332,2935" coordsize="17,0" path="m7349,2935l7332,2935,7349,2935xe" filled="f" stroked="t" strokeweight=".06pt" strokecolor="#000000">
                <v:path arrowok="t"/>
              </v:shape>
            </v:group>
            <v:group style="position:absolute;left:7332;top:2950;width:17;height:2" coordorigin="7332,2950" coordsize="17,2">
              <v:shape style="position:absolute;left:7332;top:2950;width:17;height:2" coordorigin="7332,2950" coordsize="17,0" path="m7349,2950l7332,2950,7349,2950xe" filled="f" stroked="t" strokeweight=".06pt" strokecolor="#000000">
                <v:path arrowok="t"/>
              </v:shape>
            </v:group>
            <v:group style="position:absolute;left:7332;top:2967;width:17;height:16" coordorigin="7332,2967" coordsize="17,16">
              <v:shape style="position:absolute;left:7332;top:2967;width:17;height:16" coordorigin="7332,2967" coordsize="17,16" path="m7349,2967l7349,2983,7332,2967,7349,2967xe" filled="f" stroked="t" strokeweight=".06pt" strokecolor="#000000">
                <v:path arrowok="t"/>
              </v:shape>
            </v:group>
            <v:group style="position:absolute;left:7332;top:2983;width:17;height:17" coordorigin="7332,2983" coordsize="17,17">
              <v:shape style="position:absolute;left:7332;top:2983;width:17;height:17" coordorigin="7332,2983" coordsize="17,17" path="m7349,3000l7332,3000,7349,2983,7349,3000xe" filled="f" stroked="t" strokeweight=".06pt" strokecolor="#000000">
                <v:path arrowok="t"/>
              </v:shape>
            </v:group>
            <v:group style="position:absolute;left:7332;top:3015;width:17;height:2" coordorigin="7332,3015" coordsize="17,2">
              <v:shape style="position:absolute;left:7332;top:3015;width:17;height:2" coordorigin="7332,3015" coordsize="17,0" path="m7349,3015l7332,3015,7349,3015xe" filled="f" stroked="t" strokeweight=".06pt" strokecolor="#000000">
                <v:path arrowok="t"/>
              </v:shape>
            </v:group>
            <v:group style="position:absolute;left:7332;top:3031;width:17;height:17" coordorigin="7332,3031" coordsize="17,17">
              <v:shape style="position:absolute;left:7332;top:3031;width:17;height:17" coordorigin="7332,3031" coordsize="17,17" path="m7349,3031l7349,3048,7349,3031,7332,3031,7349,3031xe" filled="f" stroked="t" strokeweight=".06pt" strokecolor="#000000">
                <v:path arrowok="t"/>
              </v:shape>
            </v:group>
            <v:group style="position:absolute;left:7332;top:3048;width:17;height:16" coordorigin="7332,3048" coordsize="17,16">
              <v:shape style="position:absolute;left:7332;top:3048;width:17;height:16" coordorigin="7332,3048" coordsize="17,16" path="m7349,3048l7349,3063,7332,3048,7349,3048xe" filled="f" stroked="t" strokeweight=".06pt" strokecolor="#000000">
                <v:path arrowok="t"/>
              </v:shape>
            </v:group>
            <v:group style="position:absolute;left:7332;top:3063;width:17;height:16" coordorigin="7332,3063" coordsize="17,16">
              <v:shape style="position:absolute;left:7332;top:3063;width:17;height:16" coordorigin="7332,3063" coordsize="17,16" path="m7349,3079l7332,3079,7349,3079,7349,3063,7349,3079xe" filled="f" stroked="t" strokeweight=".06pt" strokecolor="#000000">
                <v:path arrowok="t"/>
              </v:shape>
            </v:group>
            <v:group style="position:absolute;left:7332;top:3096;width:17;height:2" coordorigin="7332,3096" coordsize="17,2">
              <v:shape style="position:absolute;left:7332;top:3096;width:17;height:2" coordorigin="7332,3096" coordsize="17,0" path="m7349,3096l7332,3096,7349,3096xe" filled="f" stroked="t" strokeweight=".06pt" strokecolor="#000000">
                <v:path arrowok="t"/>
              </v:shape>
            </v:group>
            <v:group style="position:absolute;left:7332;top:3111;width:17;height:17" coordorigin="7332,3111" coordsize="17,17">
              <v:shape style="position:absolute;left:7332;top:3111;width:17;height:17" coordorigin="7332,3111" coordsize="17,17" path="m7349,3111l7349,3128,7332,3111,7349,3111xe" filled="f" stroked="t" strokeweight=".06pt" strokecolor="#000000">
                <v:path arrowok="t"/>
              </v:shape>
            </v:group>
            <v:group style="position:absolute;left:7332;top:3128;width:17;height:16" coordorigin="7332,3128" coordsize="17,16">
              <v:shape style="position:absolute;left:7332;top:3128;width:17;height:16" coordorigin="7332,3128" coordsize="17,16" path="m7349,3144l7332,3144,7349,3128,7349,3144xe" filled="f" stroked="t" strokeweight=".06pt" strokecolor="#000000">
                <v:path arrowok="t"/>
              </v:shape>
            </v:group>
            <v:group style="position:absolute;left:7332;top:3159;width:17;height:2" coordorigin="7332,3159" coordsize="17,2">
              <v:shape style="position:absolute;left:7332;top:3159;width:17;height:2" coordorigin="7332,3159" coordsize="17,0" path="m7349,3159l7332,3159,7349,3159xe" filled="f" stroked="t" strokeweight=".06pt" strokecolor="#000000">
                <v:path arrowok="t"/>
              </v:shape>
            </v:group>
            <v:group style="position:absolute;left:7332;top:3176;width:17;height:2" coordorigin="7332,3176" coordsize="17,2">
              <v:shape style="position:absolute;left:7332;top:3176;width:17;height:2" coordorigin="7332,3176" coordsize="17,0" path="m7349,3176l7332,3176,7349,3176xe" filled="f" stroked="t" strokeweight=".06pt" strokecolor="#000000">
                <v:path arrowok="t"/>
              </v:shape>
            </v:group>
            <v:group style="position:absolute;left:7332;top:3192;width:17;height:17" coordorigin="7332,3192" coordsize="17,17">
              <v:shape style="position:absolute;left:7332;top:3192;width:17;height:17" coordorigin="7332,3192" coordsize="17,17" path="m7349,3192l7349,3208,7332,3192,7349,3192xe" filled="f" stroked="t" strokeweight=".06pt" strokecolor="#000000">
                <v:path arrowok="t"/>
              </v:shape>
            </v:group>
            <v:group style="position:absolute;left:7332;top:3208;width:17;height:16" coordorigin="7332,3208" coordsize="17,16">
              <v:shape style="position:absolute;left:7332;top:3208;width:17;height:16" coordorigin="7332,3208" coordsize="17,16" path="m7349,3224l7332,3224,7349,3208,7349,3224xe" filled="f" stroked="t" strokeweight=".06pt" strokecolor="#000000">
                <v:path arrowok="t"/>
              </v:shape>
            </v:group>
            <v:group style="position:absolute;left:7332;top:3240;width:17;height:2" coordorigin="7332,3240" coordsize="17,2">
              <v:shape style="position:absolute;left:7332;top:3240;width:17;height:2" coordorigin="7332,3240" coordsize="17,0" path="m7349,3240l7332,3240,7349,3240xe" filled="f" stroked="t" strokeweight=".06pt" strokecolor="#000000">
                <v:path arrowok="t"/>
              </v:shape>
            </v:group>
            <v:group style="position:absolute;left:7332;top:3256;width:17;height:16" coordorigin="7332,3256" coordsize="17,16">
              <v:shape style="position:absolute;left:7332;top:3256;width:17;height:16" coordorigin="7332,3256" coordsize="17,16" path="m7349,3256l7349,3272,7349,3256,7332,3256,7349,3256xe" filled="f" stroked="t" strokeweight=".06pt" strokecolor="#000000">
                <v:path arrowok="t"/>
              </v:shape>
            </v:group>
            <v:group style="position:absolute;left:7332;top:3272;width:17;height:16" coordorigin="7332,3272" coordsize="17,16">
              <v:shape style="position:absolute;left:7332;top:3272;width:17;height:16" coordorigin="7332,3272" coordsize="17,16" path="m7349,3272l7349,3288,7332,3272,7349,3272xe" filled="f" stroked="t" strokeweight=".06pt" strokecolor="#000000">
                <v:path arrowok="t"/>
              </v:shape>
            </v:group>
            <v:group style="position:absolute;left:7332;top:3288;width:17;height:17" coordorigin="7332,3288" coordsize="17,17">
              <v:shape style="position:absolute;left:7332;top:3288;width:17;height:17" coordorigin="7332,3288" coordsize="17,17" path="m7349,3304l7332,3304,7349,3304,7349,3288,7349,3304xe" filled="f" stroked="t" strokeweight=".06pt" strokecolor="#000000">
                <v:path arrowok="t"/>
              </v:shape>
            </v:group>
            <v:group style="position:absolute;left:7332;top:3320;width:17;height:2" coordorigin="7332,3320" coordsize="17,2">
              <v:shape style="position:absolute;left:7332;top:3320;width:17;height:2" coordorigin="7332,3320" coordsize="17,0" path="m7349,3320l7332,3320,7349,3320xe" filled="f" stroked="t" strokeweight=".06pt" strokecolor="#000000">
                <v:path arrowok="t"/>
              </v:shape>
            </v:group>
            <v:group style="position:absolute;left:7332;top:3337;width:17;height:16" coordorigin="7332,3337" coordsize="17,16">
              <v:shape style="position:absolute;left:7332;top:3337;width:17;height:16" coordorigin="7332,3337" coordsize="17,16" path="m7349,3337l7349,3352,7332,3337,7349,3337xe" filled="f" stroked="t" strokeweight=".06pt" strokecolor="#000000">
                <v:path arrowok="t"/>
              </v:shape>
            </v:group>
            <v:group style="position:absolute;left:7332;top:3352;width:17;height:16" coordorigin="7332,3352" coordsize="17,16">
              <v:shape style="position:absolute;left:7332;top:3352;width:17;height:16" coordorigin="7332,3352" coordsize="17,16" path="m7349,3368l7332,3368,7349,3352,7349,3368xe" filled="f" stroked="t" strokeweight=".06pt" strokecolor="#000000">
                <v:path arrowok="t"/>
              </v:shape>
            </v:group>
            <v:group style="position:absolute;left:7332;top:3385;width:17;height:2" coordorigin="7332,3385" coordsize="17,2">
              <v:shape style="position:absolute;left:7332;top:3385;width:17;height:2" coordorigin="7332,3385" coordsize="17,0" path="m7349,3385l7332,3385,7349,3385xe" filled="f" stroked="t" strokeweight=".06pt" strokecolor="#000000">
                <v:path arrowok="t"/>
              </v:shape>
            </v:group>
            <v:group style="position:absolute;left:7332;top:3400;width:17;height:2" coordorigin="7332,3400" coordsize="17,2">
              <v:shape style="position:absolute;left:7332;top:3400;width:17;height:2" coordorigin="7332,3400" coordsize="17,0" path="m7349,3400l7332,3400,7349,3400xe" filled="f" stroked="t" strokeweight=".06pt" strokecolor="#000000">
                <v:path arrowok="t"/>
              </v:shape>
            </v:group>
            <v:group style="position:absolute;left:7332;top:3417;width:17;height:16" coordorigin="7332,3417" coordsize="17,16">
              <v:shape style="position:absolute;left:7332;top:3417;width:17;height:16" coordorigin="7332,3417" coordsize="17,16" path="m7349,3417l7349,3433,7332,3417,7349,3417xe" filled="f" stroked="t" strokeweight=".06pt" strokecolor="#000000">
                <v:path arrowok="t"/>
              </v:shape>
            </v:group>
            <v:group style="position:absolute;left:7332;top:3433;width:17;height:16" coordorigin="7332,3433" coordsize="17,16">
              <v:shape style="position:absolute;left:7332;top:3433;width:17;height:16" coordorigin="7332,3433" coordsize="17,16" path="m7349,3448l7332,3448,7349,3433,7349,3448xe" filled="f" stroked="t" strokeweight=".06pt" strokecolor="#000000">
                <v:path arrowok="t"/>
              </v:shape>
            </v:group>
            <v:group style="position:absolute;left:7332;top:3465;width:17;height:2" coordorigin="7332,3465" coordsize="17,2">
              <v:shape style="position:absolute;left:7332;top:3465;width:17;height:2" coordorigin="7332,3465" coordsize="17,0" path="m7349,3465l7332,3465,7349,3465xe" filled="f" stroked="t" strokeweight=".06pt" strokecolor="#000000">
                <v:path arrowok="t"/>
              </v:shape>
            </v:group>
            <v:group style="position:absolute;left:7332;top:3481;width:17;height:16" coordorigin="7332,3481" coordsize="17,16">
              <v:shape style="position:absolute;left:7332;top:3481;width:17;height:16" coordorigin="7332,3481" coordsize="17,16" path="m7349,3481l7349,3496,7349,3481,7332,3481,7349,3481xe" filled="f" stroked="t" strokeweight=".06pt" strokecolor="#000000">
                <v:path arrowok="t"/>
              </v:shape>
            </v:group>
            <v:group style="position:absolute;left:7332;top:3496;width:17;height:17" coordorigin="7332,3496" coordsize="17,17">
              <v:shape style="position:absolute;left:7332;top:3496;width:17;height:17" coordorigin="7332,3496" coordsize="17,17" path="m7349,3496l7349,3513,7332,3496,7349,3496xe" filled="f" stroked="t" strokeweight=".06pt" strokecolor="#000000">
                <v:path arrowok="t"/>
              </v:shape>
            </v:group>
            <v:group style="position:absolute;left:7332;top:3513;width:17;height:16" coordorigin="7332,3513" coordsize="17,16">
              <v:shape style="position:absolute;left:7332;top:3513;width:17;height:16" coordorigin="7332,3513" coordsize="17,16" path="m7349,3529l7332,3529,7349,3529,7349,3513,7349,3529xe" filled="f" stroked="t" strokeweight=".06pt" strokecolor="#000000">
                <v:path arrowok="t"/>
              </v:shape>
            </v:group>
            <v:group style="position:absolute;left:7332;top:3546;width:17;height:2" coordorigin="7332,3546" coordsize="17,2">
              <v:shape style="position:absolute;left:7332;top:3546;width:17;height:2" coordorigin="7332,3546" coordsize="17,0" path="m7349,3546l7332,3546,7349,3546xe" filled="f" stroked="t" strokeweight=".06pt" strokecolor="#000000">
                <v:path arrowok="t"/>
              </v:shape>
            </v:group>
            <v:group style="position:absolute;left:7332;top:3561;width:17;height:16" coordorigin="7332,3561" coordsize="17,16">
              <v:shape style="position:absolute;left:7332;top:3561;width:17;height:16" coordorigin="7332,3561" coordsize="17,16" path="m7349,3561l7349,3577,7332,3561,7349,3561xe" filled="f" stroked="t" strokeweight=".06pt" strokecolor="#000000">
                <v:path arrowok="t"/>
              </v:shape>
            </v:group>
            <v:group style="position:absolute;left:7332;top:3577;width:17;height:17" coordorigin="7332,3577" coordsize="17,17">
              <v:shape style="position:absolute;left:7332;top:3577;width:17;height:17" coordorigin="7332,3577" coordsize="17,17" path="m7349,3594l7332,3594,7349,3577,7349,3594xe" filled="f" stroked="t" strokeweight=".06pt" strokecolor="#000000">
                <v:path arrowok="t"/>
              </v:shape>
            </v:group>
            <v:group style="position:absolute;left:7332;top:3609;width:17;height:2" coordorigin="7332,3609" coordsize="17,2">
              <v:shape style="position:absolute;left:7332;top:3609;width:17;height:2" coordorigin="7332,3609" coordsize="17,0" path="m7349,3609l7332,3609,7349,3609xe" filled="f" stroked="t" strokeweight=".06pt" strokecolor="#000000">
                <v:path arrowok="t"/>
              </v:shape>
            </v:group>
            <v:group style="position:absolute;left:7332;top:3626;width:17;height:2" coordorigin="7332,3626" coordsize="17,2">
              <v:shape style="position:absolute;left:7332;top:3626;width:17;height:2" coordorigin="7332,3626" coordsize="17,0" path="m7349,3626l7332,3626,7349,3626xe" filled="f" stroked="t" strokeweight=".06pt" strokecolor="#000000">
                <v:path arrowok="t"/>
              </v:shape>
            </v:group>
            <v:group style="position:absolute;left:7332;top:3642;width:17;height:16" coordorigin="7332,3642" coordsize="17,16">
              <v:shape style="position:absolute;left:7332;top:3642;width:17;height:16" coordorigin="7332,3642" coordsize="17,16" path="m7349,3642l7349,3657,7332,3642,7349,3642xe" filled="f" stroked="t" strokeweight=".06pt" strokecolor="#000000">
                <v:path arrowok="t"/>
              </v:shape>
            </v:group>
            <v:group style="position:absolute;left:7332;top:3657;width:17;height:17" coordorigin="7332,3657" coordsize="17,17">
              <v:shape style="position:absolute;left:7332;top:3657;width:17;height:17" coordorigin="7332,3657" coordsize="17,17" path="m7349,3674l7332,3674,7349,3657,7349,3674xe" filled="f" stroked="t" strokeweight=".06pt" strokecolor="#000000">
                <v:path arrowok="t"/>
              </v:shape>
            </v:group>
            <v:group style="position:absolute;left:7332;top:3690;width:17;height:2" coordorigin="7332,3690" coordsize="17,2">
              <v:shape style="position:absolute;left:7332;top:3690;width:17;height:2" coordorigin="7332,3690" coordsize="17,0" path="m7349,3690l7332,3690,7349,3690xe" filled="f" stroked="t" strokeweight=".06pt" strokecolor="#000000">
                <v:path arrowok="t"/>
              </v:shape>
            </v:group>
            <v:group style="position:absolute;left:7332;top:3705;width:17;height:17" coordorigin="7332,3705" coordsize="17,17">
              <v:shape style="position:absolute;left:7332;top:3705;width:17;height:17" coordorigin="7332,3705" coordsize="17,17" path="m7349,3705l7349,3722,7349,3705,7332,3705,7349,3705xe" filled="f" stroked="t" strokeweight=".06pt" strokecolor="#000000">
                <v:path arrowok="t"/>
              </v:shape>
            </v:group>
            <v:group style="position:absolute;left:7332;top:3722;width:17;height:16" coordorigin="7332,3722" coordsize="17,16">
              <v:shape style="position:absolute;left:7332;top:3722;width:17;height:16" coordorigin="7332,3722" coordsize="17,16" path="m7349,3722l7349,3738,7332,3722,7349,3722xe" filled="f" stroked="t" strokeweight=".06pt" strokecolor="#000000">
                <v:path arrowok="t"/>
              </v:shape>
            </v:group>
            <v:group style="position:absolute;left:7332;top:3738;width:17;height:17" coordorigin="7332,3738" coordsize="17,17">
              <v:shape style="position:absolute;left:7332;top:3738;width:17;height:17" coordorigin="7332,3738" coordsize="17,17" path="m7349,3754l7332,3754,7349,3754,7349,3738,7349,3754xe" filled="f" stroked="t" strokeweight=".06pt" strokecolor="#000000">
                <v:path arrowok="t"/>
              </v:shape>
            </v:group>
            <v:group style="position:absolute;left:7332;top:3770;width:17;height:2" coordorigin="7332,3770" coordsize="17,2">
              <v:shape style="position:absolute;left:7332;top:3770;width:17;height:2" coordorigin="7332,3770" coordsize="17,0" path="m7349,3770l7332,3770,7349,3770xe" filled="f" stroked="t" strokeweight=".06pt" strokecolor="#000000">
                <v:path arrowok="t"/>
              </v:shape>
            </v:group>
            <v:group style="position:absolute;left:7332;top:3786;width:17;height:17" coordorigin="7332,3786" coordsize="17,17">
              <v:shape style="position:absolute;left:7332;top:3786;width:17;height:17" coordorigin="7332,3786" coordsize="17,17" path="m7349,3786l7349,3802,7332,3786,7349,3786xe" filled="f" stroked="t" strokeweight=".06pt" strokecolor="#000000">
                <v:path arrowok="t"/>
              </v:shape>
            </v:group>
            <v:group style="position:absolute;left:7332;top:3802;width:17;height:16" coordorigin="7332,3802" coordsize="17,16">
              <v:shape style="position:absolute;left:7332;top:3802;width:17;height:16" coordorigin="7332,3802" coordsize="17,16" path="m7349,3818l7332,3818,7349,3802,7349,3818xe" filled="f" stroked="t" strokeweight=".06pt" strokecolor="#000000">
                <v:path arrowok="t"/>
              </v:shape>
            </v:group>
            <v:group style="position:absolute;left:7332;top:3834;width:17;height:2" coordorigin="7332,3834" coordsize="17,2">
              <v:shape style="position:absolute;left:7332;top:3834;width:17;height:2" coordorigin="7332,3834" coordsize="17,0" path="m7349,3834l7332,3834,7349,3834xe" filled="f" stroked="t" strokeweight=".06pt" strokecolor="#000000">
                <v:path arrowok="t"/>
              </v:shape>
            </v:group>
            <v:group style="position:absolute;left:7332;top:3850;width:17;height:2" coordorigin="7332,3850" coordsize="17,2">
              <v:shape style="position:absolute;left:7332;top:3850;width:17;height:2" coordorigin="7332,3850" coordsize="17,0" path="m7349,3850l7332,3850,7349,3850xe" filled="f" stroked="t" strokeweight=".06pt" strokecolor="#000000">
                <v:path arrowok="t"/>
              </v:shape>
            </v:group>
            <v:group style="position:absolute;left:7332;top:3866;width:17;height:17" coordorigin="7332,3866" coordsize="17,17">
              <v:shape style="position:absolute;left:7332;top:3866;width:17;height:17" coordorigin="7332,3866" coordsize="17,17" path="m7349,3866l7349,3883,7332,3866,7349,3866xe" filled="f" stroked="t" strokeweight=".06pt" strokecolor="#000000">
                <v:path arrowok="t"/>
              </v:shape>
            </v:group>
            <v:group style="position:absolute;left:7332;top:3883;width:17;height:16" coordorigin="7332,3883" coordsize="17,16">
              <v:shape style="position:absolute;left:7332;top:3883;width:17;height:16" coordorigin="7332,3883" coordsize="17,16" path="m7349,3898l7332,3898,7349,3883,7349,3898xe" filled="f" stroked="t" strokeweight=".06pt" strokecolor="#000000">
                <v:path arrowok="t"/>
              </v:shape>
            </v:group>
            <v:group style="position:absolute;left:7332;top:3914;width:17;height:2" coordorigin="7332,3914" coordsize="17,2">
              <v:shape style="position:absolute;left:7332;top:3914;width:17;height:2" coordorigin="7332,3914" coordsize="17,0" path="m7349,3914l7332,3914,7349,3914xe" filled="f" stroked="t" strokeweight=".06pt" strokecolor="#000000">
                <v:path arrowok="t"/>
              </v:shape>
            </v:group>
            <v:group style="position:absolute;left:7332;top:3931;width:17;height:2" coordorigin="7332,3931" coordsize="17,2">
              <v:shape style="position:absolute;left:7332;top:3931;width:17;height:2" coordorigin="7332,3931" coordsize="17,0" path="m7349,3931l7332,3931,7349,3931xe" filled="f" stroked="t" strokeweight=".06pt" strokecolor="#000000">
                <v:path arrowok="t"/>
              </v:shape>
            </v:group>
            <v:group style="position:absolute;left:7332;top:3946;width:17;height:17" coordorigin="7332,3946" coordsize="17,17">
              <v:shape style="position:absolute;left:7332;top:3946;width:17;height:17" coordorigin="7332,3946" coordsize="17,17" path="m7349,3946l7349,3963,7332,3946,7349,3946xe" filled="f" stroked="t" strokeweight=".06pt" strokecolor="#000000">
                <v:path arrowok="t"/>
              </v:shape>
            </v:group>
            <v:group style="position:absolute;left:7332;top:3963;width:17;height:16" coordorigin="7332,3963" coordsize="17,16">
              <v:shape style="position:absolute;left:7332;top:3963;width:17;height:16" coordorigin="7332,3963" coordsize="17,16" path="m7349,3979l7332,3979,7349,3979,7349,3963,7349,3979xe" filled="f" stroked="t" strokeweight=".06pt" strokecolor="#000000">
                <v:path arrowok="t"/>
              </v:shape>
            </v:group>
            <v:group style="position:absolute;left:7332;top:3994;width:17;height:2" coordorigin="7332,3994" coordsize="17,2">
              <v:shape style="position:absolute;left:7332;top:3994;width:17;height:2" coordorigin="7332,3994" coordsize="17,0" path="m7349,3994l7332,3994,7349,3994xe" filled="f" stroked="t" strokeweight=".06pt" strokecolor="#000000">
                <v:path arrowok="t"/>
              </v:shape>
            </v:group>
            <v:group style="position:absolute;left:7332;top:4011;width:17;height:16" coordorigin="7332,4011" coordsize="17,16">
              <v:shape style="position:absolute;left:7332;top:4011;width:17;height:16" coordorigin="7332,4011" coordsize="17,16" path="m7349,4011l7349,4027,7332,4011,7349,4011xe" filled="f" stroked="t" strokeweight=".06pt" strokecolor="#000000">
                <v:path arrowok="t"/>
              </v:shape>
            </v:group>
            <v:group style="position:absolute;left:7332;top:4027;width:17;height:16" coordorigin="7332,4027" coordsize="17,16">
              <v:shape style="position:absolute;left:7332;top:4027;width:17;height:16" coordorigin="7332,4027" coordsize="17,16" path="m7349,4042l7332,4042,7349,4027,7349,4042xe" filled="f" stroked="t" strokeweight=".06pt" strokecolor="#000000">
                <v:path arrowok="t"/>
              </v:shape>
            </v:group>
            <v:group style="position:absolute;left:7332;top:4042;width:17;height:17" coordorigin="7332,4042" coordsize="17,17">
              <v:shape style="position:absolute;left:7332;top:4042;width:17;height:17" coordorigin="7332,4042" coordsize="17,17" path="m7349,4059l7332,4059,7349,4059,7349,4042,7349,4059xe" filled="f" stroked="t" strokeweight=".06pt" strokecolor="#000000">
                <v:path arrowok="t"/>
              </v:shape>
            </v:group>
            <v:group style="position:absolute;left:7332;top:4075;width:17;height:2" coordorigin="7332,4075" coordsize="17,2">
              <v:shape style="position:absolute;left:7332;top:4075;width:17;height:2" coordorigin="7332,4075" coordsize="17,0" path="m7349,4075l7332,4075,7349,4075xe" filled="f" stroked="t" strokeweight=".06pt" strokecolor="#000000">
                <v:path arrowok="t"/>
              </v:shape>
            </v:group>
            <v:group style="position:absolute;left:7332;top:4092;width:17;height:16" coordorigin="7332,4092" coordsize="17,16">
              <v:shape style="position:absolute;left:7332;top:4092;width:17;height:16" coordorigin="7332,4092" coordsize="17,16" path="m7349,4092l7349,4107,7332,4092,7349,4092xe" filled="f" stroked="t" strokeweight=".06pt" strokecolor="#000000">
                <v:path arrowok="t"/>
              </v:shape>
            </v:group>
            <v:group style="position:absolute;left:7332;top:4107;width:17;height:16" coordorigin="7332,4107" coordsize="17,16">
              <v:shape style="position:absolute;left:7332;top:4107;width:17;height:16" coordorigin="7332,4107" coordsize="17,16" path="m7349,4123l7332,4123,7349,4107,7349,4123xe" filled="f" stroked="t" strokeweight=".06pt" strokecolor="#000000">
                <v:path arrowok="t"/>
              </v:shape>
            </v:group>
            <v:group style="position:absolute;left:7332;top:4140;width:17;height:2" coordorigin="7332,4140" coordsize="17,2">
              <v:shape style="position:absolute;left:7332;top:4140;width:17;height:2" coordorigin="7332,4140" coordsize="17,0" path="m7349,4140l7332,4140,7349,4140xe" filled="f" stroked="t" strokeweight=".06pt" strokecolor="#000000">
                <v:path arrowok="t"/>
              </v:shape>
            </v:group>
            <v:group style="position:absolute;left:7332;top:4155;width:17;height:2" coordorigin="7332,4155" coordsize="17,2">
              <v:shape style="position:absolute;left:7332;top:4155;width:17;height:2" coordorigin="7332,4155" coordsize="17,0" path="m7349,4155l7332,4155,7349,4155xe" filled="f" stroked="t" strokeweight=".06pt" strokecolor="#000000">
                <v:path arrowok="t"/>
              </v:shape>
            </v:group>
            <v:group style="position:absolute;left:7332;top:4172;width:17;height:16" coordorigin="7332,4172" coordsize="17,16">
              <v:shape style="position:absolute;left:7332;top:4172;width:17;height:16" coordorigin="7332,4172" coordsize="17,16" path="m7349,4172l7349,4188,7332,4172,7349,4172xe" filled="f" stroked="t" strokeweight=".06pt" strokecolor="#000000">
                <v:path arrowok="t"/>
              </v:shape>
            </v:group>
            <v:group style="position:absolute;left:7332;top:4188;width:17;height:16" coordorigin="7332,4188" coordsize="17,16">
              <v:shape style="position:absolute;left:7332;top:4188;width:17;height:16" coordorigin="7332,4188" coordsize="17,16" path="m7349,4203l7332,4203,7349,4188,7349,4203xe" filled="f" stroked="t" strokeweight=".06pt" strokecolor="#000000">
                <v:path arrowok="t"/>
              </v:shape>
            </v:group>
            <v:group style="position:absolute;left:7332;top:4220;width:17;height:2" coordorigin="7332,4220" coordsize="17,2">
              <v:shape style="position:absolute;left:7332;top:4220;width:17;height:2" coordorigin="7332,4220" coordsize="17,0" path="m7349,4220l7332,4220,7349,4220xe" filled="f" stroked="t" strokeweight=".06pt" strokecolor="#000000">
                <v:path arrowok="t"/>
              </v:shape>
            </v:group>
            <v:group style="position:absolute;left:7332;top:4236;width:17;height:16" coordorigin="7332,4236" coordsize="17,16">
              <v:shape style="position:absolute;left:7332;top:4236;width:17;height:16" coordorigin="7332,4236" coordsize="17,16" path="m7349,4236l7349,4251,7349,4236,7332,4236,7349,4236xe" filled="f" stroked="t" strokeweight=".06pt" strokecolor="#000000">
                <v:path arrowok="t"/>
              </v:shape>
            </v:group>
            <v:group style="position:absolute;left:7332;top:4251;width:17;height:17" coordorigin="7332,4251" coordsize="17,17">
              <v:shape style="position:absolute;left:7332;top:4251;width:17;height:17" coordorigin="7332,4251" coordsize="17,17" path="m7349,4268l7332,4268,7349,4251,7349,4268xe" filled="f" stroked="t" strokeweight=".06pt" strokecolor="#000000">
                <v:path arrowok="t"/>
              </v:shape>
            </v:group>
            <v:group style="position:absolute;left:7348;top:4276;width:2;height:2" coordorigin="7348,4276" coordsize="2,2">
              <v:shape style="position:absolute;left:7348;top:4276;width:2;height:2" coordorigin="7348,4276" coordsize="1,0" path="m7348,4276l7349,4276e" filled="f" stroked="t" strokeweight=".78pt" strokecolor="#000000">
                <v:path arrowok="t"/>
              </v:shape>
            </v:group>
            <v:group style="position:absolute;left:7349;top:4300;width:2;height:2" coordorigin="7349,4300" coordsize="2,2">
              <v:shape style="position:absolute;left:7349;top:4300;width:2;height:2" coordorigin="7349,4300" coordsize="0,0" path="m7349,4300l7349,4300e" filled="f" stroked="t" strokeweight=".06pt" strokecolor="#000000">
                <v:path arrowok="t"/>
              </v:shape>
            </v:group>
            <v:group style="position:absolute;left:7348;top:4324;width:2;height:2" coordorigin="7348,4324" coordsize="2,2">
              <v:shape style="position:absolute;left:7348;top:4324;width:2;height:2" coordorigin="7348,4324" coordsize="1,0" path="m7348,4324l7349,4324e" filled="f" stroked="t" strokeweight=".78pt" strokecolor="#000000">
                <v:path arrowok="t"/>
              </v:shape>
            </v:group>
            <v:group style="position:absolute;left:7348;top:4340;width:2;height:2" coordorigin="7348,4340" coordsize="2,2">
              <v:shape style="position:absolute;left:7348;top:4340;width:2;height:2" coordorigin="7348,4340" coordsize="1,0" path="m7348,4340l7349,4340e" filled="f" stroked="t" strokeweight=".84pt" strokecolor="#000000">
                <v:path arrowok="t"/>
              </v:shape>
            </v:group>
            <v:group style="position:absolute;left:7349;top:4364;width:2;height:2" coordorigin="7349,4364" coordsize="2,2">
              <v:shape style="position:absolute;left:7349;top:4364;width:2;height:2" coordorigin="7349,4364" coordsize="0,0" path="m7349,4364l7349,4364e" filled="f" stroked="t" strokeweight=".06pt" strokecolor="#000000">
                <v:path arrowok="t"/>
              </v:shape>
            </v:group>
            <v:group style="position:absolute;left:7349;top:4381;width:2;height:2" coordorigin="7349,4381" coordsize="2,2">
              <v:shape style="position:absolute;left:7349;top:4381;width:2;height:2" coordorigin="7349,4381" coordsize="0,0" path="m7349,4381l7349,4381e" filled="f" stroked="t" strokeweight=".06pt" strokecolor="#000000">
                <v:path arrowok="t"/>
              </v:shape>
            </v:group>
            <v:group style="position:absolute;left:7348;top:4404;width:2;height:2" coordorigin="7348,4404" coordsize="2,2">
              <v:shape style="position:absolute;left:7348;top:4404;width:2;height:2" coordorigin="7348,4404" coordsize="1,0" path="m7348,4404l7349,4404e" filled="f" stroked="t" strokeweight=".78pt" strokecolor="#000000">
                <v:path arrowok="t"/>
              </v:shape>
            </v:group>
            <v:group style="position:absolute;left:7348;top:4420;width:2;height:2" coordorigin="7348,4420" coordsize="2,2">
              <v:shape style="position:absolute;left:7348;top:4420;width:2;height:2" coordorigin="7348,4420" coordsize="1,0" path="m7348,4420l7349,4420e" filled="f" stroked="t" strokeweight=".84pt" strokecolor="#000000">
                <v:path arrowok="t"/>
              </v:shape>
            </v:group>
            <v:group style="position:absolute;left:7349;top:4444;width:2;height:2" coordorigin="7349,4444" coordsize="2,2">
              <v:shape style="position:absolute;left:7349;top:4444;width:2;height:2" coordorigin="7349,4444" coordsize="0,0" path="m7349,4444l7349,4444e" filled="f" stroked="t" strokeweight=".06pt" strokecolor="#000000">
                <v:path arrowok="t"/>
              </v:shape>
            </v:group>
            <v:group style="position:absolute;left:7348;top:4468;width:2;height:2" coordorigin="7348,4468" coordsize="2,2">
              <v:shape style="position:absolute;left:7348;top:4468;width:2;height:2" coordorigin="7348,4468" coordsize="1,0" path="m7348,4468l7349,4468e" filled="f" stroked="t" strokeweight=".84pt" strokecolor="#000000">
                <v:path arrowok="t"/>
              </v:shape>
            </v:group>
            <v:group style="position:absolute;left:7348;top:4485;width:2;height:2" coordorigin="7348,4485" coordsize="2,2">
              <v:shape style="position:absolute;left:7348;top:4485;width:2;height:2" coordorigin="7348,4485" coordsize="1,0" path="m7348,4485l7349,4485e" filled="f" stroked="t" strokeweight=".78pt" strokecolor="#000000">
                <v:path arrowok="t"/>
              </v:shape>
            </v:group>
            <v:group style="position:absolute;left:7348;top:4501;width:2;height:2" coordorigin="7348,4501" coordsize="2,2">
              <v:shape style="position:absolute;left:7348;top:4501;width:2;height:2" coordorigin="7348,4501" coordsize="1,0" path="m7348,4501l7349,4501e" filled="f" stroked="t" strokeweight=".84pt" strokecolor="#000000">
                <v:path arrowok="t"/>
              </v:shape>
            </v:group>
            <v:group style="position:absolute;left:7349;top:4525;width:2;height:2" coordorigin="7349,4525" coordsize="2,2">
              <v:shape style="position:absolute;left:7349;top:4525;width:2;height:2" coordorigin="7349,4525" coordsize="0,0" path="m7349,4525l7349,4525e" filled="f" stroked="t" strokeweight=".06pt" strokecolor="#000000">
                <v:path arrowok="t"/>
              </v:shape>
            </v:group>
            <v:group style="position:absolute;left:7348;top:4549;width:2;height:2" coordorigin="7348,4549" coordsize="2,2">
              <v:shape style="position:absolute;left:7348;top:4549;width:2;height:2" coordorigin="7348,4549" coordsize="1,0" path="m7348,4549l7349,4549e" filled="f" stroked="t" strokeweight=".84pt" strokecolor="#000000">
                <v:path arrowok="t"/>
              </v:shape>
            </v:group>
            <v:group style="position:absolute;left:7348;top:4565;width:2;height:2" coordorigin="7348,4565" coordsize="2,2">
              <v:shape style="position:absolute;left:7348;top:4565;width:2;height:2" coordorigin="7348,4565" coordsize="1,0" path="m7348,4565l7349,4565e" filled="f" stroked="t" strokeweight=".78pt" strokecolor="#000000">
                <v:path arrowok="t"/>
              </v:shape>
            </v:group>
            <v:group style="position:absolute;left:7349;top:4588;width:2;height:2" coordorigin="7349,4588" coordsize="2,2">
              <v:shape style="position:absolute;left:7349;top:4588;width:2;height:2" coordorigin="7349,4588" coordsize="0,0" path="m7349,4588l7349,4588e" filled="f" stroked="t" strokeweight=".06pt" strokecolor="#000000">
                <v:path arrowok="t"/>
              </v:shape>
            </v:group>
            <v:group style="position:absolute;left:7349;top:4605;width:2;height:2" coordorigin="7349,4605" coordsize="2,2">
              <v:shape style="position:absolute;left:7349;top:4605;width:2;height:2" coordorigin="7349,4605" coordsize="0,0" path="m7349,4605l7349,4605e" filled="f" stroked="t" strokeweight=".06pt" strokecolor="#000000">
                <v:path arrowok="t"/>
              </v:shape>
            </v:group>
            <v:group style="position:absolute;left:7348;top:4629;width:2;height:2" coordorigin="7348,4629" coordsize="2,2">
              <v:shape style="position:absolute;left:7348;top:4629;width:2;height:2" coordorigin="7348,4629" coordsize="1,0" path="m7348,4629l7349,4629e" filled="f" stroked="t" strokeweight=".84pt" strokecolor="#000000">
                <v:path arrowok="t"/>
              </v:shape>
            </v:group>
            <v:group style="position:absolute;left:7348;top:4645;width:2;height:2" coordorigin="7348,4645" coordsize="2,2">
              <v:shape style="position:absolute;left:7348;top:4645;width:2;height:2" coordorigin="7348,4645" coordsize="1,0" path="m7348,4645l7349,4645e" filled="f" stroked="t" strokeweight=".78pt" strokecolor="#000000">
                <v:path arrowok="t"/>
              </v:shape>
            </v:group>
            <v:group style="position:absolute;left:9224;top:590;width:2;height:433" coordorigin="9224,590" coordsize="2,433">
              <v:shape style="position:absolute;left:9224;top:590;width:2;height:433" coordorigin="9224,590" coordsize="0,433" path="m9224,590l9224,1023e" filled="f" stroked="t" strokeweight="1.602321pt" strokecolor="#000000">
                <v:path arrowok="t"/>
              </v:shape>
            </v:group>
            <v:group style="position:absolute;left:7349;top:590;width:1876;height:2" coordorigin="7349,590" coordsize="1876,2">
              <v:shape style="position:absolute;left:7349;top:590;width:1876;height:2" coordorigin="7349,590" coordsize="1876,0" path="m7349,590l9224,590e" filled="f" stroked="t" strokeweight="1.605681pt" strokecolor="#000000">
                <v:path arrowok="t"/>
              </v:shape>
            </v:group>
            <v:group style="position:absolute;left:9368;top:1747;width:2;height:449" coordorigin="9368,1747" coordsize="2,449">
              <v:shape style="position:absolute;left:9368;top:1747;width:2;height:449" coordorigin="9368,1747" coordsize="0,449" path="m9368,1747l9368,2196e" filled="f" stroked="t" strokeweight="1.602321pt" strokecolor="#000000">
                <v:path arrowok="t"/>
              </v:shape>
            </v:group>
            <v:group style="position:absolute;left:9368;top:2180;width:577;height:16" coordorigin="9368,2180" coordsize="577,16">
              <v:shape style="position:absolute;left:9368;top:2180;width:577;height:16" coordorigin="9368,2180" coordsize="577,16" path="m9368,2180l9946,2196e" filled="f" stroked="t" strokeweight="1.605678pt" strokecolor="#000000">
                <v:path arrowok="t"/>
              </v:shape>
            </v:group>
            <v:group style="position:absolute;left:9224;top:1023;width:577;height:2" coordorigin="9224,1023" coordsize="577,2">
              <v:shape style="position:absolute;left:9224;top:1023;width:577;height:2" coordorigin="9224,1023" coordsize="577,0" path="m9224,1023l9802,1023e" filled="f" stroked="t" strokeweight="1.605681pt" strokecolor="#000000">
                <v:path arrowok="t"/>
              </v:shape>
            </v:group>
            <v:group style="position:absolute;left:8502;top:3931;width:2;height:433" coordorigin="8502,3931" coordsize="2,433">
              <v:shape style="position:absolute;left:8502;top:3931;width:2;height:433" coordorigin="8502,3931" coordsize="0,433" path="m8502,3931l8502,4364e" filled="f" stroked="t" strokeweight="1.602321pt" strokecolor="#000000">
                <v:path arrowok="t"/>
              </v:shape>
            </v:group>
            <v:group style="position:absolute;left:7349;top:3931;width:1153;height:2" coordorigin="7349,3931" coordsize="1153,2">
              <v:shape style="position:absolute;left:7349;top:3931;width:1153;height:2" coordorigin="7349,3931" coordsize="1153,0" path="m7349,3931l8502,3931e" filled="f" stroked="t" strokeweight="1.605681pt" strokecolor="#000000">
                <v:path arrowok="t"/>
              </v:shape>
            </v:group>
            <v:group style="position:absolute;left:3005;top:4364;width:4344;height:2" coordorigin="3005,4364" coordsize="4344,2">
              <v:shape style="position:absolute;left:3005;top:4364;width:4344;height:2" coordorigin="3005,4364" coordsize="4344,0" path="m3005,4364l7349,4364e" filled="f" stroked="t" strokeweight="1.605681pt" strokecolor="#000000">
                <v:path arrowok="t"/>
              </v:shape>
            </v:group>
            <v:group style="position:absolute;left:8502;top:4364;width:1732;height:2" coordorigin="8502,4364" coordsize="1732,2">
              <v:shape style="position:absolute;left:8502;top:4364;width:1732;height:2" coordorigin="8502,4364" coordsize="1732,0" path="m8502,4364l10234,4364e" filled="f" stroked="t" strokeweight="1.605681pt" strokecolor="#000000">
                <v:path arrowok="t"/>
              </v:shape>
            </v:group>
            <v:group style="position:absolute;left:7349;top:3931;width:2;height:433" coordorigin="7349,3931" coordsize="2,433">
              <v:shape style="position:absolute;left:7349;top:3931;width:2;height:433" coordorigin="7349,3931" coordsize="0,433" path="m7349,3931l7349,4364e" filled="f" stroked="t" strokeweight="1.602321pt" strokecolor="#000000">
                <v:path arrowok="t"/>
              </v:shape>
            </v:group>
            <v:group style="position:absolute;left:6034;top:2264;width:17;height:2" coordorigin="6034,2264" coordsize="17,2">
              <v:shape style="position:absolute;left:6034;top:2264;width:17;height:2" coordorigin="6034,2264" coordsize="17,0" path="m6034,2264l6050,2264e" filled="f" stroked="t" strokeweight=".47pt" strokecolor="#000000">
                <v:path arrowok="t"/>
              </v:shape>
            </v:group>
            <v:group style="position:absolute;left:6034;top:-132;width:17;height:2" coordorigin="6034,-132" coordsize="17,2">
              <v:shape style="position:absolute;left:6034;top:-132;width:17;height:2" coordorigin="6034,-132" coordsize="17,0" path="m6050,-132l6034,-132,6050,-132xe" filled="f" stroked="t" strokeweight=".06pt" strokecolor="#000000">
                <v:path arrowok="t"/>
              </v:shape>
            </v:group>
            <v:group style="position:absolute;left:6034;top:-117;width:17;height:17" coordorigin="6034,-117" coordsize="17,17">
              <v:shape style="position:absolute;left:6034;top:-117;width:17;height:17" coordorigin="6034,-117" coordsize="17,17" path="m6034,-108l6051,-108e" filled="f" stroked="t" strokeweight=".99997pt" strokecolor="#000000">
                <v:path arrowok="t"/>
              </v:shape>
            </v:group>
            <v:group style="position:absolute;left:6034;top:-100;width:17;height:16" coordorigin="6034,-100" coordsize="17,16">
              <v:shape style="position:absolute;left:6034;top:-100;width:17;height:16" coordorigin="6034,-100" coordsize="17,16" path="m6034,-92l6051,-92e" filled="f" stroked="t" strokeweight=".94003pt" strokecolor="#000000">
                <v:path arrowok="t"/>
              </v:shape>
            </v:group>
            <v:group style="position:absolute;left:6034;top:-69;width:17;height:2" coordorigin="6034,-69" coordsize="17,2">
              <v:shape style="position:absolute;left:6034;top:-69;width:17;height:2" coordorigin="6034,-69" coordsize="17,0" path="m6050,-69l6034,-69,6050,-69xe" filled="f" stroked="t" strokeweight=".06pt" strokecolor="#000000">
                <v:path arrowok="t"/>
              </v:shape>
            </v:group>
            <v:group style="position:absolute;left:6034;top:-52;width:17;height:16" coordorigin="6034,-52" coordsize="17,16">
              <v:shape style="position:absolute;left:6034;top:-52;width:17;height:16" coordorigin="6034,-52" coordsize="17,16" path="m6050,-52l6050,-36,6034,-52,6050,-52xe" filled="f" stroked="t" strokeweight=".06pt" strokecolor="#000000">
                <v:path arrowok="t"/>
              </v:shape>
            </v:group>
            <v:group style="position:absolute;left:6034;top:-36;width:17;height:17" coordorigin="6034,-36" coordsize="17,17">
              <v:shape style="position:absolute;left:6034;top:-36;width:17;height:17" coordorigin="6034,-36" coordsize="17,17" path="m6034,-28l6051,-28e" filled="f" stroked="t" strokeweight="1.00003pt" strokecolor="#000000">
                <v:path arrowok="t"/>
              </v:shape>
            </v:group>
            <v:group style="position:absolute;left:6034;top:-20;width:17;height:16" coordorigin="6034,-20" coordsize="17,16">
              <v:shape style="position:absolute;left:6034;top:-20;width:17;height:16" coordorigin="6034,-20" coordsize="17,16" path="m6050,-4l6034,-4,6050,-20,6050,-4xe" filled="f" stroked="t" strokeweight=".06pt" strokecolor="#000000">
                <v:path arrowok="t"/>
              </v:shape>
            </v:group>
            <v:group style="position:absolute;left:6034;top:12;width:17;height:2" coordorigin="6034,12" coordsize="17,2">
              <v:shape style="position:absolute;left:6034;top:12;width:17;height:2" coordorigin="6034,12" coordsize="17,0" path="m6050,12l6034,12,6050,12xe" filled="f" stroked="t" strokeweight=".06pt" strokecolor="#000000">
                <v:path arrowok="t"/>
              </v:shape>
            </v:group>
            <v:group style="position:absolute;left:6034;top:28;width:17;height:16" coordorigin="6034,28" coordsize="17,16">
              <v:shape style="position:absolute;left:6034;top:28;width:17;height:16" coordorigin="6034,28" coordsize="17,16" path="m6034,36l6051,36e" filled="f" stroked="t" strokeweight=".94003pt" strokecolor="#000000">
                <v:path arrowok="t"/>
              </v:shape>
            </v:group>
            <v:group style="position:absolute;left:6034;top:44;width:17;height:16" coordorigin="6034,44" coordsize="17,16">
              <v:shape style="position:absolute;left:6034;top:44;width:17;height:16" coordorigin="6034,44" coordsize="17,16" path="m6034,52l6051,52e" filled="f" stroked="t" strokeweight=".93997pt" strokecolor="#000000">
                <v:path arrowok="t"/>
              </v:shape>
            </v:group>
            <v:group style="position:absolute;left:6034;top:60;width:17;height:17" coordorigin="6034,60" coordsize="17,17">
              <v:shape style="position:absolute;left:6034;top:60;width:17;height:17" coordorigin="6034,60" coordsize="17,17" path="m6050,76l6034,76,6050,60,6050,76xe" filled="f" stroked="t" strokeweight=".06pt" strokecolor="#000000">
                <v:path arrowok="t"/>
              </v:shape>
            </v:group>
            <v:group style="position:absolute;left:6034;top:92;width:17;height:2" coordorigin="6034,92" coordsize="17,2">
              <v:shape style="position:absolute;left:6034;top:92;width:17;height:2" coordorigin="6034,92" coordsize="17,0" path="m6050,92l6034,92,6050,92xe" filled="f" stroked="t" strokeweight=".06pt" strokecolor="#000000">
                <v:path arrowok="t"/>
              </v:shape>
            </v:group>
            <v:group style="position:absolute;left:6034;top:109;width:17;height:16" coordorigin="6034,109" coordsize="17,16">
              <v:shape style="position:absolute;left:6034;top:109;width:17;height:16" coordorigin="6034,109" coordsize="17,16" path="m6034,117l6051,117e" filled="f" stroked="t" strokeweight=".94003pt" strokecolor="#000000">
                <v:path arrowok="t"/>
              </v:shape>
            </v:group>
            <v:group style="position:absolute;left:6034;top:124;width:17;height:16" coordorigin="6034,124" coordsize="17,16">
              <v:shape style="position:absolute;left:6034;top:124;width:17;height:16" coordorigin="6034,124" coordsize="17,16" path="m6034,132l6051,132e" filled="f" stroked="t" strokeweight=".93997pt" strokecolor="#000000">
                <v:path arrowok="t"/>
              </v:shape>
            </v:group>
            <v:group style="position:absolute;left:6034;top:157;width:17;height:2" coordorigin="6034,157" coordsize="17,2">
              <v:shape style="position:absolute;left:6034;top:157;width:17;height:2" coordorigin="6034,157" coordsize="17,0" path="m6050,157l6034,157,6050,157xe" filled="f" stroked="t" strokeweight=".06pt" strokecolor="#000000">
                <v:path arrowok="t"/>
              </v:shape>
            </v:group>
            <v:group style="position:absolute;left:6034;top:172;width:17;height:2" coordorigin="6034,172" coordsize="17,2">
              <v:shape style="position:absolute;left:6034;top:172;width:17;height:2" coordorigin="6034,172" coordsize="17,0" path="m6050,172l6034,172,6050,172xe" filled="f" stroked="t" strokeweight=".06pt" strokecolor="#000000">
                <v:path arrowok="t"/>
              </v:shape>
            </v:group>
            <v:group style="position:absolute;left:6034;top:188;width:17;height:17" coordorigin="6034,188" coordsize="17,17">
              <v:shape style="position:absolute;left:6034;top:188;width:17;height:17" coordorigin="6034,188" coordsize="17,17" path="m6034,196l6051,196e" filled="f" stroked="t" strokeweight=".99997pt" strokecolor="#000000">
                <v:path arrowok="t"/>
              </v:shape>
            </v:group>
            <v:group style="position:absolute;left:6034;top:205;width:17;height:16" coordorigin="6034,205" coordsize="17,16">
              <v:shape style="position:absolute;left:6034;top:205;width:17;height:16" coordorigin="6034,205" coordsize="17,16" path="m6034,213l6051,213e" filled="f" stroked="t" strokeweight=".94003pt" strokecolor="#000000">
                <v:path arrowok="t"/>
              </v:shape>
            </v:group>
            <v:group style="position:absolute;left:6034;top:237;width:17;height:2" coordorigin="6034,237" coordsize="17,2">
              <v:shape style="position:absolute;left:6034;top:237;width:17;height:2" coordorigin="6034,237" coordsize="17,0" path="m6050,237l6034,237,6050,237xe" filled="f" stroked="t" strokeweight=".06pt" strokecolor="#000000">
                <v:path arrowok="t"/>
              </v:shape>
            </v:group>
            <v:group style="position:absolute;left:6034;top:253;width:17;height:16" coordorigin="6034,253" coordsize="17,16">
              <v:shape style="position:absolute;left:6034;top:253;width:17;height:16" coordorigin="6034,253" coordsize="17,16" path="m6034,261l6051,261e" filled="f" stroked="t" strokeweight=".93997pt" strokecolor="#000000">
                <v:path arrowok="t"/>
              </v:shape>
            </v:group>
            <v:group style="position:absolute;left:6034;top:268;width:17;height:17" coordorigin="6034,268" coordsize="17,17">
              <v:shape style="position:absolute;left:6034;top:268;width:17;height:17" coordorigin="6034,268" coordsize="17,17" path="m6034,277l6051,277e" filled="f" stroked="t" strokeweight="1.00003pt" strokecolor="#000000">
                <v:path arrowok="t"/>
              </v:shape>
            </v:group>
            <v:group style="position:absolute;left:6034;top:285;width:17;height:16" coordorigin="6034,285" coordsize="17,16">
              <v:shape style="position:absolute;left:6034;top:285;width:17;height:16" coordorigin="6034,285" coordsize="17,16" path="m6050,301l6034,301,6050,285,6050,301xe" filled="f" stroked="t" strokeweight=".06pt" strokecolor="#000000">
                <v:path arrowok="t"/>
              </v:shape>
            </v:group>
            <v:group style="position:absolute;left:6034;top:318;width:17;height:2" coordorigin="6034,318" coordsize="17,2">
              <v:shape style="position:absolute;left:6034;top:318;width:17;height:2" coordorigin="6034,318" coordsize="17,0" path="m6050,318l6034,318,6050,318xe" filled="f" stroked="t" strokeweight=".06pt" strokecolor="#000000">
                <v:path arrowok="t"/>
              </v:shape>
            </v:group>
            <v:group style="position:absolute;left:6034;top:333;width:17;height:16" coordorigin="6034,333" coordsize="17,16">
              <v:shape style="position:absolute;left:6034;top:333;width:17;height:16" coordorigin="6034,333" coordsize="17,16" path="m6034,341l6051,341e" filled="f" stroked="t" strokeweight=".94003pt" strokecolor="#000000">
                <v:path arrowok="t"/>
              </v:shape>
            </v:group>
            <v:group style="position:absolute;left:6034;top:349;width:17;height:17" coordorigin="6034,349" coordsize="17,17">
              <v:shape style="position:absolute;left:6034;top:349;width:17;height:17" coordorigin="6034,349" coordsize="17,17" path="m6034,357l6051,357e" filled="f" stroked="t" strokeweight=".99997pt" strokecolor="#000000">
                <v:path arrowok="t"/>
              </v:shape>
            </v:group>
            <v:group style="position:absolute;left:6034;top:381;width:17;height:2" coordorigin="6034,381" coordsize="17,2">
              <v:shape style="position:absolute;left:6034;top:381;width:17;height:2" coordorigin="6034,381" coordsize="17,0" path="m6050,381l6034,381,6050,381xe" filled="f" stroked="t" strokeweight=".06pt" strokecolor="#000000">
                <v:path arrowok="t"/>
              </v:shape>
            </v:group>
            <v:group style="position:absolute;left:6034;top:397;width:17;height:2" coordorigin="6034,397" coordsize="17,2">
              <v:shape style="position:absolute;left:6034;top:397;width:17;height:2" coordorigin="6034,397" coordsize="17,0" path="m6050,397l6034,397,6050,397xe" filled="f" stroked="t" strokeweight=".06pt" strokecolor="#000000">
                <v:path arrowok="t"/>
              </v:shape>
            </v:group>
            <v:group style="position:absolute;left:6034;top:414;width:17;height:16" coordorigin="6034,414" coordsize="17,16">
              <v:shape style="position:absolute;left:6034;top:414;width:17;height:16" coordorigin="6034,414" coordsize="17,16" path="m6034,421l6051,421e" filled="f" stroked="t" strokeweight=".94003pt" strokecolor="#000000">
                <v:path arrowok="t"/>
              </v:shape>
            </v:group>
            <v:group style="position:absolute;left:6034;top:429;width:17;height:17" coordorigin="6034,429" coordsize="17,17">
              <v:shape style="position:absolute;left:6034;top:429;width:17;height:17" coordorigin="6034,429" coordsize="17,17" path="m6034,438l6051,438e" filled="f" stroked="t" strokeweight=".99997pt" strokecolor="#000000">
                <v:path arrowok="t"/>
              </v:shape>
            </v:group>
            <v:group style="position:absolute;left:6034;top:462;width:17;height:2" coordorigin="6034,462" coordsize="17,2">
              <v:shape style="position:absolute;left:6034;top:462;width:17;height:2" coordorigin="6034,462" coordsize="17,0" path="m6050,462l6034,462,6050,462xe" filled="f" stroked="t" strokeweight=".06pt" strokecolor="#000000">
                <v:path arrowok="t"/>
              </v:shape>
            </v:group>
            <v:group style="position:absolute;left:6034;top:477;width:17;height:17" coordorigin="6034,477" coordsize="17,17">
              <v:shape style="position:absolute;left:6034;top:477;width:17;height:17" coordorigin="6034,477" coordsize="17,17" path="m6050,477l6050,494,6034,477,6050,477xe" filled="f" stroked="t" strokeweight=".06pt" strokecolor="#000000">
                <v:path arrowok="t"/>
              </v:shape>
            </v:group>
            <v:group style="position:absolute;left:6034;top:494;width:17;height:16" coordorigin="6034,494" coordsize="17,16">
              <v:shape style="position:absolute;left:6034;top:494;width:17;height:16" coordorigin="6034,494" coordsize="17,16" path="m6034,502l6051,502e" filled="f" stroked="t" strokeweight=".94003pt" strokecolor="#000000">
                <v:path arrowok="t"/>
              </v:shape>
            </v:group>
            <v:group style="position:absolute;left:6034;top:510;width:17;height:17" coordorigin="6034,510" coordsize="17,17">
              <v:shape style="position:absolute;left:6034;top:510;width:17;height:17" coordorigin="6034,510" coordsize="17,17" path="m6050,526l6034,526,6050,510,6050,526xe" filled="f" stroked="t" strokeweight=".06pt" strokecolor="#000000">
                <v:path arrowok="t"/>
              </v:shape>
            </v:group>
            <v:group style="position:absolute;left:6034;top:542;width:17;height:2" coordorigin="6034,542" coordsize="17,2">
              <v:shape style="position:absolute;left:6034;top:542;width:17;height:2" coordorigin="6034,542" coordsize="17,0" path="m6050,542l6034,542,6050,542xe" filled="f" stroked="t" strokeweight=".06pt" strokecolor="#000000">
                <v:path arrowok="t"/>
              </v:shape>
            </v:group>
            <v:group style="position:absolute;left:6034;top:558;width:17;height:17" coordorigin="6034,558" coordsize="17,17">
              <v:shape style="position:absolute;left:6034;top:558;width:17;height:17" coordorigin="6034,558" coordsize="17,17" path="m6034,566l6051,566e" filled="f" stroked="t" strokeweight="1.00003pt" strokecolor="#000000">
                <v:path arrowok="t"/>
              </v:shape>
            </v:group>
            <v:group style="position:absolute;left:6034;top:574;width:17;height:16" coordorigin="6034,574" coordsize="17,16">
              <v:shape style="position:absolute;left:6034;top:574;width:17;height:16" coordorigin="6034,574" coordsize="17,16" path="m6034,582l6051,582e" filled="f" stroked="t" strokeweight=".93997pt" strokecolor="#000000">
                <v:path arrowok="t"/>
              </v:shape>
            </v:group>
            <v:group style="position:absolute;left:6034;top:606;width:17;height:2" coordorigin="6034,606" coordsize="17,2">
              <v:shape style="position:absolute;left:6034;top:606;width:17;height:2" coordorigin="6034,606" coordsize="17,0" path="m6050,606l6034,606,6050,606xe" filled="f" stroked="t" strokeweight=".06pt" strokecolor="#000000">
                <v:path arrowok="t"/>
              </v:shape>
            </v:group>
            <v:group style="position:absolute;left:6034;top:622;width:17;height:2" coordorigin="6034,622" coordsize="17,2">
              <v:shape style="position:absolute;left:6034;top:622;width:17;height:2" coordorigin="6034,622" coordsize="17,0" path="m6050,622l6034,622,6050,622xe" filled="f" stroked="t" strokeweight=".06pt" strokecolor="#000000">
                <v:path arrowok="t"/>
              </v:shape>
            </v:group>
            <v:group style="position:absolute;left:6034;top:638;width:17;height:17" coordorigin="6034,638" coordsize="17,17">
              <v:shape style="position:absolute;left:6034;top:638;width:17;height:17" coordorigin="6034,638" coordsize="17,17" path="m6034,646l6051,646e" filled="f" stroked="t" strokeweight=".99997pt" strokecolor="#000000">
                <v:path arrowok="t"/>
              </v:shape>
            </v:group>
            <v:group style="position:absolute;left:6034;top:655;width:17;height:16" coordorigin="6034,655" coordsize="17,16">
              <v:shape style="position:absolute;left:6034;top:655;width:17;height:16" coordorigin="6034,655" coordsize="17,16" path="m6034,663l6051,663e" filled="f" stroked="t" strokeweight=".94003pt" strokecolor="#000000">
                <v:path arrowok="t"/>
              </v:shape>
            </v:group>
            <v:group style="position:absolute;left:6034;top:686;width:17;height:2" coordorigin="6034,686" coordsize="17,2">
              <v:shape style="position:absolute;left:6034;top:686;width:17;height:2" coordorigin="6034,686" coordsize="17,0" path="m6050,686l6034,686,6050,686xe" filled="f" stroked="t" strokeweight=".06pt" strokecolor="#000000">
                <v:path arrowok="t"/>
              </v:shape>
            </v:group>
            <v:group style="position:absolute;left:6034;top:703;width:17;height:16" coordorigin="6034,703" coordsize="17,16">
              <v:shape style="position:absolute;left:6034;top:703;width:17;height:16" coordorigin="6034,703" coordsize="17,16" path="m6050,703l6050,718,6034,703,6050,703xe" filled="f" stroked="t" strokeweight=".06pt" strokecolor="#000000">
                <v:path arrowok="t"/>
              </v:shape>
            </v:group>
            <v:group style="position:absolute;left:6034;top:718;width:17;height:17" coordorigin="6034,718" coordsize="17,17">
              <v:shape style="position:absolute;left:6034;top:718;width:17;height:17" coordorigin="6034,718" coordsize="17,17" path="m6034,727l6051,727e" filled="f" stroked="t" strokeweight="1.00003pt" strokecolor="#000000">
                <v:path arrowok="t"/>
              </v:shape>
            </v:group>
            <v:group style="position:absolute;left:6034;top:735;width:17;height:16" coordorigin="6034,735" coordsize="17,16">
              <v:shape style="position:absolute;left:6034;top:735;width:17;height:16" coordorigin="6034,735" coordsize="17,16" path="m6050,751l6034,751,6050,735,6050,751xe" filled="f" stroked="t" strokeweight=".06pt" strokecolor="#000000">
                <v:path arrowok="t"/>
              </v:shape>
            </v:group>
            <v:group style="position:absolute;left:6034;top:766;width:17;height:2" coordorigin="6034,766" coordsize="17,2">
              <v:shape style="position:absolute;left:6034;top:766;width:17;height:2" coordorigin="6034,766" coordsize="17,0" path="m6050,766l6034,766,6050,766xe" filled="f" stroked="t" strokeweight=".06pt" strokecolor="#000000">
                <v:path arrowok="t"/>
              </v:shape>
            </v:group>
            <v:group style="position:absolute;left:6034;top:783;width:17;height:16" coordorigin="6034,783" coordsize="17,16">
              <v:shape style="position:absolute;left:6034;top:783;width:17;height:16" coordorigin="6034,783" coordsize="17,16" path="m6034,791l6051,791e" filled="f" stroked="t" strokeweight=".94003pt" strokecolor="#000000">
                <v:path arrowok="t"/>
              </v:shape>
            </v:group>
            <v:group style="position:absolute;left:6034;top:799;width:17;height:16" coordorigin="6034,799" coordsize="17,16">
              <v:shape style="position:absolute;left:6034;top:799;width:17;height:16" coordorigin="6034,799" coordsize="17,16" path="m6034,807l6051,807e" filled="f" stroked="t" strokeweight=".94003pt" strokecolor="#000000">
                <v:path arrowok="t"/>
              </v:shape>
            </v:group>
            <v:group style="position:absolute;left:6034;top:831;width:17;height:2" coordorigin="6034,831" coordsize="17,2">
              <v:shape style="position:absolute;left:6034;top:831;width:17;height:2" coordorigin="6034,831" coordsize="17,0" path="m6050,831l6034,831,6050,831xe" filled="f" stroked="t" strokeweight=".06pt" strokecolor="#000000">
                <v:path arrowok="t"/>
              </v:shape>
            </v:group>
            <v:group style="position:absolute;left:6034;top:847;width:17;height:2" coordorigin="6034,847" coordsize="17,2">
              <v:shape style="position:absolute;left:6034;top:847;width:17;height:2" coordorigin="6034,847" coordsize="17,0" path="m6050,847l6034,847,6050,847xe" filled="f" stroked="t" strokeweight=".06pt" strokecolor="#000000">
                <v:path arrowok="t"/>
              </v:shape>
            </v:group>
            <v:group style="position:absolute;left:6034;top:864;width:17;height:16" coordorigin="6034,864" coordsize="17,16">
              <v:shape style="position:absolute;left:6034;top:864;width:17;height:16" coordorigin="6034,864" coordsize="17,16" path="m6034,871l6051,871e" filled="f" stroked="t" strokeweight=".94003pt" strokecolor="#000000">
                <v:path arrowok="t"/>
              </v:shape>
            </v:group>
            <v:group style="position:absolute;left:6034;top:879;width:17;height:16" coordorigin="6034,879" coordsize="17,16">
              <v:shape style="position:absolute;left:6034;top:879;width:17;height:16" coordorigin="6034,879" coordsize="17,16" path="m6034,887l6051,887e" filled="f" stroked="t" strokeweight=".93997pt" strokecolor="#000000">
                <v:path arrowok="t"/>
              </v:shape>
            </v:group>
            <v:group style="position:absolute;left:6034;top:912;width:17;height:2" coordorigin="6034,912" coordsize="17,2">
              <v:shape style="position:absolute;left:6034;top:912;width:17;height:2" coordorigin="6034,912" coordsize="17,0" path="m6050,912l6034,912,6050,912xe" filled="f" stroked="t" strokeweight=".06pt" strokecolor="#000000">
                <v:path arrowok="t"/>
              </v:shape>
            </v:group>
            <v:group style="position:absolute;left:6034;top:927;width:17;height:17" coordorigin="6034,927" coordsize="17,17">
              <v:shape style="position:absolute;left:6034;top:927;width:17;height:17" coordorigin="6034,927" coordsize="17,17" path="m6050,927l6050,944,6034,927,6050,927xe" filled="f" stroked="t" strokeweight=".06pt" strokecolor="#000000">
                <v:path arrowok="t"/>
              </v:shape>
            </v:group>
            <v:group style="position:absolute;left:6034;top:944;width:17;height:16" coordorigin="6034,944" coordsize="17,16">
              <v:shape style="position:absolute;left:6034;top:944;width:17;height:16" coordorigin="6034,944" coordsize="17,16" path="m6034,952l6051,952e" filled="f" stroked="t" strokeweight=".94003pt" strokecolor="#000000">
                <v:path arrowok="t"/>
              </v:shape>
            </v:group>
            <v:group style="position:absolute;left:6034;top:960;width:17;height:16" coordorigin="6034,960" coordsize="17,16">
              <v:shape style="position:absolute;left:6034;top:960;width:17;height:16" coordorigin="6034,960" coordsize="17,16" path="m6050,975l6034,975,6050,960,6050,975xe" filled="f" stroked="t" strokeweight=".06pt" strokecolor="#000000">
                <v:path arrowok="t"/>
              </v:shape>
            </v:group>
            <v:group style="position:absolute;left:6034;top:992;width:17;height:2" coordorigin="6034,992" coordsize="17,2">
              <v:shape style="position:absolute;left:6034;top:992;width:17;height:2" coordorigin="6034,992" coordsize="17,0" path="m6050,992l6034,992,6050,992xe" filled="f" stroked="t" strokeweight=".06pt" strokecolor="#000000">
                <v:path arrowok="t"/>
              </v:shape>
            </v:group>
            <v:group style="position:absolute;left:6034;top:1008;width:17;height:16" coordorigin="6034,1008" coordsize="17,16">
              <v:shape style="position:absolute;left:6034;top:1008;width:17;height:16" coordorigin="6034,1008" coordsize="17,16" path="m6034,1015l6051,1015e" filled="f" stroked="t" strokeweight=".93997pt" strokecolor="#000000">
                <v:path arrowok="t"/>
              </v:shape>
            </v:group>
            <v:group style="position:absolute;left:6034;top:1023;width:17;height:17" coordorigin="6034,1023" coordsize="17,17">
              <v:shape style="position:absolute;left:6034;top:1023;width:17;height:17" coordorigin="6034,1023" coordsize="17,17" path="m6034,1032l6051,1032e" filled="f" stroked="t" strokeweight="1.00003pt" strokecolor="#000000">
                <v:path arrowok="t"/>
              </v:shape>
            </v:group>
            <v:group style="position:absolute;left:6034;top:1056;width:17;height:2" coordorigin="6034,1056" coordsize="17,2">
              <v:shape style="position:absolute;left:6034;top:1056;width:17;height:2" coordorigin="6034,1056" coordsize="17,0" path="m6050,1056l6034,1056,6050,1056xe" filled="f" stroked="t" strokeweight=".06pt" strokecolor="#000000">
                <v:path arrowok="t"/>
              </v:shape>
            </v:group>
            <v:group style="position:absolute;left:6034;top:1072;width:17;height:2" coordorigin="6034,1072" coordsize="17,2">
              <v:shape style="position:absolute;left:6034;top:1072;width:17;height:2" coordorigin="6034,1072" coordsize="17,0" path="m6050,1072l6034,1072,6050,1072xe" filled="f" stroked="t" strokeweight=".06pt" strokecolor="#000000">
                <v:path arrowok="t"/>
              </v:shape>
            </v:group>
            <v:group style="position:absolute;left:6034;top:1088;width:17;height:16" coordorigin="6034,1088" coordsize="17,16">
              <v:shape style="position:absolute;left:6034;top:1088;width:17;height:16" coordorigin="6034,1088" coordsize="17,16" path="m6034,1096l6051,1096e" filled="f" stroked="t" strokeweight=".93997pt" strokecolor="#000000">
                <v:path arrowok="t"/>
              </v:shape>
            </v:group>
            <v:group style="position:absolute;left:6034;top:1104;width:17;height:17" coordorigin="6034,1104" coordsize="17,17">
              <v:shape style="position:absolute;left:6034;top:1104;width:17;height:17" coordorigin="6034,1104" coordsize="17,17" path="m6034,1112l6051,1112e" filled="f" stroked="t" strokeweight="1.00003pt" strokecolor="#000000">
                <v:path arrowok="t"/>
              </v:shape>
            </v:group>
            <v:group style="position:absolute;left:6034;top:1136;width:17;height:2" coordorigin="6034,1136" coordsize="17,2">
              <v:shape style="position:absolute;left:6034;top:1136;width:17;height:2" coordorigin="6034,1136" coordsize="17,0" path="m6050,1136l6034,1136,6050,1136xe" filled="f" stroked="t" strokeweight=".06pt" strokecolor="#000000">
                <v:path arrowok="t"/>
              </v:shape>
            </v:group>
            <v:group style="position:absolute;left:6034;top:1152;width:17;height:17" coordorigin="6034,1152" coordsize="17,17">
              <v:shape style="position:absolute;left:6034;top:1152;width:17;height:17" coordorigin="6034,1152" coordsize="17,17" path="m6050,1152l6050,1168,6034,1152,6050,1152xe" filled="f" stroked="t" strokeweight=".06pt" strokecolor="#000000">
                <v:path arrowok="t"/>
              </v:shape>
            </v:group>
            <v:group style="position:absolute;left:6034;top:1168;width:17;height:16" coordorigin="6034,1168" coordsize="17,16">
              <v:shape style="position:absolute;left:6034;top:1168;width:17;height:16" coordorigin="6034,1168" coordsize="17,16" path="m6034,1176l6051,1176e" filled="f" stroked="t" strokeweight=".94003pt" strokecolor="#000000">
                <v:path arrowok="t"/>
              </v:shape>
            </v:group>
            <v:group style="position:absolute;left:6034;top:1184;width:17;height:17" coordorigin="6034,1184" coordsize="17,17">
              <v:shape style="position:absolute;left:6034;top:1184;width:17;height:17" coordorigin="6034,1184" coordsize="17,17" path="m6050,1201l6034,1201,6050,1184,6050,1201xe" filled="f" stroked="t" strokeweight=".06pt" strokecolor="#000000">
                <v:path arrowok="t"/>
              </v:shape>
            </v:group>
            <v:group style="position:absolute;left:6034;top:1216;width:17;height:2" coordorigin="6034,1216" coordsize="17,2">
              <v:shape style="position:absolute;left:6034;top:1216;width:17;height:2" coordorigin="6034,1216" coordsize="17,0" path="m6050,1216l6034,1216,6050,1216xe" filled="f" stroked="t" strokeweight=".06pt" strokecolor="#000000">
                <v:path arrowok="t"/>
              </v:shape>
            </v:group>
            <v:group style="position:absolute;left:6034;top:1232;width:17;height:17" coordorigin="6034,1232" coordsize="17,17">
              <v:shape style="position:absolute;left:6034;top:1232;width:17;height:17" coordorigin="6034,1232" coordsize="17,17" path="m6034,1240l6051,1240e" filled="f" stroked="t" strokeweight=".99997pt" strokecolor="#000000">
                <v:path arrowok="t"/>
              </v:shape>
            </v:group>
            <v:group style="position:absolute;left:6034;top:1249;width:17;height:16" coordorigin="6034,1249" coordsize="17,16">
              <v:shape style="position:absolute;left:6034;top:1249;width:17;height:16" coordorigin="6034,1249" coordsize="17,16" path="m6034,1257l6051,1257e" filled="f" stroked="t" strokeweight=".94003pt" strokecolor="#000000">
                <v:path arrowok="t"/>
              </v:shape>
            </v:group>
            <v:group style="position:absolute;left:6034;top:1281;width:17;height:2" coordorigin="6034,1281" coordsize="17,2">
              <v:shape style="position:absolute;left:6034;top:1281;width:17;height:2" coordorigin="6034,1281" coordsize="17,0" path="m6050,1281l6034,1281,6050,1281xe" filled="f" stroked="t" strokeweight=".06pt" strokecolor="#000000">
                <v:path arrowok="t"/>
              </v:shape>
            </v:group>
            <v:group style="position:absolute;left:6034;top:1297;width:17;height:2" coordorigin="6034,1297" coordsize="17,2">
              <v:shape style="position:absolute;left:6034;top:1297;width:17;height:2" coordorigin="6034,1297" coordsize="17,0" path="m6050,1297l6034,1297,6050,1297xe" filled="f" stroked="t" strokeweight=".06pt" strokecolor="#000000">
                <v:path arrowok="t"/>
              </v:shape>
            </v:group>
            <v:group style="position:absolute;left:6034;top:1312;width:17;height:17" coordorigin="6034,1312" coordsize="17,17">
              <v:shape style="position:absolute;left:6034;top:1312;width:17;height:17" coordorigin="6034,1312" coordsize="17,17" path="m6034,1321l6051,1321e" filled="f" stroked="t" strokeweight="1.00003pt" strokecolor="#000000">
                <v:path arrowok="t"/>
              </v:shape>
            </v:group>
            <v:group style="position:absolute;left:6034;top:1329;width:17;height:16" coordorigin="6034,1329" coordsize="17,16">
              <v:shape style="position:absolute;left:6034;top:1329;width:17;height:16" coordorigin="6034,1329" coordsize="17,16" path="m6034,1337l6051,1337e" filled="f" stroked="t" strokeweight=".93997pt" strokecolor="#000000">
                <v:path arrowok="t"/>
              </v:shape>
            </v:group>
            <v:group style="position:absolute;left:6034;top:1360;width:17;height:2" coordorigin="6034,1360" coordsize="17,2">
              <v:shape style="position:absolute;left:6034;top:1360;width:17;height:2" coordorigin="6034,1360" coordsize="17,0" path="m6050,1360l6034,1360,6050,1360xe" filled="f" stroked="t" strokeweight=".06pt" strokecolor="#000000">
                <v:path arrowok="t"/>
              </v:shape>
            </v:group>
            <v:group style="position:absolute;left:6034;top:1377;width:17;height:16" coordorigin="6034,1377" coordsize="17,16">
              <v:shape style="position:absolute;left:6034;top:1377;width:17;height:16" coordorigin="6034,1377" coordsize="17,16" path="m6050,1377l6050,1393,6034,1377,6050,1377xe" filled="f" stroked="t" strokeweight=".06pt" strokecolor="#000000">
                <v:path arrowok="t"/>
              </v:shape>
            </v:group>
            <v:group style="position:absolute;left:6034;top:1393;width:17;height:17" coordorigin="6034,1393" coordsize="17,17">
              <v:shape style="position:absolute;left:6034;top:1393;width:17;height:17" coordorigin="6034,1393" coordsize="17,17" path="m6034,1401l6051,1401e" filled="f" stroked="t" strokeweight="1.00003pt" strokecolor="#000000">
                <v:path arrowok="t"/>
              </v:shape>
            </v:group>
            <v:group style="position:absolute;left:6034;top:1410;width:17;height:16" coordorigin="6034,1410" coordsize="17,16">
              <v:shape style="position:absolute;left:6034;top:1410;width:17;height:16" coordorigin="6034,1410" coordsize="17,16" path="m6050,1425l6034,1425,6050,1410,6050,1425xe" filled="f" stroked="t" strokeweight=".06pt" strokecolor="#000000">
                <v:path arrowok="t"/>
              </v:shape>
            </v:group>
            <v:group style="position:absolute;left:6034;top:1441;width:17;height:2" coordorigin="6034,1441" coordsize="17,2">
              <v:shape style="position:absolute;left:6034;top:1441;width:17;height:2" coordorigin="6034,1441" coordsize="17,0" path="m6050,1441l6034,1441,6050,1441xe" filled="f" stroked="t" strokeweight=".06pt" strokecolor="#000000">
                <v:path arrowok="t"/>
              </v:shape>
            </v:group>
            <v:group style="position:absolute;left:6034;top:1458;width:17;height:16" coordorigin="6034,1458" coordsize="17,16">
              <v:shape style="position:absolute;left:6034;top:1458;width:17;height:16" coordorigin="6034,1458" coordsize="17,16" path="m6034,1465l6051,1465e" filled="f" stroked="t" strokeweight=".93997pt" strokecolor="#000000">
                <v:path arrowok="t"/>
              </v:shape>
            </v:group>
            <v:group style="position:absolute;left:6034;top:1473;width:17;height:17" coordorigin="6034,1473" coordsize="17,17">
              <v:shape style="position:absolute;left:6034;top:1473;width:17;height:17" coordorigin="6034,1473" coordsize="17,17" path="m6034,1482l6051,1482e" filled="f" stroked="t" strokeweight="1.00003pt" strokecolor="#000000">
                <v:path arrowok="t"/>
              </v:shape>
            </v:group>
            <v:group style="position:absolute;left:6034;top:1506;width:17;height:2" coordorigin="6034,1506" coordsize="17,2">
              <v:shape style="position:absolute;left:6034;top:1506;width:17;height:2" coordorigin="6034,1506" coordsize="17,0" path="m6050,1506l6034,1506,6050,1506xe" filled="f" stroked="t" strokeweight=".06pt" strokecolor="#000000">
                <v:path arrowok="t"/>
              </v:shape>
            </v:group>
            <v:group style="position:absolute;left:6034;top:1521;width:17;height:2" coordorigin="6034,1521" coordsize="17,2">
              <v:shape style="position:absolute;left:6034;top:1521;width:17;height:2" coordorigin="6034,1521" coordsize="17,0" path="m6050,1521l6034,1521,6050,1521xe" filled="f" stroked="t" strokeweight=".06pt" strokecolor="#000000">
                <v:path arrowok="t"/>
              </v:shape>
            </v:group>
            <v:group style="position:absolute;left:6034;top:1538;width:17;height:16" coordorigin="6034,1538" coordsize="17,16">
              <v:shape style="position:absolute;left:6034;top:1538;width:17;height:16" coordorigin="6034,1538" coordsize="17,16" path="m6034,1546l6051,1546e" filled="f" stroked="t" strokeweight=".94003pt" strokecolor="#000000">
                <v:path arrowok="t"/>
              </v:shape>
            </v:group>
            <v:group style="position:absolute;left:6034;top:1554;width:17;height:16" coordorigin="6034,1554" coordsize="17,16">
              <v:shape style="position:absolute;left:6034;top:1554;width:17;height:16" coordorigin="6034,1554" coordsize="17,16" path="m6034,1561l6051,1561e" filled="f" stroked="t" strokeweight=".94003pt" strokecolor="#000000">
                <v:path arrowok="t"/>
              </v:shape>
            </v:group>
            <v:group style="position:absolute;left:6034;top:1586;width:17;height:2" coordorigin="6034,1586" coordsize="17,2">
              <v:shape style="position:absolute;left:6034;top:1586;width:17;height:2" coordorigin="6034,1586" coordsize="17,0" path="m6050,1586l6034,1586,6050,1586xe" filled="f" stroked="t" strokeweight=".06pt" strokecolor="#000000">
                <v:path arrowok="t"/>
              </v:shape>
            </v:group>
            <v:group style="position:absolute;left:6034;top:1602;width:17;height:17" coordorigin="6034,1602" coordsize="17,17">
              <v:shape style="position:absolute;left:6034;top:1602;width:17;height:17" coordorigin="6034,1602" coordsize="17,17" path="m6050,1602l6050,1618,6034,1602,6050,1602xe" filled="f" stroked="t" strokeweight=".06pt" strokecolor="#000000">
                <v:path arrowok="t"/>
              </v:shape>
            </v:group>
            <v:group style="position:absolute;left:6034;top:1618;width:17;height:16" coordorigin="6034,1618" coordsize="17,16">
              <v:shape style="position:absolute;left:6034;top:1618;width:17;height:16" coordorigin="6034,1618" coordsize="17,16" path="m6034,1626l6051,1626e" filled="f" stroked="t" strokeweight=".94003pt" strokecolor="#000000">
                <v:path arrowok="t"/>
              </v:shape>
            </v:group>
            <v:group style="position:absolute;left:6034;top:1634;width:17;height:16" coordorigin="6034,1634" coordsize="17,16">
              <v:shape style="position:absolute;left:6034;top:1634;width:17;height:16" coordorigin="6034,1634" coordsize="17,16" path="m6050,1650l6034,1650,6050,1634,6050,1650xe" filled="f" stroked="t" strokeweight=".06pt" strokecolor="#000000">
                <v:path arrowok="t"/>
              </v:shape>
            </v:group>
            <v:group style="position:absolute;left:6034;top:1666;width:17;height:2" coordorigin="6034,1666" coordsize="17,2">
              <v:shape style="position:absolute;left:6034;top:1666;width:17;height:2" coordorigin="6034,1666" coordsize="17,0" path="m6050,1666l6034,1666,6050,1666xe" filled="f" stroked="t" strokeweight=".06pt" strokecolor="#000000">
                <v:path arrowok="t"/>
              </v:shape>
            </v:group>
            <v:group style="position:absolute;left:6034;top:1682;width:17;height:17" coordorigin="6034,1682" coordsize="17,17">
              <v:shape style="position:absolute;left:6034;top:1682;width:17;height:17" coordorigin="6034,1682" coordsize="17,17" path="m6034,1690l6051,1690e" filled="f" stroked="t" strokeweight="1.00003pt" strokecolor="#000000">
                <v:path arrowok="t"/>
              </v:shape>
            </v:group>
            <v:group style="position:absolute;left:6034;top:1699;width:17;height:16" coordorigin="6034,1699" coordsize="17,16">
              <v:shape style="position:absolute;left:6034;top:1699;width:17;height:16" coordorigin="6034,1699" coordsize="17,16" path="m6034,1707l6051,1707e" filled="f" stroked="t" strokeweight=".93997pt" strokecolor="#000000">
                <v:path arrowok="t"/>
              </v:shape>
            </v:group>
            <v:group style="position:absolute;left:6034;top:1730;width:17;height:2" coordorigin="6034,1730" coordsize="17,2">
              <v:shape style="position:absolute;left:6034;top:1730;width:17;height:2" coordorigin="6034,1730" coordsize="17,0" path="m6050,1730l6034,1730,6050,1730xe" filled="f" stroked="t" strokeweight=".06pt" strokecolor="#000000">
                <v:path arrowok="t"/>
              </v:shape>
            </v:group>
            <v:group style="position:absolute;left:6034;top:1747;width:17;height:2" coordorigin="6034,1747" coordsize="17,2">
              <v:shape style="position:absolute;left:6034;top:1747;width:17;height:2" coordorigin="6034,1747" coordsize="17,0" path="m6050,1747l6034,1747,6050,1747xe" filled="f" stroked="t" strokeweight=".06pt" strokecolor="#000000">
                <v:path arrowok="t"/>
              </v:shape>
            </v:group>
            <v:group style="position:absolute;left:6034;top:1762;width:17;height:16" coordorigin="6034,1762" coordsize="17,16">
              <v:shape style="position:absolute;left:6034;top:1762;width:17;height:16" coordorigin="6034,1762" coordsize="17,16" path="m6034,1770l6051,1770e" filled="f" stroked="t" strokeweight=".93997pt" strokecolor="#000000">
                <v:path arrowok="t"/>
              </v:shape>
            </v:group>
            <v:group style="position:absolute;left:6034;top:1778;width:17;height:17" coordorigin="6034,1778" coordsize="17,17">
              <v:shape style="position:absolute;left:6034;top:1778;width:17;height:17" coordorigin="6034,1778" coordsize="17,17" path="m6034,1786l6051,1786e" filled="f" stroked="t" strokeweight="1.00003pt" strokecolor="#000000">
                <v:path arrowok="t"/>
              </v:shape>
            </v:group>
            <v:group style="position:absolute;left:6034;top:1810;width:17;height:2" coordorigin="6034,1810" coordsize="17,2">
              <v:shape style="position:absolute;left:6034;top:1810;width:17;height:2" coordorigin="6034,1810" coordsize="17,0" path="m6050,1810l6034,1810,6050,1810xe" filled="f" stroked="t" strokeweight=".06pt" strokecolor="#000000">
                <v:path arrowok="t"/>
              </v:shape>
            </v:group>
            <v:group style="position:absolute;left:6034;top:1827;width:17;height:16" coordorigin="6034,1827" coordsize="17,16">
              <v:shape style="position:absolute;left:6034;top:1827;width:17;height:16" coordorigin="6034,1827" coordsize="17,16" path="m6050,1827l6050,1843,6034,1827,6050,1827xe" filled="f" stroked="t" strokeweight=".06pt" strokecolor="#000000">
                <v:path arrowok="t"/>
              </v:shape>
            </v:group>
            <v:group style="position:absolute;left:6034;top:1843;width:17;height:16" coordorigin="6034,1843" coordsize="17,16">
              <v:shape style="position:absolute;left:6034;top:1843;width:17;height:16" coordorigin="6034,1843" coordsize="17,16" path="m6034,1851l6051,1851e" filled="f" stroked="t" strokeweight=".94003pt" strokecolor="#000000">
                <v:path arrowok="t"/>
              </v:shape>
            </v:group>
            <v:group style="position:absolute;left:6034;top:1858;width:17;height:17" coordorigin="6034,1858" coordsize="17,17">
              <v:shape style="position:absolute;left:6034;top:1858;width:17;height:17" coordorigin="6034,1858" coordsize="17,17" path="m6050,1875l6034,1875,6050,1858,6050,1875xe" filled="f" stroked="t" strokeweight=".06pt" strokecolor="#000000">
                <v:path arrowok="t"/>
              </v:shape>
            </v:group>
            <v:group style="position:absolute;left:6034;top:1891;width:17;height:2" coordorigin="6034,1891" coordsize="17,2">
              <v:shape style="position:absolute;left:6034;top:1891;width:17;height:2" coordorigin="6034,1891" coordsize="17,0" path="m6050,1891l6034,1891,6050,1891xe" filled="f" stroked="t" strokeweight=".06pt" strokecolor="#000000">
                <v:path arrowok="t"/>
              </v:shape>
            </v:group>
            <v:group style="position:absolute;left:6034;top:1906;width:17;height:17" coordorigin="6034,1906" coordsize="17,17">
              <v:shape style="position:absolute;left:6034;top:1906;width:17;height:17" coordorigin="6034,1906" coordsize="17,17" path="m6034,1915l6051,1915e" filled="f" stroked="t" strokeweight=".99997pt" strokecolor="#000000">
                <v:path arrowok="t"/>
              </v:shape>
            </v:group>
            <v:group style="position:absolute;left:6034;top:1923;width:17;height:16" coordorigin="6034,1923" coordsize="17,16">
              <v:shape style="position:absolute;left:6034;top:1923;width:17;height:16" coordorigin="6034,1923" coordsize="17,16" path="m6034,1931l6051,1931e" filled="f" stroked="t" strokeweight=".94003pt" strokecolor="#000000">
                <v:path arrowok="t"/>
              </v:shape>
            </v:group>
            <v:group style="position:absolute;left:6034;top:1956;width:17;height:2" coordorigin="6034,1956" coordsize="17,2">
              <v:shape style="position:absolute;left:6034;top:1956;width:17;height:2" coordorigin="6034,1956" coordsize="17,0" path="m6050,1956l6034,1956,6050,1956xe" filled="f" stroked="t" strokeweight=".06pt" strokecolor="#000000">
                <v:path arrowok="t"/>
              </v:shape>
            </v:group>
            <v:group style="position:absolute;left:6034;top:1971;width:17;height:2" coordorigin="6034,1971" coordsize="17,2">
              <v:shape style="position:absolute;left:6034;top:1971;width:17;height:2" coordorigin="6034,1971" coordsize="17,0" path="m6050,1971l6034,1971,6050,1971xe" filled="f" stroked="t" strokeweight=".06pt" strokecolor="#000000">
                <v:path arrowok="t"/>
              </v:shape>
            </v:group>
            <v:group style="position:absolute;left:6034;top:1987;width:17;height:17" coordorigin="6034,1987" coordsize="17,17">
              <v:shape style="position:absolute;left:6034;top:1987;width:17;height:17" coordorigin="6034,1987" coordsize="17,17" path="m6034,1995l6051,1995e" filled="f" stroked="t" strokeweight=".99997pt" strokecolor="#000000">
                <v:path arrowok="t"/>
              </v:shape>
            </v:group>
            <v:group style="position:absolute;left:6034;top:2004;width:17;height:16" coordorigin="6034,2004" coordsize="17,16">
              <v:shape style="position:absolute;left:6034;top:2004;width:17;height:16" coordorigin="6034,2004" coordsize="17,16" path="m6034,2011l6051,2011e" filled="f" stroked="t" strokeweight=".94003pt" strokecolor="#000000">
                <v:path arrowok="t"/>
              </v:shape>
            </v:group>
            <v:group style="position:absolute;left:6034;top:2036;width:17;height:2" coordorigin="6034,2036" coordsize="17,2">
              <v:shape style="position:absolute;left:6034;top:2036;width:17;height:2" coordorigin="6034,2036" coordsize="17,0" path="m6050,2036l6034,2036,6050,2036xe" filled="f" stroked="t" strokeweight=".06pt" strokecolor="#000000">
                <v:path arrowok="t"/>
              </v:shape>
            </v:group>
            <v:group style="position:absolute;left:6034;top:2052;width:17;height:16" coordorigin="6034,2052" coordsize="17,16">
              <v:shape style="position:absolute;left:6034;top:2052;width:17;height:16" coordorigin="6034,2052" coordsize="17,16" path="m6050,2052l6050,2067,6034,2052,6050,2052xe" filled="f" stroked="t" strokeweight=".06pt" strokecolor="#000000">
                <v:path arrowok="t"/>
              </v:shape>
            </v:group>
            <v:group style="position:absolute;left:6034;top:2067;width:17;height:17" coordorigin="6034,2067" coordsize="17,17">
              <v:shape style="position:absolute;left:6034;top:2067;width:17;height:17" coordorigin="6034,2067" coordsize="17,17" path="m6034,2076l6051,2076e" filled="f" stroked="t" strokeweight="1.00003pt" strokecolor="#000000">
                <v:path arrowok="t"/>
              </v:shape>
            </v:group>
            <v:group style="position:absolute;left:6034;top:2084;width:17;height:16" coordorigin="6034,2084" coordsize="17,16">
              <v:shape style="position:absolute;left:6034;top:2084;width:17;height:16" coordorigin="6034,2084" coordsize="17,16" path="m6050,2100l6034,2100,6050,2084,6050,2100xe" filled="f" stroked="t" strokeweight=".06pt" strokecolor="#000000">
                <v:path arrowok="t"/>
              </v:shape>
            </v:group>
            <v:group style="position:absolute;left:6034;top:2115;width:17;height:2" coordorigin="6034,2115" coordsize="17,2">
              <v:shape style="position:absolute;left:6034;top:2115;width:17;height:2" coordorigin="6034,2115" coordsize="17,0" path="m6050,2115l6034,2115,6050,2115xe" filled="f" stroked="t" strokeweight=".06pt" strokecolor="#000000">
                <v:path arrowok="t"/>
              </v:shape>
            </v:group>
            <v:group style="position:absolute;left:6034;top:2132;width:17;height:16" coordorigin="6034,2132" coordsize="17,16">
              <v:shape style="position:absolute;left:6034;top:2132;width:17;height:16" coordorigin="6034,2132" coordsize="17,16" path="m6050,2132l6050,2148,6034,2132,6050,2132xe" filled="f" stroked="t" strokeweight=".06pt" strokecolor="#000000">
                <v:path arrowok="t"/>
              </v:shape>
            </v:group>
            <v:group style="position:absolute;left:6034;top:2148;width:17;height:17" coordorigin="6034,2148" coordsize="17,17">
              <v:shape style="position:absolute;left:6034;top:2148;width:17;height:17" coordorigin="6034,2148" coordsize="17,17" path="m6034,2156l6051,2156e" filled="f" stroked="t" strokeweight=".99997pt" strokecolor="#000000">
                <v:path arrowok="t"/>
              </v:shape>
            </v:group>
            <v:group style="position:absolute;left:6034;top:2164;width:17;height:16" coordorigin="6034,2164" coordsize="17,16">
              <v:shape style="position:absolute;left:6034;top:2164;width:17;height:16" coordorigin="6034,2164" coordsize="17,16" path="m6050,2180l6034,2180,6050,2164,6050,2180xe" filled="f" stroked="t" strokeweight=".06pt" strokecolor="#000000">
                <v:path arrowok="t"/>
              </v:shape>
            </v:group>
            <v:group style="position:absolute;left:6034;top:2196;width:17;height:2" coordorigin="6034,2196" coordsize="17,2">
              <v:shape style="position:absolute;left:6034;top:2196;width:17;height:2" coordorigin="6034,2196" coordsize="17,0" path="m6050,2196l6034,2196,6050,2196xe" filled="f" stroked="t" strokeweight=".06pt" strokecolor="#000000">
                <v:path arrowok="t"/>
              </v:shape>
            </v:group>
            <v:group style="position:absolute;left:6034;top:2212;width:17;height:16" coordorigin="6034,2212" coordsize="17,16">
              <v:shape style="position:absolute;left:6034;top:2212;width:17;height:16" coordorigin="6034,2212" coordsize="17,16" path="m6034,2220l6051,2220e" filled="f" stroked="t" strokeweight=".93997pt" strokecolor="#000000">
                <v:path arrowok="t"/>
              </v:shape>
            </v:group>
            <v:group style="position:absolute;left:6034;top:2228;width:17;height:17" coordorigin="6034,2228" coordsize="17,17">
              <v:shape style="position:absolute;left:6034;top:2228;width:17;height:17" coordorigin="6034,2228" coordsize="17,17" path="m6034,2236l6051,2236e" filled="f" stroked="t" strokeweight="1.00003pt" strokecolor="#000000">
                <v:path arrowok="t"/>
              </v:shape>
            </v:group>
            <v:group style="position:absolute;left:6034;top:2276;width:17;height:2" coordorigin="6034,2276" coordsize="17,2">
              <v:shape style="position:absolute;left:6034;top:2276;width:17;height:2" coordorigin="6034,2276" coordsize="17,0" path="m6050,2276l6034,2276,6050,2276xe" filled="f" stroked="t" strokeweight=".06pt" strokecolor="#000000">
                <v:path arrowok="t"/>
              </v:shape>
            </v:group>
            <v:group style="position:absolute;left:6034;top:2293;width:17;height:16" coordorigin="6034,2293" coordsize="17,16">
              <v:shape style="position:absolute;left:6034;top:2293;width:17;height:16" coordorigin="6034,2293" coordsize="17,16" path="m6034,2301l6051,2301e" filled="f" stroked="t" strokeweight=".93997pt" strokecolor="#000000">
                <v:path arrowok="t"/>
              </v:shape>
            </v:group>
            <v:group style="position:absolute;left:6034;top:2308;width:17;height:16" coordorigin="6034,2308" coordsize="17,16">
              <v:shape style="position:absolute;left:6034;top:2308;width:17;height:16" coordorigin="6034,2308" coordsize="17,16" path="m6034,2316l6051,2316e" filled="f" stroked="t" strokeweight=".94003pt" strokecolor="#000000">
                <v:path arrowok="t"/>
              </v:shape>
            </v:group>
            <v:group style="position:absolute;left:6034;top:2341;width:17;height:2" coordorigin="6034,2341" coordsize="17,2">
              <v:shape style="position:absolute;left:6034;top:2341;width:17;height:2" coordorigin="6034,2341" coordsize="17,0" path="m6050,2341l6034,2341,6050,2341xe" filled="f" stroked="t" strokeweight=".06pt" strokecolor="#000000">
                <v:path arrowok="t"/>
              </v:shape>
            </v:group>
            <v:group style="position:absolute;left:6034;top:2356;width:17;height:17" coordorigin="6034,2356" coordsize="17,17">
              <v:shape style="position:absolute;left:6034;top:2356;width:17;height:17" coordorigin="6034,2356" coordsize="17,17" path="m6050,2356l6050,2373,6034,2356,6050,2356xe" filled="f" stroked="t" strokeweight=".06pt" strokecolor="#000000">
                <v:path arrowok="t"/>
              </v:shape>
            </v:group>
            <v:group style="position:absolute;left:6034;top:2373;width:17;height:16" coordorigin="6034,2373" coordsize="17,16">
              <v:shape style="position:absolute;left:6034;top:2373;width:17;height:16" coordorigin="6034,2373" coordsize="17,16" path="m6034,2381l6051,2381e" filled="f" stroked="t" strokeweight=".94003pt" strokecolor="#000000">
                <v:path arrowok="t"/>
              </v:shape>
            </v:group>
            <v:group style="position:absolute;left:6034;top:2389;width:17;height:16" coordorigin="6034,2389" coordsize="17,16">
              <v:shape style="position:absolute;left:6034;top:2389;width:17;height:16" coordorigin="6034,2389" coordsize="17,16" path="m6050,2404l6034,2404,6050,2389,6050,2404xe" filled="f" stroked="t" strokeweight=".06pt" strokecolor="#000000">
                <v:path arrowok="t"/>
              </v:shape>
            </v:group>
            <v:group style="position:absolute;left:6034;top:2421;width:17;height:2" coordorigin="6034,2421" coordsize="17,2">
              <v:shape style="position:absolute;left:6034;top:2421;width:17;height:2" coordorigin="6034,2421" coordsize="17,0" path="m6050,2421l6034,2421,6050,2421xe" filled="f" stroked="t" strokeweight=".06pt" strokecolor="#000000">
                <v:path arrowok="t"/>
              </v:shape>
            </v:group>
            <v:group style="position:absolute;left:6034;top:2437;width:17;height:17" coordorigin="6034,2437" coordsize="17,17">
              <v:shape style="position:absolute;left:6034;top:2437;width:17;height:17" coordorigin="6034,2437" coordsize="17,17" path="m6034,2445l6051,2445e" filled="f" stroked="t" strokeweight=".99997pt" strokecolor="#000000">
                <v:path arrowok="t"/>
              </v:shape>
            </v:group>
            <v:group style="position:absolute;left:6034;top:2454;width:17;height:16" coordorigin="6034,2454" coordsize="17,16">
              <v:shape style="position:absolute;left:6034;top:2454;width:17;height:16" coordorigin="6034,2454" coordsize="17,16" path="m6034,2461l6051,2461e" filled="f" stroked="t" strokeweight=".94003pt" strokecolor="#000000">
                <v:path arrowok="t"/>
              </v:shape>
            </v:group>
            <v:group style="position:absolute;left:6034;top:2485;width:17;height:2" coordorigin="6034,2485" coordsize="17,2">
              <v:shape style="position:absolute;left:6034;top:2485;width:17;height:2" coordorigin="6034,2485" coordsize="17,0" path="m6050,2485l6034,2485,6050,2485xe" filled="f" stroked="t" strokeweight=".06pt" strokecolor="#000000">
                <v:path arrowok="t"/>
              </v:shape>
            </v:group>
            <v:group style="position:absolute;left:6034;top:2502;width:17;height:2" coordorigin="6034,2502" coordsize="17,2">
              <v:shape style="position:absolute;left:6034;top:2502;width:17;height:2" coordorigin="6034,2502" coordsize="17,0" path="m6050,2502l6034,2502,6050,2502xe" filled="f" stroked="t" strokeweight=".06pt" strokecolor="#000000">
                <v:path arrowok="t"/>
              </v:shape>
            </v:group>
            <v:group style="position:absolute;left:6034;top:2517;width:17;height:16" coordorigin="6034,2517" coordsize="17,16">
              <v:shape style="position:absolute;left:6034;top:2517;width:17;height:16" coordorigin="6034,2517" coordsize="17,16" path="m6034,2525l6051,2525e" filled="f" stroked="t" strokeweight=".94003pt" strokecolor="#000000">
                <v:path arrowok="t"/>
              </v:shape>
            </v:group>
            <v:group style="position:absolute;left:6034;top:2533;width:17;height:17" coordorigin="6034,2533" coordsize="17,17">
              <v:shape style="position:absolute;left:6034;top:2533;width:17;height:17" coordorigin="6034,2533" coordsize="17,17" path="m6034,2541l6051,2541e" filled="f" stroked="t" strokeweight=".99997pt" strokecolor="#000000">
                <v:path arrowok="t"/>
              </v:shape>
            </v:group>
            <v:group style="position:absolute;left:6034;top:2565;width:17;height:2" coordorigin="6034,2565" coordsize="17,2">
              <v:shape style="position:absolute;left:6034;top:2565;width:17;height:2" coordorigin="6034,2565" coordsize="17,0" path="m6050,2565l6034,2565,6050,2565xe" filled="f" stroked="t" strokeweight=".06pt" strokecolor="#000000">
                <v:path arrowok="t"/>
              </v:shape>
            </v:group>
            <v:group style="position:absolute;left:6034;top:2582;width:17;height:16" coordorigin="6034,2582" coordsize="17,16">
              <v:shape style="position:absolute;left:6034;top:2582;width:17;height:16" coordorigin="6034,2582" coordsize="17,16" path="m6050,2582l6050,2598,6034,2582,6050,2582xe" filled="f" stroked="t" strokeweight=".06pt" strokecolor="#000000">
                <v:path arrowok="t"/>
              </v:shape>
            </v:group>
            <v:group style="position:absolute;left:6034;top:2598;width:17;height:16" coordorigin="6034,2598" coordsize="17,16">
              <v:shape style="position:absolute;left:6034;top:2598;width:17;height:16" coordorigin="6034,2598" coordsize="17,16" path="m6034,2605l6051,2605e" filled="f" stroked="t" strokeweight=".93997pt" strokecolor="#000000">
                <v:path arrowok="t"/>
              </v:shape>
            </v:group>
            <v:group style="position:absolute;left:6034;top:2613;width:17;height:17" coordorigin="6034,2613" coordsize="17,17">
              <v:shape style="position:absolute;left:6034;top:2613;width:17;height:17" coordorigin="6034,2613" coordsize="17,17" path="m6050,2630l6034,2630,6050,2613,6050,2630xe" filled="f" stroked="t" strokeweight=".06pt" strokecolor="#000000">
                <v:path arrowok="t"/>
              </v:shape>
            </v:group>
            <v:group style="position:absolute;left:6034;top:2646;width:17;height:2" coordorigin="6034,2646" coordsize="17,2">
              <v:shape style="position:absolute;left:6034;top:2646;width:17;height:2" coordorigin="6034,2646" coordsize="17,0" path="m6050,2646l6034,2646,6050,2646xe" filled="f" stroked="t" strokeweight=".06pt" strokecolor="#000000">
                <v:path arrowok="t"/>
              </v:shape>
            </v:group>
            <v:group style="position:absolute;left:6034;top:2662;width:17;height:16" coordorigin="6034,2662" coordsize="17,16">
              <v:shape style="position:absolute;left:6034;top:2662;width:17;height:16" coordorigin="6034,2662" coordsize="17,16" path="m6034,2670l6051,2670e" filled="f" stroked="t" strokeweight=".93997pt" strokecolor="#000000">
                <v:path arrowok="t"/>
              </v:shape>
            </v:group>
            <v:group style="position:absolute;left:6034;top:2678;width:17;height:16" coordorigin="6034,2678" coordsize="17,16">
              <v:shape style="position:absolute;left:6034;top:2678;width:17;height:16" coordorigin="6034,2678" coordsize="17,16" path="m6034,2686l6051,2686e" filled="f" stroked="t" strokeweight=".94003pt" strokecolor="#000000">
                <v:path arrowok="t"/>
              </v:shape>
            </v:group>
            <v:group style="position:absolute;left:6034;top:2710;width:17;height:2" coordorigin="6034,2710" coordsize="17,2">
              <v:shape style="position:absolute;left:6034;top:2710;width:17;height:2" coordorigin="6034,2710" coordsize="17,0" path="m6050,2710l6034,2710,6050,2710xe" filled="f" stroked="t" strokeweight=".06pt" strokecolor="#000000">
                <v:path arrowok="t"/>
              </v:shape>
            </v:group>
            <v:group style="position:absolute;left:6034;top:2726;width:17;height:2" coordorigin="6034,2726" coordsize="17,2">
              <v:shape style="position:absolute;left:6034;top:2726;width:17;height:2" coordorigin="6034,2726" coordsize="17,0" path="m6050,2726l6034,2726,6050,2726xe" filled="f" stroked="t" strokeweight=".06pt" strokecolor="#000000">
                <v:path arrowok="t"/>
              </v:shape>
            </v:group>
            <v:group style="position:absolute;left:6034;top:2742;width:17;height:17" coordorigin="6034,2742" coordsize="17,17">
              <v:shape style="position:absolute;left:6034;top:2742;width:17;height:17" coordorigin="6034,2742" coordsize="17,17" path="m6034,2750l6051,2750e" filled="f" stroked="t" strokeweight=".99997pt" strokecolor="#000000">
                <v:path arrowok="t"/>
              </v:shape>
            </v:group>
            <v:group style="position:absolute;left:6034;top:2758;width:17;height:16" coordorigin="6034,2758" coordsize="17,16">
              <v:shape style="position:absolute;left:6034;top:2758;width:17;height:16" coordorigin="6034,2758" coordsize="17,16" path="m6034,2766l6051,2766e" filled="f" stroked="t" strokeweight=".94003pt" strokecolor="#000000">
                <v:path arrowok="t"/>
              </v:shape>
            </v:group>
            <v:group style="position:absolute;left:6034;top:2791;width:17;height:2" coordorigin="6034,2791" coordsize="17,2">
              <v:shape style="position:absolute;left:6034;top:2791;width:17;height:2" coordorigin="6034,2791" coordsize="17,0" path="m6050,2791l6034,2791,6050,2791xe" filled="f" stroked="t" strokeweight=".06pt" strokecolor="#000000">
                <v:path arrowok="t"/>
              </v:shape>
            </v:group>
            <v:group style="position:absolute;left:6034;top:2806;width:17;height:16" coordorigin="6034,2806" coordsize="17,16">
              <v:shape style="position:absolute;left:6034;top:2806;width:17;height:16" coordorigin="6034,2806" coordsize="17,16" path="m6050,2806l6050,2822,6034,2806,6050,2806xe" filled="f" stroked="t" strokeweight=".06pt" strokecolor="#000000">
                <v:path arrowok="t"/>
              </v:shape>
            </v:group>
            <v:group style="position:absolute;left:6034;top:2822;width:17;height:17" coordorigin="6034,2822" coordsize="17,17">
              <v:shape style="position:absolute;left:6034;top:2822;width:17;height:17" coordorigin="6034,2822" coordsize="17,17" path="m6034,2830l6051,2830e" filled="f" stroked="t" strokeweight="1.00003pt" strokecolor="#000000">
                <v:path arrowok="t"/>
              </v:shape>
            </v:group>
            <v:group style="position:absolute;left:6034;top:2839;width:17;height:16" coordorigin="6034,2839" coordsize="17,16">
              <v:shape style="position:absolute;left:6034;top:2839;width:17;height:16" coordorigin="6034,2839" coordsize="17,16" path="m6050,2854l6034,2854,6050,2839,6050,2854xe" filled="f" stroked="t" strokeweight=".06pt" strokecolor="#000000">
                <v:path arrowok="t"/>
              </v:shape>
            </v:group>
            <v:group style="position:absolute;left:6034;top:2870;width:17;height:2" coordorigin="6034,2870" coordsize="17,2">
              <v:shape style="position:absolute;left:6034;top:2870;width:17;height:2" coordorigin="6034,2870" coordsize="17,0" path="m6050,2870l6034,2870,6050,2870xe" filled="f" stroked="t" strokeweight=".06pt" strokecolor="#000000">
                <v:path arrowok="t"/>
              </v:shape>
            </v:group>
            <v:group style="position:absolute;left:6034;top:2887;width:17;height:16" coordorigin="6034,2887" coordsize="17,16">
              <v:shape style="position:absolute;left:6034;top:2887;width:17;height:16" coordorigin="6034,2887" coordsize="17,16" path="m6034,2895l6051,2895e" filled="f" stroked="t" strokeweight=".93997pt" strokecolor="#000000">
                <v:path arrowok="t"/>
              </v:shape>
            </v:group>
            <v:group style="position:absolute;left:6034;top:2902;width:17;height:17" coordorigin="6034,2902" coordsize="17,17">
              <v:shape style="position:absolute;left:6034;top:2902;width:17;height:17" coordorigin="6034,2902" coordsize="17,17" path="m6034,2911l6051,2911e" filled="f" stroked="t" strokeweight="1.00003pt" strokecolor="#000000">
                <v:path arrowok="t"/>
              </v:shape>
            </v:group>
            <v:group style="position:absolute;left:6034;top:2935;width:17;height:2" coordorigin="6034,2935" coordsize="17,2">
              <v:shape style="position:absolute;left:6034;top:2935;width:17;height:2" coordorigin="6034,2935" coordsize="17,0" path="m6050,2935l6034,2935,6050,2935xe" filled="f" stroked="t" strokeweight=".06pt" strokecolor="#000000">
                <v:path arrowok="t"/>
              </v:shape>
            </v:group>
            <v:group style="position:absolute;left:6034;top:2950;width:17;height:2" coordorigin="6034,2950" coordsize="17,2">
              <v:shape style="position:absolute;left:6034;top:2950;width:17;height:2" coordorigin="6034,2950" coordsize="17,0" path="m6050,2950l6034,2950,6050,2950xe" filled="f" stroked="t" strokeweight=".06pt" strokecolor="#000000">
                <v:path arrowok="t"/>
              </v:shape>
            </v:group>
            <v:group style="position:absolute;left:6034;top:2967;width:17;height:16" coordorigin="6034,2967" coordsize="17,16">
              <v:shape style="position:absolute;left:6034;top:2967;width:17;height:16" coordorigin="6034,2967" coordsize="17,16" path="m6034,2975l6051,2975e" filled="f" stroked="t" strokeweight=".94003pt" strokecolor="#000000">
                <v:path arrowok="t"/>
              </v:shape>
            </v:group>
            <v:group style="position:absolute;left:6034;top:2983;width:17;height:17" coordorigin="6034,2983" coordsize="17,17">
              <v:shape style="position:absolute;left:6034;top:2983;width:17;height:17" coordorigin="6034,2983" coordsize="17,17" path="m6034,2991l6051,2991e" filled="f" stroked="t" strokeweight=".99997pt" strokecolor="#000000">
                <v:path arrowok="t"/>
              </v:shape>
            </v:group>
            <v:group style="position:absolute;left:6034;top:3015;width:17;height:2" coordorigin="6034,3015" coordsize="17,2">
              <v:shape style="position:absolute;left:6034;top:3015;width:17;height:2" coordorigin="6034,3015" coordsize="17,0" path="m6050,3015l6034,3015,6050,3015xe" filled="f" stroked="t" strokeweight=".06pt" strokecolor="#000000">
                <v:path arrowok="t"/>
              </v:shape>
            </v:group>
            <v:group style="position:absolute;left:6034;top:3031;width:17;height:17" coordorigin="6034,3031" coordsize="17,17">
              <v:shape style="position:absolute;left:6034;top:3031;width:17;height:17" coordorigin="6034,3031" coordsize="17,17" path="m6050,3031l6050,3048,6034,3031,6050,3031xe" filled="f" stroked="t" strokeweight=".06pt" strokecolor="#000000">
                <v:path arrowok="t"/>
              </v:shape>
            </v:group>
            <v:group style="position:absolute;left:6034;top:3048;width:17;height:16" coordorigin="6034,3048" coordsize="17,16">
              <v:shape style="position:absolute;left:6034;top:3048;width:17;height:16" coordorigin="6034,3048" coordsize="17,16" path="m6034,3055l6051,3055e" filled="f" stroked="t" strokeweight=".94pt" strokecolor="#000000">
                <v:path arrowok="t"/>
              </v:shape>
            </v:group>
            <v:group style="position:absolute;left:6034;top:3063;width:17;height:16" coordorigin="6034,3063" coordsize="17,16">
              <v:shape style="position:absolute;left:6034;top:3063;width:17;height:16" coordorigin="6034,3063" coordsize="17,16" path="m6050,3079l6034,3079,6050,3063,6050,3079xe" filled="f" stroked="t" strokeweight=".06pt" strokecolor="#000000">
                <v:path arrowok="t"/>
              </v:shape>
            </v:group>
            <v:group style="position:absolute;left:6034;top:3096;width:17;height:2" coordorigin="6034,3096" coordsize="17,2">
              <v:shape style="position:absolute;left:6034;top:3096;width:17;height:2" coordorigin="6034,3096" coordsize="17,0" path="m6050,3096l6034,3096,6050,3096xe" filled="f" stroked="t" strokeweight=".06pt" strokecolor="#000000">
                <v:path arrowok="t"/>
              </v:shape>
            </v:group>
            <v:group style="position:absolute;left:6034;top:3111;width:17;height:17" coordorigin="6034,3111" coordsize="17,17">
              <v:shape style="position:absolute;left:6034;top:3111;width:17;height:17" coordorigin="6034,3111" coordsize="17,17" path="m6034,3120l6051,3120e" filled="f" stroked="t" strokeweight="1.0pt" strokecolor="#000000">
                <v:path arrowok="t"/>
              </v:shape>
            </v:group>
            <v:group style="position:absolute;left:6034;top:3128;width:17;height:16" coordorigin="6034,3128" coordsize="17,16">
              <v:shape style="position:absolute;left:6034;top:3128;width:17;height:16" coordorigin="6034,3128" coordsize="17,16" path="m6034,3136l6051,3136e" filled="f" stroked="t" strokeweight=".94pt" strokecolor="#000000">
                <v:path arrowok="t"/>
              </v:shape>
            </v:group>
            <v:group style="position:absolute;left:6034;top:3159;width:17;height:2" coordorigin="6034,3159" coordsize="17,2">
              <v:shape style="position:absolute;left:6034;top:3159;width:17;height:2" coordorigin="6034,3159" coordsize="17,0" path="m6050,3159l6034,3159,6050,3159xe" filled="f" stroked="t" strokeweight=".06pt" strokecolor="#000000">
                <v:path arrowok="t"/>
              </v:shape>
            </v:group>
            <v:group style="position:absolute;left:6034;top:3176;width:17;height:2" coordorigin="6034,3176" coordsize="17,2">
              <v:shape style="position:absolute;left:6034;top:3176;width:17;height:2" coordorigin="6034,3176" coordsize="17,0" path="m6050,3176l6034,3176,6050,3176xe" filled="f" stroked="t" strokeweight=".06pt" strokecolor="#000000">
                <v:path arrowok="t"/>
              </v:shape>
            </v:group>
            <v:group style="position:absolute;left:6034;top:3192;width:17;height:17" coordorigin="6034,3192" coordsize="17,17">
              <v:shape style="position:absolute;left:6034;top:3192;width:17;height:17" coordorigin="6034,3192" coordsize="17,17" path="m6034,3200l6051,3200e" filled="f" stroked="t" strokeweight="1.0pt" strokecolor="#000000">
                <v:path arrowok="t"/>
              </v:shape>
            </v:group>
            <v:group style="position:absolute;left:6034;top:3208;width:17;height:16" coordorigin="6034,3208" coordsize="17,16">
              <v:shape style="position:absolute;left:6034;top:3208;width:17;height:16" coordorigin="6034,3208" coordsize="17,16" path="m6034,3216l6051,3216e" filled="f" stroked="t" strokeweight=".94003pt" strokecolor="#000000">
                <v:path arrowok="t"/>
              </v:shape>
            </v:group>
            <v:group style="position:absolute;left:6034;top:3240;width:17;height:2" coordorigin="6034,3240" coordsize="17,2">
              <v:shape style="position:absolute;left:6034;top:3240;width:17;height:2" coordorigin="6034,3240" coordsize="17,0" path="m6050,3240l6034,3240,6050,3240xe" filled="f" stroked="t" strokeweight=".06pt" strokecolor="#000000">
                <v:path arrowok="t"/>
              </v:shape>
            </v:group>
            <v:group style="position:absolute;left:6034;top:3256;width:17;height:16" coordorigin="6034,3256" coordsize="17,16">
              <v:shape style="position:absolute;left:6034;top:3256;width:17;height:16" coordorigin="6034,3256" coordsize="17,16" path="m6050,3256l6050,3272,6034,3256,6050,3256xe" filled="f" stroked="t" strokeweight=".06pt" strokecolor="#000000">
                <v:path arrowok="t"/>
              </v:shape>
            </v:group>
            <v:group style="position:absolute;left:6034;top:3272;width:17;height:16" coordorigin="6034,3272" coordsize="17,16">
              <v:shape style="position:absolute;left:6034;top:3272;width:17;height:16" coordorigin="6034,3272" coordsize="17,16" path="m6034,3280l6051,3280e" filled="f" stroked="t" strokeweight=".94003pt" strokecolor="#000000">
                <v:path arrowok="t"/>
              </v:shape>
            </v:group>
            <v:group style="position:absolute;left:6034;top:3288;width:17;height:17" coordorigin="6034,3288" coordsize="17,17">
              <v:shape style="position:absolute;left:6034;top:3288;width:17;height:17" coordorigin="6034,3288" coordsize="17,17" path="m6050,3304l6034,3304,6050,3288,6050,3304xe" filled="f" stroked="t" strokeweight=".06pt" strokecolor="#000000">
                <v:path arrowok="t"/>
              </v:shape>
            </v:group>
            <v:group style="position:absolute;left:6034;top:3320;width:17;height:2" coordorigin="6034,3320" coordsize="17,2">
              <v:shape style="position:absolute;left:6034;top:3320;width:17;height:2" coordorigin="6034,3320" coordsize="17,0" path="m6050,3320l6034,3320,6050,3320xe" filled="f" stroked="t" strokeweight=".06pt" strokecolor="#000000">
                <v:path arrowok="t"/>
              </v:shape>
            </v:group>
            <v:group style="position:absolute;left:6034;top:3337;width:17;height:16" coordorigin="6034,3337" coordsize="17,16">
              <v:shape style="position:absolute;left:6034;top:3337;width:17;height:16" coordorigin="6034,3337" coordsize="17,16" path="m6034,3345l6051,3345e" filled="f" stroked="t" strokeweight=".94pt" strokecolor="#000000">
                <v:path arrowok="t"/>
              </v:shape>
            </v:group>
            <v:group style="position:absolute;left:6034;top:3352;width:17;height:16" coordorigin="6034,3352" coordsize="17,16">
              <v:shape style="position:absolute;left:6034;top:3352;width:17;height:16" coordorigin="6034,3352" coordsize="17,16" path="m6034,3360l6051,3360e" filled="f" stroked="t" strokeweight=".94pt" strokecolor="#000000">
                <v:path arrowok="t"/>
              </v:shape>
            </v:group>
            <v:group style="position:absolute;left:6034;top:3385;width:17;height:2" coordorigin="6034,3385" coordsize="17,2">
              <v:shape style="position:absolute;left:6034;top:3385;width:17;height:2" coordorigin="6034,3385" coordsize="17,0" path="m6050,3385l6034,3385,6050,3385xe" filled="f" stroked="t" strokeweight=".06pt" strokecolor="#000000">
                <v:path arrowok="t"/>
              </v:shape>
            </v:group>
            <v:group style="position:absolute;left:6034;top:3400;width:17;height:2" coordorigin="6034,3400" coordsize="17,2">
              <v:shape style="position:absolute;left:6034;top:3400;width:17;height:2" coordorigin="6034,3400" coordsize="17,0" path="m6050,3400l6034,3400,6050,3400xe" filled="f" stroked="t" strokeweight=".06pt" strokecolor="#000000">
                <v:path arrowok="t"/>
              </v:shape>
            </v:group>
            <v:group style="position:absolute;left:6034;top:3417;width:17;height:16" coordorigin="6034,3417" coordsize="17,16">
              <v:shape style="position:absolute;left:6034;top:3417;width:17;height:16" coordorigin="6034,3417" coordsize="17,16" path="m6034,3425l6051,3425e" filled="f" stroked="t" strokeweight=".94pt" strokecolor="#000000">
                <v:path arrowok="t"/>
              </v:shape>
            </v:group>
            <v:group style="position:absolute;left:6034;top:3433;width:17;height:16" coordorigin="6034,3433" coordsize="17,16">
              <v:shape style="position:absolute;left:6034;top:3433;width:17;height:16" coordorigin="6034,3433" coordsize="17,16" path="m6034,3441l6051,3441e" filled="f" stroked="t" strokeweight=".94pt" strokecolor="#000000">
                <v:path arrowok="t"/>
              </v:shape>
            </v:group>
            <v:group style="position:absolute;left:6034;top:3465;width:17;height:2" coordorigin="6034,3465" coordsize="17,2">
              <v:shape style="position:absolute;left:6034;top:3465;width:17;height:2" coordorigin="6034,3465" coordsize="17,0" path="m6050,3465l6034,3465,6050,3465xe" filled="f" stroked="t" strokeweight=".06pt" strokecolor="#000000">
                <v:path arrowok="t"/>
              </v:shape>
            </v:group>
            <v:group style="position:absolute;left:6034;top:3481;width:17;height:16" coordorigin="6034,3481" coordsize="17,16">
              <v:shape style="position:absolute;left:6034;top:3481;width:17;height:16" coordorigin="6034,3481" coordsize="17,16" path="m6050,3481l6050,3496,6034,3481,6050,3481xe" filled="f" stroked="t" strokeweight=".06pt" strokecolor="#000000">
                <v:path arrowok="t"/>
              </v:shape>
            </v:group>
            <v:group style="position:absolute;left:6034;top:3496;width:17;height:17" coordorigin="6034,3496" coordsize="17,17">
              <v:shape style="position:absolute;left:6034;top:3496;width:17;height:17" coordorigin="6034,3496" coordsize="17,17" path="m6034,3505l6051,3505e" filled="f" stroked="t" strokeweight="1.0pt" strokecolor="#000000">
                <v:path arrowok="t"/>
              </v:shape>
            </v:group>
            <v:group style="position:absolute;left:6034;top:3513;width:17;height:16" coordorigin="6034,3513" coordsize="17,16">
              <v:shape style="position:absolute;left:6034;top:3513;width:17;height:16" coordorigin="6034,3513" coordsize="17,16" path="m6050,3529l6034,3529,6050,3513,6050,3529xe" filled="f" stroked="t" strokeweight=".06pt" strokecolor="#000000">
                <v:path arrowok="t"/>
              </v:shape>
            </v:group>
            <v:group style="position:absolute;left:6034;top:3546;width:17;height:2" coordorigin="6034,3546" coordsize="17,2">
              <v:shape style="position:absolute;left:6034;top:3546;width:17;height:2" coordorigin="6034,3546" coordsize="17,0" path="m6050,3546l6034,3546,6050,3546xe" filled="f" stroked="t" strokeweight=".06pt" strokecolor="#000000">
                <v:path arrowok="t"/>
              </v:shape>
            </v:group>
            <v:group style="position:absolute;left:6034;top:3561;width:17;height:16" coordorigin="6034,3561" coordsize="17,16">
              <v:shape style="position:absolute;left:6034;top:3561;width:17;height:16" coordorigin="6034,3561" coordsize="17,16" path="m6034,3569l6051,3569e" filled="f" stroked="t" strokeweight=".94pt" strokecolor="#000000">
                <v:path arrowok="t"/>
              </v:shape>
            </v:group>
            <v:group style="position:absolute;left:6034;top:3577;width:17;height:17" coordorigin="6034,3577" coordsize="17,17">
              <v:shape style="position:absolute;left:6034;top:3577;width:17;height:17" coordorigin="6034,3577" coordsize="17,17" path="m6034,3585l6051,3585e" filled="f" stroked="t" strokeweight="1.0pt" strokecolor="#000000">
                <v:path arrowok="t"/>
              </v:shape>
            </v:group>
            <v:group style="position:absolute;left:6034;top:3609;width:17;height:2" coordorigin="6034,3609" coordsize="17,2">
              <v:shape style="position:absolute;left:6034;top:3609;width:17;height:2" coordorigin="6034,3609" coordsize="17,0" path="m6050,3609l6034,3609,6050,3609xe" filled="f" stroked="t" strokeweight=".06pt" strokecolor="#000000">
                <v:path arrowok="t"/>
              </v:shape>
            </v:group>
            <v:group style="position:absolute;left:6034;top:3626;width:17;height:2" coordorigin="6034,3626" coordsize="17,2">
              <v:shape style="position:absolute;left:6034;top:3626;width:17;height:2" coordorigin="6034,3626" coordsize="17,0" path="m6050,3626l6034,3626,6050,3626xe" filled="f" stroked="t" strokeweight=".06pt" strokecolor="#000000">
                <v:path arrowok="t"/>
              </v:shape>
            </v:group>
            <v:group style="position:absolute;left:6034;top:3642;width:17;height:16" coordorigin="6034,3642" coordsize="17,16">
              <v:shape style="position:absolute;left:6034;top:3642;width:17;height:16" coordorigin="6034,3642" coordsize="17,16" path="m6034,3649l6051,3649e" filled="f" stroked="t" strokeweight=".94pt" strokecolor="#000000">
                <v:path arrowok="t"/>
              </v:shape>
            </v:group>
            <v:group style="position:absolute;left:6034;top:3657;width:17;height:17" coordorigin="6034,3657" coordsize="17,17">
              <v:shape style="position:absolute;left:6034;top:3657;width:17;height:17" coordorigin="6034,3657" coordsize="17,17" path="m6034,3666l6051,3666e" filled="f" stroked="t" strokeweight="1.00003pt" strokecolor="#000000">
                <v:path arrowok="t"/>
              </v:shape>
            </v:group>
            <v:group style="position:absolute;left:6034;top:3690;width:17;height:2" coordorigin="6034,3690" coordsize="17,2">
              <v:shape style="position:absolute;left:6034;top:3690;width:17;height:2" coordorigin="6034,3690" coordsize="17,0" path="m6050,3690l6034,3690,6050,3690xe" filled="f" stroked="t" strokeweight=".06pt" strokecolor="#000000">
                <v:path arrowok="t"/>
              </v:shape>
            </v:group>
            <v:group style="position:absolute;left:6034;top:3705;width:17;height:17" coordorigin="6034,3705" coordsize="17,17">
              <v:shape style="position:absolute;left:6034;top:3705;width:17;height:17" coordorigin="6034,3705" coordsize="17,17" path="m6050,3705l6050,3722,6034,3705,6050,3705xe" filled="f" stroked="t" strokeweight=".06pt" strokecolor="#000000">
                <v:path arrowok="t"/>
              </v:shape>
            </v:group>
            <v:group style="position:absolute;left:6034;top:3722;width:17;height:16" coordorigin="6034,3722" coordsize="17,16">
              <v:shape style="position:absolute;left:6034;top:3722;width:17;height:16" coordorigin="6034,3722" coordsize="17,16" path="m6034,3730l6051,3730e" filled="f" stroked="t" strokeweight=".94pt" strokecolor="#000000">
                <v:path arrowok="t"/>
              </v:shape>
            </v:group>
            <v:group style="position:absolute;left:6034;top:3738;width:17;height:17" coordorigin="6034,3738" coordsize="17,17">
              <v:shape style="position:absolute;left:6034;top:3738;width:17;height:17" coordorigin="6034,3738" coordsize="17,17" path="m6050,3754l6034,3754,6050,3738,6050,3754xe" filled="f" stroked="t" strokeweight=".06pt" strokecolor="#000000">
                <v:path arrowok="t"/>
              </v:shape>
            </v:group>
            <v:group style="position:absolute;left:6034;top:3770;width:17;height:2" coordorigin="6034,3770" coordsize="17,2">
              <v:shape style="position:absolute;left:6034;top:3770;width:17;height:2" coordorigin="6034,3770" coordsize="17,0" path="m6050,3770l6034,3770,6050,3770xe" filled="f" stroked="t" strokeweight=".06pt" strokecolor="#000000">
                <v:path arrowok="t"/>
              </v:shape>
            </v:group>
            <v:group style="position:absolute;left:6034;top:3786;width:17;height:17" coordorigin="6034,3786" coordsize="17,17">
              <v:shape style="position:absolute;left:6034;top:3786;width:17;height:17" coordorigin="6034,3786" coordsize="17,17" path="m6034,3794l6051,3794e" filled="f" stroked="t" strokeweight="1.0pt" strokecolor="#000000">
                <v:path arrowok="t"/>
              </v:shape>
            </v:group>
            <v:group style="position:absolute;left:6034;top:3802;width:17;height:16" coordorigin="6034,3802" coordsize="17,16">
              <v:shape style="position:absolute;left:6034;top:3802;width:17;height:16" coordorigin="6034,3802" coordsize="17,16" path="m6034,3810l6051,3810e" filled="f" stroked="t" strokeweight=".94pt" strokecolor="#000000">
                <v:path arrowok="t"/>
              </v:shape>
            </v:group>
            <v:group style="position:absolute;left:6034;top:3834;width:17;height:2" coordorigin="6034,3834" coordsize="17,2">
              <v:shape style="position:absolute;left:6034;top:3834;width:17;height:2" coordorigin="6034,3834" coordsize="17,0" path="m6050,3834l6034,3834,6050,3834xe" filled="f" stroked="t" strokeweight=".06pt" strokecolor="#000000">
                <v:path arrowok="t"/>
              </v:shape>
            </v:group>
            <v:group style="position:absolute;left:6034;top:3850;width:17;height:2" coordorigin="6034,3850" coordsize="17,2">
              <v:shape style="position:absolute;left:6034;top:3850;width:17;height:2" coordorigin="6034,3850" coordsize="17,0" path="m6050,3850l6034,3850,6050,3850xe" filled="f" stroked="t" strokeweight=".06pt" strokecolor="#000000">
                <v:path arrowok="t"/>
              </v:shape>
            </v:group>
            <v:group style="position:absolute;left:6034;top:3866;width:17;height:17" coordorigin="6034,3866" coordsize="17,17">
              <v:shape style="position:absolute;left:6034;top:3866;width:17;height:17" coordorigin="6034,3866" coordsize="17,17" path="m6034,3874l6051,3874e" filled="f" stroked="t" strokeweight="1.0pt" strokecolor="#000000">
                <v:path arrowok="t"/>
              </v:shape>
            </v:group>
            <v:group style="position:absolute;left:6034;top:3883;width:17;height:16" coordorigin="6034,3883" coordsize="17,16">
              <v:shape style="position:absolute;left:6034;top:3883;width:17;height:16" coordorigin="6034,3883" coordsize="17,16" path="m6034,3891l6051,3891e" filled="f" stroked="t" strokeweight=".94pt" strokecolor="#000000">
                <v:path arrowok="t"/>
              </v:shape>
            </v:group>
            <v:group style="position:absolute;left:6034;top:3914;width:17;height:2" coordorigin="6034,3914" coordsize="17,2">
              <v:shape style="position:absolute;left:6034;top:3914;width:17;height:2" coordorigin="6034,3914" coordsize="17,0" path="m6050,3914l6034,3914,6050,3914xe" filled="f" stroked="t" strokeweight=".06pt" strokecolor="#000000">
                <v:path arrowok="t"/>
              </v:shape>
            </v:group>
            <v:group style="position:absolute;left:6034;top:3931;width:17;height:2" coordorigin="6034,3931" coordsize="17,2">
              <v:shape style="position:absolute;left:6034;top:3931;width:17;height:2" coordorigin="6034,3931" coordsize="17,0" path="m6050,3931l6034,3931,6050,3931xe" filled="f" stroked="t" strokeweight=".06pt" strokecolor="#000000">
                <v:path arrowok="t"/>
              </v:shape>
            </v:group>
            <v:group style="position:absolute;left:6034;top:3946;width:17;height:17" coordorigin="6034,3946" coordsize="17,17">
              <v:shape style="position:absolute;left:6034;top:3946;width:17;height:17" coordorigin="6034,3946" coordsize="17,17" path="m6034,3955l6051,3955e" filled="f" stroked="t" strokeweight="1.0pt" strokecolor="#000000">
                <v:path arrowok="t"/>
              </v:shape>
            </v:group>
            <v:group style="position:absolute;left:6034;top:3963;width:17;height:16" coordorigin="6034,3963" coordsize="17,16">
              <v:shape style="position:absolute;left:6034;top:3963;width:17;height:16" coordorigin="6034,3963" coordsize="17,16" path="m6050,3979l6034,3979,6050,3963,6050,3979xe" filled="f" stroked="t" strokeweight=".06pt" strokecolor="#000000">
                <v:path arrowok="t"/>
              </v:shape>
            </v:group>
            <v:group style="position:absolute;left:6034;top:3994;width:17;height:2" coordorigin="6034,3994" coordsize="17,2">
              <v:shape style="position:absolute;left:6034;top:3994;width:17;height:2" coordorigin="6034,3994" coordsize="17,0" path="m6050,3994l6034,3994,6050,3994xe" filled="f" stroked="t" strokeweight=".06pt" strokecolor="#000000">
                <v:path arrowok="t"/>
              </v:shape>
            </v:group>
            <v:group style="position:absolute;left:6034;top:4011;width:17;height:16" coordorigin="6034,4011" coordsize="17,16">
              <v:shape style="position:absolute;left:6034;top:4011;width:17;height:16" coordorigin="6034,4011" coordsize="17,16" path="m6034,4019l6051,4019e" filled="f" stroked="t" strokeweight=".94pt" strokecolor="#000000">
                <v:path arrowok="t"/>
              </v:shape>
            </v:group>
            <v:group style="position:absolute;left:6034;top:4027;width:17;height:16" coordorigin="6034,4027" coordsize="17,16">
              <v:shape style="position:absolute;left:6034;top:4027;width:17;height:16" coordorigin="6034,4027" coordsize="17,16" path="m6034,4035l6051,4035e" filled="f" stroked="t" strokeweight=".94pt" strokecolor="#000000">
                <v:path arrowok="t"/>
              </v:shape>
            </v:group>
            <v:group style="position:absolute;left:6034;top:4042;width:17;height:17" coordorigin="6034,4042" coordsize="17,17">
              <v:shape style="position:absolute;left:6034;top:4042;width:17;height:17" coordorigin="6034,4042" coordsize="17,17" path="m6050,4059l6034,4059,6050,4042,6050,4059xe" filled="f" stroked="t" strokeweight=".06pt" strokecolor="#000000">
                <v:path arrowok="t"/>
              </v:shape>
            </v:group>
            <v:group style="position:absolute;left:6034;top:4075;width:17;height:2" coordorigin="6034,4075" coordsize="17,2">
              <v:shape style="position:absolute;left:6034;top:4075;width:17;height:2" coordorigin="6034,4075" coordsize="17,0" path="m6050,4075l6034,4075,6050,4075xe" filled="f" stroked="t" strokeweight=".06pt" strokecolor="#000000">
                <v:path arrowok="t"/>
              </v:shape>
            </v:group>
            <v:group style="position:absolute;left:6034;top:4092;width:17;height:16" coordorigin="6034,4092" coordsize="17,16">
              <v:shape style="position:absolute;left:6034;top:4092;width:17;height:16" coordorigin="6034,4092" coordsize="17,16" path="m6034,4099l6051,4099e" filled="f" stroked="t" strokeweight=".94pt" strokecolor="#000000">
                <v:path arrowok="t"/>
              </v:shape>
            </v:group>
            <v:group style="position:absolute;left:6034;top:4107;width:17;height:16" coordorigin="6034,4107" coordsize="17,16">
              <v:shape style="position:absolute;left:6034;top:4107;width:17;height:16" coordorigin="6034,4107" coordsize="17,16" path="m6034,4115l6051,4115e" filled="f" stroked="t" strokeweight=".94pt" strokecolor="#000000">
                <v:path arrowok="t"/>
              </v:shape>
            </v:group>
            <v:group style="position:absolute;left:6034;top:4140;width:17;height:2" coordorigin="6034,4140" coordsize="17,2">
              <v:shape style="position:absolute;left:6034;top:4140;width:17;height:2" coordorigin="6034,4140" coordsize="17,0" path="m6050,4140l6034,4140,6050,4140xe" filled="f" stroked="t" strokeweight=".06pt" strokecolor="#000000">
                <v:path arrowok="t"/>
              </v:shape>
            </v:group>
            <v:group style="position:absolute;left:6034;top:4155;width:17;height:2" coordorigin="6034,4155" coordsize="17,2">
              <v:shape style="position:absolute;left:6034;top:4155;width:17;height:2" coordorigin="6034,4155" coordsize="17,0" path="m6050,4155l6034,4155,6050,4155xe" filled="f" stroked="t" strokeweight=".06pt" strokecolor="#000000">
                <v:path arrowok="t"/>
              </v:shape>
            </v:group>
            <v:group style="position:absolute;left:6034;top:4172;width:17;height:16" coordorigin="6034,4172" coordsize="17,16">
              <v:shape style="position:absolute;left:6034;top:4172;width:17;height:16" coordorigin="6034,4172" coordsize="17,16" path="m6034,4180l6051,4180e" filled="f" stroked="t" strokeweight=".94pt" strokecolor="#000000">
                <v:path arrowok="t"/>
              </v:shape>
            </v:group>
            <v:group style="position:absolute;left:6034;top:4188;width:17;height:16" coordorigin="6034,4188" coordsize="17,16">
              <v:shape style="position:absolute;left:6034;top:4188;width:17;height:16" coordorigin="6034,4188" coordsize="17,16" path="m6034,4195l6051,4195e" filled="f" stroked="t" strokeweight=".94pt" strokecolor="#000000">
                <v:path arrowok="t"/>
              </v:shape>
            </v:group>
            <v:group style="position:absolute;left:6034;top:4220;width:17;height:2" coordorigin="6034,4220" coordsize="17,2">
              <v:shape style="position:absolute;left:6034;top:4220;width:17;height:2" coordorigin="6034,4220" coordsize="17,0" path="m6050,4220l6034,4220,6050,4220xe" filled="f" stroked="t" strokeweight=".06pt" strokecolor="#000000">
                <v:path arrowok="t"/>
              </v:shape>
            </v:group>
            <v:group style="position:absolute;left:6034;top:4236;width:17;height:16" coordorigin="6034,4236" coordsize="17,16">
              <v:shape style="position:absolute;left:6034;top:4236;width:17;height:16" coordorigin="6034,4236" coordsize="17,16" path="m6050,4236l6050,4251,6034,4236,6050,4236xe" filled="f" stroked="t" strokeweight=".06pt" strokecolor="#000000">
                <v:path arrowok="t"/>
              </v:shape>
            </v:group>
            <v:group style="position:absolute;left:6034;top:4251;width:17;height:17" coordorigin="6034,4251" coordsize="17,17">
              <v:shape style="position:absolute;left:6034;top:4251;width:17;height:17" coordorigin="6034,4251" coordsize="17,17" path="m6034,4260l6051,4260e" filled="f" stroked="t" strokeweight="1.0pt" strokecolor="#000000">
                <v:path arrowok="t"/>
              </v:shape>
            </v:group>
            <v:group style="position:absolute;left:6034;top:4268;width:17;height:16" coordorigin="6034,4268" coordsize="17,16">
              <v:shape style="position:absolute;left:6034;top:4268;width:17;height:16" coordorigin="6034,4268" coordsize="17,16" path="m6050,4284l6034,4284,6050,4268,6050,4284xe" filled="f" stroked="t" strokeweight=".06pt" strokecolor="#000000">
                <v:path arrowok="t"/>
              </v:shape>
            </v:group>
            <v:group style="position:absolute;left:6034;top:4300;width:17;height:2" coordorigin="6034,4300" coordsize="17,2">
              <v:shape style="position:absolute;left:6034;top:4300;width:17;height:2" coordorigin="6034,4300" coordsize="17,0" path="m6050,4300l6034,4300,6050,4300xe" filled="f" stroked="t" strokeweight=".06pt" strokecolor="#000000">
                <v:path arrowok="t"/>
              </v:shape>
            </v:group>
            <v:group style="position:absolute;left:6034;top:4316;width:17;height:16" coordorigin="6034,4316" coordsize="17,16">
              <v:shape style="position:absolute;left:6034;top:4316;width:17;height:16" coordorigin="6034,4316" coordsize="17,16" path="m6034,4324l6051,4324e" filled="f" stroked="t" strokeweight=".94pt" strokecolor="#000000">
                <v:path arrowok="t"/>
              </v:shape>
            </v:group>
            <v:group style="position:absolute;left:6034;top:4332;width:17;height:17" coordorigin="6034,4332" coordsize="17,17">
              <v:shape style="position:absolute;left:6034;top:4332;width:17;height:17" coordorigin="6034,4332" coordsize="17,17" path="m6034,4340l6051,4340e" filled="f" stroked="t" strokeweight="1.0pt" strokecolor="#000000">
                <v:path arrowok="t"/>
              </v:shape>
            </v:group>
            <v:group style="position:absolute;left:6034;top:4364;width:17;height:2" coordorigin="6034,4364" coordsize="17,2">
              <v:shape style="position:absolute;left:6034;top:4364;width:17;height:2" coordorigin="6034,4364" coordsize="17,0" path="m6050,4364l6034,4364,6050,4364xe" filled="f" stroked="t" strokeweight=".06pt" strokecolor="#000000">
                <v:path arrowok="t"/>
              </v:shape>
            </v:group>
            <v:group style="position:absolute;left:6034;top:4381;width:17;height:2" coordorigin="6034,4381" coordsize="17,2">
              <v:shape style="position:absolute;left:6034;top:4381;width:17;height:2" coordorigin="6034,4381" coordsize="17,0" path="m6050,4381l6034,4381,6050,4381xe" filled="f" stroked="t" strokeweight=".06pt" strokecolor="#000000">
                <v:path arrowok="t"/>
              </v:shape>
            </v:group>
            <v:group style="position:absolute;left:6034;top:4396;width:17;height:16" coordorigin="6034,4396" coordsize="17,16">
              <v:shape style="position:absolute;left:6034;top:4396;width:17;height:16" coordorigin="6034,4396" coordsize="17,16" path="m6034,4404l6051,4404e" filled="f" stroked="t" strokeweight=".94pt" strokecolor="#000000">
                <v:path arrowok="t"/>
              </v:shape>
            </v:group>
            <v:group style="position:absolute;left:6034;top:4412;width:17;height:17" coordorigin="6034,4412" coordsize="17,17">
              <v:shape style="position:absolute;left:6034;top:4412;width:17;height:17" coordorigin="6034,4412" coordsize="17,17" path="m6034,4420l6051,4420e" filled="f" stroked="t" strokeweight="1.0pt" strokecolor="#000000">
                <v:path arrowok="t"/>
              </v:shape>
            </v:group>
            <v:group style="position:absolute;left:6034;top:4444;width:17;height:2" coordorigin="6034,4444" coordsize="17,2">
              <v:shape style="position:absolute;left:6034;top:4444;width:17;height:2" coordorigin="6034,4444" coordsize="17,0" path="m6050,4444l6034,4444,6050,4444xe" filled="f" stroked="t" strokeweight=".06pt" strokecolor="#000000">
                <v:path arrowok="t"/>
              </v:shape>
            </v:group>
            <v:group style="position:absolute;left:6034;top:4460;width:17;height:17" coordorigin="6034,4460" coordsize="17,17">
              <v:shape style="position:absolute;left:6034;top:4460;width:17;height:17" coordorigin="6034,4460" coordsize="17,17" path="m6050,4460l6050,4477,6034,4460,6050,4460xe" filled="f" stroked="t" strokeweight=".06pt" strokecolor="#000000">
                <v:path arrowok="t"/>
              </v:shape>
            </v:group>
            <v:group style="position:absolute;left:6034;top:4477;width:17;height:16" coordorigin="6034,4477" coordsize="17,16">
              <v:shape style="position:absolute;left:6034;top:4477;width:17;height:16" coordorigin="6034,4477" coordsize="17,16" path="m6034,4485l6051,4485e" filled="f" stroked="t" strokeweight=".94pt" strokecolor="#000000">
                <v:path arrowok="t"/>
              </v:shape>
            </v:group>
            <v:group style="position:absolute;left:6034;top:4492;width:17;height:17" coordorigin="6034,4492" coordsize="17,17">
              <v:shape style="position:absolute;left:6034;top:4492;width:17;height:17" coordorigin="6034,4492" coordsize="17,17" path="m6050,4509l6034,4509,6050,4492,6050,4509xe" filled="f" stroked="t" strokeweight=".06pt" strokecolor="#000000">
                <v:path arrowok="t"/>
              </v:shape>
            </v:group>
            <v:group style="position:absolute;left:6034;top:4525;width:17;height:2" coordorigin="6034,4525" coordsize="17,2">
              <v:shape style="position:absolute;left:6034;top:4525;width:17;height:2" coordorigin="6034,4525" coordsize="17,0" path="m6050,4525l6034,4525,6050,4525xe" filled="f" stroked="t" strokeweight=".06pt" strokecolor="#000000">
                <v:path arrowok="t"/>
              </v:shape>
            </v:group>
            <v:group style="position:absolute;left:6034;top:4540;width:17;height:17" coordorigin="6034,4540" coordsize="17,17">
              <v:shape style="position:absolute;left:6034;top:4540;width:17;height:17" coordorigin="6034,4540" coordsize="17,17" path="m6034,4549l6051,4549e" filled="f" stroked="t" strokeweight="1.0pt" strokecolor="#000000">
                <v:path arrowok="t"/>
              </v:shape>
            </v:group>
            <v:group style="position:absolute;left:6034;top:4557;width:17;height:16" coordorigin="6034,4557" coordsize="17,16">
              <v:shape style="position:absolute;left:6034;top:4557;width:17;height:16" coordorigin="6034,4557" coordsize="17,16" path="m6034,4565l6051,4565e" filled="f" stroked="t" strokeweight=".94pt" strokecolor="#000000">
                <v:path arrowok="t"/>
              </v:shape>
            </v:group>
            <v:group style="position:absolute;left:6034;top:4588;width:17;height:2" coordorigin="6034,4588" coordsize="17,2">
              <v:shape style="position:absolute;left:6034;top:4588;width:17;height:2" coordorigin="6034,4588" coordsize="17,0" path="m6050,4588l6034,4588,6050,4588xe" filled="f" stroked="t" strokeweight=".06pt" strokecolor="#000000">
                <v:path arrowok="t"/>
              </v:shape>
            </v:group>
            <v:group style="position:absolute;left:6034;top:4605;width:17;height:2" coordorigin="6034,4605" coordsize="17,2">
              <v:shape style="position:absolute;left:6034;top:4605;width:17;height:2" coordorigin="6034,4605" coordsize="17,0" path="m6050,4605l6034,4605,6050,4605xe" filled="f" stroked="t" strokeweight=".06pt" strokecolor="#000000">
                <v:path arrowok="t"/>
              </v:shape>
            </v:group>
            <v:group style="position:absolute;left:6034;top:4621;width:17;height:17" coordorigin="6034,4621" coordsize="17,17">
              <v:shape style="position:absolute;left:6034;top:4621;width:17;height:17" coordorigin="6034,4621" coordsize="17,17" path="m6034,4629l6051,4629e" filled="f" stroked="t" strokeweight="1.0pt" strokecolor="#000000">
                <v:path arrowok="t"/>
              </v:shape>
            </v:group>
            <v:group style="position:absolute;left:6034;top:4638;width:17;height:16" coordorigin="6034,4638" coordsize="17,16">
              <v:shape style="position:absolute;left:6034;top:4638;width:17;height:16" coordorigin="6034,4638" coordsize="17,16" path="m6034,4645l6051,4645e" filled="f" stroked="t" strokeweight=".94pt" strokecolor="#000000">
                <v:path arrowok="t"/>
              </v:shape>
            </v:group>
            <v:group style="position:absolute;left:3870;top:2474;width:16;height:2" coordorigin="3870,2474" coordsize="16,2">
              <v:shape style="position:absolute;left:3870;top:2474;width:16;height:2" coordorigin="3870,2474" coordsize="16,0" path="m3870,2474l3886,2474e" filled="f" stroked="t" strokeweight=".5pt" strokecolor="#000000">
                <v:path arrowok="t"/>
              </v:shape>
            </v:group>
            <v:group style="position:absolute;left:3870;top:301;width:16;height:2" coordorigin="3870,301" coordsize="16,2">
              <v:shape style="position:absolute;left:3870;top:301;width:16;height:2" coordorigin="3870,301" coordsize="16,0" path="m3886,301l3870,301,3886,301xe" filled="f" stroked="t" strokeweight=".06pt" strokecolor="#000000">
                <v:path arrowok="t"/>
              </v:shape>
            </v:group>
            <v:group style="position:absolute;left:3870;top:318;width:16;height:16" coordorigin="3870,318" coordsize="16,16">
              <v:shape style="position:absolute;left:3870;top:318;width:16;height:16" coordorigin="3870,318" coordsize="16,16" path="m3869,325l3886,325e" filled="f" stroked="t" strokeweight=".93997pt" strokecolor="#000000">
                <v:path arrowok="t"/>
              </v:shape>
            </v:group>
            <v:group style="position:absolute;left:3870;top:333;width:16;height:16" coordorigin="3870,333" coordsize="16,16">
              <v:shape style="position:absolute;left:3870;top:333;width:16;height:16" coordorigin="3870,333" coordsize="16,16" path="m3869,341l3886,341e" filled="f" stroked="t" strokeweight=".94003pt" strokecolor="#000000">
                <v:path arrowok="t"/>
              </v:shape>
            </v:group>
            <v:group style="position:absolute;left:3870;top:366;width:16;height:2" coordorigin="3870,366" coordsize="16,2">
              <v:shape style="position:absolute;left:3870;top:366;width:16;height:2" coordorigin="3870,366" coordsize="16,0" path="m3886,366l3870,366,3886,366xe" filled="f" stroked="t" strokeweight=".06pt" strokecolor="#000000">
                <v:path arrowok="t"/>
              </v:shape>
            </v:group>
            <v:group style="position:absolute;left:3870;top:381;width:16;height:16" coordorigin="3870,381" coordsize="16,16">
              <v:shape style="position:absolute;left:3870;top:381;width:16;height:16" coordorigin="3870,381" coordsize="16,16" path="m3886,381l3870,397,3870,381,3886,381xe" filled="f" stroked="t" strokeweight=".06pt" strokecolor="#000000">
                <v:path arrowok="t"/>
              </v:shape>
            </v:group>
            <v:group style="position:absolute;left:3870;top:397;width:16;height:17" coordorigin="3870,397" coordsize="16,17">
              <v:shape style="position:absolute;left:3870;top:397;width:16;height:17" coordorigin="3870,397" coordsize="16,17" path="m3869,405l3886,405e" filled="f" stroked="t" strokeweight=".99997pt" strokecolor="#000000">
                <v:path arrowok="t"/>
              </v:shape>
            </v:group>
            <v:group style="position:absolute;left:3870;top:414;width:16;height:16" coordorigin="3870,414" coordsize="16,16">
              <v:shape style="position:absolute;left:3870;top:414;width:16;height:16" coordorigin="3870,414" coordsize="16,16" path="m3886,429l3870,429,3870,414,3886,429xe" filled="f" stroked="t" strokeweight=".06pt" strokecolor="#000000">
                <v:path arrowok="t"/>
              </v:shape>
            </v:group>
            <v:group style="position:absolute;left:3870;top:446;width:16;height:2" coordorigin="3870,446" coordsize="16,2">
              <v:shape style="position:absolute;left:3870;top:446;width:16;height:2" coordorigin="3870,446" coordsize="16,0" path="m3886,446l3870,446,3886,446xe" filled="f" stroked="t" strokeweight=".06pt" strokecolor="#000000">
                <v:path arrowok="t"/>
              </v:shape>
            </v:group>
            <v:group style="position:absolute;left:3870;top:462;width:16;height:16" coordorigin="3870,462" coordsize="16,16">
              <v:shape style="position:absolute;left:3870;top:462;width:16;height:16" coordorigin="3870,462" coordsize="16,16" path="m3869,469l3886,469e" filled="f" stroked="t" strokeweight=".93997pt" strokecolor="#000000">
                <v:path arrowok="t"/>
              </v:shape>
            </v:group>
            <v:group style="position:absolute;left:3870;top:477;width:16;height:17" coordorigin="3870,477" coordsize="16,17">
              <v:shape style="position:absolute;left:3870;top:477;width:16;height:17" coordorigin="3870,477" coordsize="16,17" path="m3869,486l3886,486e" filled="f" stroked="t" strokeweight="1.00003pt" strokecolor="#000000">
                <v:path arrowok="t"/>
              </v:shape>
            </v:group>
            <v:group style="position:absolute;left:3870;top:510;width:16;height:2" coordorigin="3870,510" coordsize="16,2">
              <v:shape style="position:absolute;left:3870;top:510;width:16;height:2" coordorigin="3870,510" coordsize="16,0" path="m3886,510l3870,510,3886,510xe" filled="f" stroked="t" strokeweight=".06pt" strokecolor="#000000">
                <v:path arrowok="t"/>
              </v:shape>
            </v:group>
            <v:group style="position:absolute;left:3870;top:526;width:16;height:2" coordorigin="3870,526" coordsize="16,2">
              <v:shape style="position:absolute;left:3870;top:526;width:16;height:2" coordorigin="3870,526" coordsize="16,0" path="m3886,526l3870,526,3886,526xe" filled="f" stroked="t" strokeweight=".06pt" strokecolor="#000000">
                <v:path arrowok="t"/>
              </v:shape>
            </v:group>
            <v:group style="position:absolute;left:3870;top:542;width:16;height:16" coordorigin="3870,542" coordsize="16,16">
              <v:shape style="position:absolute;left:3870;top:542;width:16;height:16" coordorigin="3870,542" coordsize="16,16" path="m3869,550l3886,550e" filled="f" stroked="t" strokeweight=".93997pt" strokecolor="#000000">
                <v:path arrowok="t"/>
              </v:shape>
            </v:group>
            <v:group style="position:absolute;left:3870;top:558;width:16;height:17" coordorigin="3870,558" coordsize="16,17">
              <v:shape style="position:absolute;left:3870;top:558;width:16;height:17" coordorigin="3870,558" coordsize="16,17" path="m3869,566l3886,566e" filled="f" stroked="t" strokeweight="1.00003pt" strokecolor="#000000">
                <v:path arrowok="t"/>
              </v:shape>
            </v:group>
            <v:group style="position:absolute;left:3870;top:590;width:16;height:2" coordorigin="3870,590" coordsize="16,2">
              <v:shape style="position:absolute;left:3870;top:590;width:16;height:2" coordorigin="3870,590" coordsize="16,0" path="m3886,590l3870,590,3886,590xe" filled="f" stroked="t" strokeweight=".06pt" strokecolor="#000000">
                <v:path arrowok="t"/>
              </v:shape>
            </v:group>
            <v:group style="position:absolute;left:3870;top:606;width:16;height:17" coordorigin="3870,606" coordsize="16,17">
              <v:shape style="position:absolute;left:3870;top:606;width:16;height:17" coordorigin="3870,606" coordsize="16,17" path="m3886,606l3870,622,3870,606,3886,606xe" filled="f" stroked="t" strokeweight=".06pt" strokecolor="#000000">
                <v:path arrowok="t"/>
              </v:shape>
            </v:group>
            <v:group style="position:absolute;left:3870;top:622;width:16;height:16" coordorigin="3870,622" coordsize="16,16">
              <v:shape style="position:absolute;left:3870;top:622;width:16;height:16" coordorigin="3870,622" coordsize="16,16" path="m3869,630l3886,630e" filled="f" stroked="t" strokeweight=".94003pt" strokecolor="#000000">
                <v:path arrowok="t"/>
              </v:shape>
            </v:group>
            <v:group style="position:absolute;left:3870;top:638;width:16;height:17" coordorigin="3870,638" coordsize="16,17">
              <v:shape style="position:absolute;left:3870;top:638;width:16;height:17" coordorigin="3870,638" coordsize="16,17" path="m3886,655l3870,655,3870,638,3886,655xe" filled="f" stroked="t" strokeweight=".06pt" strokecolor="#000000">
                <v:path arrowok="t"/>
              </v:shape>
            </v:group>
            <v:group style="position:absolute;left:3870;top:670;width:16;height:2" coordorigin="3870,670" coordsize="16,2">
              <v:shape style="position:absolute;left:3870;top:670;width:16;height:2" coordorigin="3870,670" coordsize="16,0" path="m3886,670l3870,670,3886,670xe" filled="f" stroked="t" strokeweight=".06pt" strokecolor="#000000">
                <v:path arrowok="t"/>
              </v:shape>
            </v:group>
            <v:group style="position:absolute;left:3870;top:686;width:16;height:17" coordorigin="3870,686" coordsize="16,17">
              <v:shape style="position:absolute;left:3870;top:686;width:16;height:17" coordorigin="3870,686" coordsize="16,17" path="m3869,694l3886,694e" filled="f" stroked="t" strokeweight="1.00003pt" strokecolor="#000000">
                <v:path arrowok="t"/>
              </v:shape>
            </v:group>
            <v:group style="position:absolute;left:3870;top:703;width:16;height:16" coordorigin="3870,703" coordsize="16,16">
              <v:shape style="position:absolute;left:3870;top:703;width:16;height:16" coordorigin="3870,703" coordsize="16,16" path="m3869,711l3886,711e" filled="f" stroked="t" strokeweight=".93997pt" strokecolor="#000000">
                <v:path arrowok="t"/>
              </v:shape>
            </v:group>
            <v:group style="position:absolute;left:3870;top:735;width:16;height:2" coordorigin="3870,735" coordsize="16,2">
              <v:shape style="position:absolute;left:3870;top:735;width:16;height:2" coordorigin="3870,735" coordsize="16,0" path="m3886,735l3870,735,3886,735xe" filled="f" stroked="t" strokeweight=".06pt" strokecolor="#000000">
                <v:path arrowok="t"/>
              </v:shape>
            </v:group>
            <v:group style="position:absolute;left:3870;top:751;width:16;height:2" coordorigin="3870,751" coordsize="16,2">
              <v:shape style="position:absolute;left:3870;top:751;width:16;height:2" coordorigin="3870,751" coordsize="16,0" path="m3886,751l3870,751,3886,751xe" filled="f" stroked="t" strokeweight=".06pt" strokecolor="#000000">
                <v:path arrowok="t"/>
              </v:shape>
            </v:group>
            <v:group style="position:absolute;left:3870;top:766;width:16;height:17" coordorigin="3870,766" coordsize="16,17">
              <v:shape style="position:absolute;left:3870;top:766;width:16;height:17" coordorigin="3870,766" coordsize="16,17" path="m3869,775l3886,775e" filled="f" stroked="t" strokeweight=".99997pt" strokecolor="#000000">
                <v:path arrowok="t"/>
              </v:shape>
            </v:group>
            <v:group style="position:absolute;left:3870;top:783;width:16;height:16" coordorigin="3870,783" coordsize="16,16">
              <v:shape style="position:absolute;left:3870;top:783;width:16;height:16" coordorigin="3870,783" coordsize="16,16" path="m3869,791l3886,791e" filled="f" stroked="t" strokeweight=".94003pt" strokecolor="#000000">
                <v:path arrowok="t"/>
              </v:shape>
            </v:group>
            <v:group style="position:absolute;left:3870;top:814;width:16;height:2" coordorigin="3870,814" coordsize="16,2">
              <v:shape style="position:absolute;left:3870;top:814;width:16;height:2" coordorigin="3870,814" coordsize="16,0" path="m3886,814l3870,814,3886,814xe" filled="f" stroked="t" strokeweight=".06pt" strokecolor="#000000">
                <v:path arrowok="t"/>
              </v:shape>
            </v:group>
            <v:group style="position:absolute;left:3870;top:831;width:16;height:16" coordorigin="3870,831" coordsize="16,16">
              <v:shape style="position:absolute;left:3870;top:831;width:16;height:16" coordorigin="3870,831" coordsize="16,16" path="m3886,831l3870,847,3870,831,3886,831xe" filled="f" stroked="t" strokeweight=".06pt" strokecolor="#000000">
                <v:path arrowok="t"/>
              </v:shape>
            </v:group>
            <v:group style="position:absolute;left:3870;top:847;width:16;height:17" coordorigin="3870,847" coordsize="16,17">
              <v:shape style="position:absolute;left:3870;top:847;width:16;height:17" coordorigin="3870,847" coordsize="16,17" path="m3869,855l3886,855e" filled="f" stroked="t" strokeweight=".99997pt" strokecolor="#000000">
                <v:path arrowok="t"/>
              </v:shape>
            </v:group>
            <v:group style="position:absolute;left:3870;top:864;width:16;height:16" coordorigin="3870,864" coordsize="16,16">
              <v:shape style="position:absolute;left:3870;top:864;width:16;height:16" coordorigin="3870,864" coordsize="16,16" path="m3886,879l3870,879,3870,864,3886,879xe" filled="f" stroked="t" strokeweight=".06pt" strokecolor="#000000">
                <v:path arrowok="t"/>
              </v:shape>
            </v:group>
            <v:group style="position:absolute;left:3870;top:895;width:16;height:2" coordorigin="3870,895" coordsize="16,2">
              <v:shape style="position:absolute;left:3870;top:895;width:16;height:2" coordorigin="3870,895" coordsize="16,0" path="m3886,895l3870,895,3886,895xe" filled="f" stroked="t" strokeweight=".06pt" strokecolor="#000000">
                <v:path arrowok="t"/>
              </v:shape>
            </v:group>
            <v:group style="position:absolute;left:3870;top:912;width:16;height:16" coordorigin="3870,912" coordsize="16,16">
              <v:shape style="position:absolute;left:3870;top:912;width:16;height:16" coordorigin="3870,912" coordsize="16,16" path="m3869,919l3886,919e" filled="f" stroked="t" strokeweight=".93997pt" strokecolor="#000000">
                <v:path arrowok="t"/>
              </v:shape>
            </v:group>
            <v:group style="position:absolute;left:3870;top:927;width:16;height:17" coordorigin="3870,927" coordsize="16,17">
              <v:shape style="position:absolute;left:3870;top:927;width:16;height:17" coordorigin="3870,927" coordsize="16,17" path="m3869,936l3886,936e" filled="f" stroked="t" strokeweight="1.00003pt" strokecolor="#000000">
                <v:path arrowok="t"/>
              </v:shape>
            </v:group>
            <v:group style="position:absolute;left:3870;top:960;width:16;height:2" coordorigin="3870,960" coordsize="16,2">
              <v:shape style="position:absolute;left:3870;top:960;width:16;height:2" coordorigin="3870,960" coordsize="16,0" path="m3886,960l3870,960,3886,960xe" filled="f" stroked="t" strokeweight=".06pt" strokecolor="#000000">
                <v:path arrowok="t"/>
              </v:shape>
            </v:group>
            <v:group style="position:absolute;left:3870;top:975;width:16;height:2" coordorigin="3870,975" coordsize="16,2">
              <v:shape style="position:absolute;left:3870;top:975;width:16;height:2" coordorigin="3870,975" coordsize="16,0" path="m3886,975l3870,975,3886,975xe" filled="f" stroked="t" strokeweight=".06pt" strokecolor="#000000">
                <v:path arrowok="t"/>
              </v:shape>
            </v:group>
            <v:group style="position:absolute;left:3870;top:992;width:16;height:16" coordorigin="3870,992" coordsize="16,16">
              <v:shape style="position:absolute;left:3870;top:992;width:16;height:16" coordorigin="3870,992" coordsize="16,16" path="m3869,1000l3886,1000e" filled="f" stroked="t" strokeweight=".93997pt" strokecolor="#000000">
                <v:path arrowok="t"/>
              </v:shape>
            </v:group>
            <v:group style="position:absolute;left:3870;top:1008;width:16;height:16" coordorigin="3870,1008" coordsize="16,16">
              <v:shape style="position:absolute;left:3870;top:1008;width:16;height:16" coordorigin="3870,1008" coordsize="16,16" path="m3869,1015l3886,1015e" filled="f" stroked="t" strokeweight=".93997pt" strokecolor="#000000">
                <v:path arrowok="t"/>
              </v:shape>
            </v:group>
            <v:group style="position:absolute;left:3870;top:1040;width:16;height:2" coordorigin="3870,1040" coordsize="16,2">
              <v:shape style="position:absolute;left:3870;top:1040;width:16;height:2" coordorigin="3870,1040" coordsize="16,0" path="m3886,1040l3870,1040,3886,1040xe" filled="f" stroked="t" strokeweight=".06pt" strokecolor="#000000">
                <v:path arrowok="t"/>
              </v:shape>
            </v:group>
            <v:group style="position:absolute;left:3870;top:1056;width:16;height:17" coordorigin="3870,1056" coordsize="16,17">
              <v:shape style="position:absolute;left:3870;top:1056;width:16;height:17" coordorigin="3870,1056" coordsize="16,17" path="m3886,1056l3870,1072,3870,1056,3886,1056xe" filled="f" stroked="t" strokeweight=".06pt" strokecolor="#000000">
                <v:path arrowok="t"/>
              </v:shape>
            </v:group>
            <v:group style="position:absolute;left:3870;top:1072;width:16;height:16" coordorigin="3870,1072" coordsize="16,16">
              <v:shape style="position:absolute;left:3870;top:1072;width:16;height:16" coordorigin="3870,1072" coordsize="16,16" path="m3869,1080l3886,1080e" filled="f" stroked="t" strokeweight=".94003pt" strokecolor="#000000">
                <v:path arrowok="t"/>
              </v:shape>
            </v:group>
            <v:group style="position:absolute;left:3870;top:1088;width:16;height:16" coordorigin="3870,1088" coordsize="16,16">
              <v:shape style="position:absolute;left:3870;top:1088;width:16;height:16" coordorigin="3870,1088" coordsize="16,16" path="m3886,1104l3870,1104,3870,1088,3886,1104xe" filled="f" stroked="t" strokeweight=".06pt" strokecolor="#000000">
                <v:path arrowok="t"/>
              </v:shape>
            </v:group>
            <v:group style="position:absolute;left:3870;top:1120;width:16;height:2" coordorigin="3870,1120" coordsize="16,2">
              <v:shape style="position:absolute;left:3870;top:1120;width:16;height:2" coordorigin="3870,1120" coordsize="16,0" path="m3886,1120l3870,1120,3886,1120xe" filled="f" stroked="t" strokeweight=".06pt" strokecolor="#000000">
                <v:path arrowok="t"/>
              </v:shape>
            </v:group>
            <v:group style="position:absolute;left:3870;top:1136;width:16;height:16" coordorigin="3870,1136" coordsize="16,16">
              <v:shape style="position:absolute;left:3870;top:1136;width:16;height:16" coordorigin="3870,1136" coordsize="16,16" path="m3869,1144l3886,1144e" filled="f" stroked="t" strokeweight=".94003pt" strokecolor="#000000">
                <v:path arrowok="t"/>
              </v:shape>
            </v:group>
            <v:group style="position:absolute;left:3870;top:1152;width:16;height:17" coordorigin="3870,1152" coordsize="16,17">
              <v:shape style="position:absolute;left:3870;top:1152;width:16;height:17" coordorigin="3870,1152" coordsize="16,17" path="m3869,1160l3886,1160e" filled="f" stroked="t" strokeweight=".99997pt" strokecolor="#000000">
                <v:path arrowok="t"/>
              </v:shape>
            </v:group>
            <v:group style="position:absolute;left:3870;top:1184;width:16;height:2" coordorigin="3870,1184" coordsize="16,2">
              <v:shape style="position:absolute;left:3870;top:1184;width:16;height:2" coordorigin="3870,1184" coordsize="16,0" path="m3886,1184l3870,1184,3886,1184xe" filled="f" stroked="t" strokeweight=".06pt" strokecolor="#000000">
                <v:path arrowok="t"/>
              </v:shape>
            </v:group>
            <v:group style="position:absolute;left:3870;top:1201;width:16;height:2" coordorigin="3870,1201" coordsize="16,2">
              <v:shape style="position:absolute;left:3870;top:1201;width:16;height:2" coordorigin="3870,1201" coordsize="16,0" path="m3886,1201l3870,1201,3886,1201xe" filled="f" stroked="t" strokeweight=".06pt" strokecolor="#000000">
                <v:path arrowok="t"/>
              </v:shape>
            </v:group>
            <v:group style="position:absolute;left:3870;top:1216;width:16;height:16" coordorigin="3870,1216" coordsize="16,16">
              <v:shape style="position:absolute;left:3870;top:1216;width:16;height:16" coordorigin="3870,1216" coordsize="16,16" path="m3869,1224l3886,1224e" filled="f" stroked="t" strokeweight=".94003pt" strokecolor="#000000">
                <v:path arrowok="t"/>
              </v:shape>
            </v:group>
            <v:group style="position:absolute;left:3870;top:1232;width:16;height:17" coordorigin="3870,1232" coordsize="16,17">
              <v:shape style="position:absolute;left:3870;top:1232;width:16;height:17" coordorigin="3870,1232" coordsize="16,17" path="m3869,1240l3886,1240e" filled="f" stroked="t" strokeweight=".99997pt" strokecolor="#000000">
                <v:path arrowok="t"/>
              </v:shape>
            </v:group>
            <v:group style="position:absolute;left:3870;top:1264;width:16;height:2" coordorigin="3870,1264" coordsize="16,2">
              <v:shape style="position:absolute;left:3870;top:1264;width:16;height:2" coordorigin="3870,1264" coordsize="16,0" path="m3886,1264l3870,1264,3886,1264xe" filled="f" stroked="t" strokeweight=".06pt" strokecolor="#000000">
                <v:path arrowok="t"/>
              </v:shape>
            </v:group>
            <v:group style="position:absolute;left:3870;top:1281;width:16;height:16" coordorigin="3870,1281" coordsize="16,16">
              <v:shape style="position:absolute;left:3870;top:1281;width:16;height:16" coordorigin="3870,1281" coordsize="16,16" path="m3886,1281l3870,1297,3870,1281,3886,1281xe" filled="f" stroked="t" strokeweight=".06pt" strokecolor="#000000">
                <v:path arrowok="t"/>
              </v:shape>
            </v:group>
            <v:group style="position:absolute;left:3870;top:1297;width:16;height:16" coordorigin="3870,1297" coordsize="16,16">
              <v:shape style="position:absolute;left:3870;top:1297;width:16;height:16" coordorigin="3870,1297" coordsize="16,16" path="m3869,1305l3886,1305e" filled="f" stroked="t" strokeweight=".93997pt" strokecolor="#000000">
                <v:path arrowok="t"/>
              </v:shape>
            </v:group>
            <v:group style="position:absolute;left:3870;top:1312;width:16;height:17" coordorigin="3870,1312" coordsize="16,17">
              <v:shape style="position:absolute;left:3870;top:1312;width:16;height:17" coordorigin="3870,1312" coordsize="16,17" path="m3886,1329l3870,1329,3870,1312,3886,1329xe" filled="f" stroked="t" strokeweight=".06pt" strokecolor="#000000">
                <v:path arrowok="t"/>
              </v:shape>
            </v:group>
            <v:group style="position:absolute;left:3870;top:1345;width:16;height:2" coordorigin="3870,1345" coordsize="16,2">
              <v:shape style="position:absolute;left:3870;top:1345;width:16;height:2" coordorigin="3870,1345" coordsize="16,0" path="m3886,1345l3870,1345,3886,1345xe" filled="f" stroked="t" strokeweight=".06pt" strokecolor="#000000">
                <v:path arrowok="t"/>
              </v:shape>
            </v:group>
            <v:group style="position:absolute;left:3870;top:1360;width:16;height:17" coordorigin="3870,1360" coordsize="16,17">
              <v:shape style="position:absolute;left:3870;top:1360;width:16;height:17" coordorigin="3870,1360" coordsize="16,17" path="m3869,1369l3886,1369e" filled="f" stroked="t" strokeweight="1.00003pt" strokecolor="#000000">
                <v:path arrowok="t"/>
              </v:shape>
            </v:group>
            <v:group style="position:absolute;left:3870;top:1377;width:16;height:16" coordorigin="3870,1377" coordsize="16,16">
              <v:shape style="position:absolute;left:3870;top:1377;width:16;height:16" coordorigin="3870,1377" coordsize="16,16" path="m3869,1385l3886,1385e" filled="f" stroked="t" strokeweight=".93997pt" strokecolor="#000000">
                <v:path arrowok="t"/>
              </v:shape>
            </v:group>
            <v:group style="position:absolute;left:3870;top:1410;width:16;height:2" coordorigin="3870,1410" coordsize="16,2">
              <v:shape style="position:absolute;left:3870;top:1410;width:16;height:2" coordorigin="3870,1410" coordsize="16,0" path="m3886,1410l3870,1410,3886,1410xe" filled="f" stroked="t" strokeweight=".06pt" strokecolor="#000000">
                <v:path arrowok="t"/>
              </v:shape>
            </v:group>
            <v:group style="position:absolute;left:3870;top:1425;width:16;height:2" coordorigin="3870,1425" coordsize="16,2">
              <v:shape style="position:absolute;left:3870;top:1425;width:16;height:2" coordorigin="3870,1425" coordsize="16,0" path="m3886,1425l3870,1425,3886,1425xe" filled="f" stroked="t" strokeweight=".06pt" strokecolor="#000000">
                <v:path arrowok="t"/>
              </v:shape>
            </v:group>
            <v:group style="position:absolute;left:3870;top:1441;width:16;height:17" coordorigin="3870,1441" coordsize="16,17">
              <v:shape style="position:absolute;left:3870;top:1441;width:16;height:17" coordorigin="3870,1441" coordsize="16,17" path="m3869,1449l3886,1449e" filled="f" stroked="t" strokeweight="1.00003pt" strokecolor="#000000">
                <v:path arrowok="t"/>
              </v:shape>
            </v:group>
            <v:group style="position:absolute;left:3870;top:1458;width:16;height:16" coordorigin="3870,1458" coordsize="16,16">
              <v:shape style="position:absolute;left:3870;top:1458;width:16;height:16" coordorigin="3870,1458" coordsize="16,16" path="m3869,1465l3886,1465e" filled="f" stroked="t" strokeweight=".93997pt" strokecolor="#000000">
                <v:path arrowok="t"/>
              </v:shape>
            </v:group>
            <v:group style="position:absolute;left:3870;top:1490;width:16;height:2" coordorigin="3870,1490" coordsize="16,2">
              <v:shape style="position:absolute;left:3870;top:1490;width:16;height:2" coordorigin="3870,1490" coordsize="16,0" path="m3886,1490l3870,1490,3886,1490xe" filled="f" stroked="t" strokeweight=".06pt" strokecolor="#000000">
                <v:path arrowok="t"/>
              </v:shape>
            </v:group>
            <v:group style="position:absolute;left:3870;top:1506;width:16;height:16" coordorigin="3870,1506" coordsize="16,16">
              <v:shape style="position:absolute;left:3870;top:1506;width:16;height:16" coordorigin="3870,1506" coordsize="16,16" path="m3886,1506l3870,1521,3870,1506,3886,1506xe" filled="f" stroked="t" strokeweight=".06pt" strokecolor="#000000">
                <v:path arrowok="t"/>
              </v:shape>
            </v:group>
            <v:group style="position:absolute;left:3870;top:1521;width:16;height:17" coordorigin="3870,1521" coordsize="16,17">
              <v:shape style="position:absolute;left:3870;top:1521;width:16;height:17" coordorigin="3870,1521" coordsize="16,17" path="m3869,1530l3886,1530e" filled="f" stroked="t" strokeweight=".99997pt" strokecolor="#000000">
                <v:path arrowok="t"/>
              </v:shape>
            </v:group>
            <v:group style="position:absolute;left:3870;top:1538;width:16;height:16" coordorigin="3870,1538" coordsize="16,16">
              <v:shape style="position:absolute;left:3870;top:1538;width:16;height:16" coordorigin="3870,1538" coordsize="16,16" path="m3886,1554l3870,1554,3870,1538,3886,1554xe" filled="f" stroked="t" strokeweight=".06pt" strokecolor="#000000">
                <v:path arrowok="t"/>
              </v:shape>
            </v:group>
            <v:group style="position:absolute;left:3870;top:1569;width:16;height:2" coordorigin="3870,1569" coordsize="16,2">
              <v:shape style="position:absolute;left:3870;top:1569;width:16;height:2" coordorigin="3870,1569" coordsize="16,0" path="m3886,1569l3870,1569,3886,1569xe" filled="f" stroked="t" strokeweight=".06pt" strokecolor="#000000">
                <v:path arrowok="t"/>
              </v:shape>
            </v:group>
            <v:group style="position:absolute;left:3870;top:1586;width:16;height:16" coordorigin="3870,1586" coordsize="16,16">
              <v:shape style="position:absolute;left:3870;top:1586;width:16;height:16" coordorigin="3870,1586" coordsize="16,16" path="m3869,1594l3886,1594e" filled="f" stroked="t" strokeweight=".94003pt" strokecolor="#000000">
                <v:path arrowok="t"/>
              </v:shape>
            </v:group>
            <v:group style="position:absolute;left:3870;top:1602;width:16;height:17" coordorigin="3870,1602" coordsize="16,17">
              <v:shape style="position:absolute;left:3870;top:1602;width:16;height:17" coordorigin="3870,1602" coordsize="16,17" path="m3869,1610l3886,1610e" filled="f" stroked="t" strokeweight=".99997pt" strokecolor="#000000">
                <v:path arrowok="t"/>
              </v:shape>
            </v:group>
            <v:group style="position:absolute;left:3870;top:1634;width:16;height:2" coordorigin="3870,1634" coordsize="16,2">
              <v:shape style="position:absolute;left:3870;top:1634;width:16;height:2" coordorigin="3870,1634" coordsize="16,0" path="m3886,1634l3870,1634,3886,1634xe" filled="f" stroked="t" strokeweight=".06pt" strokecolor="#000000">
                <v:path arrowok="t"/>
              </v:shape>
            </v:group>
            <v:group style="position:absolute;left:3870;top:1650;width:16;height:2" coordorigin="3870,1650" coordsize="16,2">
              <v:shape style="position:absolute;left:3870;top:1650;width:16;height:2" coordorigin="3870,1650" coordsize="16,0" path="m3886,1650l3870,1650,3886,1650xe" filled="f" stroked="t" strokeweight=".06pt" strokecolor="#000000">
                <v:path arrowok="t"/>
              </v:shape>
            </v:group>
            <v:group style="position:absolute;left:3870;top:1666;width:16;height:16" coordorigin="3870,1666" coordsize="16,16">
              <v:shape style="position:absolute;left:3870;top:1666;width:16;height:16" coordorigin="3870,1666" coordsize="16,16" path="m3869,1674l3886,1674e" filled="f" stroked="t" strokeweight=".93997pt" strokecolor="#000000">
                <v:path arrowok="t"/>
              </v:shape>
            </v:group>
            <v:group style="position:absolute;left:3870;top:1682;width:16;height:17" coordorigin="3870,1682" coordsize="16,17">
              <v:shape style="position:absolute;left:3870;top:1682;width:16;height:17" coordorigin="3870,1682" coordsize="16,17" path="m3869,1690l3886,1690e" filled="f" stroked="t" strokeweight="1.00003pt" strokecolor="#000000">
                <v:path arrowok="t"/>
              </v:shape>
            </v:group>
            <v:group style="position:absolute;left:3870;top:1714;width:16;height:2" coordorigin="3870,1714" coordsize="16,2">
              <v:shape style="position:absolute;left:3870;top:1714;width:16;height:2" coordorigin="3870,1714" coordsize="16,0" path="m3886,1714l3870,1714,3886,1714xe" filled="f" stroked="t" strokeweight=".06pt" strokecolor="#000000">
                <v:path arrowok="t"/>
              </v:shape>
            </v:group>
            <v:group style="position:absolute;left:3870;top:1730;width:16;height:17" coordorigin="3870,1730" coordsize="16,17">
              <v:shape style="position:absolute;left:3870;top:1730;width:16;height:17" coordorigin="3870,1730" coordsize="16,17" path="m3886,1730l3870,1747,3870,1730,3886,1730xe" filled="f" stroked="t" strokeweight=".06pt" strokecolor="#000000">
                <v:path arrowok="t"/>
              </v:shape>
            </v:group>
            <v:group style="position:absolute;left:3870;top:1747;width:16;height:16" coordorigin="3870,1747" coordsize="16,16">
              <v:shape style="position:absolute;left:3870;top:1747;width:16;height:16" coordorigin="3870,1747" coordsize="16,16" path="m3869,1755l3886,1755e" filled="f" stroked="t" strokeweight=".93997pt" strokecolor="#000000">
                <v:path arrowok="t"/>
              </v:shape>
            </v:group>
            <v:group style="position:absolute;left:3870;top:1762;width:16;height:16" coordorigin="3870,1762" coordsize="16,16">
              <v:shape style="position:absolute;left:3870;top:1762;width:16;height:16" coordorigin="3870,1762" coordsize="16,16" path="m3886,1778l3870,1778,3870,1762,3886,1778xe" filled="f" stroked="t" strokeweight=".06pt" strokecolor="#000000">
                <v:path arrowok="t"/>
              </v:shape>
            </v:group>
            <v:group style="position:absolute;left:3870;top:1795;width:16;height:2" coordorigin="3870,1795" coordsize="16,2">
              <v:shape style="position:absolute;left:3870;top:1795;width:16;height:2" coordorigin="3870,1795" coordsize="16,0" path="m3886,1795l3870,1795,3886,1795xe" filled="f" stroked="t" strokeweight=".06pt" strokecolor="#000000">
                <v:path arrowok="t"/>
              </v:shape>
            </v:group>
            <v:group style="position:absolute;left:3870;top:1810;width:16;height:17" coordorigin="3870,1810" coordsize="16,17">
              <v:shape style="position:absolute;left:3870;top:1810;width:16;height:17" coordorigin="3870,1810" coordsize="16,17" path="m3869,1819l3886,1819e" filled="f" stroked="t" strokeweight="1.00003pt" strokecolor="#000000">
                <v:path arrowok="t"/>
              </v:shape>
            </v:group>
            <v:group style="position:absolute;left:3870;top:1827;width:16;height:16" coordorigin="3870,1827" coordsize="16,16">
              <v:shape style="position:absolute;left:3870;top:1827;width:16;height:16" coordorigin="3870,1827" coordsize="16,16" path="m3869,1835l3886,1835e" filled="f" stroked="t" strokeweight=".93997pt" strokecolor="#000000">
                <v:path arrowok="t"/>
              </v:shape>
            </v:group>
            <v:group style="position:absolute;left:3870;top:1858;width:16;height:2" coordorigin="3870,1858" coordsize="16,2">
              <v:shape style="position:absolute;left:3870;top:1858;width:16;height:2" coordorigin="3870,1858" coordsize="16,0" path="m3886,1858l3870,1858,3886,1858xe" filled="f" stroked="t" strokeweight=".06pt" strokecolor="#000000">
                <v:path arrowok="t"/>
              </v:shape>
            </v:group>
            <v:group style="position:absolute;left:3870;top:1875;width:16;height:2" coordorigin="3870,1875" coordsize="16,2">
              <v:shape style="position:absolute;left:3870;top:1875;width:16;height:2" coordorigin="3870,1875" coordsize="16,0" path="m3886,1875l3870,1875,3886,1875xe" filled="f" stroked="t" strokeweight=".06pt" strokecolor="#000000">
                <v:path arrowok="t"/>
              </v:shape>
            </v:group>
            <v:group style="position:absolute;left:3870;top:1891;width:16;height:16" coordorigin="3870,1891" coordsize="16,16">
              <v:shape style="position:absolute;left:3870;top:1891;width:16;height:16" coordorigin="3870,1891" coordsize="16,16" path="m3869,1899l3886,1899e" filled="f" stroked="t" strokeweight=".94003pt" strokecolor="#000000">
                <v:path arrowok="t"/>
              </v:shape>
            </v:group>
            <v:group style="position:absolute;left:3870;top:1906;width:16;height:17" coordorigin="3870,1906" coordsize="16,17">
              <v:shape style="position:absolute;left:3870;top:1906;width:16;height:17" coordorigin="3870,1906" coordsize="16,17" path="m3869,1915l3886,1915e" filled="f" stroked="t" strokeweight=".99997pt" strokecolor="#000000">
                <v:path arrowok="t"/>
              </v:shape>
            </v:group>
            <v:group style="position:absolute;left:3870;top:1939;width:16;height:2" coordorigin="3870,1939" coordsize="16,2">
              <v:shape style="position:absolute;left:3870;top:1939;width:16;height:2" coordorigin="3870,1939" coordsize="16,0" path="m3886,1939l3870,1939,3886,1939xe" filled="f" stroked="t" strokeweight=".06pt" strokecolor="#000000">
                <v:path arrowok="t"/>
              </v:shape>
            </v:group>
            <v:group style="position:absolute;left:3870;top:1956;width:16;height:16" coordorigin="3870,1956" coordsize="16,16">
              <v:shape style="position:absolute;left:3870;top:1956;width:16;height:16" coordorigin="3870,1956" coordsize="16,16" path="m3886,1956l3870,1971,3870,1956,3886,1956xe" filled="f" stroked="t" strokeweight=".06pt" strokecolor="#000000">
                <v:path arrowok="t"/>
              </v:shape>
            </v:group>
            <v:group style="position:absolute;left:3870;top:1971;width:16;height:16" coordorigin="3870,1971" coordsize="16,16">
              <v:shape style="position:absolute;left:3870;top:1971;width:16;height:16" coordorigin="3870,1971" coordsize="16,16" path="m3869,1979l3886,1979e" filled="f" stroked="t" strokeweight=".94003pt" strokecolor="#000000">
                <v:path arrowok="t"/>
              </v:shape>
            </v:group>
            <v:group style="position:absolute;left:3870;top:1987;width:16;height:17" coordorigin="3870,1987" coordsize="16,17">
              <v:shape style="position:absolute;left:3870;top:1987;width:16;height:17" coordorigin="3870,1987" coordsize="16,17" path="m3886,2004l3870,2004,3870,1987,3886,2004xe" filled="f" stroked="t" strokeweight=".06pt" strokecolor="#000000">
                <v:path arrowok="t"/>
              </v:shape>
            </v:group>
            <v:group style="position:absolute;left:3870;top:2019;width:16;height:2" coordorigin="3870,2019" coordsize="16,2">
              <v:shape style="position:absolute;left:3870;top:2019;width:16;height:2" coordorigin="3870,2019" coordsize="16,0" path="m3886,2019l3870,2019,3886,2019xe" filled="f" stroked="t" strokeweight=".06pt" strokecolor="#000000">
                <v:path arrowok="t"/>
              </v:shape>
            </v:group>
            <v:group style="position:absolute;left:3870;top:2036;width:16;height:16" coordorigin="3870,2036" coordsize="16,16">
              <v:shape style="position:absolute;left:3870;top:2036;width:16;height:16" coordorigin="3870,2036" coordsize="16,16" path="m3869,2044l3886,2044e" filled="f" stroked="t" strokeweight=".94003pt" strokecolor="#000000">
                <v:path arrowok="t"/>
              </v:shape>
            </v:group>
            <v:group style="position:absolute;left:3870;top:2052;width:16;height:16" coordorigin="3870,2052" coordsize="16,16">
              <v:shape style="position:absolute;left:3870;top:2052;width:16;height:16" coordorigin="3870,2052" coordsize="16,16" path="m3869,2059l3886,2059e" filled="f" stroked="t" strokeweight=".93997pt" strokecolor="#000000">
                <v:path arrowok="t"/>
              </v:shape>
            </v:group>
            <v:group style="position:absolute;left:3870;top:2067;width:16;height:17" coordorigin="3870,2067" coordsize="16,17">
              <v:shape style="position:absolute;left:3870;top:2067;width:16;height:17" coordorigin="3870,2067" coordsize="16,17" path="m3886,2084l3870,2084,3870,2067,3886,2084xe" filled="f" stroked="t" strokeweight=".06pt" strokecolor="#000000">
                <v:path arrowok="t"/>
              </v:shape>
            </v:group>
            <v:group style="position:absolute;left:3870;top:2100;width:16;height:2" coordorigin="3870,2100" coordsize="16,2">
              <v:shape style="position:absolute;left:3870;top:2100;width:16;height:2" coordorigin="3870,2100" coordsize="16,0" path="m3886,2100l3870,2100,3886,2100xe" filled="f" stroked="t" strokeweight=".06pt" strokecolor="#000000">
                <v:path arrowok="t"/>
              </v:shape>
            </v:group>
            <v:group style="position:absolute;left:3870;top:2115;width:16;height:17" coordorigin="3870,2115" coordsize="16,17">
              <v:shape style="position:absolute;left:3870;top:2115;width:16;height:17" coordorigin="3870,2115" coordsize="16,17" path="m3869,2124l3886,2124e" filled="f" stroked="t" strokeweight=".99997pt" strokecolor="#000000">
                <v:path arrowok="t"/>
              </v:shape>
            </v:group>
            <v:group style="position:absolute;left:3870;top:2132;width:16;height:16" coordorigin="3870,2132" coordsize="16,16">
              <v:shape style="position:absolute;left:3870;top:2132;width:16;height:16" coordorigin="3870,2132" coordsize="16,16" path="m3869,2140l3886,2140e" filled="f" stroked="t" strokeweight=".94003pt" strokecolor="#000000">
                <v:path arrowok="t"/>
              </v:shape>
            </v:group>
            <v:group style="position:absolute;left:3870;top:2164;width:16;height:2" coordorigin="3870,2164" coordsize="16,2">
              <v:shape style="position:absolute;left:3870;top:2164;width:16;height:2" coordorigin="3870,2164" coordsize="16,0" path="m3886,2164l3870,2164,3886,2164xe" filled="f" stroked="t" strokeweight=".06pt" strokecolor="#000000">
                <v:path arrowok="t"/>
              </v:shape>
            </v:group>
            <v:group style="position:absolute;left:3870;top:2180;width:16;height:2" coordorigin="3870,2180" coordsize="16,2">
              <v:shape style="position:absolute;left:3870;top:2180;width:16;height:2" coordorigin="3870,2180" coordsize="16,0" path="m3886,2180l3870,2180,3886,2180xe" filled="f" stroked="t" strokeweight=".06pt" strokecolor="#000000">
                <v:path arrowok="t"/>
              </v:shape>
            </v:group>
            <v:group style="position:absolute;left:3870;top:2196;width:16;height:17" coordorigin="3870,2196" coordsize="16,17">
              <v:shape style="position:absolute;left:3870;top:2196;width:16;height:17" coordorigin="3870,2196" coordsize="16,17" path="m3869,2204l3886,2204e" filled="f" stroked="t" strokeweight="1.00003pt" strokecolor="#000000">
                <v:path arrowok="t"/>
              </v:shape>
            </v:group>
            <v:group style="position:absolute;left:3870;top:2212;width:16;height:16" coordorigin="3870,2212" coordsize="16,16">
              <v:shape style="position:absolute;left:3870;top:2212;width:16;height:16" coordorigin="3870,2212" coordsize="16,16" path="m3869,2220l3886,2220e" filled="f" stroked="t" strokeweight=".93997pt" strokecolor="#000000">
                <v:path arrowok="t"/>
              </v:shape>
            </v:group>
            <v:group style="position:absolute;left:3870;top:2245;width:16;height:2" coordorigin="3870,2245" coordsize="16,2">
              <v:shape style="position:absolute;left:3870;top:2245;width:16;height:2" coordorigin="3870,2245" coordsize="16,0" path="m3886,2245l3870,2245,3886,2245xe" filled="f" stroked="t" strokeweight=".06pt" strokecolor="#000000">
                <v:path arrowok="t"/>
              </v:shape>
            </v:group>
            <v:group style="position:absolute;left:3870;top:2260;width:16;height:16" coordorigin="3870,2260" coordsize="16,16">
              <v:shape style="position:absolute;left:3870;top:2260;width:16;height:16" coordorigin="3870,2260" coordsize="16,16" path="m3869,2268l3886,2268e" filled="f" stroked="t" strokeweight=".94003pt" strokecolor="#000000">
                <v:path arrowok="t"/>
              </v:shape>
            </v:group>
            <v:group style="position:absolute;left:3870;top:2276;width:16;height:17" coordorigin="3870,2276" coordsize="16,17">
              <v:shape style="position:absolute;left:3870;top:2276;width:16;height:17" coordorigin="3870,2276" coordsize="16,17" path="m3869,2284l3886,2284e" filled="f" stroked="t" strokeweight="1.00003pt" strokecolor="#000000">
                <v:path arrowok="t"/>
              </v:shape>
            </v:group>
            <v:group style="position:absolute;left:3870;top:2293;width:16;height:16" coordorigin="3870,2293" coordsize="16,16">
              <v:shape style="position:absolute;left:3870;top:2293;width:16;height:16" coordorigin="3870,2293" coordsize="16,16" path="m3886,2308l3870,2308,3870,2293,3886,2308xe" filled="f" stroked="t" strokeweight=".06pt" strokecolor="#000000">
                <v:path arrowok="t"/>
              </v:shape>
            </v:group>
            <v:group style="position:absolute;left:3870;top:2324;width:16;height:2" coordorigin="3870,2324" coordsize="16,2">
              <v:shape style="position:absolute;left:3870;top:2324;width:16;height:2" coordorigin="3870,2324" coordsize="16,0" path="m3886,2324l3870,2324,3886,2324xe" filled="f" stroked="t" strokeweight=".06pt" strokecolor="#000000">
                <v:path arrowok="t"/>
              </v:shape>
            </v:group>
            <v:group style="position:absolute;left:3870;top:2341;width:16;height:16" coordorigin="3870,2341" coordsize="16,16">
              <v:shape style="position:absolute;left:3870;top:2341;width:16;height:16" coordorigin="3870,2341" coordsize="16,16" path="m3869,2349l3886,2349e" filled="f" stroked="t" strokeweight=".94003pt" strokecolor="#000000">
                <v:path arrowok="t"/>
              </v:shape>
            </v:group>
            <v:group style="position:absolute;left:3870;top:2356;width:16;height:17" coordorigin="3870,2356" coordsize="16,17">
              <v:shape style="position:absolute;left:3870;top:2356;width:16;height:17" coordorigin="3870,2356" coordsize="16,17" path="m3869,2365l3886,2365e" filled="f" stroked="t" strokeweight=".99997pt" strokecolor="#000000">
                <v:path arrowok="t"/>
              </v:shape>
            </v:group>
            <v:group style="position:absolute;left:3870;top:2389;width:16;height:2" coordorigin="3870,2389" coordsize="16,2">
              <v:shape style="position:absolute;left:3870;top:2389;width:16;height:2" coordorigin="3870,2389" coordsize="16,0" path="m3886,2389l3870,2389,3886,2389xe" filled="f" stroked="t" strokeweight=".06pt" strokecolor="#000000">
                <v:path arrowok="t"/>
              </v:shape>
            </v:group>
            <v:group style="position:absolute;left:3870;top:2404;width:16;height:2" coordorigin="3870,2404" coordsize="16,2">
              <v:shape style="position:absolute;left:3870;top:2404;width:16;height:2" coordorigin="3870,2404" coordsize="16,0" path="m3886,2404l3870,2404,3886,2404xe" filled="f" stroked="t" strokeweight=".06pt" strokecolor="#000000">
                <v:path arrowok="t"/>
              </v:shape>
            </v:group>
            <v:group style="position:absolute;left:3870;top:2421;width:16;height:16" coordorigin="3870,2421" coordsize="16,16">
              <v:shape style="position:absolute;left:3870;top:2421;width:16;height:16" coordorigin="3870,2421" coordsize="16,16" path="m3869,2429l3886,2429e" filled="f" stroked="t" strokeweight=".94003pt" strokecolor="#000000">
                <v:path arrowok="t"/>
              </v:shape>
            </v:group>
            <v:group style="position:absolute;left:3870;top:2437;width:16;height:17" coordorigin="3870,2437" coordsize="16,17">
              <v:shape style="position:absolute;left:3870;top:2437;width:16;height:17" coordorigin="3870,2437" coordsize="16,17" path="m3869,2445l3886,2445e" filled="f" stroked="t" strokeweight=".99997pt" strokecolor="#000000">
                <v:path arrowok="t"/>
              </v:shape>
            </v:group>
            <v:group style="position:absolute;left:3870;top:2485;width:16;height:17" coordorigin="3870,2485" coordsize="16,17">
              <v:shape style="position:absolute;left:3870;top:2485;width:16;height:17" coordorigin="3870,2485" coordsize="16,17" path="m3886,2485l3870,2502,3870,2485,3886,2485xe" filled="f" stroked="t" strokeweight=".06pt" strokecolor="#000000">
                <v:path arrowok="t"/>
              </v:shape>
            </v:group>
            <v:group style="position:absolute;left:3870;top:2502;width:16;height:16" coordorigin="3870,2502" coordsize="16,16">
              <v:shape style="position:absolute;left:3870;top:2502;width:16;height:16" coordorigin="3870,2502" coordsize="16,16" path="m3869,2509l3886,2509e" filled="f" stroked="t" strokeweight=".93997pt" strokecolor="#000000">
                <v:path arrowok="t"/>
              </v:shape>
            </v:group>
            <v:group style="position:absolute;left:3870;top:2517;width:16;height:16" coordorigin="3870,2517" coordsize="16,16">
              <v:shape style="position:absolute;left:3870;top:2517;width:16;height:16" coordorigin="3870,2517" coordsize="16,16" path="m3886,2533l3870,2533,3870,2517,3886,2533xe" filled="f" stroked="t" strokeweight=".06pt" strokecolor="#000000">
                <v:path arrowok="t"/>
              </v:shape>
            </v:group>
            <v:group style="position:absolute;left:3870;top:2550;width:16;height:2" coordorigin="3870,2550" coordsize="16,2">
              <v:shape style="position:absolute;left:3870;top:2550;width:16;height:2" coordorigin="3870,2550" coordsize="16,0" path="m3886,2550l3870,2550,3886,2550xe" filled="f" stroked="t" strokeweight=".06pt" strokecolor="#000000">
                <v:path arrowok="t"/>
              </v:shape>
            </v:group>
            <v:group style="position:absolute;left:3870;top:2565;width:16;height:17" coordorigin="3870,2565" coordsize="16,17">
              <v:shape style="position:absolute;left:3870;top:2565;width:16;height:17" coordorigin="3870,2565" coordsize="16,17" path="m3869,2574l3886,2574e" filled="f" stroked="t" strokeweight=".99997pt" strokecolor="#000000">
                <v:path arrowok="t"/>
              </v:shape>
            </v:group>
            <v:group style="position:absolute;left:3870;top:2582;width:16;height:16" coordorigin="3870,2582" coordsize="16,16">
              <v:shape style="position:absolute;left:3870;top:2582;width:16;height:16" coordorigin="3870,2582" coordsize="16,16" path="m3869,2590l3886,2590e" filled="f" stroked="t" strokeweight=".94003pt" strokecolor="#000000">
                <v:path arrowok="t"/>
              </v:shape>
            </v:group>
            <v:group style="position:absolute;left:3870;top:2613;width:16;height:2" coordorigin="3870,2613" coordsize="16,2">
              <v:shape style="position:absolute;left:3870;top:2613;width:16;height:2" coordorigin="3870,2613" coordsize="16,0" path="m3886,2613l3870,2613,3886,2613xe" filled="f" stroked="t" strokeweight=".06pt" strokecolor="#000000">
                <v:path arrowok="t"/>
              </v:shape>
            </v:group>
            <v:group style="position:absolute;left:3870;top:2630;width:16;height:2" coordorigin="3870,2630" coordsize="16,2">
              <v:shape style="position:absolute;left:3870;top:2630;width:16;height:2" coordorigin="3870,2630" coordsize="16,0" path="m3886,2630l3870,2630,3886,2630xe" filled="f" stroked="t" strokeweight=".06pt" strokecolor="#000000">
                <v:path arrowok="t"/>
              </v:shape>
            </v:group>
            <v:group style="position:absolute;left:3870;top:2646;width:16;height:17" coordorigin="3870,2646" coordsize="16,17">
              <v:shape style="position:absolute;left:3870;top:2646;width:16;height:17" coordorigin="3870,2646" coordsize="16,17" path="m3869,2654l3886,2654e" filled="f" stroked="t" strokeweight="1.00003pt" strokecolor="#000000">
                <v:path arrowok="t"/>
              </v:shape>
            </v:group>
            <v:group style="position:absolute;left:3870;top:2662;width:16;height:16" coordorigin="3870,2662" coordsize="16,16">
              <v:shape style="position:absolute;left:3870;top:2662;width:16;height:16" coordorigin="3870,2662" coordsize="16,16" path="m3869,2670l3886,2670e" filled="f" stroked="t" strokeweight=".93997pt" strokecolor="#000000">
                <v:path arrowok="t"/>
              </v:shape>
            </v:group>
            <v:group style="position:absolute;left:3870;top:2694;width:16;height:2" coordorigin="3870,2694" coordsize="16,2">
              <v:shape style="position:absolute;left:3870;top:2694;width:16;height:2" coordorigin="3870,2694" coordsize="16,0" path="m3886,2694l3870,2694,3886,2694xe" filled="f" stroked="t" strokeweight=".06pt" strokecolor="#000000">
                <v:path arrowok="t"/>
              </v:shape>
            </v:group>
            <v:group style="position:absolute;left:3870;top:2710;width:16;height:16" coordorigin="3870,2710" coordsize="16,16">
              <v:shape style="position:absolute;left:3870;top:2710;width:16;height:16" coordorigin="3870,2710" coordsize="16,16" path="m3886,2710l3870,2726,3870,2710,3886,2710xe" filled="f" stroked="t" strokeweight=".06pt" strokecolor="#000000">
                <v:path arrowok="t"/>
              </v:shape>
            </v:group>
            <v:group style="position:absolute;left:3870;top:2726;width:16;height:16" coordorigin="3870,2726" coordsize="16,16">
              <v:shape style="position:absolute;left:3870;top:2726;width:16;height:16" coordorigin="3870,2726" coordsize="16,16" path="m3869,2734l3886,2734e" filled="f" stroked="t" strokeweight=".94003pt" strokecolor="#000000">
                <v:path arrowok="t"/>
              </v:shape>
            </v:group>
            <v:group style="position:absolute;left:3870;top:2742;width:16;height:17" coordorigin="3870,2742" coordsize="16,17">
              <v:shape style="position:absolute;left:3870;top:2742;width:16;height:17" coordorigin="3870,2742" coordsize="16,17" path="m3886,2758l3870,2758,3870,2742,3886,2758xe" filled="f" stroked="t" strokeweight=".06pt" strokecolor="#000000">
                <v:path arrowok="t"/>
              </v:shape>
            </v:group>
            <v:group style="position:absolute;left:3870;top:2774;width:16;height:2" coordorigin="3870,2774" coordsize="16,2">
              <v:shape style="position:absolute;left:3870;top:2774;width:16;height:2" coordorigin="3870,2774" coordsize="16,0" path="m3886,2774l3870,2774,3886,2774xe" filled="f" stroked="t" strokeweight=".06pt" strokecolor="#000000">
                <v:path arrowok="t"/>
              </v:shape>
            </v:group>
            <v:group style="position:absolute;left:3870;top:2791;width:16;height:16" coordorigin="3870,2791" coordsize="16,16">
              <v:shape style="position:absolute;left:3870;top:2791;width:16;height:16" coordorigin="3870,2791" coordsize="16,16" path="m3869,2799l3886,2799e" filled="f" stroked="t" strokeweight=".94003pt" strokecolor="#000000">
                <v:path arrowok="t"/>
              </v:shape>
            </v:group>
            <v:group style="position:absolute;left:3870;top:2806;width:16;height:16" coordorigin="3870,2806" coordsize="16,16">
              <v:shape style="position:absolute;left:3870;top:2806;width:16;height:16" coordorigin="3870,2806" coordsize="16,16" path="m3869,2814l3886,2814e" filled="f" stroked="t" strokeweight=".93997pt" strokecolor="#000000">
                <v:path arrowok="t"/>
              </v:shape>
            </v:group>
            <v:group style="position:absolute;left:3870;top:2839;width:16;height:2" coordorigin="3870,2839" coordsize="16,2">
              <v:shape style="position:absolute;left:3870;top:2839;width:16;height:2" coordorigin="3870,2839" coordsize="16,0" path="m3886,2839l3870,2839,3886,2839xe" filled="f" stroked="t" strokeweight=".06pt" strokecolor="#000000">
                <v:path arrowok="t"/>
              </v:shape>
            </v:group>
            <v:group style="position:absolute;left:3870;top:2854;width:16;height:2" coordorigin="3870,2854" coordsize="16,2">
              <v:shape style="position:absolute;left:3870;top:2854;width:16;height:2" coordorigin="3870,2854" coordsize="16,0" path="m3886,2854l3870,2854,3886,2854xe" filled="f" stroked="t" strokeweight=".06pt" strokecolor="#000000">
                <v:path arrowok="t"/>
              </v:shape>
            </v:group>
            <v:group style="position:absolute;left:3870;top:2870;width:16;height:17" coordorigin="3870,2870" coordsize="16,17">
              <v:shape style="position:absolute;left:3870;top:2870;width:16;height:17" coordorigin="3870,2870" coordsize="16,17" path="m3869,2878l3886,2878e" filled="f" stroked="t" strokeweight="1.00003pt" strokecolor="#000000">
                <v:path arrowok="t"/>
              </v:shape>
            </v:group>
            <v:group style="position:absolute;left:3870;top:2887;width:16;height:16" coordorigin="3870,2887" coordsize="16,16">
              <v:shape style="position:absolute;left:3870;top:2887;width:16;height:16" coordorigin="3870,2887" coordsize="16,16" path="m3869,2895l3886,2895e" filled="f" stroked="t" strokeweight=".93997pt" strokecolor="#000000">
                <v:path arrowok="t"/>
              </v:shape>
            </v:group>
            <v:group style="position:absolute;left:3870;top:2919;width:16;height:2" coordorigin="3870,2919" coordsize="16,2">
              <v:shape style="position:absolute;left:3870;top:2919;width:16;height:2" coordorigin="3870,2919" coordsize="16,0" path="m3886,2919l3870,2919,3886,2919xe" filled="f" stroked="t" strokeweight=".06pt" strokecolor="#000000">
                <v:path arrowok="t"/>
              </v:shape>
            </v:group>
            <v:group style="position:absolute;left:3870;top:2935;width:16;height:16" coordorigin="3870,2935" coordsize="16,16">
              <v:shape style="position:absolute;left:3870;top:2935;width:16;height:16" coordorigin="3870,2935" coordsize="16,16" path="m3886,2935l3870,2950,3870,2935,3886,2935xe" filled="f" stroked="t" strokeweight=".06pt" strokecolor="#000000">
                <v:path arrowok="t"/>
              </v:shape>
            </v:group>
            <v:group style="position:absolute;left:3870;top:2950;width:16;height:17" coordorigin="3870,2950" coordsize="16,17">
              <v:shape style="position:absolute;left:3870;top:2950;width:16;height:17" coordorigin="3870,2950" coordsize="16,17" path="m3869,2959l3886,2959e" filled="f" stroked="t" strokeweight=".99997pt" strokecolor="#000000">
                <v:path arrowok="t"/>
              </v:shape>
            </v:group>
            <v:group style="position:absolute;left:3870;top:2967;width:16;height:16" coordorigin="3870,2967" coordsize="16,16">
              <v:shape style="position:absolute;left:3870;top:2967;width:16;height:16" coordorigin="3870,2967" coordsize="16,16" path="m3886,2983l3870,2983,3870,2967,3886,2983xe" filled="f" stroked="t" strokeweight=".06pt" strokecolor="#000000">
                <v:path arrowok="t"/>
              </v:shape>
            </v:group>
            <v:group style="position:absolute;left:3870;top:3000;width:16;height:2" coordorigin="3870,3000" coordsize="16,2">
              <v:shape style="position:absolute;left:3870;top:3000;width:16;height:2" coordorigin="3870,3000" coordsize="16,0" path="m3886,3000l3870,3000,3886,3000xe" filled="f" stroked="t" strokeweight=".06pt" strokecolor="#000000">
                <v:path arrowok="t"/>
              </v:shape>
            </v:group>
            <v:group style="position:absolute;left:3870;top:3015;width:16;height:16" coordorigin="3870,3015" coordsize="16,16">
              <v:shape style="position:absolute;left:3870;top:3015;width:16;height:16" coordorigin="3870,3015" coordsize="16,16" path="m3869,3023l3886,3023e" filled="f" stroked="t" strokeweight=".93997pt" strokecolor="#000000">
                <v:path arrowok="t"/>
              </v:shape>
            </v:group>
            <v:group style="position:absolute;left:3870;top:3031;width:16;height:17" coordorigin="3870,3031" coordsize="16,17">
              <v:shape style="position:absolute;left:3870;top:3031;width:16;height:17" coordorigin="3870,3031" coordsize="16,17" path="m3869,3039l3886,3039e" filled="f" stroked="t" strokeweight="1.00003pt" strokecolor="#000000">
                <v:path arrowok="t"/>
              </v:shape>
            </v:group>
            <v:group style="position:absolute;left:3870;top:3063;width:16;height:2" coordorigin="3870,3063" coordsize="16,2">
              <v:shape style="position:absolute;left:3870;top:3063;width:16;height:2" coordorigin="3870,3063" coordsize="16,0" path="m3886,3063l3870,3063,3886,3063xe" filled="f" stroked="t" strokeweight=".06pt" strokecolor="#000000">
                <v:path arrowok="t"/>
              </v:shape>
            </v:group>
            <v:group style="position:absolute;left:3870;top:3079;width:16;height:2" coordorigin="3870,3079" coordsize="16,2">
              <v:shape style="position:absolute;left:3870;top:3079;width:16;height:2" coordorigin="3870,3079" coordsize="16,0" path="m3886,3079l3870,3079,3886,3079xe" filled="f" stroked="t" strokeweight=".06pt" strokecolor="#000000">
                <v:path arrowok="t"/>
              </v:shape>
            </v:group>
            <v:group style="position:absolute;left:3870;top:3096;width:16;height:16" coordorigin="3870,3096" coordsize="16,16">
              <v:shape style="position:absolute;left:3870;top:3096;width:16;height:16" coordorigin="3870,3096" coordsize="16,16" path="m3869,3103l3886,3103e" filled="f" stroked="t" strokeweight=".94pt" strokecolor="#000000">
                <v:path arrowok="t"/>
              </v:shape>
            </v:group>
            <v:group style="position:absolute;left:3870;top:3111;width:16;height:17" coordorigin="3870,3111" coordsize="16,17">
              <v:shape style="position:absolute;left:3870;top:3111;width:16;height:17" coordorigin="3870,3111" coordsize="16,17" path="m3869,3120l3886,3120e" filled="f" stroked="t" strokeweight="1.0pt" strokecolor="#000000">
                <v:path arrowok="t"/>
              </v:shape>
            </v:group>
            <v:group style="position:absolute;left:3870;top:3144;width:16;height:2" coordorigin="3870,3144" coordsize="16,2">
              <v:shape style="position:absolute;left:3870;top:3144;width:16;height:2" coordorigin="3870,3144" coordsize="16,0" path="m3886,3144l3870,3144,3886,3144xe" filled="f" stroked="t" strokeweight=".06pt" strokecolor="#000000">
                <v:path arrowok="t"/>
              </v:shape>
            </v:group>
            <v:group style="position:absolute;left:3870;top:3159;width:16;height:17" coordorigin="3870,3159" coordsize="16,17">
              <v:shape style="position:absolute;left:3870;top:3159;width:16;height:17" coordorigin="3870,3159" coordsize="16,17" path="m3886,3159l3870,3176,3870,3159,3886,3159xe" filled="f" stroked="t" strokeweight=".06pt" strokecolor="#000000">
                <v:path arrowok="t"/>
              </v:shape>
            </v:group>
            <v:group style="position:absolute;left:3870;top:3176;width:16;height:16" coordorigin="3870,3176" coordsize="16,16">
              <v:shape style="position:absolute;left:3870;top:3176;width:16;height:16" coordorigin="3870,3176" coordsize="16,16" path="m3869,3184l3886,3184e" filled="f" stroked="t" strokeweight=".94pt" strokecolor="#000000">
                <v:path arrowok="t"/>
              </v:shape>
            </v:group>
            <v:group style="position:absolute;left:3870;top:3192;width:16;height:17" coordorigin="3870,3192" coordsize="16,17">
              <v:shape style="position:absolute;left:3870;top:3192;width:16;height:17" coordorigin="3870,3192" coordsize="16,17" path="m3886,3208l3870,3208,3870,3192,3886,3208xe" filled="f" stroked="t" strokeweight=".06pt" strokecolor="#000000">
                <v:path arrowok="t"/>
              </v:shape>
            </v:group>
            <v:group style="position:absolute;left:3870;top:3224;width:16;height:2" coordorigin="3870,3224" coordsize="16,2">
              <v:shape style="position:absolute;left:3870;top:3224;width:16;height:2" coordorigin="3870,3224" coordsize="16,0" path="m3886,3224l3870,3224,3886,3224xe" filled="f" stroked="t" strokeweight=".06pt" strokecolor="#000000">
                <v:path arrowok="t"/>
              </v:shape>
            </v:group>
            <v:group style="position:absolute;left:3870;top:3240;width:16;height:17" coordorigin="3870,3240" coordsize="16,17">
              <v:shape style="position:absolute;left:3870;top:3240;width:16;height:17" coordorigin="3870,3240" coordsize="16,17" path="m3869,3248l3886,3248e" filled="f" stroked="t" strokeweight="1.00003pt" strokecolor="#000000">
                <v:path arrowok="t"/>
              </v:shape>
            </v:group>
            <v:group style="position:absolute;left:3870;top:3256;width:16;height:16" coordorigin="3870,3256" coordsize="16,16">
              <v:shape style="position:absolute;left:3870;top:3256;width:16;height:16" coordorigin="3870,3256" coordsize="16,16" path="m3869,3264l3886,3264e" filled="f" stroked="t" strokeweight=".93997pt" strokecolor="#000000">
                <v:path arrowok="t"/>
              </v:shape>
            </v:group>
            <v:group style="position:absolute;left:3870;top:3288;width:16;height:2" coordorigin="3870,3288" coordsize="16,2">
              <v:shape style="position:absolute;left:3870;top:3288;width:16;height:2" coordorigin="3870,3288" coordsize="16,0" path="m3886,3288l3870,3288,3886,3288xe" filled="f" stroked="t" strokeweight=".06pt" strokecolor="#000000">
                <v:path arrowok="t"/>
              </v:shape>
            </v:group>
            <v:group style="position:absolute;left:3870;top:3304;width:16;height:2" coordorigin="3870,3304" coordsize="16,2">
              <v:shape style="position:absolute;left:3870;top:3304;width:16;height:2" coordorigin="3870,3304" coordsize="16,0" path="m3886,3304l3870,3304,3886,3304xe" filled="f" stroked="t" strokeweight=".06pt" strokecolor="#000000">
                <v:path arrowok="t"/>
              </v:shape>
            </v:group>
            <v:group style="position:absolute;left:3870;top:3320;width:16;height:17" coordorigin="3870,3320" coordsize="16,17">
              <v:shape style="position:absolute;left:3870;top:3320;width:16;height:17" coordorigin="3870,3320" coordsize="16,17" path="m3869,3328l3886,3328e" filled="f" stroked="t" strokeweight="1.0pt" strokecolor="#000000">
                <v:path arrowok="t"/>
              </v:shape>
            </v:group>
            <v:group style="position:absolute;left:3870;top:3337;width:16;height:16" coordorigin="3870,3337" coordsize="16,16">
              <v:shape style="position:absolute;left:3870;top:3337;width:16;height:16" coordorigin="3870,3337" coordsize="16,16" path="m3869,3345l3886,3345e" filled="f" stroked="t" strokeweight=".94pt" strokecolor="#000000">
                <v:path arrowok="t"/>
              </v:shape>
            </v:group>
            <v:group style="position:absolute;left:3870;top:3368;width:16;height:2" coordorigin="3870,3368" coordsize="16,2">
              <v:shape style="position:absolute;left:3870;top:3368;width:16;height:2" coordorigin="3870,3368" coordsize="16,0" path="m3886,3368l3870,3368,3886,3368xe" filled="f" stroked="t" strokeweight=".06pt" strokecolor="#000000">
                <v:path arrowok="t"/>
              </v:shape>
            </v:group>
            <v:group style="position:absolute;left:3870;top:3385;width:16;height:16" coordorigin="3870,3385" coordsize="16,16">
              <v:shape style="position:absolute;left:3870;top:3385;width:16;height:16" coordorigin="3870,3385" coordsize="16,16" path="m3886,3385l3870,3400,3870,3385,3886,3385xe" filled="f" stroked="t" strokeweight=".06pt" strokecolor="#000000">
                <v:path arrowok="t"/>
              </v:shape>
            </v:group>
            <v:group style="position:absolute;left:3870;top:3400;width:16;height:17" coordorigin="3870,3400" coordsize="16,17">
              <v:shape style="position:absolute;left:3870;top:3400;width:16;height:17" coordorigin="3870,3400" coordsize="16,17" path="m3869,3409l3886,3409e" filled="f" stroked="t" strokeweight="1.0pt" strokecolor="#000000">
                <v:path arrowok="t"/>
              </v:shape>
            </v:group>
            <v:group style="position:absolute;left:3870;top:3417;width:16;height:16" coordorigin="3870,3417" coordsize="16,16">
              <v:shape style="position:absolute;left:3870;top:3417;width:16;height:16" coordorigin="3870,3417" coordsize="16,16" path="m3886,3433l3870,3433,3870,3417,3886,3433xe" filled="f" stroked="t" strokeweight=".06pt" strokecolor="#000000">
                <v:path arrowok="t"/>
              </v:shape>
            </v:group>
            <v:group style="position:absolute;left:3870;top:3448;width:16;height:2" coordorigin="3870,3448" coordsize="16,2">
              <v:shape style="position:absolute;left:3870;top:3448;width:16;height:2" coordorigin="3870,3448" coordsize="16,0" path="m3886,3448l3870,3448,3886,3448xe" filled="f" stroked="t" strokeweight=".06pt" strokecolor="#000000">
                <v:path arrowok="t"/>
              </v:shape>
            </v:group>
            <v:group style="position:absolute;left:3870;top:3465;width:16;height:16" coordorigin="3870,3465" coordsize="16,16">
              <v:shape style="position:absolute;left:3870;top:3465;width:16;height:16" coordorigin="3870,3465" coordsize="16,16" path="m3869,3473l3886,3473e" filled="f" stroked="t" strokeweight=".93997pt" strokecolor="#000000">
                <v:path arrowok="t"/>
              </v:shape>
            </v:group>
            <v:group style="position:absolute;left:3870;top:3481;width:16;height:16" coordorigin="3870,3481" coordsize="16,16">
              <v:shape style="position:absolute;left:3870;top:3481;width:16;height:16" coordorigin="3870,3481" coordsize="16,16" path="m3869,3489l3886,3489e" filled="f" stroked="t" strokeweight=".94003pt" strokecolor="#000000">
                <v:path arrowok="t"/>
              </v:shape>
            </v:group>
            <v:group style="position:absolute;left:3870;top:3513;width:16;height:2" coordorigin="3870,3513" coordsize="16,2">
              <v:shape style="position:absolute;left:3870;top:3513;width:16;height:2" coordorigin="3870,3513" coordsize="16,0" path="m3886,3513l3870,3513,3886,3513xe" filled="f" stroked="t" strokeweight=".06pt" strokecolor="#000000">
                <v:path arrowok="t"/>
              </v:shape>
            </v:group>
            <v:group style="position:absolute;left:3870;top:3529;width:16;height:2" coordorigin="3870,3529" coordsize="16,2">
              <v:shape style="position:absolute;left:3870;top:3529;width:16;height:2" coordorigin="3870,3529" coordsize="16,0" path="m3886,3529l3870,3529,3886,3529xe" filled="f" stroked="t" strokeweight=".06pt" strokecolor="#000000">
                <v:path arrowok="t"/>
              </v:shape>
            </v:group>
            <v:group style="position:absolute;left:3870;top:3546;width:16;height:16" coordorigin="3870,3546" coordsize="16,16">
              <v:shape style="position:absolute;left:3870;top:3546;width:16;height:16" coordorigin="3870,3546" coordsize="16,16" path="m3869,3553l3886,3553e" filled="f" stroked="t" strokeweight=".94pt" strokecolor="#000000">
                <v:path arrowok="t"/>
              </v:shape>
            </v:group>
            <v:group style="position:absolute;left:3870;top:3561;width:16;height:16" coordorigin="3870,3561" coordsize="16,16">
              <v:shape style="position:absolute;left:3870;top:3561;width:16;height:16" coordorigin="3870,3561" coordsize="16,16" path="m3869,3569l3886,3569e" filled="f" stroked="t" strokeweight=".94pt" strokecolor="#000000">
                <v:path arrowok="t"/>
              </v:shape>
            </v:group>
            <v:group style="position:absolute;left:3870;top:3594;width:16;height:2" coordorigin="3870,3594" coordsize="16,2">
              <v:shape style="position:absolute;left:3870;top:3594;width:16;height:2" coordorigin="3870,3594" coordsize="16,0" path="m3886,3594l3870,3594,3886,3594xe" filled="f" stroked="t" strokeweight=".06pt" strokecolor="#000000">
                <v:path arrowok="t"/>
              </v:shape>
            </v:group>
            <v:group style="position:absolute;left:3870;top:3609;width:16;height:17" coordorigin="3870,3609" coordsize="16,17">
              <v:shape style="position:absolute;left:3870;top:3609;width:16;height:17" coordorigin="3870,3609" coordsize="16,17" path="m3886,3609l3870,3626,3870,3609,3886,3609xe" filled="f" stroked="t" strokeweight=".06pt" strokecolor="#000000">
                <v:path arrowok="t"/>
              </v:shape>
            </v:group>
            <v:group style="position:absolute;left:3870;top:3626;width:16;height:16" coordorigin="3870,3626" coordsize="16,16">
              <v:shape style="position:absolute;left:3870;top:3626;width:16;height:16" coordorigin="3870,3626" coordsize="16,16" path="m3869,3634l3886,3634e" filled="f" stroked="t" strokeweight=".94pt" strokecolor="#000000">
                <v:path arrowok="t"/>
              </v:shape>
            </v:group>
            <v:group style="position:absolute;left:3870;top:3642;width:16;height:16" coordorigin="3870,3642" coordsize="16,16">
              <v:shape style="position:absolute;left:3870;top:3642;width:16;height:16" coordorigin="3870,3642" coordsize="16,16" path="m3886,3657l3870,3657,3870,3642,3886,3657xe" filled="f" stroked="t" strokeweight=".06pt" strokecolor="#000000">
                <v:path arrowok="t"/>
              </v:shape>
            </v:group>
            <v:group style="position:absolute;left:3870;top:3674;width:16;height:2" coordorigin="3870,3674" coordsize="16,2">
              <v:shape style="position:absolute;left:3870;top:3674;width:16;height:2" coordorigin="3870,3674" coordsize="16,0" path="m3886,3674l3870,3674,3886,3674xe" filled="f" stroked="t" strokeweight=".06pt" strokecolor="#000000">
                <v:path arrowok="t"/>
              </v:shape>
            </v:group>
            <v:group style="position:absolute;left:3870;top:3690;width:16;height:16" coordorigin="3870,3690" coordsize="16,16">
              <v:shape style="position:absolute;left:3870;top:3690;width:16;height:16" coordorigin="3870,3690" coordsize="16,16" path="m3869,3697l3886,3697e" filled="f" stroked="t" strokeweight=".94003pt" strokecolor="#000000">
                <v:path arrowok="t"/>
              </v:shape>
            </v:group>
            <v:group style="position:absolute;left:3870;top:3705;width:16;height:17" coordorigin="3870,3705" coordsize="16,17">
              <v:shape style="position:absolute;left:3870;top:3705;width:16;height:17" coordorigin="3870,3705" coordsize="16,17" path="m3869,3714l3886,3714e" filled="f" stroked="t" strokeweight="1.0pt" strokecolor="#000000">
                <v:path arrowok="t"/>
              </v:shape>
            </v:group>
            <v:group style="position:absolute;left:3870;top:3738;width:16;height:2" coordorigin="3870,3738" coordsize="16,2">
              <v:shape style="position:absolute;left:3870;top:3738;width:16;height:2" coordorigin="3870,3738" coordsize="16,0" path="m3886,3738l3870,3738,3886,3738xe" filled="f" stroked="t" strokeweight=".06pt" strokecolor="#000000">
                <v:path arrowok="t"/>
              </v:shape>
            </v:group>
            <v:group style="position:absolute;left:3870;top:3754;width:16;height:2" coordorigin="3870,3754" coordsize="16,2">
              <v:shape style="position:absolute;left:3870;top:3754;width:16;height:2" coordorigin="3870,3754" coordsize="16,0" path="m3886,3754l3870,3754,3886,3754xe" filled="f" stroked="t" strokeweight=".06pt" strokecolor="#000000">
                <v:path arrowok="t"/>
              </v:shape>
            </v:group>
            <v:group style="position:absolute;left:3870;top:3770;width:16;height:16" coordorigin="3870,3770" coordsize="16,16">
              <v:shape style="position:absolute;left:3870;top:3770;width:16;height:16" coordorigin="3870,3770" coordsize="16,16" path="m3869,3778l3886,3778e" filled="f" stroked="t" strokeweight=".94pt" strokecolor="#000000">
                <v:path arrowok="t"/>
              </v:shape>
            </v:group>
            <v:group style="position:absolute;left:3870;top:3786;width:16;height:17" coordorigin="3870,3786" coordsize="16,17">
              <v:shape style="position:absolute;left:3870;top:3786;width:16;height:17" coordorigin="3870,3786" coordsize="16,17" path="m3869,3794l3886,3794e" filled="f" stroked="t" strokeweight="1.0pt" strokecolor="#000000">
                <v:path arrowok="t"/>
              </v:shape>
            </v:group>
            <v:group style="position:absolute;left:3870;top:3818;width:16;height:2" coordorigin="3870,3818" coordsize="16,2">
              <v:shape style="position:absolute;left:3870;top:3818;width:16;height:2" coordorigin="3870,3818" coordsize="16,0" path="m3886,3818l3870,3818,3886,3818xe" filled="f" stroked="t" strokeweight=".06pt" strokecolor="#000000">
                <v:path arrowok="t"/>
              </v:shape>
            </v:group>
            <v:group style="position:absolute;left:3870;top:3834;width:16;height:17" coordorigin="3870,3834" coordsize="16,17">
              <v:shape style="position:absolute;left:3870;top:3834;width:16;height:17" coordorigin="3870,3834" coordsize="16,17" path="m3886,3834l3870,3850,3870,3834,3886,3834xe" filled="f" stroked="t" strokeweight=".06pt" strokecolor="#000000">
                <v:path arrowok="t"/>
              </v:shape>
            </v:group>
            <v:group style="position:absolute;left:3870;top:3850;width:16;height:16" coordorigin="3870,3850" coordsize="16,16">
              <v:shape style="position:absolute;left:3870;top:3850;width:16;height:16" coordorigin="3870,3850" coordsize="16,16" path="m3869,3858l3886,3858e" filled="f" stroked="t" strokeweight=".94pt" strokecolor="#000000">
                <v:path arrowok="t"/>
              </v:shape>
            </v:group>
            <v:group style="position:absolute;left:3870;top:3866;width:16;height:17" coordorigin="3870,3866" coordsize="16,17">
              <v:shape style="position:absolute;left:3870;top:3866;width:16;height:17" coordorigin="3870,3866" coordsize="16,17" path="m3886,3883l3870,3883,3870,3866,3886,3883xe" filled="f" stroked="t" strokeweight=".06pt" strokecolor="#000000">
                <v:path arrowok="t"/>
              </v:shape>
            </v:group>
            <v:group style="position:absolute;left:3870;top:3898;width:16;height:2" coordorigin="3870,3898" coordsize="16,2">
              <v:shape style="position:absolute;left:3870;top:3898;width:16;height:2" coordorigin="3870,3898" coordsize="16,0" path="m3886,3898l3870,3898,3886,3898xe" filled="f" stroked="t" strokeweight=".06pt" strokecolor="#000000">
                <v:path arrowok="t"/>
              </v:shape>
            </v:group>
            <v:group style="position:absolute;left:3870;top:3914;width:16;height:17" coordorigin="3870,3914" coordsize="16,17">
              <v:shape style="position:absolute;left:3870;top:3914;width:16;height:17" coordorigin="3870,3914" coordsize="16,17" path="m3869,3922l3886,3922e" filled="f" stroked="t" strokeweight="1.0pt" strokecolor="#000000">
                <v:path arrowok="t"/>
              </v:shape>
            </v:group>
            <v:group style="position:absolute;left:3870;top:3931;width:16;height:16" coordorigin="3870,3931" coordsize="16,16">
              <v:shape style="position:absolute;left:3870;top:3931;width:16;height:16" coordorigin="3870,3931" coordsize="16,16" path="m3869,3939l3886,3939e" filled="f" stroked="t" strokeweight=".94pt" strokecolor="#000000">
                <v:path arrowok="t"/>
              </v:shape>
            </v:group>
            <v:group style="position:absolute;left:3870;top:3963;width:16;height:2" coordorigin="3870,3963" coordsize="16,2">
              <v:shape style="position:absolute;left:3870;top:3963;width:16;height:2" coordorigin="3870,3963" coordsize="16,0" path="m3886,3963l3870,3963,3886,3963xe" filled="f" stroked="t" strokeweight=".06pt" strokecolor="#000000">
                <v:path arrowok="t"/>
              </v:shape>
            </v:group>
            <v:group style="position:absolute;left:3870;top:3979;width:16;height:2" coordorigin="3870,3979" coordsize="16,2">
              <v:shape style="position:absolute;left:3870;top:3979;width:16;height:2" coordorigin="3870,3979" coordsize="16,0" path="m3886,3979l3870,3979,3886,3979xe" filled="f" stroked="t" strokeweight=".06pt" strokecolor="#000000">
                <v:path arrowok="t"/>
              </v:shape>
            </v:group>
            <v:group style="position:absolute;left:3870;top:3994;width:16;height:17" coordorigin="3870,3994" coordsize="16,17">
              <v:shape style="position:absolute;left:3870;top:3994;width:16;height:17" coordorigin="3870,3994" coordsize="16,17" path="m3869,4003l3886,4003e" filled="f" stroked="t" strokeweight="1.0pt" strokecolor="#000000">
                <v:path arrowok="t"/>
              </v:shape>
            </v:group>
            <v:group style="position:absolute;left:3870;top:4011;width:16;height:16" coordorigin="3870,4011" coordsize="16,16">
              <v:shape style="position:absolute;left:3870;top:4011;width:16;height:16" coordorigin="3870,4011" coordsize="16,16" path="m3869,4019l3886,4019e" filled="f" stroked="t" strokeweight=".94pt" strokecolor="#000000">
                <v:path arrowok="t"/>
              </v:shape>
            </v:group>
            <v:group style="position:absolute;left:3870;top:4042;width:16;height:2" coordorigin="3870,4042" coordsize="16,2">
              <v:shape style="position:absolute;left:3870;top:4042;width:16;height:2" coordorigin="3870,4042" coordsize="16,0" path="m3886,4042l3870,4042,3886,4042xe" filled="f" stroked="t" strokeweight=".06pt" strokecolor="#000000">
                <v:path arrowok="t"/>
              </v:shape>
            </v:group>
            <v:group style="position:absolute;left:3870;top:4059;width:16;height:16" coordorigin="3870,4059" coordsize="16,16">
              <v:shape style="position:absolute;left:3870;top:4059;width:16;height:16" coordorigin="3870,4059" coordsize="16,16" path="m3886,4059l3870,4075,3870,4059,3886,4059xe" filled="f" stroked="t" strokeweight=".06pt" strokecolor="#000000">
                <v:path arrowok="t"/>
              </v:shape>
            </v:group>
            <v:group style="position:absolute;left:3870;top:4075;width:16;height:17" coordorigin="3870,4075" coordsize="16,17">
              <v:shape style="position:absolute;left:3870;top:4075;width:16;height:17" coordorigin="3870,4075" coordsize="16,17" path="m3869,4083l3886,4083e" filled="f" stroked="t" strokeweight="1.0pt" strokecolor="#000000">
                <v:path arrowok="t"/>
              </v:shape>
            </v:group>
            <v:group style="position:absolute;left:3870;top:4092;width:16;height:16" coordorigin="3870,4092" coordsize="16,16">
              <v:shape style="position:absolute;left:3870;top:4092;width:16;height:16" coordorigin="3870,4092" coordsize="16,16" path="m3886,4107l3870,4107,3870,4092,3886,4107xe" filled="f" stroked="t" strokeweight=".06pt" strokecolor="#000000">
                <v:path arrowok="t"/>
              </v:shape>
            </v:group>
            <v:group style="position:absolute;left:3870;top:4123;width:16;height:2" coordorigin="3870,4123" coordsize="16,2">
              <v:shape style="position:absolute;left:3870;top:4123;width:16;height:2" coordorigin="3870,4123" coordsize="16,0" path="m3886,4123l3870,4123,3886,4123xe" filled="f" stroked="t" strokeweight=".06pt" strokecolor="#000000">
                <v:path arrowok="t"/>
              </v:shape>
            </v:group>
            <v:group style="position:absolute;left:3870;top:4140;width:16;height:16" coordorigin="3870,4140" coordsize="16,16">
              <v:shape style="position:absolute;left:3870;top:4140;width:16;height:16" coordorigin="3870,4140" coordsize="16,16" path="m3869,4147l3886,4147e" filled="f" stroked="t" strokeweight=".94003pt" strokecolor="#000000">
                <v:path arrowok="t"/>
              </v:shape>
            </v:group>
            <v:group style="position:absolute;left:3870;top:4155;width:16;height:17" coordorigin="3870,4155" coordsize="16,17">
              <v:shape style="position:absolute;left:3870;top:4155;width:16;height:17" coordorigin="3870,4155" coordsize="16,17" path="m3869,4164l3886,4164e" filled="f" stroked="t" strokeweight="1.0pt" strokecolor="#000000">
                <v:path arrowok="t"/>
              </v:shape>
            </v:group>
            <v:group style="position:absolute;left:3870;top:4188;width:16;height:2" coordorigin="3870,4188" coordsize="16,2">
              <v:shape style="position:absolute;left:3870;top:4188;width:16;height:2" coordorigin="3870,4188" coordsize="16,0" path="m3886,4188l3870,4188,3886,4188xe" filled="f" stroked="t" strokeweight=".06pt" strokecolor="#000000">
                <v:path arrowok="t"/>
              </v:shape>
            </v:group>
            <v:group style="position:absolute;left:3870;top:4203;width:16;height:2" coordorigin="3870,4203" coordsize="16,2">
              <v:shape style="position:absolute;left:3870;top:4203;width:16;height:2" coordorigin="3870,4203" coordsize="16,0" path="m3886,4203l3870,4203,3886,4203xe" filled="f" stroked="t" strokeweight=".06pt" strokecolor="#000000">
                <v:path arrowok="t"/>
              </v:shape>
            </v:group>
            <v:group style="position:absolute;left:3870;top:4220;width:16;height:16" coordorigin="3870,4220" coordsize="16,16">
              <v:shape style="position:absolute;left:3870;top:4220;width:16;height:16" coordorigin="3870,4220" coordsize="16,16" path="m3869,4228l3886,4228e" filled="f" stroked="t" strokeweight=".94pt" strokecolor="#000000">
                <v:path arrowok="t"/>
              </v:shape>
            </v:group>
            <v:group style="position:absolute;left:3870;top:4236;width:16;height:16" coordorigin="3870,4236" coordsize="16,16">
              <v:shape style="position:absolute;left:3870;top:4236;width:16;height:16" coordorigin="3870,4236" coordsize="16,16" path="m3869,4243l3886,4243e" filled="f" stroked="t" strokeweight=".94pt" strokecolor="#000000">
                <v:path arrowok="t"/>
              </v:shape>
            </v:group>
            <v:group style="position:absolute;left:3870;top:4268;width:16;height:2" coordorigin="3870,4268" coordsize="16,2">
              <v:shape style="position:absolute;left:3870;top:4268;width:16;height:2" coordorigin="3870,4268" coordsize="16,0" path="m3886,4268l3870,4268,3886,4268xe" filled="f" stroked="t" strokeweight=".06pt" strokecolor="#000000">
                <v:path arrowok="t"/>
              </v:shape>
            </v:group>
            <v:group style="position:absolute;left:3870;top:4284;width:16;height:2" coordorigin="3870,4284" coordsize="16,2">
              <v:shape style="position:absolute;left:3870;top:4284;width:16;height:2" coordorigin="3870,4284" coordsize="16,0" path="m3886,4284l3870,4284,3886,4284xe" filled="f" stroked="t" strokeweight=".06pt" strokecolor="#000000">
                <v:path arrowok="t"/>
              </v:shape>
            </v:group>
            <v:group style="position:absolute;left:3870;top:4300;width:16;height:16" coordorigin="3870,4300" coordsize="16,16">
              <v:shape style="position:absolute;left:3870;top:4300;width:16;height:16" coordorigin="3870,4300" coordsize="16,16" path="m3869,4308l3886,4308e" filled="f" stroked="t" strokeweight=".94pt" strokecolor="#000000">
                <v:path arrowok="t"/>
              </v:shape>
            </v:group>
            <v:group style="position:absolute;left:3870;top:4316;width:16;height:16" coordorigin="3870,4316" coordsize="16,16">
              <v:shape style="position:absolute;left:3870;top:4316;width:16;height:16" coordorigin="3870,4316" coordsize="16,16" path="m3869,4324l3886,4324e" filled="f" stroked="t" strokeweight=".94pt" strokecolor="#000000">
                <v:path arrowok="t"/>
              </v:shape>
            </v:group>
            <v:group style="position:absolute;left:3870;top:4348;width:16;height:2" coordorigin="3870,4348" coordsize="16,2">
              <v:shape style="position:absolute;left:3870;top:4348;width:16;height:2" coordorigin="3870,4348" coordsize="16,0" path="m3886,4348l3870,4348,3886,4348xe" filled="f" stroked="t" strokeweight=".06pt" strokecolor="#000000">
                <v:path arrowok="t"/>
              </v:shape>
            </v:group>
            <v:group style="position:absolute;left:3870;top:4364;width:16;height:17" coordorigin="3870,4364" coordsize="16,17">
              <v:shape style="position:absolute;left:3870;top:4364;width:16;height:17" coordorigin="3870,4364" coordsize="16,17" path="m3886,4364l3870,4381,3870,4364,3886,4364xe" filled="f" stroked="t" strokeweight=".06pt" strokecolor="#000000">
                <v:path arrowok="t"/>
              </v:shape>
            </v:group>
            <v:group style="position:absolute;left:3870;top:4381;width:16;height:16" coordorigin="3870,4381" coordsize="16,16">
              <v:shape style="position:absolute;left:3870;top:4381;width:16;height:16" coordorigin="3870,4381" coordsize="16,16" path="m3869,4389l3886,4389e" filled="f" stroked="t" strokeweight=".94pt" strokecolor="#000000">
                <v:path arrowok="t"/>
              </v:shape>
            </v:group>
            <v:group style="position:absolute;left:3870;top:4396;width:16;height:16" coordorigin="3870,4396" coordsize="16,16">
              <v:shape style="position:absolute;left:3870;top:4396;width:16;height:16" coordorigin="3870,4396" coordsize="16,16" path="m3886,4412l3870,4412,3870,4396,3886,4412xe" filled="f" stroked="t" strokeweight=".06pt" strokecolor="#000000">
                <v:path arrowok="t"/>
              </v:shape>
            </v:group>
            <v:group style="position:absolute;left:3870;top:4429;width:16;height:2" coordorigin="3870,4429" coordsize="16,2">
              <v:shape style="position:absolute;left:3870;top:4429;width:16;height:2" coordorigin="3870,4429" coordsize="16,0" path="m3886,4429l3870,4429,3886,4429xe" filled="f" stroked="t" strokeweight=".06pt" strokecolor="#000000">
                <v:path arrowok="t"/>
              </v:shape>
            </v:group>
            <v:group style="position:absolute;left:3870;top:4444;width:16;height:16" coordorigin="3870,4444" coordsize="16,16">
              <v:shape style="position:absolute;left:3870;top:4444;width:16;height:16" coordorigin="3870,4444" coordsize="16,16" path="m3869,4452l3886,4452e" filled="f" stroked="t" strokeweight=".94pt" strokecolor="#000000">
                <v:path arrowok="t"/>
              </v:shape>
            </v:group>
            <v:group style="position:absolute;left:3870;top:4460;width:16;height:17" coordorigin="3870,4460" coordsize="16,17">
              <v:shape style="position:absolute;left:3870;top:4460;width:16;height:17" coordorigin="3870,4460" coordsize="16,17" path="m3869,4468l3886,4468e" filled="f" stroked="t" strokeweight="1.0pt" strokecolor="#000000">
                <v:path arrowok="t"/>
              </v:shape>
            </v:group>
            <v:group style="position:absolute;left:3870;top:4492;width:16;height:2" coordorigin="3870,4492" coordsize="16,2">
              <v:shape style="position:absolute;left:3870;top:4492;width:16;height:2" coordorigin="3870,4492" coordsize="16,0" path="m3886,4492l3870,4492,3886,4492xe" filled="f" stroked="t" strokeweight=".06pt" strokecolor="#000000">
                <v:path arrowok="t"/>
              </v:shape>
            </v:group>
            <v:group style="position:absolute;left:3870;top:4509;width:16;height:2" coordorigin="3870,4509" coordsize="16,2">
              <v:shape style="position:absolute;left:3870;top:4509;width:16;height:2" coordorigin="3870,4509" coordsize="16,0" path="m3886,4509l3870,4509,3886,4509xe" filled="f" stroked="t" strokeweight=".06pt" strokecolor="#000000">
                <v:path arrowok="t"/>
              </v:shape>
            </v:group>
            <v:group style="position:absolute;left:3870;top:4525;width:16;height:16" coordorigin="3870,4525" coordsize="16,16">
              <v:shape style="position:absolute;left:3870;top:4525;width:16;height:16" coordorigin="3870,4525" coordsize="16,16" path="m3869,4533l3886,4533e" filled="f" stroked="t" strokeweight=".94pt" strokecolor="#000000">
                <v:path arrowok="t"/>
              </v:shape>
            </v:group>
            <v:group style="position:absolute;left:3870;top:4540;width:16;height:17" coordorigin="3870,4540" coordsize="16,17">
              <v:shape style="position:absolute;left:3870;top:4540;width:16;height:17" coordorigin="3870,4540" coordsize="16,17" path="m3869,4549l3886,4549e" filled="f" stroked="t" strokeweight="1.0pt" strokecolor="#000000">
                <v:path arrowok="t"/>
              </v:shape>
            </v:group>
            <v:group style="position:absolute;left:3870;top:4573;width:16;height:2" coordorigin="3870,4573" coordsize="16,2">
              <v:shape style="position:absolute;left:3870;top:4573;width:16;height:2" coordorigin="3870,4573" coordsize="16,0" path="m3886,4573l3870,4573,3886,4573xe" filled="f" stroked="t" strokeweight=".06pt" strokecolor="#000000">
                <v:path arrowok="t"/>
              </v:shape>
            </v:group>
            <v:group style="position:absolute;left:3870;top:4588;width:16;height:17" coordorigin="3870,4588" coordsize="16,17">
              <v:shape style="position:absolute;left:3870;top:4588;width:16;height:17" coordorigin="3870,4588" coordsize="16,17" path="m3886,4588l3870,4605,3870,4588,3886,4588xe" filled="f" stroked="t" strokeweight=".06pt" strokecolor="#000000">
                <v:path arrowok="t"/>
              </v:shape>
            </v:group>
            <v:group style="position:absolute;left:3870;top:4605;width:16;height:16" coordorigin="3870,4605" coordsize="16,16">
              <v:shape style="position:absolute;left:3870;top:4605;width:16;height:16" coordorigin="3870,4605" coordsize="16,16" path="m3869,4613l3886,4613e" filled="f" stroked="t" strokeweight=".94pt" strokecolor="#000000">
                <v:path arrowok="t"/>
              </v:shape>
            </v:group>
            <v:group style="position:absolute;left:3870;top:4621;width:16;height:17" coordorigin="3870,4621" coordsize="16,17">
              <v:shape style="position:absolute;left:3870;top:4621;width:16;height:17" coordorigin="3870,4621" coordsize="16,17" path="m3886,4638l3870,4638,3870,4621,3886,4638xe" filled="f" stroked="t" strokeweight=".06pt" strokecolor="#000000">
                <v:path arrowok="t"/>
              </v:shape>
            </v:group>
            <v:group style="position:absolute;left:4303;top:1823;width:16;height:2" coordorigin="4303,1823" coordsize="16,2">
              <v:shape style="position:absolute;left:4303;top:1823;width:16;height:2" coordorigin="4303,1823" coordsize="16,0" path="m4303,1823l4319,1823e" filled="f" stroked="t" strokeweight=".499985pt" strokecolor="#000000">
                <v:path arrowok="t"/>
              </v:shape>
            </v:group>
            <v:group style="position:absolute;left:4303;top:1168;width:16;height:16" coordorigin="4303,1168" coordsize="16,16">
              <v:shape style="position:absolute;left:4303;top:1168;width:16;height:16" coordorigin="4303,1168" coordsize="16,16" path="m4303,1176l4319,1176e" filled="f" stroked="t" strokeweight=".94003pt" strokecolor="#000000">
                <v:path arrowok="t"/>
              </v:shape>
            </v:group>
            <v:group style="position:absolute;left:4303;top:1184;width:16;height:17" coordorigin="4303,1184" coordsize="16,17">
              <v:shape style="position:absolute;left:4303;top:1184;width:16;height:17" coordorigin="4303,1184" coordsize="16,17" path="m4303,1192l4319,1192e" filled="f" stroked="t" strokeweight=".99997pt" strokecolor="#000000">
                <v:path arrowok="t"/>
              </v:shape>
            </v:group>
            <v:group style="position:absolute;left:4303;top:1216;width:16;height:2" coordorigin="4303,1216" coordsize="16,2">
              <v:shape style="position:absolute;left:4303;top:1216;width:16;height:2" coordorigin="4303,1216" coordsize="16,0" path="m4319,1216l4303,1216,4319,1216xe" filled="f" stroked="t" strokeweight=".06pt" strokecolor="#000000">
                <v:path arrowok="t"/>
              </v:shape>
            </v:group>
            <v:group style="position:absolute;left:4303;top:1232;width:16;height:2" coordorigin="4303,1232" coordsize="16,2">
              <v:shape style="position:absolute;left:4303;top:1232;width:16;height:2" coordorigin="4303,1232" coordsize="16,0" path="m4319,1232l4303,1232,4319,1232xe" filled="f" stroked="t" strokeweight=".06pt" strokecolor="#000000">
                <v:path arrowok="t"/>
              </v:shape>
            </v:group>
            <v:group style="position:absolute;left:4303;top:1249;width:16;height:16" coordorigin="4303,1249" coordsize="16,16">
              <v:shape style="position:absolute;left:4303;top:1249;width:16;height:16" coordorigin="4303,1249" coordsize="16,16" path="m4303,1257l4319,1257e" filled="f" stroked="t" strokeweight=".94003pt" strokecolor="#000000">
                <v:path arrowok="t"/>
              </v:shape>
            </v:group>
            <v:group style="position:absolute;left:4303;top:1264;width:16;height:17" coordorigin="4303,1264" coordsize="16,17">
              <v:shape style="position:absolute;left:4303;top:1264;width:16;height:17" coordorigin="4303,1264" coordsize="16,17" path="m4303,1273l4319,1273e" filled="f" stroked="t" strokeweight=".99997pt" strokecolor="#000000">
                <v:path arrowok="t"/>
              </v:shape>
            </v:group>
            <v:group style="position:absolute;left:4303;top:1297;width:16;height:2" coordorigin="4303,1297" coordsize="16,2">
              <v:shape style="position:absolute;left:4303;top:1297;width:16;height:2" coordorigin="4303,1297" coordsize="16,0" path="m4319,1297l4303,1297,4319,1297xe" filled="f" stroked="t" strokeweight=".06pt" strokecolor="#000000">
                <v:path arrowok="t"/>
              </v:shape>
            </v:group>
            <v:group style="position:absolute;left:4303;top:1312;width:16;height:17" coordorigin="4303,1312" coordsize="16,17">
              <v:shape style="position:absolute;left:4303;top:1312;width:16;height:17" coordorigin="4303,1312" coordsize="16,17" path="m4319,1312l4303,1329,4303,1312,4319,1312xe" filled="f" stroked="t" strokeweight=".06pt" strokecolor="#000000">
                <v:path arrowok="t"/>
              </v:shape>
            </v:group>
            <v:group style="position:absolute;left:4303;top:1329;width:16;height:16" coordorigin="4303,1329" coordsize="16,16">
              <v:shape style="position:absolute;left:4303;top:1329;width:16;height:16" coordorigin="4303,1329" coordsize="16,16" path="m4303,1337l4319,1337e" filled="f" stroked="t" strokeweight=".93997pt" strokecolor="#000000">
                <v:path arrowok="t"/>
              </v:shape>
            </v:group>
            <v:group style="position:absolute;left:4303;top:1345;width:16;height:16" coordorigin="4303,1345" coordsize="16,16">
              <v:shape style="position:absolute;left:4303;top:1345;width:16;height:16" coordorigin="4303,1345" coordsize="16,16" path="m4319,1360l4303,1360,4303,1345,4319,1360xe" filled="f" stroked="t" strokeweight=".06pt" strokecolor="#000000">
                <v:path arrowok="t"/>
              </v:shape>
            </v:group>
            <v:group style="position:absolute;left:4303;top:1377;width:16;height:2" coordorigin="4303,1377" coordsize="16,2">
              <v:shape style="position:absolute;left:4303;top:1377;width:16;height:2" coordorigin="4303,1377" coordsize="16,0" path="m4319,1377l4303,1377,4319,1377xe" filled="f" stroked="t" strokeweight=".06pt" strokecolor="#000000">
                <v:path arrowok="t"/>
              </v:shape>
            </v:group>
            <v:group style="position:absolute;left:4303;top:1393;width:16;height:17" coordorigin="4303,1393" coordsize="16,17">
              <v:shape style="position:absolute;left:4303;top:1393;width:16;height:17" coordorigin="4303,1393" coordsize="16,17" path="m4303,1401l4319,1401e" filled="f" stroked="t" strokeweight="1.00003pt" strokecolor="#000000">
                <v:path arrowok="t"/>
              </v:shape>
            </v:group>
            <v:group style="position:absolute;left:4303;top:1410;width:16;height:16" coordorigin="4303,1410" coordsize="16,16">
              <v:shape style="position:absolute;left:4303;top:1410;width:16;height:16" coordorigin="4303,1410" coordsize="16,16" path="m4303,1417l4319,1417e" filled="f" stroked="t" strokeweight=".94003pt" strokecolor="#000000">
                <v:path arrowok="t"/>
              </v:shape>
            </v:group>
            <v:group style="position:absolute;left:4303;top:1441;width:16;height:2" coordorigin="4303,1441" coordsize="16,2">
              <v:shape style="position:absolute;left:4303;top:1441;width:16;height:2" coordorigin="4303,1441" coordsize="16,0" path="m4319,1441l4303,1441,4319,1441xe" filled="f" stroked="t" strokeweight=".06pt" strokecolor="#000000">
                <v:path arrowok="t"/>
              </v:shape>
            </v:group>
            <v:group style="position:absolute;left:3004;top:1458;width:1444;height:2" coordorigin="3004,1458" coordsize="1444,2">
              <v:shape style="position:absolute;left:3004;top:1458;width:1444;height:2" coordorigin="3004,1458" coordsize="1444,0" path="m3004,1458l4447,1458e" filled="f" stroked="t" strokeweight=".06pt" strokecolor="#000000">
                <v:path arrowok="t"/>
              </v:shape>
            </v:group>
            <v:group style="position:absolute;left:4303;top:1473;width:16;height:17" coordorigin="4303,1473" coordsize="16,17">
              <v:shape style="position:absolute;left:4303;top:1473;width:16;height:17" coordorigin="4303,1473" coordsize="16,17" path="m4303,1482l4319,1482e" filled="f" stroked="t" strokeweight="1.00003pt" strokecolor="#000000">
                <v:path arrowok="t"/>
              </v:shape>
            </v:group>
            <v:group style="position:absolute;left:4303;top:1490;width:16;height:16" coordorigin="4303,1490" coordsize="16,16">
              <v:shape style="position:absolute;left:4303;top:1490;width:16;height:16" coordorigin="4303,1490" coordsize="16,16" path="m4303,1498l4319,1498e" filled="f" stroked="t" strokeweight=".93997pt" strokecolor="#000000">
                <v:path arrowok="t"/>
              </v:shape>
            </v:group>
            <v:group style="position:absolute;left:4303;top:1521;width:16;height:2" coordorigin="4303,1521" coordsize="16,2">
              <v:shape style="position:absolute;left:4303;top:1521;width:16;height:2" coordorigin="4303,1521" coordsize="16,0" path="m4319,1521l4303,1521,4319,1521xe" filled="f" stroked="t" strokeweight=".06pt" strokecolor="#000000">
                <v:path arrowok="t"/>
              </v:shape>
            </v:group>
            <v:group style="position:absolute;left:4303;top:1538;width:16;height:16" coordorigin="4303,1538" coordsize="16,16">
              <v:shape style="position:absolute;left:4303;top:1538;width:16;height:16" coordorigin="4303,1538" coordsize="16,16" path="m4319,1538l4303,1554,4303,1538,4319,1538xe" filled="f" stroked="t" strokeweight=".06pt" strokecolor="#000000">
                <v:path arrowok="t"/>
              </v:shape>
            </v:group>
            <v:group style="position:absolute;left:4303;top:1554;width:16;height:16" coordorigin="4303,1554" coordsize="16,16">
              <v:shape style="position:absolute;left:4303;top:1554;width:16;height:16" coordorigin="4303,1554" coordsize="16,16" path="m4303,1561l4319,1561e" filled="f" stroked="t" strokeweight=".94003pt" strokecolor="#000000">
                <v:path arrowok="t"/>
              </v:shape>
            </v:group>
            <v:group style="position:absolute;left:4303;top:1569;width:16;height:17" coordorigin="4303,1569" coordsize="16,17">
              <v:shape style="position:absolute;left:4303;top:1569;width:16;height:17" coordorigin="4303,1569" coordsize="16,17" path="m4319,1586l4303,1586,4303,1569,4319,1586xe" filled="f" stroked="t" strokeweight=".06pt" strokecolor="#000000">
                <v:path arrowok="t"/>
              </v:shape>
            </v:group>
            <v:group style="position:absolute;left:4303;top:1602;width:16;height:2" coordorigin="4303,1602" coordsize="16,2">
              <v:shape style="position:absolute;left:4303;top:1602;width:16;height:2" coordorigin="4303,1602" coordsize="16,0" path="m4319,1602l4303,1602,4319,1602xe" filled="f" stroked="t" strokeweight=".06pt" strokecolor="#000000">
                <v:path arrowok="t"/>
              </v:shape>
            </v:group>
            <v:group style="position:absolute;left:4303;top:1618;width:16;height:16" coordorigin="4303,1618" coordsize="16,16">
              <v:shape style="position:absolute;left:4303;top:1618;width:16;height:16" coordorigin="4303,1618" coordsize="16,16" path="m4303,1626l4319,1626e" filled="f" stroked="t" strokeweight=".94003pt" strokecolor="#000000">
                <v:path arrowok="t"/>
              </v:shape>
            </v:group>
            <v:group style="position:absolute;left:4303;top:1634;width:16;height:16" coordorigin="4303,1634" coordsize="16,16">
              <v:shape style="position:absolute;left:4303;top:1634;width:16;height:16" coordorigin="4303,1634" coordsize="16,16" path="m4303,1642l4319,1642e" filled="f" stroked="t" strokeweight=".93997pt" strokecolor="#000000">
                <v:path arrowok="t"/>
              </v:shape>
            </v:group>
            <v:group style="position:absolute;left:4303;top:1666;width:16;height:2" coordorigin="4303,1666" coordsize="16,2">
              <v:shape style="position:absolute;left:4303;top:1666;width:16;height:2" coordorigin="4303,1666" coordsize="16,0" path="m4319,1666l4303,1666,4319,1666xe" filled="f" stroked="t" strokeweight=".06pt" strokecolor="#000000">
                <v:path arrowok="t"/>
              </v:shape>
            </v:group>
            <v:group style="position:absolute;left:4303;top:1682;width:16;height:2" coordorigin="4303,1682" coordsize="16,2">
              <v:shape style="position:absolute;left:4303;top:1682;width:16;height:2" coordorigin="4303,1682" coordsize="16,0" path="m4319,1682l4303,1682,4319,1682xe" filled="f" stroked="t" strokeweight=".06pt" strokecolor="#000000">
                <v:path arrowok="t"/>
              </v:shape>
            </v:group>
            <v:group style="position:absolute;left:4303;top:1699;width:16;height:16" coordorigin="4303,1699" coordsize="16,16">
              <v:shape style="position:absolute;left:4303;top:1699;width:16;height:16" coordorigin="4303,1699" coordsize="16,16" path="m4303,1707l4319,1707e" filled="f" stroked="t" strokeweight=".93997pt" strokecolor="#000000">
                <v:path arrowok="t"/>
              </v:shape>
            </v:group>
            <v:group style="position:absolute;left:4303;top:1714;width:16;height:16" coordorigin="4303,1714" coordsize="16,16">
              <v:shape style="position:absolute;left:4303;top:1714;width:16;height:16" coordorigin="4303,1714" coordsize="16,16" path="m4303,1722l4319,1722e" filled="f" stroked="t" strokeweight=".94003pt" strokecolor="#000000">
                <v:path arrowok="t"/>
              </v:shape>
            </v:group>
            <v:group style="position:absolute;left:4303;top:1747;width:16;height:2" coordorigin="4303,1747" coordsize="16,2">
              <v:shape style="position:absolute;left:4303;top:1747;width:16;height:2" coordorigin="4303,1747" coordsize="16,0" path="m4319,1747l4303,1747,4319,1747xe" filled="f" stroked="t" strokeweight=".06pt" strokecolor="#000000">
                <v:path arrowok="t"/>
              </v:shape>
            </v:group>
            <v:group style="position:absolute;left:4303;top:1762;width:16;height:16" coordorigin="4303,1762" coordsize="16,16">
              <v:shape style="position:absolute;left:4303;top:1762;width:16;height:16" coordorigin="4303,1762" coordsize="16,16" path="m4319,1762l4303,1778,4303,1762,4319,1762xe" filled="f" stroked="t" strokeweight=".06pt" strokecolor="#000000">
                <v:path arrowok="t"/>
              </v:shape>
            </v:group>
            <v:group style="position:absolute;left:4303;top:1778;width:16;height:17" coordorigin="4303,1778" coordsize="16,17">
              <v:shape style="position:absolute;left:4303;top:1778;width:16;height:17" coordorigin="4303,1778" coordsize="16,17" path="m4303,1786l4319,1786e" filled="f" stroked="t" strokeweight="1.00003pt" strokecolor="#000000">
                <v:path arrowok="t"/>
              </v:shape>
            </v:group>
            <v:group style="position:absolute;left:4303;top:1795;width:16;height:16" coordorigin="4303,1795" coordsize="16,16">
              <v:shape style="position:absolute;left:4303;top:1795;width:16;height:16" coordorigin="4303,1795" coordsize="16,16" path="m4319,1810l4303,1810,4303,1795,4319,1810xe" filled="f" stroked="t" strokeweight=".06pt" strokecolor="#000000">
                <v:path arrowok="t"/>
              </v:shape>
            </v:group>
            <v:group style="position:absolute;left:4303;top:1843;width:16;height:16" coordorigin="4303,1843" coordsize="16,16">
              <v:shape style="position:absolute;left:4303;top:1843;width:16;height:16" coordorigin="4303,1843" coordsize="16,16" path="m4303,1851l4319,1851e" filled="f" stroked="t" strokeweight=".94003pt" strokecolor="#000000">
                <v:path arrowok="t"/>
              </v:shape>
            </v:group>
            <v:group style="position:absolute;left:4303;top:1858;width:16;height:17" coordorigin="4303,1858" coordsize="16,17">
              <v:shape style="position:absolute;left:4303;top:1858;width:16;height:17" coordorigin="4303,1858" coordsize="16,17" path="m4303,1867l4319,1867e" filled="f" stroked="t" strokeweight="1.00003pt" strokecolor="#000000">
                <v:path arrowok="t"/>
              </v:shape>
            </v:group>
            <v:group style="position:absolute;left:4303;top:1891;width:16;height:2" coordorigin="4303,1891" coordsize="16,2">
              <v:shape style="position:absolute;left:4303;top:1891;width:16;height:2" coordorigin="4303,1891" coordsize="16,0" path="m4319,1891l4303,1891,4319,1891xe" filled="f" stroked="t" strokeweight=".06pt" strokecolor="#000000">
                <v:path arrowok="t"/>
              </v:shape>
            </v:group>
            <v:group style="position:absolute;left:4303;top:1906;width:16;height:2" coordorigin="4303,1906" coordsize="16,2">
              <v:shape style="position:absolute;left:4303;top:1906;width:16;height:2" coordorigin="4303,1906" coordsize="16,0" path="m4319,1906l4303,1906,4319,1906xe" filled="f" stroked="t" strokeweight=".06pt" strokecolor="#000000">
                <v:path arrowok="t"/>
              </v:shape>
            </v:group>
            <v:group style="position:absolute;left:4303;top:1923;width:16;height:16" coordorigin="4303,1923" coordsize="16,16">
              <v:shape style="position:absolute;left:4303;top:1923;width:16;height:16" coordorigin="4303,1923" coordsize="16,16" path="m4303,1931l4319,1931e" filled="f" stroked="t" strokeweight=".94003pt" strokecolor="#000000">
                <v:path arrowok="t"/>
              </v:shape>
            </v:group>
            <v:group style="position:absolute;left:4303;top:1939;width:16;height:17" coordorigin="4303,1939" coordsize="16,17">
              <v:shape style="position:absolute;left:4303;top:1939;width:16;height:17" coordorigin="4303,1939" coordsize="16,17" path="m4303,1947l4319,1947e" filled="f" stroked="t" strokeweight=".99997pt" strokecolor="#000000">
                <v:path arrowok="t"/>
              </v:shape>
            </v:group>
            <v:group style="position:absolute;left:4303;top:1971;width:16;height:2" coordorigin="4303,1971" coordsize="16,2">
              <v:shape style="position:absolute;left:4303;top:1971;width:16;height:2" coordorigin="4303,1971" coordsize="16,0" path="m4319,1971l4303,1971,4319,1971xe" filled="f" stroked="t" strokeweight=".06pt" strokecolor="#000000">
                <v:path arrowok="t"/>
              </v:shape>
            </v:group>
            <v:group style="position:absolute;left:4303;top:1987;width:16;height:17" coordorigin="4303,1987" coordsize="16,17">
              <v:shape style="position:absolute;left:4303;top:1987;width:16;height:17" coordorigin="4303,1987" coordsize="16,17" path="m4319,1987l4303,2004,4303,1987,4319,1987xe" filled="f" stroked="t" strokeweight=".06pt" strokecolor="#000000">
                <v:path arrowok="t"/>
              </v:shape>
            </v:group>
            <v:group style="position:absolute;left:4303;top:2004;width:16;height:16" coordorigin="4303,2004" coordsize="16,16">
              <v:shape style="position:absolute;left:4303;top:2004;width:16;height:16" coordorigin="4303,2004" coordsize="16,16" path="m4303,2011l4319,2011e" filled="f" stroked="t" strokeweight=".94003pt" strokecolor="#000000">
                <v:path arrowok="t"/>
              </v:shape>
            </v:group>
            <v:group style="position:absolute;left:4303;top:2019;width:16;height:17" coordorigin="4303,2019" coordsize="16,17">
              <v:shape style="position:absolute;left:4303;top:2019;width:16;height:17" coordorigin="4303,2019" coordsize="16,17" path="m4319,2036l4303,2036,4303,2019,4319,2036xe" filled="f" stroked="t" strokeweight=".06pt" strokecolor="#000000">
                <v:path arrowok="t"/>
              </v:shape>
            </v:group>
            <v:group style="position:absolute;left:4303;top:2052;width:16;height:2" coordorigin="4303,2052" coordsize="16,2">
              <v:shape style="position:absolute;left:4303;top:2052;width:16;height:2" coordorigin="4303,2052" coordsize="16,0" path="m4319,2052l4303,2052,4319,2052xe" filled="f" stroked="t" strokeweight=".06pt" strokecolor="#000000">
                <v:path arrowok="t"/>
              </v:shape>
            </v:group>
            <v:group style="position:absolute;left:4303;top:2067;width:16;height:17" coordorigin="4303,2067" coordsize="16,17">
              <v:shape style="position:absolute;left:4303;top:2067;width:16;height:17" coordorigin="4303,2067" coordsize="16,17" path="m4303,2076l4319,2076e" filled="f" stroked="t" strokeweight="1.00003pt" strokecolor="#000000">
                <v:path arrowok="t"/>
              </v:shape>
            </v:group>
            <v:group style="position:absolute;left:4303;top:2084;width:16;height:16" coordorigin="4303,2084" coordsize="16,16">
              <v:shape style="position:absolute;left:4303;top:2084;width:16;height:16" coordorigin="4303,2084" coordsize="16,16" path="m4303,2092l4319,2092e" filled="f" stroked="t" strokeweight=".93997pt" strokecolor="#000000">
                <v:path arrowok="t"/>
              </v:shape>
            </v:group>
            <v:group style="position:absolute;left:4303;top:2115;width:16;height:2" coordorigin="4303,2115" coordsize="16,2">
              <v:shape style="position:absolute;left:4303;top:2115;width:16;height:2" coordorigin="4303,2115" coordsize="16,0" path="m4319,2115l4303,2115,4319,2115xe" filled="f" stroked="t" strokeweight=".06pt" strokecolor="#000000">
                <v:path arrowok="t"/>
              </v:shape>
            </v:group>
            <v:group style="position:absolute;left:4303;top:2132;width:16;height:2" coordorigin="4303,2132" coordsize="16,2">
              <v:shape style="position:absolute;left:4303;top:2132;width:16;height:2" coordorigin="4303,2132" coordsize="16,0" path="m4319,2132l4303,2132,4319,2132xe" filled="f" stroked="t" strokeweight=".06pt" strokecolor="#000000">
                <v:path arrowok="t"/>
              </v:shape>
            </v:group>
            <v:group style="position:absolute;left:4303;top:2148;width:16;height:17" coordorigin="4303,2148" coordsize="16,17">
              <v:shape style="position:absolute;left:4303;top:2148;width:16;height:17" coordorigin="4303,2148" coordsize="16,17" path="m4303,2156l4319,2156e" filled="f" stroked="t" strokeweight=".99997pt" strokecolor="#000000">
                <v:path arrowok="t"/>
              </v:shape>
            </v:group>
            <v:group style="position:absolute;left:4303;top:2164;width:16;height:16" coordorigin="4303,2164" coordsize="16,16">
              <v:shape style="position:absolute;left:4303;top:2164;width:16;height:16" coordorigin="4303,2164" coordsize="16,16" path="m4303,2172l4319,2172e" filled="f" stroked="t" strokeweight=".94003pt" strokecolor="#000000">
                <v:path arrowok="t"/>
              </v:shape>
            </v:group>
            <v:group style="position:absolute;left:4303;top:2196;width:16;height:2" coordorigin="4303,2196" coordsize="16,2">
              <v:shape style="position:absolute;left:4303;top:2196;width:16;height:2" coordorigin="4303,2196" coordsize="16,0" path="m4319,2196l4303,2196,4319,2196xe" filled="f" stroked="t" strokeweight=".06pt" strokecolor="#000000">
                <v:path arrowok="t"/>
              </v:shape>
            </v:group>
            <v:group style="position:absolute;left:4303;top:2212;width:16;height:16" coordorigin="4303,2212" coordsize="16,16">
              <v:shape style="position:absolute;left:4303;top:2212;width:16;height:16" coordorigin="4303,2212" coordsize="16,16" path="m4319,2212l4303,2228,4303,2212,4319,2212xe" filled="f" stroked="t" strokeweight=".06pt" strokecolor="#000000">
                <v:path arrowok="t"/>
              </v:shape>
            </v:group>
            <v:group style="position:absolute;left:4303;top:2228;width:16;height:17" coordorigin="4303,2228" coordsize="16,17">
              <v:shape style="position:absolute;left:4303;top:2228;width:16;height:17" coordorigin="4303,2228" coordsize="16,17" path="m4303,2236l4319,2236e" filled="f" stroked="t" strokeweight="1.00003pt" strokecolor="#000000">
                <v:path arrowok="t"/>
              </v:shape>
            </v:group>
            <v:group style="position:absolute;left:4303;top:2245;width:16;height:16" coordorigin="4303,2245" coordsize="16,16">
              <v:shape style="position:absolute;left:4303;top:2245;width:16;height:16" coordorigin="4303,2245" coordsize="16,16" path="m4319,2260l4303,2260,4303,2245,4319,2260xe" filled="f" stroked="t" strokeweight=".06pt" strokecolor="#000000">
                <v:path arrowok="t"/>
              </v:shape>
            </v:group>
            <v:group style="position:absolute;left:4303;top:2276;width:16;height:2" coordorigin="4303,2276" coordsize="16,2">
              <v:shape style="position:absolute;left:4303;top:2276;width:16;height:2" coordorigin="4303,2276" coordsize="16,0" path="m4319,2276l4303,2276,4319,2276xe" filled="f" stroked="t" strokeweight=".06pt" strokecolor="#000000">
                <v:path arrowok="t"/>
              </v:shape>
            </v:group>
            <v:group style="position:absolute;left:4303;top:2293;width:16;height:16" coordorigin="4303,2293" coordsize="16,16">
              <v:shape style="position:absolute;left:4303;top:2293;width:16;height:16" coordorigin="4303,2293" coordsize="16,16" path="m4319,2293l4303,2308,4303,2293,4319,2293xe" filled="f" stroked="t" strokeweight=".06pt" strokecolor="#000000">
                <v:path arrowok="t"/>
              </v:shape>
            </v:group>
            <v:group style="position:absolute;left:4303;top:2308;width:16;height:16" coordorigin="4303,2308" coordsize="16,16">
              <v:shape style="position:absolute;left:4303;top:2308;width:16;height:16" coordorigin="4303,2308" coordsize="16,16" path="m4303,2316l4319,2316e" filled="f" stroked="t" strokeweight=".94003pt" strokecolor="#000000">
                <v:path arrowok="t"/>
              </v:shape>
            </v:group>
            <v:group style="position:absolute;left:4303;top:2324;width:16;height:17" coordorigin="4303,2324" coordsize="16,17">
              <v:shape style="position:absolute;left:4303;top:2324;width:16;height:17" coordorigin="4303,2324" coordsize="16,17" path="m4319,2341l4303,2341,4303,2324,4319,2341xe" filled="f" stroked="t" strokeweight=".06pt" strokecolor="#000000">
                <v:path arrowok="t"/>
              </v:shape>
            </v:group>
            <v:group style="position:absolute;left:4303;top:2356;width:16;height:2" coordorigin="4303,2356" coordsize="16,2">
              <v:shape style="position:absolute;left:4303;top:2356;width:16;height:2" coordorigin="4303,2356" coordsize="16,0" path="m4319,2356l4303,2356,4319,2356xe" filled="f" stroked="t" strokeweight=".06pt" strokecolor="#000000">
                <v:path arrowok="t"/>
              </v:shape>
            </v:group>
            <v:group style="position:absolute;left:4303;top:2373;width:16;height:16" coordorigin="4303,2373" coordsize="16,16">
              <v:shape style="position:absolute;left:4303;top:2373;width:16;height:16" coordorigin="4303,2373" coordsize="16,16" path="m4303,2381l4319,2381e" filled="f" stroked="t" strokeweight=".94003pt" strokecolor="#000000">
                <v:path arrowok="t"/>
              </v:shape>
            </v:group>
            <v:group style="position:absolute;left:4303;top:2389;width:16;height:16" coordorigin="4303,2389" coordsize="16,16">
              <v:shape style="position:absolute;left:4303;top:2389;width:16;height:16" coordorigin="4303,2389" coordsize="16,16" path="m4303,2397l4319,2397e" filled="f" stroked="t" strokeweight=".93997pt" strokecolor="#000000">
                <v:path arrowok="t"/>
              </v:shape>
            </v:group>
            <v:group style="position:absolute;left:4303;top:2421;width:16;height:2" coordorigin="4303,2421" coordsize="16,2">
              <v:shape style="position:absolute;left:4303;top:2421;width:16;height:2" coordorigin="4303,2421" coordsize="16,0" path="m4319,2421l4303,2421,4319,2421xe" filled="f" stroked="t" strokeweight=".06pt" strokecolor="#000000">
                <v:path arrowok="t"/>
              </v:shape>
            </v:group>
            <v:group style="position:absolute;left:4303;top:2437;width:16;height:2" coordorigin="4303,2437" coordsize="16,2">
              <v:shape style="position:absolute;left:4303;top:2437;width:16;height:2" coordorigin="4303,2437" coordsize="16,0" path="m4319,2437l4303,2437,4319,2437xe" filled="f" stroked="t" strokeweight=".06pt" strokecolor="#000000">
                <v:path arrowok="t"/>
              </v:shape>
            </v:group>
            <v:group style="position:absolute;left:4303;top:2454;width:16;height:16" coordorigin="4303,2454" coordsize="16,16">
              <v:shape style="position:absolute;left:4303;top:2454;width:16;height:16" coordorigin="4303,2454" coordsize="16,16" path="m4303,2461l4319,2461e" filled="f" stroked="t" strokeweight=".94003pt" strokecolor="#000000">
                <v:path arrowok="t"/>
              </v:shape>
            </v:group>
            <v:group style="position:absolute;left:9224;top:157;width:2;height:4496" coordorigin="9224,157" coordsize="2,4496">
              <v:shape style="position:absolute;left:9224;top:157;width:2;height:4496" coordorigin="9224,157" coordsize="0,4496" path="m0,13253l0,13253e" filled="f" stroked="t" strokeweight=".1pt" strokecolor="#000000">
                <v:path arrowok="t"/>
              </v:shape>
            </v:group>
            <v:group style="position:absolute;left:9224;top:157;width:2;height:2" coordorigin="9224,157" coordsize="2,2">
              <v:shape style="position:absolute;left:9224;top:157;width:2;height:2" coordorigin="9224,157" coordsize="0,0" path="m9224,157l9224,157e" filled="f" stroked="t" strokeweight=".06pt" strokecolor="#000000">
                <v:path arrowok="t"/>
              </v:shape>
            </v:group>
            <v:group style="position:absolute;left:9224;top:180;width:2;height:2" coordorigin="9224,180" coordsize="2,2">
              <v:shape style="position:absolute;left:9224;top:180;width:2;height:2" coordorigin="9224,180" coordsize="1,0" path="m9225,180l9226,180e" filled="f" stroked="t" strokeweight=".78pt" strokecolor="#000000">
                <v:path arrowok="t"/>
              </v:shape>
            </v:group>
            <v:group style="position:absolute;left:9224;top:196;width:2;height:2" coordorigin="9224,196" coordsize="2,2">
              <v:shape style="position:absolute;left:9224;top:196;width:2;height:2" coordorigin="9224,196" coordsize="1,0" path="m9225,196l9226,196e" filled="f" stroked="t" strokeweight=".84pt" strokecolor="#000000">
                <v:path arrowok="t"/>
              </v:shape>
            </v:group>
            <v:group style="position:absolute;left:9224;top:220;width:2;height:2" coordorigin="9224,220" coordsize="2,2">
              <v:shape style="position:absolute;left:9224;top:220;width:2;height:2" coordorigin="9224,220" coordsize="0,0" path="m9224,220l9224,220e" filled="f" stroked="t" strokeweight=".06pt" strokecolor="#000000">
                <v:path arrowok="t"/>
              </v:shape>
            </v:group>
            <v:group style="position:absolute;left:9224;top:245;width:2;height:2" coordorigin="9224,245" coordsize="2,2">
              <v:shape style="position:absolute;left:9224;top:245;width:2;height:2" coordorigin="9224,245" coordsize="1,0" path="m9225,245l9226,245e" filled="f" stroked="t" strokeweight=".78pt" strokecolor="#000000">
                <v:path arrowok="t"/>
              </v:shape>
            </v:group>
            <v:group style="position:absolute;left:9224;top:261;width:2;height:2" coordorigin="9224,261" coordsize="2,2">
              <v:shape style="position:absolute;left:9224;top:261;width:2;height:2" coordorigin="9224,261" coordsize="1,0" path="m9225,261l9226,261e" filled="f" stroked="t" strokeweight=".78pt" strokecolor="#000000">
                <v:path arrowok="t"/>
              </v:shape>
            </v:group>
            <v:group style="position:absolute;left:9224;top:277;width:2;height:2" coordorigin="9224,277" coordsize="2,2">
              <v:shape style="position:absolute;left:9224;top:277;width:2;height:2" coordorigin="9224,277" coordsize="1,0" path="m9225,277l9226,277e" filled="f" stroked="t" strokeweight=".84pt" strokecolor="#000000">
                <v:path arrowok="t"/>
              </v:shape>
            </v:group>
            <v:group style="position:absolute;left:9224;top:301;width:2;height:2" coordorigin="9224,301" coordsize="2,2">
              <v:shape style="position:absolute;left:9224;top:301;width:2;height:2" coordorigin="9224,301" coordsize="0,0" path="m9224,301l9224,301e" filled="f" stroked="t" strokeweight=".06pt" strokecolor="#000000">
                <v:path arrowok="t"/>
              </v:shape>
            </v:group>
            <v:group style="position:absolute;left:9224;top:325;width:2;height:2" coordorigin="9224,325" coordsize="2,2">
              <v:shape style="position:absolute;left:9224;top:325;width:2;height:2" coordorigin="9224,325" coordsize="1,0" path="m9225,325l9226,325e" filled="f" stroked="t" strokeweight=".78pt" strokecolor="#000000">
                <v:path arrowok="t"/>
              </v:shape>
            </v:group>
            <v:group style="position:absolute;left:9224;top:341;width:2;height:2" coordorigin="9224,341" coordsize="2,2">
              <v:shape style="position:absolute;left:9224;top:341;width:2;height:2" coordorigin="9224,341" coordsize="1,0" path="m9225,341l9226,341e" filled="f" stroked="t" strokeweight=".78pt" strokecolor="#000000">
                <v:path arrowok="t"/>
              </v:shape>
            </v:group>
            <v:group style="position:absolute;left:9224;top:366;width:2;height:2" coordorigin="9224,366" coordsize="2,2">
              <v:shape style="position:absolute;left:9224;top:366;width:2;height:2" coordorigin="9224,366" coordsize="0,0" path="m9224,366l9224,366e" filled="f" stroked="t" strokeweight=".06pt" strokecolor="#000000">
                <v:path arrowok="t"/>
              </v:shape>
            </v:group>
            <v:group style="position:absolute;left:9224;top:381;width:2;height:2" coordorigin="9224,381" coordsize="2,2">
              <v:shape style="position:absolute;left:9224;top:381;width:2;height:2" coordorigin="9224,381" coordsize="0,0" path="m9224,381l9224,381e" filled="f" stroked="t" strokeweight=".06pt" strokecolor="#000000">
                <v:path arrowok="t"/>
              </v:shape>
            </v:group>
            <v:group style="position:absolute;left:9224;top:405;width:2;height:2" coordorigin="9224,405" coordsize="2,2">
              <v:shape style="position:absolute;left:9224;top:405;width:2;height:2" coordorigin="9224,405" coordsize="1,0" path="m9225,405l9226,405e" filled="f" stroked="t" strokeweight=".84pt" strokecolor="#000000">
                <v:path arrowok="t"/>
              </v:shape>
            </v:group>
            <v:group style="position:absolute;left:9224;top:421;width:2;height:2" coordorigin="9224,421" coordsize="2,2">
              <v:shape style="position:absolute;left:9224;top:421;width:2;height:2" coordorigin="9224,421" coordsize="1,0" path="m9225,421l9226,421e" filled="f" stroked="t" strokeweight=".78pt" strokecolor="#000000">
                <v:path arrowok="t"/>
              </v:shape>
            </v:group>
            <v:group style="position:absolute;left:9224;top:446;width:2;height:2" coordorigin="9224,446" coordsize="2,2">
              <v:shape style="position:absolute;left:9224;top:446;width:2;height:2" coordorigin="9224,446" coordsize="0,0" path="m9224,446l9224,446e" filled="f" stroked="t" strokeweight=".06pt" strokecolor="#000000">
                <v:path arrowok="t"/>
              </v:shape>
            </v:group>
            <v:group style="position:absolute;left:9224;top:469;width:2;height:2" coordorigin="9224,469" coordsize="2,2">
              <v:shape style="position:absolute;left:9224;top:469;width:2;height:2" coordorigin="9224,469" coordsize="1,0" path="m9225,469l9226,469e" filled="f" stroked="t" strokeweight=".78pt" strokecolor="#000000">
                <v:path arrowok="t"/>
              </v:shape>
            </v:group>
            <v:group style="position:absolute;left:9224;top:486;width:2;height:2" coordorigin="9224,486" coordsize="2,2">
              <v:shape style="position:absolute;left:9224;top:486;width:2;height:2" coordorigin="9224,486" coordsize="1,0" path="m9225,486l9226,486e" filled="f" stroked="t" strokeweight=".84pt" strokecolor="#000000">
                <v:path arrowok="t"/>
              </v:shape>
            </v:group>
            <v:group style="position:absolute;left:9224;top:502;width:2;height:2" coordorigin="9224,502" coordsize="2,2">
              <v:shape style="position:absolute;left:9224;top:502;width:2;height:2" coordorigin="9224,502" coordsize="1,0" path="m9225,502l9226,502e" filled="f" stroked="t" strokeweight=".78pt" strokecolor="#000000">
                <v:path arrowok="t"/>
              </v:shape>
            </v:group>
            <v:group style="position:absolute;left:9224;top:526;width:2;height:2" coordorigin="9224,526" coordsize="2,2">
              <v:shape style="position:absolute;left:9224;top:526;width:2;height:2" coordorigin="9224,526" coordsize="0,0" path="m9224,526l9224,526e" filled="f" stroked="t" strokeweight=".06pt" strokecolor="#000000">
                <v:path arrowok="t"/>
              </v:shape>
            </v:group>
            <v:group style="position:absolute;left:9224;top:550;width:2;height:2" coordorigin="9224,550" coordsize="2,2">
              <v:shape style="position:absolute;left:9224;top:550;width:2;height:2" coordorigin="9224,550" coordsize="1,0" path="m9225,550l9226,550e" filled="f" stroked="t" strokeweight=".78pt" strokecolor="#000000">
                <v:path arrowok="t"/>
              </v:shape>
            </v:group>
            <v:group style="position:absolute;left:9224;top:566;width:2;height:2" coordorigin="9224,566" coordsize="2,2">
              <v:shape style="position:absolute;left:9224;top:566;width:2;height:2" coordorigin="9224,566" coordsize="1,0" path="m9225,566l9226,566e" filled="f" stroked="t" strokeweight=".84pt" strokecolor="#000000">
                <v:path arrowok="t"/>
              </v:shape>
            </v:group>
            <v:group style="position:absolute;left:9224;top:590;width:2;height:2" coordorigin="9224,590" coordsize="2,2">
              <v:shape style="position:absolute;left:9224;top:590;width:2;height:2" coordorigin="9224,590" coordsize="0,0" path="m9224,590l9224,590e" filled="f" stroked="t" strokeweight=".06pt" strokecolor="#000000">
                <v:path arrowok="t"/>
              </v:shape>
            </v:group>
            <v:group style="position:absolute;left:9224;top:606;width:2;height:2" coordorigin="9224,606" coordsize="2,2">
              <v:shape style="position:absolute;left:9224;top:606;width:2;height:2" coordorigin="9224,606" coordsize="0,0" path="m9224,606l9224,606e" filled="f" stroked="t" strokeweight=".06pt" strokecolor="#000000">
                <v:path arrowok="t"/>
              </v:shape>
            </v:group>
            <v:group style="position:absolute;left:9224;top:630;width:2;height:2" coordorigin="9224,630" coordsize="2,2">
              <v:shape style="position:absolute;left:9224;top:630;width:2;height:2" coordorigin="9224,630" coordsize="1,0" path="m9225,630l9226,630e" filled="f" stroked="t" strokeweight=".78pt" strokecolor="#000000">
                <v:path arrowok="t"/>
              </v:shape>
            </v:group>
            <v:group style="position:absolute;left:9224;top:646;width:2;height:2" coordorigin="9224,646" coordsize="2,2">
              <v:shape style="position:absolute;left:9224;top:646;width:2;height:2" coordorigin="9224,646" coordsize="1,0" path="m9225,646l9226,646e" filled="f" stroked="t" strokeweight=".84pt" strokecolor="#000000">
                <v:path arrowok="t"/>
              </v:shape>
            </v:group>
            <v:group style="position:absolute;left:9224;top:670;width:2;height:2" coordorigin="9224,670" coordsize="2,2">
              <v:shape style="position:absolute;left:9224;top:670;width:2;height:2" coordorigin="9224,670" coordsize="0,0" path="m9224,670l9224,670e" filled="f" stroked="t" strokeweight=".06pt" strokecolor="#000000">
                <v:path arrowok="t"/>
              </v:shape>
            </v:group>
            <v:group style="position:absolute;left:9224;top:694;width:2;height:2" coordorigin="9224,694" coordsize="2,2">
              <v:shape style="position:absolute;left:9224;top:694;width:2;height:2" coordorigin="9224,694" coordsize="1,0" path="m9225,694l9226,694e" filled="f" stroked="t" strokeweight=".84pt" strokecolor="#000000">
                <v:path arrowok="t"/>
              </v:shape>
            </v:group>
            <v:group style="position:absolute;left:9224;top:711;width:2;height:2" coordorigin="9224,711" coordsize="2,2">
              <v:shape style="position:absolute;left:9224;top:711;width:2;height:2" coordorigin="9224,711" coordsize="1,0" path="m9225,711l9226,711e" filled="f" stroked="t" strokeweight=".78pt" strokecolor="#000000">
                <v:path arrowok="t"/>
              </v:shape>
            </v:group>
            <v:group style="position:absolute;left:9224;top:727;width:2;height:2" coordorigin="9224,727" coordsize="2,2">
              <v:shape style="position:absolute;left:9224;top:727;width:2;height:2" coordorigin="9224,727" coordsize="1,0" path="m9225,727l9226,727e" filled="f" stroked="t" strokeweight=".84pt" strokecolor="#000000">
                <v:path arrowok="t"/>
              </v:shape>
            </v:group>
            <v:group style="position:absolute;left:9224;top:751;width:2;height:2" coordorigin="9224,751" coordsize="2,2">
              <v:shape style="position:absolute;left:9224;top:751;width:2;height:2" coordorigin="9224,751" coordsize="0,0" path="m9224,751l9224,751e" filled="f" stroked="t" strokeweight=".06pt" strokecolor="#000000">
                <v:path arrowok="t"/>
              </v:shape>
            </v:group>
            <v:group style="position:absolute;left:9224;top:775;width:2;height:2" coordorigin="9224,775" coordsize="2,2">
              <v:shape style="position:absolute;left:9224;top:775;width:2;height:2" coordorigin="9224,775" coordsize="1,0" path="m9225,775l9226,775e" filled="f" stroked="t" strokeweight=".84pt" strokecolor="#000000">
                <v:path arrowok="t"/>
              </v:shape>
            </v:group>
            <v:group style="position:absolute;left:9224;top:791;width:2;height:2" coordorigin="9224,791" coordsize="2,2">
              <v:shape style="position:absolute;left:9224;top:791;width:2;height:2" coordorigin="9224,791" coordsize="1,0" path="m9225,791l9226,791e" filled="f" stroked="t" strokeweight=".78pt" strokecolor="#000000">
                <v:path arrowok="t"/>
              </v:shape>
            </v:group>
            <v:group style="position:absolute;left:9224;top:814;width:2;height:2" coordorigin="9224,814" coordsize="2,2">
              <v:shape style="position:absolute;left:9224;top:814;width:2;height:2" coordorigin="9224,814" coordsize="0,0" path="m9224,814l9224,814e" filled="f" stroked="t" strokeweight=".06pt" strokecolor="#000000">
                <v:path arrowok="t"/>
              </v:shape>
            </v:group>
            <v:group style="position:absolute;left:9224;top:831;width:2;height:2" coordorigin="9224,831" coordsize="2,2">
              <v:shape style="position:absolute;left:9224;top:831;width:2;height:2" coordorigin="9224,831" coordsize="0,0" path="m9224,831l9224,831e" filled="f" stroked="t" strokeweight=".06pt" strokecolor="#000000">
                <v:path arrowok="t"/>
              </v:shape>
            </v:group>
            <v:group style="position:absolute;left:9224;top:855;width:2;height:2" coordorigin="9224,855" coordsize="2,2">
              <v:shape style="position:absolute;left:9224;top:855;width:2;height:2" coordorigin="9224,855" coordsize="1,0" path="m9225,855l9226,855e" filled="f" stroked="t" strokeweight=".84pt" strokecolor="#000000">
                <v:path arrowok="t"/>
              </v:shape>
            </v:group>
            <v:group style="position:absolute;left:9224;top:871;width:2;height:2" coordorigin="9224,871" coordsize="2,2">
              <v:shape style="position:absolute;left:9224;top:871;width:2;height:2" coordorigin="9224,871" coordsize="1,0" path="m9225,871l9226,871e" filled="f" stroked="t" strokeweight=".78pt" strokecolor="#000000">
                <v:path arrowok="t"/>
              </v:shape>
            </v:group>
            <v:group style="position:absolute;left:9224;top:895;width:2;height:2" coordorigin="9224,895" coordsize="2,2">
              <v:shape style="position:absolute;left:9224;top:895;width:2;height:2" coordorigin="9224,895" coordsize="0,0" path="m9224,895l9224,895e" filled="f" stroked="t" strokeweight=".06pt" strokecolor="#000000">
                <v:path arrowok="t"/>
              </v:shape>
            </v:group>
            <v:group style="position:absolute;left:9224;top:919;width:2;height:2" coordorigin="9224,919" coordsize="2,2">
              <v:shape style="position:absolute;left:9224;top:919;width:2;height:2" coordorigin="9224,919" coordsize="1,0" path="m9225,919l9226,919e" filled="f" stroked="t" strokeweight=".78pt" strokecolor="#000000">
                <v:path arrowok="t"/>
              </v:shape>
            </v:group>
            <v:group style="position:absolute;left:9224;top:936;width:2;height:2" coordorigin="9224,936" coordsize="2,2">
              <v:shape style="position:absolute;left:9224;top:936;width:2;height:2" coordorigin="9224,936" coordsize="1,0" path="m9225,936l9226,936e" filled="f" stroked="t" strokeweight=".84pt" strokecolor="#000000">
                <v:path arrowok="t"/>
              </v:shape>
            </v:group>
            <v:group style="position:absolute;left:9224;top:952;width:2;height:2" coordorigin="9224,952" coordsize="2,2">
              <v:shape style="position:absolute;left:9224;top:952;width:2;height:2" coordorigin="9224,952" coordsize="1,0" path="m9225,952l9226,952e" filled="f" stroked="t" strokeweight=".78pt" strokecolor="#000000">
                <v:path arrowok="t"/>
              </v:shape>
            </v:group>
            <v:group style="position:absolute;left:9224;top:975;width:2;height:2" coordorigin="9224,975" coordsize="2,2">
              <v:shape style="position:absolute;left:9224;top:975;width:2;height:2" coordorigin="9224,975" coordsize="0,0" path="m9224,975l9224,975e" filled="f" stroked="t" strokeweight=".06pt" strokecolor="#000000">
                <v:path arrowok="t"/>
              </v:shape>
            </v:group>
            <v:group style="position:absolute;left:9224;top:1000;width:2;height:2" coordorigin="9224,1000" coordsize="2,2">
              <v:shape style="position:absolute;left:9224;top:1000;width:2;height:2" coordorigin="9224,1000" coordsize="1,0" path="m9225,1000l9226,1000e" filled="f" stroked="t" strokeweight=".78pt" strokecolor="#000000">
                <v:path arrowok="t"/>
              </v:shape>
            </v:group>
            <v:group style="position:absolute;left:9224;top:1015;width:2;height:2" coordorigin="9224,1015" coordsize="2,2">
              <v:shape style="position:absolute;left:9224;top:1015;width:2;height:2" coordorigin="9224,1015" coordsize="1,0" path="m9225,1015l9226,1015e" filled="f" stroked="t" strokeweight=".78pt" strokecolor="#000000">
                <v:path arrowok="t"/>
              </v:shape>
            </v:group>
            <v:group style="position:absolute;left:9224;top:1040;width:2;height:2" coordorigin="9224,1040" coordsize="2,2">
              <v:shape style="position:absolute;left:9224;top:1040;width:2;height:2" coordorigin="9224,1040" coordsize="0,0" path="m9224,1040l9224,1040e" filled="f" stroked="t" strokeweight=".06pt" strokecolor="#000000">
                <v:path arrowok="t"/>
              </v:shape>
            </v:group>
            <v:group style="position:absolute;left:9224;top:1056;width:2;height:2" coordorigin="9224,1056" coordsize="2,2">
              <v:shape style="position:absolute;left:9224;top:1056;width:2;height:2" coordorigin="9224,1056" coordsize="0,0" path="m9224,1056l9224,1056e" filled="f" stroked="t" strokeweight=".06pt" strokecolor="#000000">
                <v:path arrowok="t"/>
              </v:shape>
            </v:group>
            <v:group style="position:absolute;left:9224;top:1080;width:2;height:2" coordorigin="9224,1080" coordsize="2,2">
              <v:shape style="position:absolute;left:9224;top:1080;width:2;height:2" coordorigin="9224,1080" coordsize="1,0" path="m9225,1080l9226,1080e" filled="f" stroked="t" strokeweight=".78pt" strokecolor="#000000">
                <v:path arrowok="t"/>
              </v:shape>
            </v:group>
            <v:group style="position:absolute;left:9224;top:1096;width:2;height:2" coordorigin="9224,1096" coordsize="2,2">
              <v:shape style="position:absolute;left:9224;top:1096;width:2;height:2" coordorigin="9224,1096" coordsize="1,0" path="m9225,1096l9226,1096e" filled="f" stroked="t" strokeweight=".78pt" strokecolor="#000000">
                <v:path arrowok="t"/>
              </v:shape>
            </v:group>
            <v:group style="position:absolute;left:9224;top:1120;width:2;height:2" coordorigin="9224,1120" coordsize="2,2">
              <v:shape style="position:absolute;left:9224;top:1120;width:2;height:2" coordorigin="9224,1120" coordsize="0,0" path="m9224,1120l9224,1120e" filled="f" stroked="t" strokeweight=".06pt" strokecolor="#000000">
                <v:path arrowok="t"/>
              </v:shape>
            </v:group>
            <v:group style="position:absolute;left:9224;top:1144;width:2;height:2" coordorigin="9224,1144" coordsize="2,2">
              <v:shape style="position:absolute;left:9224;top:1144;width:2;height:2" coordorigin="9224,1144" coordsize="1,0" path="m9225,1144l9226,1144e" filled="f" stroked="t" strokeweight=".78pt" strokecolor="#000000">
                <v:path arrowok="t"/>
              </v:shape>
            </v:group>
            <v:group style="position:absolute;left:9224;top:1160;width:2;height:2" coordorigin="9224,1160" coordsize="2,2">
              <v:shape style="position:absolute;left:9224;top:1160;width:2;height:2" coordorigin="9224,1160" coordsize="1,0" path="m9225,1160l9226,1160e" filled="f" stroked="t" strokeweight=".84pt" strokecolor="#000000">
                <v:path arrowok="t"/>
              </v:shape>
            </v:group>
            <v:group style="position:absolute;left:9224;top:1176;width:2;height:2" coordorigin="9224,1176" coordsize="2,2">
              <v:shape style="position:absolute;left:9224;top:1176;width:2;height:2" coordorigin="9224,1176" coordsize="1,0" path="m9225,1176l9226,1176e" filled="f" stroked="t" strokeweight=".78pt" strokecolor="#000000">
                <v:path arrowok="t"/>
              </v:shape>
            </v:group>
            <v:group style="position:absolute;left:9224;top:1201;width:2;height:2" coordorigin="9224,1201" coordsize="2,2">
              <v:shape style="position:absolute;left:9224;top:1201;width:2;height:2" coordorigin="9224,1201" coordsize="0,0" path="m9224,1201l9224,1201e" filled="f" stroked="t" strokeweight=".06pt" strokecolor="#000000">
                <v:path arrowok="t"/>
              </v:shape>
            </v:group>
            <v:group style="position:absolute;left:9224;top:1224;width:2;height:2" coordorigin="9224,1224" coordsize="2,2">
              <v:shape style="position:absolute;left:9224;top:1224;width:2;height:2" coordorigin="9224,1224" coordsize="1,0" path="m9225,1224l9226,1224e" filled="f" stroked="t" strokeweight=".78pt" strokecolor="#000000">
                <v:path arrowok="t"/>
              </v:shape>
            </v:group>
            <v:group style="position:absolute;left:9224;top:1240;width:2;height:2" coordorigin="9224,1240" coordsize="2,2">
              <v:shape style="position:absolute;left:9224;top:1240;width:2;height:2" coordorigin="9224,1240" coordsize="1,0" path="m9225,1240l9226,1240e" filled="f" stroked="t" strokeweight=".84pt" strokecolor="#000000">
                <v:path arrowok="t"/>
              </v:shape>
            </v:group>
            <v:group style="position:absolute;left:9224;top:1264;width:2;height:2" coordorigin="9224,1264" coordsize="2,2">
              <v:shape style="position:absolute;left:9224;top:1264;width:2;height:2" coordorigin="9224,1264" coordsize="0,0" path="m9224,1264l9224,1264e" filled="f" stroked="t" strokeweight=".06pt" strokecolor="#000000">
                <v:path arrowok="t"/>
              </v:shape>
            </v:group>
            <v:group style="position:absolute;left:9224;top:1281;width:2;height:2" coordorigin="9224,1281" coordsize="2,2">
              <v:shape style="position:absolute;left:9224;top:1281;width:2;height:2" coordorigin="9224,1281" coordsize="0,0" path="m9224,1281l9224,1281e" filled="f" stroked="t" strokeweight=".06pt" strokecolor="#000000">
                <v:path arrowok="t"/>
              </v:shape>
            </v:group>
            <v:group style="position:absolute;left:9224;top:1305;width:2;height:2" coordorigin="9224,1305" coordsize="2,2">
              <v:shape style="position:absolute;left:9224;top:1305;width:2;height:2" coordorigin="9224,1305" coordsize="1,0" path="m9225,1305l9226,1305e" filled="f" stroked="t" strokeweight=".78pt" strokecolor="#000000">
                <v:path arrowok="t"/>
              </v:shape>
            </v:group>
            <v:group style="position:absolute;left:9224;top:1321;width:2;height:2" coordorigin="9224,1321" coordsize="2,2">
              <v:shape style="position:absolute;left:9224;top:1321;width:2;height:2" coordorigin="9224,1321" coordsize="1,0" path="m9225,1321l9226,1321e" filled="f" stroked="t" strokeweight=".84pt" strokecolor="#000000">
                <v:path arrowok="t"/>
              </v:shape>
            </v:group>
            <v:group style="position:absolute;left:9224;top:1345;width:2;height:2" coordorigin="9224,1345" coordsize="2,2">
              <v:shape style="position:absolute;left:9224;top:1345;width:2;height:2" coordorigin="9224,1345" coordsize="0,0" path="m9224,1345l9224,1345e" filled="f" stroked="t" strokeweight=".06pt" strokecolor="#000000">
                <v:path arrowok="t"/>
              </v:shape>
            </v:group>
            <v:group style="position:absolute;left:9224;top:1369;width:2;height:2" coordorigin="9224,1369" coordsize="2,2">
              <v:shape style="position:absolute;left:9224;top:1369;width:2;height:2" coordorigin="9224,1369" coordsize="1,0" path="m9225,1369l9226,1369e" filled="f" stroked="t" strokeweight=".84pt" strokecolor="#000000">
                <v:path arrowok="t"/>
              </v:shape>
            </v:group>
            <v:group style="position:absolute;left:9224;top:1385;width:2;height:2" coordorigin="9224,1385" coordsize="2,2">
              <v:shape style="position:absolute;left:9224;top:1385;width:2;height:2" coordorigin="9224,1385" coordsize="1,0" path="m9225,1385l9226,1385e" filled="f" stroked="t" strokeweight=".78pt" strokecolor="#000000">
                <v:path arrowok="t"/>
              </v:shape>
            </v:group>
            <v:group style="position:absolute;left:9224;top:1401;width:2;height:2" coordorigin="9224,1401" coordsize="2,2">
              <v:shape style="position:absolute;left:9224;top:1401;width:2;height:2" coordorigin="9224,1401" coordsize="1,0" path="m9225,1401l9226,1401e" filled="f" stroked="t" strokeweight=".84pt" strokecolor="#000000">
                <v:path arrowok="t"/>
              </v:shape>
            </v:group>
            <v:group style="position:absolute;left:9224;top:1425;width:2;height:2" coordorigin="9224,1425" coordsize="2,2">
              <v:shape style="position:absolute;left:9224;top:1425;width:2;height:2" coordorigin="9224,1425" coordsize="0,0" path="m9224,1425l9224,1425e" filled="f" stroked="t" strokeweight=".06pt" strokecolor="#000000">
                <v:path arrowok="t"/>
              </v:shape>
            </v:group>
            <v:group style="position:absolute;left:9224;top:1449;width:2;height:2" coordorigin="9224,1449" coordsize="2,2">
              <v:shape style="position:absolute;left:9224;top:1449;width:2;height:2" coordorigin="9224,1449" coordsize="1,0" path="m9225,1449l9226,1449e" filled="f" stroked="t" strokeweight=".84pt" strokecolor="#000000">
                <v:path arrowok="t"/>
              </v:shape>
            </v:group>
            <v:group style="position:absolute;left:9224;top:1465;width:2;height:2" coordorigin="9224,1465" coordsize="2,2">
              <v:shape style="position:absolute;left:9224;top:1465;width:2;height:2" coordorigin="9224,1465" coordsize="1,0" path="m9225,1465l9226,1465e" filled="f" stroked="t" strokeweight=".78pt" strokecolor="#000000">
                <v:path arrowok="t"/>
              </v:shape>
            </v:group>
            <v:group style="position:absolute;left:9224;top:1490;width:2;height:2" coordorigin="9224,1490" coordsize="2,2">
              <v:shape style="position:absolute;left:9224;top:1490;width:2;height:2" coordorigin="9224,1490" coordsize="0,0" path="m9224,1490l9224,1490e" filled="f" stroked="t" strokeweight=".06pt" strokecolor="#000000">
                <v:path arrowok="t"/>
              </v:shape>
            </v:group>
            <v:group style="position:absolute;left:9224;top:1506;width:2;height:2" coordorigin="9224,1506" coordsize="2,2">
              <v:shape style="position:absolute;left:9224;top:1506;width:2;height:2" coordorigin="9224,1506" coordsize="0,0" path="m9224,1506l9224,1506e" filled="f" stroked="t" strokeweight=".06pt" strokecolor="#000000">
                <v:path arrowok="t"/>
              </v:shape>
            </v:group>
            <v:group style="position:absolute;left:9224;top:1530;width:2;height:2" coordorigin="9224,1530" coordsize="2,2">
              <v:shape style="position:absolute;left:9224;top:1530;width:2;height:2" coordorigin="9224,1530" coordsize="1,0" path="m9225,1530l9226,1530e" filled="f" stroked="t" strokeweight=".84pt" strokecolor="#000000">
                <v:path arrowok="t"/>
              </v:shape>
            </v:group>
            <v:group style="position:absolute;left:9224;top:1546;width:2;height:2" coordorigin="9224,1546" coordsize="2,2">
              <v:shape style="position:absolute;left:9224;top:1546;width:2;height:2" coordorigin="9224,1546" coordsize="1,0" path="m9225,1546l9226,1546e" filled="f" stroked="t" strokeweight=".78pt" strokecolor="#000000">
                <v:path arrowok="t"/>
              </v:shape>
            </v:group>
            <v:group style="position:absolute;left:9224;top:1569;width:2;height:2" coordorigin="9224,1569" coordsize="2,2">
              <v:shape style="position:absolute;left:9224;top:1569;width:2;height:2" coordorigin="9224,1569" coordsize="0,0" path="m9224,1569l9224,1569e" filled="f" stroked="t" strokeweight=".06pt" strokecolor="#000000">
                <v:path arrowok="t"/>
              </v:shape>
            </v:group>
            <v:group style="position:absolute;left:9224;top:1586;width:2;height:2" coordorigin="9224,1586" coordsize="2,2">
              <v:shape style="position:absolute;left:9224;top:1586;width:2;height:2" coordorigin="9224,1586" coordsize="0,0" path="m9224,1586l9224,1586e" filled="f" stroked="t" strokeweight=".06pt" strokecolor="#000000">
                <v:path arrowok="t"/>
              </v:shape>
            </v:group>
            <v:group style="position:absolute;left:9224;top:1610;width:2;height:2" coordorigin="9224,1610" coordsize="2,2">
              <v:shape style="position:absolute;left:9224;top:1610;width:2;height:2" coordorigin="9224,1610" coordsize="1,0" path="m9225,1610l9226,1610e" filled="f" stroked="t" strokeweight=".84pt" strokecolor="#000000">
                <v:path arrowok="t"/>
              </v:shape>
            </v:group>
            <v:group style="position:absolute;left:9224;top:1626;width:2;height:2" coordorigin="9224,1626" coordsize="2,2">
              <v:shape style="position:absolute;left:9224;top:1626;width:2;height:2" coordorigin="9224,1626" coordsize="1,0" path="m9225,1626l9226,1626e" filled="f" stroked="t" strokeweight=".78pt" strokecolor="#000000">
                <v:path arrowok="t"/>
              </v:shape>
            </v:group>
            <v:group style="position:absolute;left:9224;top:1650;width:2;height:2" coordorigin="9224,1650" coordsize="2,2">
              <v:shape style="position:absolute;left:9224;top:1650;width:2;height:2" coordorigin="9224,1650" coordsize="0,0" path="m9224,1650l9224,1650e" filled="f" stroked="t" strokeweight=".06pt" strokecolor="#000000">
                <v:path arrowok="t"/>
              </v:shape>
            </v:group>
            <v:group style="position:absolute;left:9224;top:1674;width:2;height:2" coordorigin="9224,1674" coordsize="2,2">
              <v:shape style="position:absolute;left:9224;top:1674;width:2;height:2" coordorigin="9224,1674" coordsize="1,0" path="m9225,1674l9226,1674e" filled="f" stroked="t" strokeweight=".78pt" strokecolor="#000000">
                <v:path arrowok="t"/>
              </v:shape>
            </v:group>
            <v:group style="position:absolute;left:9224;top:1690;width:2;height:2" coordorigin="9224,1690" coordsize="2,2">
              <v:shape style="position:absolute;left:9224;top:1690;width:2;height:2" coordorigin="9224,1690" coordsize="1,0" path="m9225,1690l9226,1690e" filled="f" stroked="t" strokeweight=".84pt" strokecolor="#000000">
                <v:path arrowok="t"/>
              </v:shape>
            </v:group>
            <v:group style="position:absolute;left:9224;top:1707;width:2;height:2" coordorigin="9224,1707" coordsize="2,2">
              <v:shape style="position:absolute;left:9224;top:1707;width:2;height:2" coordorigin="9224,1707" coordsize="1,0" path="m9225,1707l9226,1707e" filled="f" stroked="t" strokeweight=".78pt" strokecolor="#000000">
                <v:path arrowok="t"/>
              </v:shape>
            </v:group>
            <v:group style="position:absolute;left:9224;top:1730;width:2;height:2" coordorigin="9224,1730" coordsize="2,2">
              <v:shape style="position:absolute;left:9224;top:1730;width:2;height:2" coordorigin="9224,1730" coordsize="0,0" path="m9224,1730l9224,1730e" filled="f" stroked="t" strokeweight=".06pt" strokecolor="#000000">
                <v:path arrowok="t"/>
              </v:shape>
            </v:group>
            <v:group style="position:absolute;left:9224;top:1755;width:2;height:2" coordorigin="9224,1755" coordsize="2,2">
              <v:shape style="position:absolute;left:9224;top:1755;width:2;height:2" coordorigin="9224,1755" coordsize="1,0" path="m9225,1755l9226,1755e" filled="f" stroked="t" strokeweight=".78pt" strokecolor="#000000">
                <v:path arrowok="t"/>
              </v:shape>
            </v:group>
            <v:group style="position:absolute;left:9224;top:1770;width:2;height:2" coordorigin="9224,1770" coordsize="2,2">
              <v:shape style="position:absolute;left:9224;top:1770;width:2;height:2" coordorigin="9224,1770" coordsize="1,0" path="m9225,1770l9226,1770e" filled="f" stroked="t" strokeweight=".78pt" strokecolor="#000000">
                <v:path arrowok="t"/>
              </v:shape>
            </v:group>
            <v:group style="position:absolute;left:9224;top:1795;width:2;height:2" coordorigin="9224,1795" coordsize="2,2">
              <v:shape style="position:absolute;left:9224;top:1795;width:2;height:2" coordorigin="9224,1795" coordsize="0,0" path="m9224,1795l9224,1795e" filled="f" stroked="t" strokeweight=".06pt" strokecolor="#000000">
                <v:path arrowok="t"/>
              </v:shape>
            </v:group>
            <v:group style="position:absolute;left:9224;top:1810;width:2;height:2" coordorigin="9224,1810" coordsize="2,2">
              <v:shape style="position:absolute;left:9224;top:1810;width:2;height:2" coordorigin="9224,1810" coordsize="0,0" path="m9224,1810l9224,1810e" filled="f" stroked="t" strokeweight=".06pt" strokecolor="#000000">
                <v:path arrowok="t"/>
              </v:shape>
            </v:group>
            <v:group style="position:absolute;left:9224;top:1835;width:2;height:2" coordorigin="9224,1835" coordsize="2,2">
              <v:shape style="position:absolute;left:9224;top:1835;width:2;height:2" coordorigin="9224,1835" coordsize="1,0" path="m9225,1835l9226,1835e" filled="f" stroked="t" strokeweight=".78pt" strokecolor="#000000">
                <v:path arrowok="t"/>
              </v:shape>
            </v:group>
            <v:group style="position:absolute;left:9224;top:1851;width:2;height:2" coordorigin="9224,1851" coordsize="2,2">
              <v:shape style="position:absolute;left:9224;top:1851;width:2;height:2" coordorigin="9224,1851" coordsize="1,0" path="m9225,1851l9226,1851e" filled="f" stroked="t" strokeweight=".78pt" strokecolor="#000000">
                <v:path arrowok="t"/>
              </v:shape>
            </v:group>
            <v:group style="position:absolute;left:9224;top:1875;width:2;height:2" coordorigin="9224,1875" coordsize="2,2">
              <v:shape style="position:absolute;left:9224;top:1875;width:2;height:2" coordorigin="9224,1875" coordsize="0,0" path="m9224,1875l9224,1875e" filled="f" stroked="t" strokeweight=".06pt" strokecolor="#000000">
                <v:path arrowok="t"/>
              </v:shape>
            </v:group>
            <v:group style="position:absolute;left:9224;top:1899;width:2;height:2" coordorigin="9224,1899" coordsize="2,2">
              <v:shape style="position:absolute;left:9224;top:1899;width:2;height:2" coordorigin="9224,1899" coordsize="1,0" path="m9225,1899l9226,1899e" filled="f" stroked="t" strokeweight=".78pt" strokecolor="#000000">
                <v:path arrowok="t"/>
              </v:shape>
            </v:group>
            <v:group style="position:absolute;left:9224;top:1915;width:2;height:2" coordorigin="9224,1915" coordsize="2,2">
              <v:shape style="position:absolute;left:9224;top:1915;width:2;height:2" coordorigin="9224,1915" coordsize="1,0" path="m9225,1915l9226,1915e" filled="f" stroked="t" strokeweight=".84pt" strokecolor="#000000">
                <v:path arrowok="t"/>
              </v:shape>
            </v:group>
            <v:group style="position:absolute;left:9224;top:1931;width:2;height:2" coordorigin="9224,1931" coordsize="2,2">
              <v:shape style="position:absolute;left:9224;top:1931;width:2;height:2" coordorigin="9224,1931" coordsize="1,0" path="m9225,1931l9226,1931e" filled="f" stroked="t" strokeweight=".78pt" strokecolor="#000000">
                <v:path arrowok="t"/>
              </v:shape>
            </v:group>
            <v:group style="position:absolute;left:9224;top:1956;width:2;height:2" coordorigin="9224,1956" coordsize="2,2">
              <v:shape style="position:absolute;left:9224;top:1956;width:2;height:2" coordorigin="9224,1956" coordsize="0,0" path="m9224,1956l9224,1956e" filled="f" stroked="t" strokeweight=".06pt" strokecolor="#000000">
                <v:path arrowok="t"/>
              </v:shape>
            </v:group>
            <v:group style="position:absolute;left:9224;top:1979;width:2;height:2" coordorigin="9224,1979" coordsize="2,2">
              <v:shape style="position:absolute;left:9224;top:1979;width:2;height:2" coordorigin="9224,1979" coordsize="1,0" path="m9225,1979l9226,1979e" filled="f" stroked="t" strokeweight=".78pt" strokecolor="#000000">
                <v:path arrowok="t"/>
              </v:shape>
            </v:group>
            <v:group style="position:absolute;left:9224;top:1995;width:2;height:2" coordorigin="9224,1995" coordsize="2,2">
              <v:shape style="position:absolute;left:9224;top:1995;width:2;height:2" coordorigin="9224,1995" coordsize="1,0" path="m9225,1995l9226,1995e" filled="f" stroked="t" strokeweight=".84pt" strokecolor="#000000">
                <v:path arrowok="t"/>
              </v:shape>
            </v:group>
            <v:group style="position:absolute;left:9224;top:2019;width:2;height:2" coordorigin="9224,2019" coordsize="2,2">
              <v:shape style="position:absolute;left:9224;top:2019;width:2;height:2" coordorigin="9224,2019" coordsize="0,0" path="m9224,2019l9224,2019e" filled="f" stroked="t" strokeweight=".06pt" strokecolor="#000000">
                <v:path arrowok="t"/>
              </v:shape>
            </v:group>
            <v:group style="position:absolute;left:9224;top:2036;width:2;height:2" coordorigin="9224,2036" coordsize="2,2">
              <v:shape style="position:absolute;left:9224;top:2036;width:2;height:2" coordorigin="9224,2036" coordsize="0,0" path="m9224,2036l9224,2036e" filled="f" stroked="t" strokeweight=".06pt" strokecolor="#000000">
                <v:path arrowok="t"/>
              </v:shape>
            </v:group>
            <v:group style="position:absolute;left:9224;top:2059;width:2;height:2" coordorigin="9224,2059" coordsize="2,2">
              <v:shape style="position:absolute;left:9224;top:2059;width:2;height:2" coordorigin="9224,2059" coordsize="1,0" path="m9225,2059l9226,2059e" filled="f" stroked="t" strokeweight=".78pt" strokecolor="#000000">
                <v:path arrowok="t"/>
              </v:shape>
            </v:group>
            <v:group style="position:absolute;left:9224;top:2076;width:2;height:2" coordorigin="9224,2076" coordsize="2,2">
              <v:shape style="position:absolute;left:9224;top:2076;width:2;height:2" coordorigin="9224,2076" coordsize="1,0" path="m9225,2076l9226,2076e" filled="f" stroked="t" strokeweight=".84pt" strokecolor="#000000">
                <v:path arrowok="t"/>
              </v:shape>
            </v:group>
            <v:group style="position:absolute;left:9224;top:2100;width:2;height:2" coordorigin="9224,2100" coordsize="2,2">
              <v:shape style="position:absolute;left:9224;top:2100;width:2;height:2" coordorigin="9224,2100" coordsize="0,0" path="m9224,2100l9224,2100e" filled="f" stroked="t" strokeweight=".06pt" strokecolor="#000000">
                <v:path arrowok="t"/>
              </v:shape>
            </v:group>
            <v:group style="position:absolute;left:9224;top:2124;width:2;height:2" coordorigin="9224,2124" coordsize="2,2">
              <v:shape style="position:absolute;left:9224;top:2124;width:2;height:2" coordorigin="9224,2124" coordsize="1,0" path="m9225,2124l9226,2124e" filled="f" stroked="t" strokeweight=".84pt" strokecolor="#000000">
                <v:path arrowok="t"/>
              </v:shape>
            </v:group>
            <v:group style="position:absolute;left:9224;top:2140;width:2;height:2" coordorigin="9224,2140" coordsize="2,2">
              <v:shape style="position:absolute;left:9224;top:2140;width:2;height:2" coordorigin="9224,2140" coordsize="1,0" path="m9225,2140l9226,2140e" filled="f" stroked="t" strokeweight=".78pt" strokecolor="#000000">
                <v:path arrowok="t"/>
              </v:shape>
            </v:group>
            <v:group style="position:absolute;left:9224;top:2156;width:2;height:2" coordorigin="9224,2156" coordsize="2,2">
              <v:shape style="position:absolute;left:9224;top:2156;width:2;height:2" coordorigin="9224,2156" coordsize="1,0" path="m9225,2156l9226,2156e" filled="f" stroked="t" strokeweight=".84pt" strokecolor="#000000">
                <v:path arrowok="t"/>
              </v:shape>
            </v:group>
            <v:group style="position:absolute;left:9224;top:2180;width:2;height:2" coordorigin="9224,2180" coordsize="2,2">
              <v:shape style="position:absolute;left:9224;top:2180;width:2;height:2" coordorigin="9224,2180" coordsize="0,0" path="m9224,2180l9224,2180e" filled="f" stroked="t" strokeweight=".06pt" strokecolor="#000000">
                <v:path arrowok="t"/>
              </v:shape>
            </v:group>
            <v:group style="position:absolute;left:9224;top:2204;width:2;height:2" coordorigin="9224,2204" coordsize="2,2">
              <v:shape style="position:absolute;left:9224;top:2204;width:2;height:2" coordorigin="9224,2204" coordsize="1,0" path="m9225,2204l9226,2204e" filled="f" stroked="t" strokeweight=".84pt" strokecolor="#000000">
                <v:path arrowok="t"/>
              </v:shape>
            </v:group>
            <v:group style="position:absolute;left:9224;top:2220;width:2;height:2" coordorigin="9224,2220" coordsize="2,2">
              <v:shape style="position:absolute;left:9224;top:2220;width:2;height:2" coordorigin="9224,2220" coordsize="1,0" path="m9225,2220l9226,2220e" filled="f" stroked="t" strokeweight=".78pt" strokecolor="#000000">
                <v:path arrowok="t"/>
              </v:shape>
            </v:group>
            <v:group style="position:absolute;left:9224;top:2245;width:2;height:2" coordorigin="9224,2245" coordsize="2,2">
              <v:shape style="position:absolute;left:9224;top:2245;width:2;height:2" coordorigin="9224,2245" coordsize="0,0" path="m9224,2245l9224,2245e" filled="f" stroked="t" strokeweight=".06pt" strokecolor="#000000">
                <v:path arrowok="t"/>
              </v:shape>
            </v:group>
            <v:group style="position:absolute;left:9224;top:2260;width:2;height:2" coordorigin="9224,2260" coordsize="2,2">
              <v:shape style="position:absolute;left:9224;top:2260;width:2;height:2" coordorigin="9224,2260" coordsize="0,0" path="m9224,2260l9224,2260e" filled="f" stroked="t" strokeweight=".06pt" strokecolor="#000000">
                <v:path arrowok="t"/>
              </v:shape>
            </v:group>
            <v:group style="position:absolute;left:9224;top:2284;width:2;height:2" coordorigin="9224,2284" coordsize="2,2">
              <v:shape style="position:absolute;left:9224;top:2284;width:2;height:2" coordorigin="9224,2284" coordsize="1,0" path="m9225,2284l9226,2284e" filled="f" stroked="t" strokeweight=".84pt" strokecolor="#000000">
                <v:path arrowok="t"/>
              </v:shape>
            </v:group>
            <v:group style="position:absolute;left:9224;top:2301;width:2;height:2" coordorigin="9224,2301" coordsize="2,2">
              <v:shape style="position:absolute;left:9224;top:2301;width:2;height:2" coordorigin="9224,2301" coordsize="1,0" path="m9225,2301l9226,2301e" filled="f" stroked="t" strokeweight=".78pt" strokecolor="#000000">
                <v:path arrowok="t"/>
              </v:shape>
            </v:group>
            <v:group style="position:absolute;left:9224;top:2324;width:2;height:2" coordorigin="9224,2324" coordsize="2,2">
              <v:shape style="position:absolute;left:9224;top:2324;width:2;height:2" coordorigin="9224,2324" coordsize="0,0" path="m9224,2324l9224,2324e" filled="f" stroked="t" strokeweight=".06pt" strokecolor="#000000">
                <v:path arrowok="t"/>
              </v:shape>
            </v:group>
            <v:group style="position:absolute;left:9224;top:2349;width:2;height:2" coordorigin="9224,2349" coordsize="2,2">
              <v:shape style="position:absolute;left:9224;top:2349;width:2;height:2" coordorigin="9224,2349" coordsize="1,0" path="m9225,2349l9226,2349e" filled="f" stroked="t" strokeweight=".78pt" strokecolor="#000000">
                <v:path arrowok="t"/>
              </v:shape>
            </v:group>
            <v:group style="position:absolute;left:9224;top:2365;width:2;height:2" coordorigin="9224,2365" coordsize="2,2">
              <v:shape style="position:absolute;left:9224;top:2365;width:2;height:2" coordorigin="9224,2365" coordsize="1,0" path="m9225,2365l9226,2365e" filled="f" stroked="t" strokeweight=".84pt" strokecolor="#000000">
                <v:path arrowok="t"/>
              </v:shape>
            </v:group>
            <v:group style="position:absolute;left:9224;top:2381;width:2;height:2" coordorigin="9224,2381" coordsize="2,2">
              <v:shape style="position:absolute;left:9224;top:2381;width:2;height:2" coordorigin="9224,2381" coordsize="1,0" path="m9225,2381l9226,2381e" filled="f" stroked="t" strokeweight=".78pt" strokecolor="#000000">
                <v:path arrowok="t"/>
              </v:shape>
            </v:group>
            <v:group style="position:absolute;left:9224;top:2404;width:2;height:2" coordorigin="9224,2404" coordsize="2,2">
              <v:shape style="position:absolute;left:9224;top:2404;width:2;height:2" coordorigin="9224,2404" coordsize="0,0" path="m9224,2404l9224,2404e" filled="f" stroked="t" strokeweight=".06pt" strokecolor="#000000">
                <v:path arrowok="t"/>
              </v:shape>
            </v:group>
            <v:group style="position:absolute;left:9224;top:2429;width:2;height:2" coordorigin="9224,2429" coordsize="2,2">
              <v:shape style="position:absolute;left:9224;top:2429;width:2;height:2" coordorigin="9224,2429" coordsize="1,0" path="m9225,2429l9226,2429e" filled="f" stroked="t" strokeweight=".78pt" strokecolor="#000000">
                <v:path arrowok="t"/>
              </v:shape>
            </v:group>
            <v:group style="position:absolute;left:9224;top:2445;width:2;height:2" coordorigin="9224,2445" coordsize="2,2">
              <v:shape style="position:absolute;left:9224;top:2445;width:2;height:2" coordorigin="9224,2445" coordsize="1,0" path="m9225,2445l9226,2445e" filled="f" stroked="t" strokeweight=".84pt" strokecolor="#000000">
                <v:path arrowok="t"/>
              </v:shape>
            </v:group>
            <v:group style="position:absolute;left:9224;top:2469;width:2;height:2" coordorigin="9224,2469" coordsize="2,2">
              <v:shape style="position:absolute;left:9224;top:2469;width:2;height:2" coordorigin="9224,2469" coordsize="0,0" path="m9224,2469l9224,2469e" filled="f" stroked="t" strokeweight=".06pt" strokecolor="#000000">
                <v:path arrowok="t"/>
              </v:shape>
            </v:group>
            <v:group style="position:absolute;left:9224;top:2485;width:2;height:2" coordorigin="9224,2485" coordsize="2,2">
              <v:shape style="position:absolute;left:9224;top:2485;width:2;height:2" coordorigin="9224,2485" coordsize="0,0" path="m9224,2485l9224,2485e" filled="f" stroked="t" strokeweight=".06pt" strokecolor="#000000">
                <v:path arrowok="t"/>
              </v:shape>
            </v:group>
            <v:group style="position:absolute;left:9224;top:2509;width:2;height:2" coordorigin="9224,2509" coordsize="2,2">
              <v:shape style="position:absolute;left:9224;top:2509;width:2;height:2" coordorigin="9224,2509" coordsize="1,0" path="m9225,2509l9226,2509e" filled="f" stroked="t" strokeweight=".78pt" strokecolor="#000000">
                <v:path arrowok="t"/>
              </v:shape>
            </v:group>
            <v:group style="position:absolute;left:9224;top:2525;width:2;height:2" coordorigin="9224,2525" coordsize="2,2">
              <v:shape style="position:absolute;left:9224;top:2525;width:2;height:2" coordorigin="9224,2525" coordsize="1,0" path="m9225,2525l9226,2525e" filled="f" stroked="t" strokeweight=".78pt" strokecolor="#000000">
                <v:path arrowok="t"/>
              </v:shape>
            </v:group>
            <v:group style="position:absolute;left:9224;top:2550;width:2;height:2" coordorigin="9224,2550" coordsize="2,2">
              <v:shape style="position:absolute;left:9224;top:2550;width:2;height:2" coordorigin="9224,2550" coordsize="0,0" path="m9224,2550l9224,2550e" filled="f" stroked="t" strokeweight=".06pt" strokecolor="#000000">
                <v:path arrowok="t"/>
              </v:shape>
            </v:group>
            <v:group style="position:absolute;left:9224;top:2574;width:2;height:2" coordorigin="9224,2574" coordsize="2,2">
              <v:shape style="position:absolute;left:9224;top:2574;width:2;height:2" coordorigin="9224,2574" coordsize="1,0" path="m9225,2574l9226,2574e" filled="f" stroked="t" strokeweight=".84pt" strokecolor="#000000">
                <v:path arrowok="t"/>
              </v:shape>
            </v:group>
            <v:group style="position:absolute;left:9224;top:2590;width:2;height:2" coordorigin="9224,2590" coordsize="2,2">
              <v:shape style="position:absolute;left:9224;top:2590;width:2;height:2" coordorigin="9224,2590" coordsize="1,0" path="m9225,2590l9226,2590e" filled="f" stroked="t" strokeweight=".78pt" strokecolor="#000000">
                <v:path arrowok="t"/>
              </v:shape>
            </v:group>
            <v:group style="position:absolute;left:9224;top:2605;width:2;height:2" coordorigin="9224,2605" coordsize="2,2">
              <v:shape style="position:absolute;left:9224;top:2605;width:2;height:2" coordorigin="9224,2605" coordsize="1,0" path="m9225,2605l9226,2605e" filled="f" stroked="t" strokeweight=".78pt" strokecolor="#000000">
                <v:path arrowok="t"/>
              </v:shape>
            </v:group>
            <v:group style="position:absolute;left:9224;top:2630;width:2;height:2" coordorigin="9224,2630" coordsize="2,2">
              <v:shape style="position:absolute;left:9224;top:2630;width:2;height:2" coordorigin="9224,2630" coordsize="0,0" path="m9224,2630l9224,2630e" filled="f" stroked="t" strokeweight=".06pt" strokecolor="#000000">
                <v:path arrowok="t"/>
              </v:shape>
            </v:group>
            <v:group style="position:absolute;left:9224;top:2654;width:2;height:2" coordorigin="9224,2654" coordsize="2,2">
              <v:shape style="position:absolute;left:9224;top:2654;width:2;height:2" coordorigin="9224,2654" coordsize="1,0" path="m9225,2654l9226,2654e" filled="f" stroked="t" strokeweight=".84pt" strokecolor="#000000">
                <v:path arrowok="t"/>
              </v:shape>
            </v:group>
            <v:group style="position:absolute;left:9224;top:2670;width:2;height:2" coordorigin="9224,2670" coordsize="2,2">
              <v:shape style="position:absolute;left:9224;top:2670;width:2;height:2" coordorigin="9224,2670" coordsize="1,0" path="m9225,2670l9226,2670e" filled="f" stroked="t" strokeweight=".78pt" strokecolor="#000000">
                <v:path arrowok="t"/>
              </v:shape>
            </v:group>
            <v:group style="position:absolute;left:9224;top:2694;width:2;height:2" coordorigin="9224,2694" coordsize="2,2">
              <v:shape style="position:absolute;left:9224;top:2694;width:2;height:2" coordorigin="9224,2694" coordsize="0,0" path="m9224,2694l9224,2694e" filled="f" stroked="t" strokeweight=".06pt" strokecolor="#000000">
                <v:path arrowok="t"/>
              </v:shape>
            </v:group>
            <v:group style="position:absolute;left:9224;top:2710;width:2;height:2" coordorigin="9224,2710" coordsize="2,2">
              <v:shape style="position:absolute;left:9224;top:2710;width:2;height:2" coordorigin="9224,2710" coordsize="0,0" path="m9224,2710l9224,2710e" filled="f" stroked="t" strokeweight=".06pt" strokecolor="#000000">
                <v:path arrowok="t"/>
              </v:shape>
            </v:group>
            <v:group style="position:absolute;left:9224;top:2734;width:2;height:2" coordorigin="9224,2734" coordsize="2,2">
              <v:shape style="position:absolute;left:9224;top:2734;width:2;height:2" coordorigin="9224,2734" coordsize="1,0" path="m9225,2734l9226,2734e" filled="f" stroked="t" strokeweight=".78pt" strokecolor="#000000">
                <v:path arrowok="t"/>
              </v:shape>
            </v:group>
            <v:group style="position:absolute;left:9224;top:2750;width:2;height:2" coordorigin="9224,2750" coordsize="2,2">
              <v:shape style="position:absolute;left:9224;top:2750;width:2;height:2" coordorigin="9224,2750" coordsize="1,0" path="m9225,2750l9226,2750e" filled="f" stroked="t" strokeweight=".84pt" strokecolor="#000000">
                <v:path arrowok="t"/>
              </v:shape>
            </v:group>
            <v:group style="position:absolute;left:9224;top:2774;width:2;height:2" coordorigin="9224,2774" coordsize="2,2">
              <v:shape style="position:absolute;left:9224;top:2774;width:2;height:2" coordorigin="9224,2774" coordsize="0,0" path="m9224,2774l9224,2774e" filled="f" stroked="t" strokeweight=".06pt" strokecolor="#000000">
                <v:path arrowok="t"/>
              </v:shape>
            </v:group>
            <v:group style="position:absolute;left:9224;top:2799;width:2;height:2" coordorigin="9224,2799" coordsize="2,2">
              <v:shape style="position:absolute;left:9224;top:2799;width:2;height:2" coordorigin="9224,2799" coordsize="1,0" path="m9225,2799l9226,2799e" filled="f" stroked="t" strokeweight=".78pt" strokecolor="#000000">
                <v:path arrowok="t"/>
              </v:shape>
            </v:group>
            <v:group style="position:absolute;left:9224;top:2814;width:2;height:2" coordorigin="9224,2814" coordsize="2,2">
              <v:shape style="position:absolute;left:9224;top:2814;width:2;height:2" coordorigin="9224,2814" coordsize="1,0" path="m9225,2814l9226,2814e" filled="f" stroked="t" strokeweight=".78pt" strokecolor="#000000">
                <v:path arrowok="t"/>
              </v:shape>
            </v:group>
            <v:group style="position:absolute;left:9224;top:2830;width:2;height:2" coordorigin="9224,2830" coordsize="2,2">
              <v:shape style="position:absolute;left:9224;top:2830;width:2;height:2" coordorigin="9224,2830" coordsize="1,0" path="m9225,2830l9226,2830e" filled="f" stroked="t" strokeweight=".84pt" strokecolor="#000000">
                <v:path arrowok="t"/>
              </v:shape>
            </v:group>
            <v:group style="position:absolute;left:9224;top:2854;width:2;height:2" coordorigin="9224,2854" coordsize="2,2">
              <v:shape style="position:absolute;left:9224;top:2854;width:2;height:2" coordorigin="9224,2854" coordsize="0,0" path="m9224,2854l9224,2854e" filled="f" stroked="t" strokeweight=".06pt" strokecolor="#000000">
                <v:path arrowok="t"/>
              </v:shape>
            </v:group>
            <v:group style="position:absolute;left:9224;top:2878;width:2;height:2" coordorigin="9224,2878" coordsize="2,2">
              <v:shape style="position:absolute;left:9224;top:2878;width:2;height:2" coordorigin="9224,2878" coordsize="1,0" path="m9225,2878l9226,2878e" filled="f" stroked="t" strokeweight=".84pt" strokecolor="#000000">
                <v:path arrowok="t"/>
              </v:shape>
            </v:group>
            <v:group style="position:absolute;left:9224;top:2895;width:2;height:2" coordorigin="9224,2895" coordsize="2,2">
              <v:shape style="position:absolute;left:9224;top:2895;width:2;height:2" coordorigin="9224,2895" coordsize="1,0" path="m9225,2895l9226,2895e" filled="f" stroked="t" strokeweight=".78pt" strokecolor="#000000">
                <v:path arrowok="t"/>
              </v:shape>
            </v:group>
            <v:group style="position:absolute;left:9224;top:2919;width:2;height:2" coordorigin="9224,2919" coordsize="2,2">
              <v:shape style="position:absolute;left:9224;top:2919;width:2;height:2" coordorigin="9224,2919" coordsize="0,0" path="m9224,2919l9224,2919e" filled="f" stroked="t" strokeweight=".06pt" strokecolor="#000000">
                <v:path arrowok="t"/>
              </v:shape>
            </v:group>
            <v:group style="position:absolute;left:9224;top:2935;width:2;height:2" coordorigin="9224,2935" coordsize="2,2">
              <v:shape style="position:absolute;left:9224;top:2935;width:2;height:2" coordorigin="9224,2935" coordsize="0,0" path="m9224,2935l9224,2935e" filled="f" stroked="t" strokeweight=".06pt" strokecolor="#000000">
                <v:path arrowok="t"/>
              </v:shape>
            </v:group>
            <v:group style="position:absolute;left:9224;top:2959;width:2;height:2" coordorigin="9224,2959" coordsize="2,2">
              <v:shape style="position:absolute;left:9224;top:2959;width:2;height:2" coordorigin="9224,2959" coordsize="1,0" path="m9225,2959l9226,2959e" filled="f" stroked="t" strokeweight=".84pt" strokecolor="#000000">
                <v:path arrowok="t"/>
              </v:shape>
            </v:group>
            <v:group style="position:absolute;left:9224;top:2975;width:2;height:2" coordorigin="9224,2975" coordsize="2,2">
              <v:shape style="position:absolute;left:9224;top:2975;width:2;height:2" coordorigin="9224,2975" coordsize="1,0" path="m9225,2975l9226,2975e" filled="f" stroked="t" strokeweight=".78pt" strokecolor="#000000">
                <v:path arrowok="t"/>
              </v:shape>
            </v:group>
            <v:group style="position:absolute;left:9224;top:3000;width:2;height:2" coordorigin="9224,3000" coordsize="2,2">
              <v:shape style="position:absolute;left:9224;top:3000;width:2;height:2" coordorigin="9224,3000" coordsize="0,0" path="m9224,3000l9224,3000e" filled="f" stroked="t" strokeweight=".06pt" strokecolor="#000000">
                <v:path arrowok="t"/>
              </v:shape>
            </v:group>
            <v:group style="position:absolute;left:9224;top:3023;width:2;height:2" coordorigin="9224,3023" coordsize="2,2">
              <v:shape style="position:absolute;left:9224;top:3023;width:2;height:2" coordorigin="9224,3023" coordsize="1,0" path="m9225,3023l9226,3023e" filled="f" stroked="t" strokeweight=".78pt" strokecolor="#000000">
                <v:path arrowok="t"/>
              </v:shape>
            </v:group>
            <v:group style="position:absolute;left:9224;top:3039;width:2;height:2" coordorigin="9224,3039" coordsize="2,2">
              <v:shape style="position:absolute;left:9224;top:3039;width:2;height:2" coordorigin="9224,3039" coordsize="1,0" path="m9225,3039l9226,3039e" filled="f" stroked="t" strokeweight=".84pt" strokecolor="#000000">
                <v:path arrowok="t"/>
              </v:shape>
            </v:group>
            <v:group style="position:absolute;left:9224;top:3055;width:2;height:2" coordorigin="9224,3055" coordsize="2,2">
              <v:shape style="position:absolute;left:9224;top:3055;width:2;height:2" coordorigin="9224,3055" coordsize="1,0" path="m9225,3055l9226,3055e" filled="f" stroked="t" strokeweight=".78pt" strokecolor="#000000">
                <v:path arrowok="t"/>
              </v:shape>
            </v:group>
            <v:group style="position:absolute;left:9224;top:3079;width:2;height:2" coordorigin="9224,3079" coordsize="2,2">
              <v:shape style="position:absolute;left:9224;top:3079;width:2;height:2" coordorigin="9224,3079" coordsize="0,0" path="m9224,3079l9224,3079e" filled="f" stroked="t" strokeweight=".06pt" strokecolor="#000000">
                <v:path arrowok="t"/>
              </v:shape>
            </v:group>
            <v:group style="position:absolute;left:9224;top:3103;width:2;height:2" coordorigin="9224,3103" coordsize="2,2">
              <v:shape style="position:absolute;left:9224;top:3103;width:2;height:2" coordorigin="9224,3103" coordsize="1,0" path="m9225,3103l9226,3103e" filled="f" stroked="t" strokeweight=".78pt" strokecolor="#000000">
                <v:path arrowok="t"/>
              </v:shape>
            </v:group>
            <v:group style="position:absolute;left:9224;top:3120;width:2;height:2" coordorigin="9224,3120" coordsize="2,2">
              <v:shape style="position:absolute;left:9224;top:3120;width:2;height:2" coordorigin="9224,3120" coordsize="1,0" path="m9225,3120l9226,3120e" filled="f" stroked="t" strokeweight=".84pt" strokecolor="#000000">
                <v:path arrowok="t"/>
              </v:shape>
            </v:group>
            <v:group style="position:absolute;left:9224;top:3144;width:2;height:2" coordorigin="9224,3144" coordsize="2,2">
              <v:shape style="position:absolute;left:9224;top:3144;width:2;height:2" coordorigin="9224,3144" coordsize="0,0" path="m9224,3144l9224,3144e" filled="f" stroked="t" strokeweight=".06pt" strokecolor="#000000">
                <v:path arrowok="t"/>
              </v:shape>
            </v:group>
            <v:group style="position:absolute;left:9224;top:3159;width:2;height:2" coordorigin="9224,3159" coordsize="2,2">
              <v:shape style="position:absolute;left:9224;top:3159;width:2;height:2" coordorigin="9224,3159" coordsize="0,0" path="m9224,3159l9224,3159e" filled="f" stroked="t" strokeweight=".06pt" strokecolor="#000000">
                <v:path arrowok="t"/>
              </v:shape>
            </v:group>
            <v:group style="position:absolute;left:9224;top:3184;width:2;height:2" coordorigin="9224,3184" coordsize="2,2">
              <v:shape style="position:absolute;left:9224;top:3184;width:2;height:2" coordorigin="9224,3184" coordsize="1,0" path="m9225,3184l9226,3184e" filled="f" stroked="t" strokeweight=".78pt" strokecolor="#000000">
                <v:path arrowok="t"/>
              </v:shape>
            </v:group>
            <v:group style="position:absolute;left:9224;top:3200;width:2;height:2" coordorigin="9224,3200" coordsize="2,2">
              <v:shape style="position:absolute;left:9224;top:3200;width:2;height:2" coordorigin="9224,3200" coordsize="1,0" path="m9225,3200l9226,3200e" filled="f" stroked="t" strokeweight=".84pt" strokecolor="#000000">
                <v:path arrowok="t"/>
              </v:shape>
            </v:group>
            <v:group style="position:absolute;left:9224;top:3224;width:2;height:2" coordorigin="9224,3224" coordsize="2,2">
              <v:shape style="position:absolute;left:9224;top:3224;width:2;height:2" coordorigin="9224,3224" coordsize="0,0" path="m9224,3224l9224,3224e" filled="f" stroked="t" strokeweight=".06pt" strokecolor="#000000">
                <v:path arrowok="t"/>
              </v:shape>
            </v:group>
            <v:group style="position:absolute;left:9224;top:3248;width:2;height:2" coordorigin="9224,3248" coordsize="2,2">
              <v:shape style="position:absolute;left:9224;top:3248;width:2;height:2" coordorigin="9224,3248" coordsize="1,0" path="m9225,3248l9226,3248e" filled="f" stroked="t" strokeweight=".84pt" strokecolor="#000000">
                <v:path arrowok="t"/>
              </v:shape>
            </v:group>
            <v:group style="position:absolute;left:9224;top:3264;width:2;height:2" coordorigin="9224,3264" coordsize="2,2">
              <v:shape style="position:absolute;left:9224;top:3264;width:2;height:2" coordorigin="9224,3264" coordsize="1,0" path="m9225,3264l9226,3264e" filled="f" stroked="t" strokeweight=".78pt" strokecolor="#000000">
                <v:path arrowok="t"/>
              </v:shape>
            </v:group>
            <v:group style="position:absolute;left:9224;top:3280;width:2;height:2" coordorigin="9224,3280" coordsize="2,2">
              <v:shape style="position:absolute;left:9224;top:3280;width:2;height:2" coordorigin="9224,3280" coordsize="1,0" path="m9225,3280l9226,3280e" filled="f" stroked="t" strokeweight=".78pt" strokecolor="#000000">
                <v:path arrowok="t"/>
              </v:shape>
            </v:group>
            <v:group style="position:absolute;left:9224;top:3304;width:2;height:2" coordorigin="9224,3304" coordsize="2,2">
              <v:shape style="position:absolute;left:9224;top:3304;width:2;height:2" coordorigin="9224,3304" coordsize="0,0" path="m9224,3304l9224,3304e" filled="f" stroked="t" strokeweight=".06pt" strokecolor="#000000">
                <v:path arrowok="t"/>
              </v:shape>
            </v:group>
            <v:group style="position:absolute;left:9224;top:3328;width:2;height:2" coordorigin="9224,3328" coordsize="2,2">
              <v:shape style="position:absolute;left:9224;top:3328;width:2;height:2" coordorigin="9224,3328" coordsize="1,0" path="m9225,3328l9226,3328e" filled="f" stroked="t" strokeweight=".84pt" strokecolor="#000000">
                <v:path arrowok="t"/>
              </v:shape>
            </v:group>
            <v:group style="position:absolute;left:9224;top:3345;width:2;height:2" coordorigin="9224,3345" coordsize="2,2">
              <v:shape style="position:absolute;left:9224;top:3345;width:2;height:2" coordorigin="9224,3345" coordsize="1,0" path="m9225,3345l9226,3345e" filled="f" stroked="t" strokeweight=".78pt" strokecolor="#000000">
                <v:path arrowok="t"/>
              </v:shape>
            </v:group>
            <v:group style="position:absolute;left:9224;top:3368;width:2;height:2" coordorigin="9224,3368" coordsize="2,2">
              <v:shape style="position:absolute;left:9224;top:3368;width:2;height:2" coordorigin="9224,3368" coordsize="0,0" path="m9224,3368l9224,3368e" filled="f" stroked="t" strokeweight=".06pt" strokecolor="#000000">
                <v:path arrowok="t"/>
              </v:shape>
            </v:group>
            <v:group style="position:absolute;left:9224;top:3385;width:2;height:2" coordorigin="9224,3385" coordsize="2,2">
              <v:shape style="position:absolute;left:9224;top:3385;width:2;height:2" coordorigin="9224,3385" coordsize="0,0" path="m9224,3385l9224,3385e" filled="f" stroked="t" strokeweight=".06pt" strokecolor="#000000">
                <v:path arrowok="t"/>
              </v:shape>
            </v:group>
            <v:group style="position:absolute;left:9224;top:3409;width:2;height:2" coordorigin="9224,3409" coordsize="2,2">
              <v:shape style="position:absolute;left:9224;top:3409;width:2;height:2" coordorigin="9224,3409" coordsize="1,0" path="m9225,3409l9226,3409e" filled="f" stroked="t" strokeweight=".84pt" strokecolor="#000000">
                <v:path arrowok="t"/>
              </v:shape>
            </v:group>
            <v:group style="position:absolute;left:9224;top:3425;width:2;height:2" coordorigin="9224,3425" coordsize="2,2">
              <v:shape style="position:absolute;left:9224;top:3425;width:2;height:2" coordorigin="9224,3425" coordsize="1,0" path="m9225,3425l9226,3425e" filled="f" stroked="t" strokeweight=".78pt" strokecolor="#000000">
                <v:path arrowok="t"/>
              </v:shape>
            </v:group>
            <v:group style="position:absolute;left:9224;top:3448;width:2;height:2" coordorigin="9224,3448" coordsize="2,2">
              <v:shape style="position:absolute;left:9224;top:3448;width:2;height:2" coordorigin="9224,3448" coordsize="0,0" path="m9224,3448l9224,3448e" filled="f" stroked="t" strokeweight=".06pt" strokecolor="#000000">
                <v:path arrowok="t"/>
              </v:shape>
            </v:group>
            <v:group style="position:absolute;left:9224;top:3465;width:2;height:2" coordorigin="9224,3465" coordsize="2,2">
              <v:shape style="position:absolute;left:9224;top:3465;width:2;height:2" coordorigin="9224,3465" coordsize="0,0" path="m9224,3465l9224,3465e" filled="f" stroked="t" strokeweight=".06pt" strokecolor="#000000">
                <v:path arrowok="t"/>
              </v:shape>
            </v:group>
            <v:group style="position:absolute;left:9224;top:3489;width:2;height:2" coordorigin="9224,3489" coordsize="2,2">
              <v:shape style="position:absolute;left:9224;top:3489;width:2;height:2" coordorigin="9224,3489" coordsize="1,0" path="m9225,3489l9226,3489e" filled="f" stroked="t" strokeweight=".78pt" strokecolor="#000000">
                <v:path arrowok="t"/>
              </v:shape>
            </v:group>
            <v:group style="position:absolute;left:9224;top:3505;width:2;height:2" coordorigin="9224,3505" coordsize="2,2">
              <v:shape style="position:absolute;left:9224;top:3505;width:2;height:2" coordorigin="9224,3505" coordsize="1,0" path="m9225,3505l9226,3505e" filled="f" stroked="t" strokeweight=".84pt" strokecolor="#000000">
                <v:path arrowok="t"/>
              </v:shape>
            </v:group>
            <v:group style="position:absolute;left:9224;top:3529;width:2;height:2" coordorigin="9224,3529" coordsize="2,2">
              <v:shape style="position:absolute;left:9224;top:3529;width:2;height:2" coordorigin="9224,3529" coordsize="0,0" path="m9224,3529l9224,3529e" filled="f" stroked="t" strokeweight=".06pt" strokecolor="#000000">
                <v:path arrowok="t"/>
              </v:shape>
            </v:group>
            <v:group style="position:absolute;left:9224;top:3553;width:2;height:2" coordorigin="9224,3553" coordsize="2,2">
              <v:shape style="position:absolute;left:9224;top:3553;width:2;height:2" coordorigin="9224,3553" coordsize="1,0" path="m9225,3553l9226,3553e" filled="f" stroked="t" strokeweight=".78pt" strokecolor="#000000">
                <v:path arrowok="t"/>
              </v:shape>
            </v:group>
            <v:group style="position:absolute;left:9224;top:3569;width:2;height:2" coordorigin="9224,3569" coordsize="2,2">
              <v:shape style="position:absolute;left:9224;top:3569;width:2;height:2" coordorigin="9224,3569" coordsize="1,0" path="m9225,3569l9226,3569e" filled="f" stroked="t" strokeweight=".78pt" strokecolor="#000000">
                <v:path arrowok="t"/>
              </v:shape>
            </v:group>
            <v:group style="position:absolute;left:9224;top:3585;width:2;height:2" coordorigin="9224,3585" coordsize="2,2">
              <v:shape style="position:absolute;left:9224;top:3585;width:2;height:2" coordorigin="9224,3585" coordsize="1,0" path="m9225,3585l9226,3585e" filled="f" stroked="t" strokeweight=".84pt" strokecolor="#000000">
                <v:path arrowok="t"/>
              </v:shape>
            </v:group>
            <v:group style="position:absolute;left:9224;top:3609;width:2;height:2" coordorigin="9224,3609" coordsize="2,2">
              <v:shape style="position:absolute;left:9224;top:3609;width:2;height:2" coordorigin="9224,3609" coordsize="0,0" path="m9224,3609l9224,3609e" filled="f" stroked="t" strokeweight=".06pt" strokecolor="#000000">
                <v:path arrowok="t"/>
              </v:shape>
            </v:group>
            <v:group style="position:absolute;left:9224;top:3634;width:2;height:2" coordorigin="9224,3634" coordsize="2,2">
              <v:shape style="position:absolute;left:9224;top:3634;width:2;height:2" coordorigin="9224,3634" coordsize="1,0" path="m9225,3634l9226,3634e" filled="f" stroked="t" strokeweight=".78pt" strokecolor="#000000">
                <v:path arrowok="t"/>
              </v:shape>
            </v:group>
            <v:group style="position:absolute;left:9224;top:3649;width:2;height:2" coordorigin="9224,3649" coordsize="2,2">
              <v:shape style="position:absolute;left:9224;top:3649;width:2;height:2" coordorigin="9224,3649" coordsize="1,0" path="m9225,3649l9226,3649e" filled="f" stroked="t" strokeweight=".78pt" strokecolor="#000000">
                <v:path arrowok="t"/>
              </v:shape>
            </v:group>
            <v:group style="position:absolute;left:9224;top:3674;width:2;height:2" coordorigin="9224,3674" coordsize="2,2">
              <v:shape style="position:absolute;left:9224;top:3674;width:2;height:2" coordorigin="9224,3674" coordsize="0,0" path="m9224,3674l9224,3674e" filled="f" stroked="t" strokeweight=".06pt" strokecolor="#000000">
                <v:path arrowok="t"/>
              </v:shape>
            </v:group>
            <v:group style="position:absolute;left:9224;top:3690;width:2;height:2" coordorigin="9224,3690" coordsize="2,2">
              <v:shape style="position:absolute;left:9224;top:3690;width:2;height:2" coordorigin="9224,3690" coordsize="0,0" path="m9224,3690l9224,3690e" filled="f" stroked="t" strokeweight=".06pt" strokecolor="#000000">
                <v:path arrowok="t"/>
              </v:shape>
            </v:group>
            <v:group style="position:absolute;left:9224;top:3714;width:2;height:2" coordorigin="9224,3714" coordsize="2,2">
              <v:shape style="position:absolute;left:9224;top:3714;width:2;height:2" coordorigin="9224,3714" coordsize="1,0" path="m9225,3714l9226,3714e" filled="f" stroked="t" strokeweight=".84pt" strokecolor="#000000">
                <v:path arrowok="t"/>
              </v:shape>
            </v:group>
            <v:group style="position:absolute;left:9224;top:3730;width:2;height:2" coordorigin="9224,3730" coordsize="2,2">
              <v:shape style="position:absolute;left:9224;top:3730;width:2;height:2" coordorigin="9224,3730" coordsize="1,0" path="m9225,3730l9226,3730e" filled="f" stroked="t" strokeweight=".78pt" strokecolor="#000000">
                <v:path arrowok="t"/>
              </v:shape>
            </v:group>
            <v:group style="position:absolute;left:9224;top:3754;width:2;height:2" coordorigin="9224,3754" coordsize="2,2">
              <v:shape style="position:absolute;left:9224;top:3754;width:2;height:2" coordorigin="9224,3754" coordsize="0,0" path="m9224,3754l9224,3754e" filled="f" stroked="t" strokeweight=".06pt" strokecolor="#000000">
                <v:path arrowok="t"/>
              </v:shape>
            </v:group>
            <v:group style="position:absolute;left:9224;top:3778;width:2;height:2" coordorigin="9224,3778" coordsize="2,2">
              <v:shape style="position:absolute;left:9224;top:3778;width:2;height:2" coordorigin="9224,3778" coordsize="1,0" path="m9225,3778l9226,3778e" filled="f" stroked="t" strokeweight=".78pt" strokecolor="#000000">
                <v:path arrowok="t"/>
              </v:shape>
            </v:group>
            <v:group style="position:absolute;left:9224;top:3794;width:2;height:2" coordorigin="9224,3794" coordsize="2,2">
              <v:shape style="position:absolute;left:9224;top:3794;width:2;height:2" coordorigin="9224,3794" coordsize="1,0" path="m9225,3794l9226,3794e" filled="f" stroked="t" strokeweight=".84pt" strokecolor="#000000">
                <v:path arrowok="t"/>
              </v:shape>
            </v:group>
            <v:group style="position:absolute;left:9224;top:3810;width:2;height:2" coordorigin="9224,3810" coordsize="2,2">
              <v:shape style="position:absolute;left:9224;top:3810;width:2;height:2" coordorigin="9224,3810" coordsize="1,0" path="m9225,3810l9226,3810e" filled="f" stroked="t" strokeweight=".78pt" strokecolor="#000000">
                <v:path arrowok="t"/>
              </v:shape>
            </v:group>
            <v:group style="position:absolute;left:9224;top:3834;width:2;height:2" coordorigin="9224,3834" coordsize="2,2">
              <v:shape style="position:absolute;left:9224;top:3834;width:2;height:2" coordorigin="9224,3834" coordsize="0,0" path="m9224,3834l9224,3834e" filled="f" stroked="t" strokeweight=".06pt" strokecolor="#000000">
                <v:path arrowok="t"/>
              </v:shape>
            </v:group>
            <v:group style="position:absolute;left:9224;top:3858;width:2;height:2" coordorigin="9224,3858" coordsize="2,2">
              <v:shape style="position:absolute;left:9224;top:3858;width:2;height:2" coordorigin="9224,3858" coordsize="1,0" path="m9225,3858l9226,3858e" filled="f" stroked="t" strokeweight=".78pt" strokecolor="#000000">
                <v:path arrowok="t"/>
              </v:shape>
            </v:group>
            <v:group style="position:absolute;left:9224;top:3874;width:2;height:2" coordorigin="9224,3874" coordsize="2,2">
              <v:shape style="position:absolute;left:9224;top:3874;width:2;height:2" coordorigin="9224,3874" coordsize="1,0" path="m9225,3874l9226,3874e" filled="f" stroked="t" strokeweight=".84pt" strokecolor="#000000">
                <v:path arrowok="t"/>
              </v:shape>
            </v:group>
            <v:group style="position:absolute;left:9224;top:3898;width:2;height:2" coordorigin="9224,3898" coordsize="2,2">
              <v:shape style="position:absolute;left:9224;top:3898;width:2;height:2" coordorigin="9224,3898" coordsize="0,0" path="m9224,3898l9224,3898e" filled="f" stroked="t" strokeweight=".06pt" strokecolor="#000000">
                <v:path arrowok="t"/>
              </v:shape>
            </v:group>
            <v:group style="position:absolute;left:9224;top:3914;width:2;height:2" coordorigin="9224,3914" coordsize="2,2">
              <v:shape style="position:absolute;left:9224;top:3914;width:2;height:2" coordorigin="9224,3914" coordsize="0,0" path="m9224,3914l9224,3914e" filled="f" stroked="t" strokeweight=".06pt" strokecolor="#000000">
                <v:path arrowok="t"/>
              </v:shape>
            </v:group>
            <v:group style="position:absolute;left:9224;top:3939;width:2;height:2" coordorigin="9224,3939" coordsize="2,2">
              <v:shape style="position:absolute;left:9224;top:3939;width:2;height:2" coordorigin="9224,3939" coordsize="1,0" path="m9225,3939l9226,3939e" filled="f" stroked="t" strokeweight=".78pt" strokecolor="#000000">
                <v:path arrowok="t"/>
              </v:shape>
            </v:group>
            <v:group style="position:absolute;left:9224;top:3955;width:2;height:2" coordorigin="9224,3955" coordsize="2,2">
              <v:shape style="position:absolute;left:9224;top:3955;width:2;height:2" coordorigin="9224,3955" coordsize="1,0" path="m9225,3955l9226,3955e" filled="f" stroked="t" strokeweight=".84pt" strokecolor="#000000">
                <v:path arrowok="t"/>
              </v:shape>
            </v:group>
            <v:group style="position:absolute;left:9224;top:3979;width:2;height:2" coordorigin="9224,3979" coordsize="2,2">
              <v:shape style="position:absolute;left:9224;top:3979;width:2;height:2" coordorigin="9224,3979" coordsize="0,0" path="m9224,3979l9224,3979e" filled="f" stroked="t" strokeweight=".06pt" strokecolor="#000000">
                <v:path arrowok="t"/>
              </v:shape>
            </v:group>
            <v:group style="position:absolute;left:9224;top:4003;width:2;height:2" coordorigin="9224,4003" coordsize="2,2">
              <v:shape style="position:absolute;left:9224;top:4003;width:2;height:2" coordorigin="9224,4003" coordsize="1,0" path="m9225,4003l9226,4003e" filled="f" stroked="t" strokeweight=".84pt" strokecolor="#000000">
                <v:path arrowok="t"/>
              </v:shape>
            </v:group>
            <v:group style="position:absolute;left:9224;top:4019;width:2;height:2" coordorigin="9224,4019" coordsize="2,2">
              <v:shape style="position:absolute;left:9224;top:4019;width:2;height:2" coordorigin="9224,4019" coordsize="1,0" path="m9225,4019l9226,4019e" filled="f" stroked="t" strokeweight=".78pt" strokecolor="#000000">
                <v:path arrowok="t"/>
              </v:shape>
            </v:group>
            <v:group style="position:absolute;left:9224;top:4035;width:2;height:2" coordorigin="9224,4035" coordsize="2,2">
              <v:shape style="position:absolute;left:9224;top:4035;width:2;height:2" coordorigin="9224,4035" coordsize="1,0" path="m9225,4035l9226,4035e" filled="f" stroked="t" strokeweight=".78pt" strokecolor="#000000">
                <v:path arrowok="t"/>
              </v:shape>
            </v:group>
            <v:group style="position:absolute;left:9224;top:4059;width:2;height:2" coordorigin="9224,4059" coordsize="2,2">
              <v:shape style="position:absolute;left:9224;top:4059;width:2;height:2" coordorigin="9224,4059" coordsize="0,0" path="m9224,4059l9224,4059e" filled="f" stroked="t" strokeweight=".06pt" strokecolor="#000000">
                <v:path arrowok="t"/>
              </v:shape>
            </v:group>
            <v:group style="position:absolute;left:9224;top:4083;width:2;height:2" coordorigin="9224,4083" coordsize="2,2">
              <v:shape style="position:absolute;left:9224;top:4083;width:2;height:2" coordorigin="9224,4083" coordsize="1,0" path="m9225,4083l9226,4083e" filled="f" stroked="t" strokeweight=".84pt" strokecolor="#000000">
                <v:path arrowok="t"/>
              </v:shape>
            </v:group>
            <v:group style="position:absolute;left:9224;top:4099;width:2;height:2" coordorigin="9224,4099" coordsize="2,2">
              <v:shape style="position:absolute;left:9224;top:4099;width:2;height:2" coordorigin="9224,4099" coordsize="1,0" path="m9225,4099l9226,4099e" filled="f" stroked="t" strokeweight=".78pt" strokecolor="#000000">
                <v:path arrowok="t"/>
              </v:shape>
            </v:group>
            <v:group style="position:absolute;left:9224;top:4123;width:2;height:2" coordorigin="9224,4123" coordsize="2,2">
              <v:shape style="position:absolute;left:9224;top:4123;width:2;height:2" coordorigin="9224,4123" coordsize="0,0" path="m9224,4123l9224,4123e" filled="f" stroked="t" strokeweight=".06pt" strokecolor="#000000">
                <v:path arrowok="t"/>
              </v:shape>
            </v:group>
            <v:group style="position:absolute;left:9224;top:4140;width:2;height:2" coordorigin="9224,4140" coordsize="2,2">
              <v:shape style="position:absolute;left:9224;top:4140;width:2;height:2" coordorigin="9224,4140" coordsize="0,0" path="m9224,4140l9224,4140e" filled="f" stroked="t" strokeweight=".06pt" strokecolor="#000000">
                <v:path arrowok="t"/>
              </v:shape>
            </v:group>
            <v:group style="position:absolute;left:9224;top:4164;width:2;height:2" coordorigin="9224,4164" coordsize="2,2">
              <v:shape style="position:absolute;left:9224;top:4164;width:2;height:2" coordorigin="9224,4164" coordsize="1,0" path="m9225,4164l9226,4164e" filled="f" stroked="t" strokeweight=".84pt" strokecolor="#000000">
                <v:path arrowok="t"/>
              </v:shape>
            </v:group>
            <v:group style="position:absolute;left:9224;top:4180;width:2;height:2" coordorigin="9224,4180" coordsize="2,2">
              <v:shape style="position:absolute;left:9224;top:4180;width:2;height:2" coordorigin="9224,4180" coordsize="1,0" path="m9225,4180l9226,4180e" filled="f" stroked="t" strokeweight=".78pt" strokecolor="#000000">
                <v:path arrowok="t"/>
              </v:shape>
            </v:group>
            <v:group style="position:absolute;left:9224;top:4203;width:2;height:2" coordorigin="9224,4203" coordsize="2,2">
              <v:shape style="position:absolute;left:9224;top:4203;width:2;height:2" coordorigin="9224,4203" coordsize="0,0" path="m9224,4203l9224,4203e" filled="f" stroked="t" strokeweight=".06pt" strokecolor="#000000">
                <v:path arrowok="t"/>
              </v:shape>
            </v:group>
            <v:group style="position:absolute;left:9224;top:4228;width:2;height:2" coordorigin="9224,4228" coordsize="2,2">
              <v:shape style="position:absolute;left:9224;top:4228;width:2;height:2" coordorigin="9224,4228" coordsize="1,0" path="m9225,4228l9226,4228e" filled="f" stroked="t" strokeweight=".78pt" strokecolor="#000000">
                <v:path arrowok="t"/>
              </v:shape>
            </v:group>
            <v:group style="position:absolute;left:9224;top:4243;width:2;height:2" coordorigin="9224,4243" coordsize="2,2">
              <v:shape style="position:absolute;left:9224;top:4243;width:2;height:2" coordorigin="9224,4243" coordsize="1,0" path="m9225,4243l9226,4243e" filled="f" stroked="t" strokeweight=".78pt" strokecolor="#000000">
                <v:path arrowok="t"/>
              </v:shape>
            </v:group>
            <v:group style="position:absolute;left:9224;top:4260;width:2;height:2" coordorigin="9224,4260" coordsize="2,2">
              <v:shape style="position:absolute;left:9224;top:4260;width:2;height:2" coordorigin="9224,4260" coordsize="1,0" path="m9225,4260l9226,4260e" filled="f" stroked="t" strokeweight=".84pt" strokecolor="#000000">
                <v:path arrowok="t"/>
              </v:shape>
            </v:group>
            <v:group style="position:absolute;left:9224;top:4284;width:2;height:2" coordorigin="9224,4284" coordsize="2,2">
              <v:shape style="position:absolute;left:9224;top:4284;width:2;height:2" coordorigin="9224,4284" coordsize="0,0" path="m9224,4284l9224,4284e" filled="f" stroked="t" strokeweight=".06pt" strokecolor="#000000">
                <v:path arrowok="t"/>
              </v:shape>
            </v:group>
            <v:group style="position:absolute;left:9224;top:4308;width:2;height:2" coordorigin="9224,4308" coordsize="2,2">
              <v:shape style="position:absolute;left:9224;top:4308;width:2;height:2" coordorigin="9224,4308" coordsize="1,0" path="m9225,4308l9226,4308e" filled="f" stroked="t" strokeweight=".78pt" strokecolor="#000000">
                <v:path arrowok="t"/>
              </v:shape>
            </v:group>
            <v:group style="position:absolute;left:9224;top:4324;width:2;height:2" coordorigin="9224,4324" coordsize="2,2">
              <v:shape style="position:absolute;left:9224;top:4324;width:2;height:2" coordorigin="9224,4324" coordsize="1,0" path="m9225,4324l9226,4324e" filled="f" stroked="t" strokeweight=".78pt" strokecolor="#000000">
                <v:path arrowok="t"/>
              </v:shape>
            </v:group>
            <v:group style="position:absolute;left:9224;top:4348;width:2;height:2" coordorigin="9224,4348" coordsize="2,2">
              <v:shape style="position:absolute;left:9224;top:4348;width:2;height:2" coordorigin="9224,4348" coordsize="0,0" path="m9224,4348l9224,4348e" filled="f" stroked="t" strokeweight=".06pt" strokecolor="#000000">
                <v:path arrowok="t"/>
              </v:shape>
            </v:group>
            <v:group style="position:absolute;left:9224;top:4364;width:2;height:2" coordorigin="9224,4364" coordsize="2,2">
              <v:shape style="position:absolute;left:9224;top:4364;width:2;height:2" coordorigin="9224,4364" coordsize="0,0" path="m9224,4364l9224,4364e" filled="f" stroked="t" strokeweight=".06pt" strokecolor="#000000">
                <v:path arrowok="t"/>
              </v:shape>
            </v:group>
            <v:group style="position:absolute;left:9224;top:4389;width:2;height:2" coordorigin="9224,4389" coordsize="2,2">
              <v:shape style="position:absolute;left:9224;top:4389;width:2;height:2" coordorigin="9224,4389" coordsize="1,0" path="m9225,4389l9226,4389e" filled="f" stroked="t" strokeweight=".78pt" strokecolor="#000000">
                <v:path arrowok="t"/>
              </v:shape>
            </v:group>
            <v:group style="position:absolute;left:9224;top:4404;width:2;height:2" coordorigin="9224,4404" coordsize="2,2">
              <v:shape style="position:absolute;left:9224;top:4404;width:2;height:2" coordorigin="9224,4404" coordsize="1,0" path="m9225,4404l9226,4404e" filled="f" stroked="t" strokeweight=".78pt" strokecolor="#000000">
                <v:path arrowok="t"/>
              </v:shape>
            </v:group>
            <v:group style="position:absolute;left:9224;top:4429;width:2;height:2" coordorigin="9224,4429" coordsize="2,2">
              <v:shape style="position:absolute;left:9224;top:4429;width:2;height:2" coordorigin="9224,4429" coordsize="0,0" path="m9224,4429l9224,4429e" filled="f" stroked="t" strokeweight=".06pt" strokecolor="#000000">
                <v:path arrowok="t"/>
              </v:shape>
            </v:group>
            <v:group style="position:absolute;left:9224;top:4452;width:2;height:2" coordorigin="9224,4452" coordsize="2,2">
              <v:shape style="position:absolute;left:9224;top:4452;width:2;height:2" coordorigin="9224,4452" coordsize="1,0" path="m9225,4452l9226,4452e" filled="f" stroked="t" strokeweight=".78pt" strokecolor="#000000">
                <v:path arrowok="t"/>
              </v:shape>
            </v:group>
            <v:group style="position:absolute;left:9224;top:4468;width:2;height:2" coordorigin="9224,4468" coordsize="2,2">
              <v:shape style="position:absolute;left:9224;top:4468;width:2;height:2" coordorigin="9224,4468" coordsize="1,0" path="m9225,4468l9226,4468e" filled="f" stroked="t" strokeweight=".84pt" strokecolor="#000000">
                <v:path arrowok="t"/>
              </v:shape>
            </v:group>
            <v:group style="position:absolute;left:9224;top:4485;width:2;height:2" coordorigin="9224,4485" coordsize="2,2">
              <v:shape style="position:absolute;left:9224;top:4485;width:2;height:2" coordorigin="9224,4485" coordsize="1,0" path="m9225,4485l9226,4485e" filled="f" stroked="t" strokeweight=".78pt" strokecolor="#000000">
                <v:path arrowok="t"/>
              </v:shape>
            </v:group>
            <v:group style="position:absolute;left:9224;top:4509;width:2;height:2" coordorigin="9224,4509" coordsize="2,2">
              <v:shape style="position:absolute;left:9224;top:4509;width:2;height:2" coordorigin="9224,4509" coordsize="0,0" path="m9224,4509l9224,4509e" filled="f" stroked="t" strokeweight=".06pt" strokecolor="#000000">
                <v:path arrowok="t"/>
              </v:shape>
            </v:group>
            <v:group style="position:absolute;left:9224;top:4533;width:2;height:2" coordorigin="9224,4533" coordsize="2,2">
              <v:shape style="position:absolute;left:9224;top:4533;width:2;height:2" coordorigin="9224,4533" coordsize="1,0" path="m9225,4533l9226,4533e" filled="f" stroked="t" strokeweight=".78pt" strokecolor="#000000">
                <v:path arrowok="t"/>
              </v:shape>
            </v:group>
            <v:group style="position:absolute;left:9224;top:4549;width:2;height:2" coordorigin="9224,4549" coordsize="2,2">
              <v:shape style="position:absolute;left:9224;top:4549;width:2;height:2" coordorigin="9224,4549" coordsize="1,0" path="m9225,4549l9226,4549e" filled="f" stroked="t" strokeweight=".84pt" strokecolor="#000000">
                <v:path arrowok="t"/>
              </v:shape>
            </v:group>
            <v:group style="position:absolute;left:9224;top:4573;width:2;height:2" coordorigin="9224,4573" coordsize="2,2">
              <v:shape style="position:absolute;left:9224;top:4573;width:2;height:2" coordorigin="9224,4573" coordsize="0,0" path="m9224,4573l9224,4573e" filled="f" stroked="t" strokeweight=".06pt" strokecolor="#000000">
                <v:path arrowok="t"/>
              </v:shape>
            </v:group>
            <v:group style="position:absolute;left:9224;top:4588;width:2;height:2" coordorigin="9224,4588" coordsize="2,2">
              <v:shape style="position:absolute;left:9224;top:4588;width:2;height:2" coordorigin="9224,4588" coordsize="0,0" path="m9224,4588l9224,4588e" filled="f" stroked="t" strokeweight=".06pt" strokecolor="#000000">
                <v:path arrowok="t"/>
              </v:shape>
            </v:group>
            <v:group style="position:absolute;left:9224;top:4613;width:2;height:2" coordorigin="9224,4613" coordsize="2,2">
              <v:shape style="position:absolute;left:9224;top:4613;width:2;height:2" coordorigin="9224,4613" coordsize="1,0" path="m9225,4613l9226,4613e" filled="f" stroked="t" strokeweight=".78pt" strokecolor="#000000">
                <v:path arrowok="t"/>
              </v:shape>
            </v:group>
            <v:group style="position:absolute;left:9224;top:4629;width:2;height:2" coordorigin="9224,4629" coordsize="2,2">
              <v:shape style="position:absolute;left:9224;top:4629;width:2;height:2" coordorigin="9224,4629" coordsize="1,0" path="m9225,4629l9226,4629e" filled="f" stroked="t" strokeweight=".84pt" strokecolor="#000000">
                <v:path arrowok="t"/>
              </v:shape>
            </v:group>
            <v:group style="position:absolute;left:4591;top:2264;width:16;height:2" coordorigin="4591,2264" coordsize="16,2">
              <v:shape style="position:absolute;left:4591;top:2264;width:16;height:2" coordorigin="4591,2264" coordsize="16,0" path="m4591,2264l4607,2264e" filled="f" stroked="t" strokeweight=".47pt" strokecolor="#000000">
                <v:path arrowok="t"/>
              </v:shape>
            </v:group>
            <v:group style="position:absolute;left:4591;top:-132;width:16;height:2" coordorigin="4591,-132" coordsize="16,2">
              <v:shape style="position:absolute;left:4591;top:-132;width:16;height:2" coordorigin="4591,-132" coordsize="16,0" path="m4607,-132l4591,-132,4607,-132xe" filled="f" stroked="t" strokeweight=".06pt" strokecolor="#000000">
                <v:path arrowok="t"/>
              </v:shape>
            </v:group>
            <v:group style="position:absolute;left:4591;top:-117;width:16;height:17" coordorigin="4591,-117" coordsize="16,17">
              <v:shape style="position:absolute;left:4591;top:-117;width:16;height:17" coordorigin="4591,-117" coordsize="16,17" path="m4591,-108l4607,-108e" filled="f" stroked="t" strokeweight=".99997pt" strokecolor="#000000">
                <v:path arrowok="t"/>
              </v:shape>
            </v:group>
            <v:group style="position:absolute;left:4591;top:-100;width:16;height:16" coordorigin="4591,-100" coordsize="16,16">
              <v:shape style="position:absolute;left:4591;top:-100;width:16;height:16" coordorigin="4591,-100" coordsize="16,16" path="m4591,-92l4607,-92e" filled="f" stroked="t" strokeweight=".94003pt" strokecolor="#000000">
                <v:path arrowok="t"/>
              </v:shape>
            </v:group>
            <v:group style="position:absolute;left:4591;top:-69;width:16;height:2" coordorigin="4591,-69" coordsize="16,2">
              <v:shape style="position:absolute;left:4591;top:-69;width:16;height:2" coordorigin="4591,-69" coordsize="16,0" path="m4607,-69l4591,-69,4607,-69xe" filled="f" stroked="t" strokeweight=".06pt" strokecolor="#000000">
                <v:path arrowok="t"/>
              </v:shape>
            </v:group>
            <v:group style="position:absolute;left:4591;top:-52;width:16;height:16" coordorigin="4591,-52" coordsize="16,16">
              <v:shape style="position:absolute;left:4591;top:-52;width:16;height:16" coordorigin="4591,-52" coordsize="16,16" path="m4607,-52l4591,-36,4591,-52,4607,-52xe" filled="f" stroked="t" strokeweight=".06pt" strokecolor="#000000">
                <v:path arrowok="t"/>
              </v:shape>
            </v:group>
            <v:group style="position:absolute;left:4591;top:-36;width:16;height:17" coordorigin="4591,-36" coordsize="16,17">
              <v:shape style="position:absolute;left:4591;top:-36;width:16;height:17" coordorigin="4591,-36" coordsize="16,17" path="m4591,-28l4607,-28e" filled="f" stroked="t" strokeweight="1.00003pt" strokecolor="#000000">
                <v:path arrowok="t"/>
              </v:shape>
            </v:group>
            <v:group style="position:absolute;left:4591;top:-20;width:16;height:16" coordorigin="4591,-20" coordsize="16,16">
              <v:shape style="position:absolute;left:4591;top:-20;width:16;height:16" coordorigin="4591,-20" coordsize="16,16" path="m4607,-4l4591,-4,4591,-20,4607,-4xe" filled="f" stroked="t" strokeweight=".06pt" strokecolor="#000000">
                <v:path arrowok="t"/>
              </v:shape>
            </v:group>
            <v:group style="position:absolute;left:4591;top:12;width:16;height:2" coordorigin="4591,12" coordsize="16,2">
              <v:shape style="position:absolute;left:4591;top:12;width:16;height:2" coordorigin="4591,12" coordsize="16,0" path="m4607,12l4591,12,4607,12xe" filled="f" stroked="t" strokeweight=".06pt" strokecolor="#000000">
                <v:path arrowok="t"/>
              </v:shape>
            </v:group>
            <v:group style="position:absolute;left:4591;top:28;width:16;height:16" coordorigin="4591,28" coordsize="16,16">
              <v:shape style="position:absolute;left:4591;top:28;width:16;height:16" coordorigin="4591,28" coordsize="16,16" path="m4591,36l4607,36e" filled="f" stroked="t" strokeweight=".94003pt" strokecolor="#000000">
                <v:path arrowok="t"/>
              </v:shape>
            </v:group>
            <v:group style="position:absolute;left:4591;top:44;width:16;height:16" coordorigin="4591,44" coordsize="16,16">
              <v:shape style="position:absolute;left:4591;top:44;width:16;height:16" coordorigin="4591,44" coordsize="16,16" path="m4591,52l4607,52e" filled="f" stroked="t" strokeweight=".93997pt" strokecolor="#000000">
                <v:path arrowok="t"/>
              </v:shape>
            </v:group>
            <v:group style="position:absolute;left:4591;top:60;width:16;height:17" coordorigin="4591,60" coordsize="16,17">
              <v:shape style="position:absolute;left:4591;top:60;width:16;height:17" coordorigin="4591,60" coordsize="16,17" path="m4607,76l4591,76,4591,60,4607,76xe" filled="f" stroked="t" strokeweight=".06pt" strokecolor="#000000">
                <v:path arrowok="t"/>
              </v:shape>
            </v:group>
            <v:group style="position:absolute;left:4591;top:92;width:16;height:2" coordorigin="4591,92" coordsize="16,2">
              <v:shape style="position:absolute;left:4591;top:92;width:16;height:2" coordorigin="4591,92" coordsize="16,0" path="m4607,92l4591,92,4607,92xe" filled="f" stroked="t" strokeweight=".06pt" strokecolor="#000000">
                <v:path arrowok="t"/>
              </v:shape>
            </v:group>
            <v:group style="position:absolute;left:4591;top:109;width:16;height:16" coordorigin="4591,109" coordsize="16,16">
              <v:shape style="position:absolute;left:4591;top:109;width:16;height:16" coordorigin="4591,109" coordsize="16,16" path="m4591,117l4607,117e" filled="f" stroked="t" strokeweight=".94003pt" strokecolor="#000000">
                <v:path arrowok="t"/>
              </v:shape>
            </v:group>
            <v:group style="position:absolute;left:4591;top:124;width:16;height:16" coordorigin="4591,124" coordsize="16,16">
              <v:shape style="position:absolute;left:4591;top:124;width:16;height:16" coordorigin="4591,124" coordsize="16,16" path="m4591,132l4607,132e" filled="f" stroked="t" strokeweight=".93997pt" strokecolor="#000000">
                <v:path arrowok="t"/>
              </v:shape>
            </v:group>
            <v:group style="position:absolute;left:4591;top:157;width:16;height:2" coordorigin="4591,157" coordsize="16,2">
              <v:shape style="position:absolute;left:4591;top:157;width:16;height:2" coordorigin="4591,157" coordsize="16,0" path="m4607,157l4591,157,4607,157xe" filled="f" stroked="t" strokeweight=".06pt" strokecolor="#000000">
                <v:path arrowok="t"/>
              </v:shape>
            </v:group>
            <v:group style="position:absolute;left:4591;top:172;width:16;height:2" coordorigin="4591,172" coordsize="16,2">
              <v:shape style="position:absolute;left:4591;top:172;width:16;height:2" coordorigin="4591,172" coordsize="16,0" path="m4607,172l4591,172,4607,172xe" filled="f" stroked="t" strokeweight=".06pt" strokecolor="#000000">
                <v:path arrowok="t"/>
              </v:shape>
            </v:group>
            <v:group style="position:absolute;left:4591;top:188;width:16;height:17" coordorigin="4591,188" coordsize="16,17">
              <v:shape style="position:absolute;left:4591;top:188;width:16;height:17" coordorigin="4591,188" coordsize="16,17" path="m4591,196l4607,196e" filled="f" stroked="t" strokeweight=".99997pt" strokecolor="#000000">
                <v:path arrowok="t"/>
              </v:shape>
            </v:group>
            <v:group style="position:absolute;left:4591;top:205;width:16;height:16" coordorigin="4591,205" coordsize="16,16">
              <v:shape style="position:absolute;left:4591;top:205;width:16;height:16" coordorigin="4591,205" coordsize="16,16" path="m4591,213l4607,213e" filled="f" stroked="t" strokeweight=".94003pt" strokecolor="#000000">
                <v:path arrowok="t"/>
              </v:shape>
            </v:group>
            <v:group style="position:absolute;left:4591;top:237;width:16;height:2" coordorigin="4591,237" coordsize="16,2">
              <v:shape style="position:absolute;left:4591;top:237;width:16;height:2" coordorigin="4591,237" coordsize="16,0" path="m4607,237l4591,237,4607,237xe" filled="f" stroked="t" strokeweight=".06pt" strokecolor="#000000">
                <v:path arrowok="t"/>
              </v:shape>
            </v:group>
            <v:group style="position:absolute;left:4591;top:253;width:16;height:16" coordorigin="4591,253" coordsize="16,16">
              <v:shape style="position:absolute;left:4591;top:253;width:16;height:16" coordorigin="4591,253" coordsize="16,16" path="m4591,261l4607,261e" filled="f" stroked="t" strokeweight=".93997pt" strokecolor="#000000">
                <v:path arrowok="t"/>
              </v:shape>
            </v:group>
            <v:group style="position:absolute;left:4591;top:268;width:16;height:17" coordorigin="4591,268" coordsize="16,17">
              <v:shape style="position:absolute;left:4591;top:268;width:16;height:17" coordorigin="4591,268" coordsize="16,17" path="m4591,277l4607,277e" filled="f" stroked="t" strokeweight="1.00003pt" strokecolor="#000000">
                <v:path arrowok="t"/>
              </v:shape>
            </v:group>
            <v:group style="position:absolute;left:4591;top:285;width:16;height:16" coordorigin="4591,285" coordsize="16,16">
              <v:shape style="position:absolute;left:4591;top:285;width:16;height:16" coordorigin="4591,285" coordsize="16,16" path="m4607,301l4591,301,4591,285,4607,301xe" filled="f" stroked="t" strokeweight=".06pt" strokecolor="#000000">
                <v:path arrowok="t"/>
              </v:shape>
            </v:group>
            <v:group style="position:absolute;left:4591;top:318;width:16;height:2" coordorigin="4591,318" coordsize="16,2">
              <v:shape style="position:absolute;left:4591;top:318;width:16;height:2" coordorigin="4591,318" coordsize="16,0" path="m4607,318l4591,318,4607,318xe" filled="f" stroked="t" strokeweight=".06pt" strokecolor="#000000">
                <v:path arrowok="t"/>
              </v:shape>
            </v:group>
            <v:group style="position:absolute;left:4591;top:333;width:16;height:16" coordorigin="4591,333" coordsize="16,16">
              <v:shape style="position:absolute;left:4591;top:333;width:16;height:16" coordorigin="4591,333" coordsize="16,16" path="m4591,341l4607,341e" filled="f" stroked="t" strokeweight=".94003pt" strokecolor="#000000">
                <v:path arrowok="t"/>
              </v:shape>
            </v:group>
            <v:group style="position:absolute;left:4591;top:349;width:16;height:17" coordorigin="4591,349" coordsize="16,17">
              <v:shape style="position:absolute;left:4591;top:349;width:16;height:17" coordorigin="4591,349" coordsize="16,17" path="m4591,357l4607,357e" filled="f" stroked="t" strokeweight=".99997pt" strokecolor="#000000">
                <v:path arrowok="t"/>
              </v:shape>
            </v:group>
            <v:group style="position:absolute;left:4591;top:381;width:16;height:2" coordorigin="4591,381" coordsize="16,2">
              <v:shape style="position:absolute;left:4591;top:381;width:16;height:2" coordorigin="4591,381" coordsize="16,0" path="m4607,381l4591,381,4607,381xe" filled="f" stroked="t" strokeweight=".06pt" strokecolor="#000000">
                <v:path arrowok="t"/>
              </v:shape>
            </v:group>
            <v:group style="position:absolute;left:4591;top:397;width:16;height:2" coordorigin="4591,397" coordsize="16,2">
              <v:shape style="position:absolute;left:4591;top:397;width:16;height:2" coordorigin="4591,397" coordsize="16,0" path="m4607,397l4591,397,4607,397xe" filled="f" stroked="t" strokeweight=".06pt" strokecolor="#000000">
                <v:path arrowok="t"/>
              </v:shape>
            </v:group>
            <v:group style="position:absolute;left:4591;top:414;width:16;height:16" coordorigin="4591,414" coordsize="16,16">
              <v:shape style="position:absolute;left:4591;top:414;width:16;height:16" coordorigin="4591,414" coordsize="16,16" path="m4591,421l4607,421e" filled="f" stroked="t" strokeweight=".94003pt" strokecolor="#000000">
                <v:path arrowok="t"/>
              </v:shape>
            </v:group>
            <v:group style="position:absolute;left:4591;top:429;width:16;height:17" coordorigin="4591,429" coordsize="16,17">
              <v:shape style="position:absolute;left:4591;top:429;width:16;height:17" coordorigin="4591,429" coordsize="16,17" path="m4591,438l4607,438e" filled="f" stroked="t" strokeweight=".99997pt" strokecolor="#000000">
                <v:path arrowok="t"/>
              </v:shape>
            </v:group>
            <v:group style="position:absolute;left:4591;top:462;width:16;height:2" coordorigin="4591,462" coordsize="16,2">
              <v:shape style="position:absolute;left:4591;top:462;width:16;height:2" coordorigin="4591,462" coordsize="16,0" path="m4607,462l4591,462,4607,462xe" filled="f" stroked="t" strokeweight=".06pt" strokecolor="#000000">
                <v:path arrowok="t"/>
              </v:shape>
            </v:group>
            <v:group style="position:absolute;left:4591;top:477;width:16;height:17" coordorigin="4591,477" coordsize="16,17">
              <v:shape style="position:absolute;left:4591;top:477;width:16;height:17" coordorigin="4591,477" coordsize="16,17" path="m4607,477l4591,494,4591,477,4607,477xe" filled="f" stroked="t" strokeweight=".06pt" strokecolor="#000000">
                <v:path arrowok="t"/>
              </v:shape>
            </v:group>
            <v:group style="position:absolute;left:4591;top:494;width:16;height:16" coordorigin="4591,494" coordsize="16,16">
              <v:shape style="position:absolute;left:4591;top:494;width:16;height:16" coordorigin="4591,494" coordsize="16,16" path="m4591,502l4607,502e" filled="f" stroked="t" strokeweight=".94003pt" strokecolor="#000000">
                <v:path arrowok="t"/>
              </v:shape>
            </v:group>
            <v:group style="position:absolute;left:4591;top:510;width:16;height:17" coordorigin="4591,510" coordsize="16,17">
              <v:shape style="position:absolute;left:4591;top:510;width:16;height:17" coordorigin="4591,510" coordsize="16,17" path="m4607,526l4591,526,4591,510,4607,526xe" filled="f" stroked="t" strokeweight=".06pt" strokecolor="#000000">
                <v:path arrowok="t"/>
              </v:shape>
            </v:group>
            <v:group style="position:absolute;left:4591;top:542;width:16;height:2" coordorigin="4591,542" coordsize="16,2">
              <v:shape style="position:absolute;left:4591;top:542;width:16;height:2" coordorigin="4591,542" coordsize="16,0" path="m4607,542l4591,542,4607,542xe" filled="f" stroked="t" strokeweight=".06pt" strokecolor="#000000">
                <v:path arrowok="t"/>
              </v:shape>
            </v:group>
            <v:group style="position:absolute;left:4591;top:558;width:16;height:17" coordorigin="4591,558" coordsize="16,17">
              <v:shape style="position:absolute;left:4591;top:558;width:16;height:17" coordorigin="4591,558" coordsize="16,17" path="m4591,566l4607,566e" filled="f" stroked="t" strokeweight="1.00003pt" strokecolor="#000000">
                <v:path arrowok="t"/>
              </v:shape>
            </v:group>
            <v:group style="position:absolute;left:4591;top:574;width:16;height:16" coordorigin="4591,574" coordsize="16,16">
              <v:shape style="position:absolute;left:4591;top:574;width:16;height:16" coordorigin="4591,574" coordsize="16,16" path="m4591,582l4607,582e" filled="f" stroked="t" strokeweight=".93997pt" strokecolor="#000000">
                <v:path arrowok="t"/>
              </v:shape>
            </v:group>
            <v:group style="position:absolute;left:4591;top:606;width:16;height:2" coordorigin="4591,606" coordsize="16,2">
              <v:shape style="position:absolute;left:4591;top:606;width:16;height:2" coordorigin="4591,606" coordsize="16,0" path="m4607,606l4591,606,4607,606xe" filled="f" stroked="t" strokeweight=".06pt" strokecolor="#000000">
                <v:path arrowok="t"/>
              </v:shape>
            </v:group>
            <v:group style="position:absolute;left:4591;top:622;width:16;height:2" coordorigin="4591,622" coordsize="16,2">
              <v:shape style="position:absolute;left:4591;top:622;width:16;height:2" coordorigin="4591,622" coordsize="16,0" path="m4607,622l4591,622,4607,622xe" filled="f" stroked="t" strokeweight=".06pt" strokecolor="#000000">
                <v:path arrowok="t"/>
              </v:shape>
            </v:group>
            <v:group style="position:absolute;left:4591;top:638;width:16;height:17" coordorigin="4591,638" coordsize="16,17">
              <v:shape style="position:absolute;left:4591;top:638;width:16;height:17" coordorigin="4591,638" coordsize="16,17" path="m4591,646l4607,646e" filled="f" stroked="t" strokeweight=".99997pt" strokecolor="#000000">
                <v:path arrowok="t"/>
              </v:shape>
            </v:group>
            <v:group style="position:absolute;left:4591;top:655;width:16;height:16" coordorigin="4591,655" coordsize="16,16">
              <v:shape style="position:absolute;left:4591;top:655;width:16;height:16" coordorigin="4591,655" coordsize="16,16" path="m4591,663l4607,663e" filled="f" stroked="t" strokeweight=".94003pt" strokecolor="#000000">
                <v:path arrowok="t"/>
              </v:shape>
            </v:group>
            <v:group style="position:absolute;left:4591;top:686;width:16;height:2" coordorigin="4591,686" coordsize="16,2">
              <v:shape style="position:absolute;left:4591;top:686;width:16;height:2" coordorigin="4591,686" coordsize="16,0" path="m4607,686l4591,686,4607,686xe" filled="f" stroked="t" strokeweight=".06pt" strokecolor="#000000">
                <v:path arrowok="t"/>
              </v:shape>
            </v:group>
            <v:group style="position:absolute;left:4591;top:703;width:16;height:16" coordorigin="4591,703" coordsize="16,16">
              <v:shape style="position:absolute;left:4591;top:703;width:16;height:16" coordorigin="4591,703" coordsize="16,16" path="m4607,703l4591,718,4591,703,4607,703xe" filled="f" stroked="t" strokeweight=".06pt" strokecolor="#000000">
                <v:path arrowok="t"/>
              </v:shape>
            </v:group>
            <v:group style="position:absolute;left:4591;top:718;width:16;height:17" coordorigin="4591,718" coordsize="16,17">
              <v:shape style="position:absolute;left:4591;top:718;width:16;height:17" coordorigin="4591,718" coordsize="16,17" path="m4591,727l4607,727e" filled="f" stroked="t" strokeweight="1.00003pt" strokecolor="#000000">
                <v:path arrowok="t"/>
              </v:shape>
            </v:group>
            <v:group style="position:absolute;left:4591;top:735;width:16;height:16" coordorigin="4591,735" coordsize="16,16">
              <v:shape style="position:absolute;left:4591;top:735;width:16;height:16" coordorigin="4591,735" coordsize="16,16" path="m4607,751l4591,751,4591,735,4607,751xe" filled="f" stroked="t" strokeweight=".06pt" strokecolor="#000000">
                <v:path arrowok="t"/>
              </v:shape>
            </v:group>
            <v:group style="position:absolute;left:4591;top:766;width:16;height:2" coordorigin="4591,766" coordsize="16,2">
              <v:shape style="position:absolute;left:4591;top:766;width:16;height:2" coordorigin="4591,766" coordsize="16,0" path="m4607,766l4591,766,4607,766xe" filled="f" stroked="t" strokeweight=".06pt" strokecolor="#000000">
                <v:path arrowok="t"/>
              </v:shape>
            </v:group>
            <v:group style="position:absolute;left:4591;top:783;width:16;height:16" coordorigin="4591,783" coordsize="16,16">
              <v:shape style="position:absolute;left:4591;top:783;width:16;height:16" coordorigin="4591,783" coordsize="16,16" path="m4591,791l4607,791e" filled="f" stroked="t" strokeweight=".94003pt" strokecolor="#000000">
                <v:path arrowok="t"/>
              </v:shape>
            </v:group>
            <v:group style="position:absolute;left:4591;top:799;width:16;height:16" coordorigin="4591,799" coordsize="16,16">
              <v:shape style="position:absolute;left:4591;top:799;width:16;height:16" coordorigin="4591,799" coordsize="16,16" path="m4591,807l4607,807e" filled="f" stroked="t" strokeweight=".94003pt" strokecolor="#000000">
                <v:path arrowok="t"/>
              </v:shape>
            </v:group>
            <v:group style="position:absolute;left:4591;top:831;width:16;height:2" coordorigin="4591,831" coordsize="16,2">
              <v:shape style="position:absolute;left:4591;top:831;width:16;height:2" coordorigin="4591,831" coordsize="16,0" path="m4607,831l4591,831,4607,831xe" filled="f" stroked="t" strokeweight=".06pt" strokecolor="#000000">
                <v:path arrowok="t"/>
              </v:shape>
            </v:group>
            <v:group style="position:absolute;left:4591;top:847;width:16;height:2" coordorigin="4591,847" coordsize="16,2">
              <v:shape style="position:absolute;left:4591;top:847;width:16;height:2" coordorigin="4591,847" coordsize="16,0" path="m4607,847l4591,847,4607,847xe" filled="f" stroked="t" strokeweight=".06pt" strokecolor="#000000">
                <v:path arrowok="t"/>
              </v:shape>
            </v:group>
            <v:group style="position:absolute;left:4591;top:864;width:16;height:16" coordorigin="4591,864" coordsize="16,16">
              <v:shape style="position:absolute;left:4591;top:864;width:16;height:16" coordorigin="4591,864" coordsize="16,16" path="m4591,871l4607,871e" filled="f" stroked="t" strokeweight=".94003pt" strokecolor="#000000">
                <v:path arrowok="t"/>
              </v:shape>
            </v:group>
            <v:group style="position:absolute;left:4591;top:879;width:16;height:16" coordorigin="4591,879" coordsize="16,16">
              <v:shape style="position:absolute;left:4591;top:879;width:16;height:16" coordorigin="4591,879" coordsize="16,16" path="m4591,887l4607,887e" filled="f" stroked="t" strokeweight=".93997pt" strokecolor="#000000">
                <v:path arrowok="t"/>
              </v:shape>
            </v:group>
            <v:group style="position:absolute;left:4591;top:912;width:16;height:2" coordorigin="4591,912" coordsize="16,2">
              <v:shape style="position:absolute;left:4591;top:912;width:16;height:2" coordorigin="4591,912" coordsize="16,0" path="m4607,912l4591,912,4607,912xe" filled="f" stroked="t" strokeweight=".06pt" strokecolor="#000000">
                <v:path arrowok="t"/>
              </v:shape>
            </v:group>
            <v:group style="position:absolute;left:4591;top:927;width:16;height:17" coordorigin="4591,927" coordsize="16,17">
              <v:shape style="position:absolute;left:4591;top:927;width:16;height:17" coordorigin="4591,927" coordsize="16,17" path="m4607,927l4591,944,4591,927,4607,927xe" filled="f" stroked="t" strokeweight=".06pt" strokecolor="#000000">
                <v:path arrowok="t"/>
              </v:shape>
            </v:group>
            <v:group style="position:absolute;left:4591;top:944;width:16;height:16" coordorigin="4591,944" coordsize="16,16">
              <v:shape style="position:absolute;left:4591;top:944;width:16;height:16" coordorigin="4591,944" coordsize="16,16" path="m4591,952l4607,952e" filled="f" stroked="t" strokeweight=".94003pt" strokecolor="#000000">
                <v:path arrowok="t"/>
              </v:shape>
            </v:group>
            <v:group style="position:absolute;left:4591;top:960;width:16;height:16" coordorigin="4591,960" coordsize="16,16">
              <v:shape style="position:absolute;left:4591;top:960;width:16;height:16" coordorigin="4591,960" coordsize="16,16" path="m4607,975l4591,975,4591,960,4607,975xe" filled="f" stroked="t" strokeweight=".06pt" strokecolor="#000000">
                <v:path arrowok="t"/>
              </v:shape>
            </v:group>
            <v:group style="position:absolute;left:4591;top:992;width:16;height:2" coordorigin="4591,992" coordsize="16,2">
              <v:shape style="position:absolute;left:4591;top:992;width:16;height:2" coordorigin="4591,992" coordsize="16,0" path="m4607,992l4591,992,4607,992xe" filled="f" stroked="t" strokeweight=".06pt" strokecolor="#000000">
                <v:path arrowok="t"/>
              </v:shape>
            </v:group>
            <v:group style="position:absolute;left:4591;top:1008;width:16;height:16" coordorigin="4591,1008" coordsize="16,16">
              <v:shape style="position:absolute;left:4591;top:1008;width:16;height:16" coordorigin="4591,1008" coordsize="16,16" path="m4591,1015l4607,1015e" filled="f" stroked="t" strokeweight=".93997pt" strokecolor="#000000">
                <v:path arrowok="t"/>
              </v:shape>
            </v:group>
            <v:group style="position:absolute;left:4591;top:1023;width:16;height:17" coordorigin="4591,1023" coordsize="16,17">
              <v:shape style="position:absolute;left:4591;top:1023;width:16;height:17" coordorigin="4591,1023" coordsize="16,17" path="m4591,1032l4607,1032e" filled="f" stroked="t" strokeweight="1.00003pt" strokecolor="#000000">
                <v:path arrowok="t"/>
              </v:shape>
            </v:group>
            <v:group style="position:absolute;left:4591;top:1056;width:16;height:2" coordorigin="4591,1056" coordsize="16,2">
              <v:shape style="position:absolute;left:4591;top:1056;width:16;height:2" coordorigin="4591,1056" coordsize="16,0" path="m4607,1056l4591,1056,4607,1056xe" filled="f" stroked="t" strokeweight=".06pt" strokecolor="#000000">
                <v:path arrowok="t"/>
              </v:shape>
            </v:group>
            <v:group style="position:absolute;left:4591;top:1072;width:16;height:2" coordorigin="4591,1072" coordsize="16,2">
              <v:shape style="position:absolute;left:4591;top:1072;width:16;height:2" coordorigin="4591,1072" coordsize="16,0" path="m4607,1072l4591,1072,4607,1072xe" filled="f" stroked="t" strokeweight=".06pt" strokecolor="#000000">
                <v:path arrowok="t"/>
              </v:shape>
            </v:group>
            <v:group style="position:absolute;left:4591;top:1088;width:16;height:16" coordorigin="4591,1088" coordsize="16,16">
              <v:shape style="position:absolute;left:4591;top:1088;width:16;height:16" coordorigin="4591,1088" coordsize="16,16" path="m4591,1096l4607,1096e" filled="f" stroked="t" strokeweight=".93997pt" strokecolor="#000000">
                <v:path arrowok="t"/>
              </v:shape>
            </v:group>
            <v:group style="position:absolute;left:4591;top:1104;width:16;height:17" coordorigin="4591,1104" coordsize="16,17">
              <v:shape style="position:absolute;left:4591;top:1104;width:16;height:17" coordorigin="4591,1104" coordsize="16,17" path="m4591,1112l4607,1112e" filled="f" stroked="t" strokeweight="1.00003pt" strokecolor="#000000">
                <v:path arrowok="t"/>
              </v:shape>
            </v:group>
            <v:group style="position:absolute;left:4591;top:1136;width:16;height:2" coordorigin="4591,1136" coordsize="16,2">
              <v:shape style="position:absolute;left:4591;top:1136;width:16;height:2" coordorigin="4591,1136" coordsize="16,0" path="m4607,1136l4591,1136,4607,1136xe" filled="f" stroked="t" strokeweight=".06pt" strokecolor="#000000">
                <v:path arrowok="t"/>
              </v:shape>
            </v:group>
            <v:group style="position:absolute;left:4591;top:1152;width:16;height:17" coordorigin="4591,1152" coordsize="16,17">
              <v:shape style="position:absolute;left:4591;top:1152;width:16;height:17" coordorigin="4591,1152" coordsize="16,17" path="m4607,1152l4591,1168,4591,1152,4607,1152xe" filled="f" stroked="t" strokeweight=".06pt" strokecolor="#000000">
                <v:path arrowok="t"/>
              </v:shape>
            </v:group>
            <v:group style="position:absolute;left:4591;top:1168;width:16;height:16" coordorigin="4591,1168" coordsize="16,16">
              <v:shape style="position:absolute;left:4591;top:1168;width:16;height:16" coordorigin="4591,1168" coordsize="16,16" path="m4591,1176l4607,1176e" filled="f" stroked="t" strokeweight=".94003pt" strokecolor="#000000">
                <v:path arrowok="t"/>
              </v:shape>
            </v:group>
            <v:group style="position:absolute;left:4591;top:1184;width:16;height:17" coordorigin="4591,1184" coordsize="16,17">
              <v:shape style="position:absolute;left:4591;top:1184;width:16;height:17" coordorigin="4591,1184" coordsize="16,17" path="m4607,1201l4591,1201,4591,1184,4607,1201xe" filled="f" stroked="t" strokeweight=".06pt" strokecolor="#000000">
                <v:path arrowok="t"/>
              </v:shape>
            </v:group>
            <v:group style="position:absolute;left:4591;top:1216;width:16;height:2" coordorigin="4591,1216" coordsize="16,2">
              <v:shape style="position:absolute;left:4591;top:1216;width:16;height:2" coordorigin="4591,1216" coordsize="16,0" path="m4607,1216l4591,1216,4607,1216xe" filled="f" stroked="t" strokeweight=".06pt" strokecolor="#000000">
                <v:path arrowok="t"/>
              </v:shape>
            </v:group>
            <v:group style="position:absolute;left:4591;top:1232;width:16;height:17" coordorigin="4591,1232" coordsize="16,17">
              <v:shape style="position:absolute;left:4591;top:1232;width:16;height:17" coordorigin="4591,1232" coordsize="16,17" path="m4591,1240l4607,1240e" filled="f" stroked="t" strokeweight=".99997pt" strokecolor="#000000">
                <v:path arrowok="t"/>
              </v:shape>
            </v:group>
            <v:group style="position:absolute;left:4591;top:1249;width:16;height:16" coordorigin="4591,1249" coordsize="16,16">
              <v:shape style="position:absolute;left:4591;top:1249;width:16;height:16" coordorigin="4591,1249" coordsize="16,16" path="m4591,1257l4607,1257e" filled="f" stroked="t" strokeweight=".94003pt" strokecolor="#000000">
                <v:path arrowok="t"/>
              </v:shape>
            </v:group>
            <v:group style="position:absolute;left:4591;top:1281;width:16;height:2" coordorigin="4591,1281" coordsize="16,2">
              <v:shape style="position:absolute;left:4591;top:1281;width:16;height:2" coordorigin="4591,1281" coordsize="16,0" path="m4607,1281l4591,1281,4607,1281xe" filled="f" stroked="t" strokeweight=".06pt" strokecolor="#000000">
                <v:path arrowok="t"/>
              </v:shape>
            </v:group>
            <v:group style="position:absolute;left:4591;top:1297;width:16;height:2" coordorigin="4591,1297" coordsize="16,2">
              <v:shape style="position:absolute;left:4591;top:1297;width:16;height:2" coordorigin="4591,1297" coordsize="16,0" path="m4607,1297l4591,1297,4607,1297xe" filled="f" stroked="t" strokeweight=".06pt" strokecolor="#000000">
                <v:path arrowok="t"/>
              </v:shape>
            </v:group>
            <v:group style="position:absolute;left:4591;top:1312;width:16;height:17" coordorigin="4591,1312" coordsize="16,17">
              <v:shape style="position:absolute;left:4591;top:1312;width:16;height:17" coordorigin="4591,1312" coordsize="16,17" path="m4591,1321l4607,1321e" filled="f" stroked="t" strokeweight="1.00003pt" strokecolor="#000000">
                <v:path arrowok="t"/>
              </v:shape>
            </v:group>
            <v:group style="position:absolute;left:4591;top:1329;width:16;height:16" coordorigin="4591,1329" coordsize="16,16">
              <v:shape style="position:absolute;left:4591;top:1329;width:16;height:16" coordorigin="4591,1329" coordsize="16,16" path="m4591,1337l4607,1337e" filled="f" stroked="t" strokeweight=".93997pt" strokecolor="#000000">
                <v:path arrowok="t"/>
              </v:shape>
            </v:group>
            <v:group style="position:absolute;left:4591;top:1360;width:16;height:2" coordorigin="4591,1360" coordsize="16,2">
              <v:shape style="position:absolute;left:4591;top:1360;width:16;height:2" coordorigin="4591,1360" coordsize="16,0" path="m4607,1360l4591,1360,4607,1360xe" filled="f" stroked="t" strokeweight=".06pt" strokecolor="#000000">
                <v:path arrowok="t"/>
              </v:shape>
            </v:group>
            <v:group style="position:absolute;left:4591;top:1377;width:16;height:16" coordorigin="4591,1377" coordsize="16,16">
              <v:shape style="position:absolute;left:4591;top:1377;width:16;height:16" coordorigin="4591,1377" coordsize="16,16" path="m4607,1377l4591,1393,4591,1377,4607,1377xe" filled="f" stroked="t" strokeweight=".06pt" strokecolor="#000000">
                <v:path arrowok="t"/>
              </v:shape>
            </v:group>
            <v:group style="position:absolute;left:4591;top:1393;width:16;height:17" coordorigin="4591,1393" coordsize="16,17">
              <v:shape style="position:absolute;left:4591;top:1393;width:16;height:17" coordorigin="4591,1393" coordsize="16,17" path="m4591,1401l4607,1401e" filled="f" stroked="t" strokeweight="1.00003pt" strokecolor="#000000">
                <v:path arrowok="t"/>
              </v:shape>
            </v:group>
            <v:group style="position:absolute;left:4591;top:1410;width:16;height:16" coordorigin="4591,1410" coordsize="16,16">
              <v:shape style="position:absolute;left:4591;top:1410;width:16;height:16" coordorigin="4591,1410" coordsize="16,16" path="m4607,1425l4591,1425,4591,1410,4607,1425xe" filled="f" stroked="t" strokeweight=".06pt" strokecolor="#000000">
                <v:path arrowok="t"/>
              </v:shape>
            </v:group>
            <v:group style="position:absolute;left:4591;top:1441;width:16;height:2" coordorigin="4591,1441" coordsize="16,2">
              <v:shape style="position:absolute;left:4591;top:1441;width:16;height:2" coordorigin="4591,1441" coordsize="16,0" path="m4607,1441l4591,1441,4607,1441xe" filled="f" stroked="t" strokeweight=".06pt" strokecolor="#000000">
                <v:path arrowok="t"/>
              </v:shape>
            </v:group>
            <v:group style="position:absolute;left:4591;top:1458;width:16;height:16" coordorigin="4591,1458" coordsize="16,16">
              <v:shape style="position:absolute;left:4591;top:1458;width:16;height:16" coordorigin="4591,1458" coordsize="16,16" path="m4591,1465l4607,1465e" filled="f" stroked="t" strokeweight=".93997pt" strokecolor="#000000">
                <v:path arrowok="t"/>
              </v:shape>
            </v:group>
            <v:group style="position:absolute;left:4591;top:1473;width:16;height:17" coordorigin="4591,1473" coordsize="16,17">
              <v:shape style="position:absolute;left:4591;top:1473;width:16;height:17" coordorigin="4591,1473" coordsize="16,17" path="m4591,1482l4607,1482e" filled="f" stroked="t" strokeweight="1.00003pt" strokecolor="#000000">
                <v:path arrowok="t"/>
              </v:shape>
            </v:group>
            <v:group style="position:absolute;left:4591;top:1506;width:16;height:2" coordorigin="4591,1506" coordsize="16,2">
              <v:shape style="position:absolute;left:4591;top:1506;width:16;height:2" coordorigin="4591,1506" coordsize="16,0" path="m4607,1506l4591,1506,4607,1506xe" filled="f" stroked="t" strokeweight=".06pt" strokecolor="#000000">
                <v:path arrowok="t"/>
              </v:shape>
            </v:group>
            <v:group style="position:absolute;left:4591;top:1521;width:16;height:2" coordorigin="4591,1521" coordsize="16,2">
              <v:shape style="position:absolute;left:4591;top:1521;width:16;height:2" coordorigin="4591,1521" coordsize="16,0" path="m4607,1521l4591,1521,4607,1521xe" filled="f" stroked="t" strokeweight=".06pt" strokecolor="#000000">
                <v:path arrowok="t"/>
              </v:shape>
            </v:group>
            <v:group style="position:absolute;left:4591;top:1538;width:16;height:16" coordorigin="4591,1538" coordsize="16,16">
              <v:shape style="position:absolute;left:4591;top:1538;width:16;height:16" coordorigin="4591,1538" coordsize="16,16" path="m4591,1546l4607,1546e" filled="f" stroked="t" strokeweight=".94003pt" strokecolor="#000000">
                <v:path arrowok="t"/>
              </v:shape>
            </v:group>
            <v:group style="position:absolute;left:4591;top:1554;width:16;height:16" coordorigin="4591,1554" coordsize="16,16">
              <v:shape style="position:absolute;left:4591;top:1554;width:16;height:16" coordorigin="4591,1554" coordsize="16,16" path="m4591,1561l4607,1561e" filled="f" stroked="t" strokeweight=".94003pt" strokecolor="#000000">
                <v:path arrowok="t"/>
              </v:shape>
            </v:group>
            <v:group style="position:absolute;left:4591;top:1586;width:16;height:2" coordorigin="4591,1586" coordsize="16,2">
              <v:shape style="position:absolute;left:4591;top:1586;width:16;height:2" coordorigin="4591,1586" coordsize="16,0" path="m4607,1586l4591,1586,4607,1586xe" filled="f" stroked="t" strokeweight=".06pt" strokecolor="#000000">
                <v:path arrowok="t"/>
              </v:shape>
            </v:group>
            <v:group style="position:absolute;left:4591;top:1602;width:16;height:17" coordorigin="4591,1602" coordsize="16,17">
              <v:shape style="position:absolute;left:4591;top:1602;width:16;height:17" coordorigin="4591,1602" coordsize="16,17" path="m4607,1602l4591,1618,4591,1602,4607,1602xe" filled="f" stroked="t" strokeweight=".06pt" strokecolor="#000000">
                <v:path arrowok="t"/>
              </v:shape>
            </v:group>
            <v:group style="position:absolute;left:4591;top:1618;width:16;height:16" coordorigin="4591,1618" coordsize="16,16">
              <v:shape style="position:absolute;left:4591;top:1618;width:16;height:16" coordorigin="4591,1618" coordsize="16,16" path="m4591,1626l4607,1626e" filled="f" stroked="t" strokeweight=".94003pt" strokecolor="#000000">
                <v:path arrowok="t"/>
              </v:shape>
            </v:group>
            <v:group style="position:absolute;left:4591;top:1634;width:16;height:16" coordorigin="4591,1634" coordsize="16,16">
              <v:shape style="position:absolute;left:4591;top:1634;width:16;height:16" coordorigin="4591,1634" coordsize="16,16" path="m4607,1650l4591,1650,4591,1634,4607,1650xe" filled="f" stroked="t" strokeweight=".06pt" strokecolor="#000000">
                <v:path arrowok="t"/>
              </v:shape>
            </v:group>
            <v:group style="position:absolute;left:4591;top:1666;width:16;height:2" coordorigin="4591,1666" coordsize="16,2">
              <v:shape style="position:absolute;left:4591;top:1666;width:16;height:2" coordorigin="4591,1666" coordsize="16,0" path="m4607,1666l4591,1666,4607,1666xe" filled="f" stroked="t" strokeweight=".06pt" strokecolor="#000000">
                <v:path arrowok="t"/>
              </v:shape>
            </v:group>
            <v:group style="position:absolute;left:4591;top:1682;width:16;height:17" coordorigin="4591,1682" coordsize="16,17">
              <v:shape style="position:absolute;left:4591;top:1682;width:16;height:17" coordorigin="4591,1682" coordsize="16,17" path="m4591,1690l4607,1690e" filled="f" stroked="t" strokeweight="1.00003pt" strokecolor="#000000">
                <v:path arrowok="t"/>
              </v:shape>
            </v:group>
            <v:group style="position:absolute;left:4591;top:1699;width:16;height:16" coordorigin="4591,1699" coordsize="16,16">
              <v:shape style="position:absolute;left:4591;top:1699;width:16;height:16" coordorigin="4591,1699" coordsize="16,16" path="m4591,1707l4607,1707e" filled="f" stroked="t" strokeweight=".93997pt" strokecolor="#000000">
                <v:path arrowok="t"/>
              </v:shape>
            </v:group>
            <v:group style="position:absolute;left:4591;top:1730;width:16;height:2" coordorigin="4591,1730" coordsize="16,2">
              <v:shape style="position:absolute;left:4591;top:1730;width:16;height:2" coordorigin="4591,1730" coordsize="16,0" path="m4607,1730l4591,1730,4607,1730xe" filled="f" stroked="t" strokeweight=".06pt" strokecolor="#000000">
                <v:path arrowok="t"/>
              </v:shape>
            </v:group>
            <v:group style="position:absolute;left:4591;top:1747;width:16;height:2" coordorigin="4591,1747" coordsize="16,2">
              <v:shape style="position:absolute;left:4591;top:1747;width:16;height:2" coordorigin="4591,1747" coordsize="16,0" path="m4607,1747l4591,1747,4607,1747xe" filled="f" stroked="t" strokeweight=".06pt" strokecolor="#000000">
                <v:path arrowok="t"/>
              </v:shape>
            </v:group>
            <v:group style="position:absolute;left:4591;top:1762;width:16;height:16" coordorigin="4591,1762" coordsize="16,16">
              <v:shape style="position:absolute;left:4591;top:1762;width:16;height:16" coordorigin="4591,1762" coordsize="16,16" path="m4591,1770l4607,1770e" filled="f" stroked="t" strokeweight=".93997pt" strokecolor="#000000">
                <v:path arrowok="t"/>
              </v:shape>
            </v:group>
            <v:group style="position:absolute;left:4591;top:1778;width:16;height:17" coordorigin="4591,1778" coordsize="16,17">
              <v:shape style="position:absolute;left:4591;top:1778;width:16;height:17" coordorigin="4591,1778" coordsize="16,17" path="m4591,1786l4607,1786e" filled="f" stroked="t" strokeweight="1.00003pt" strokecolor="#000000">
                <v:path arrowok="t"/>
              </v:shape>
            </v:group>
            <v:group style="position:absolute;left:4591;top:1810;width:16;height:2" coordorigin="4591,1810" coordsize="16,2">
              <v:shape style="position:absolute;left:4591;top:1810;width:16;height:2" coordorigin="4591,1810" coordsize="16,0" path="m4607,1810l4591,1810,4607,1810xe" filled="f" stroked="t" strokeweight=".06pt" strokecolor="#000000">
                <v:path arrowok="t"/>
              </v:shape>
            </v:group>
            <v:group style="position:absolute;left:4591;top:1827;width:16;height:16" coordorigin="4591,1827" coordsize="16,16">
              <v:shape style="position:absolute;left:4591;top:1827;width:16;height:16" coordorigin="4591,1827" coordsize="16,16" path="m4607,1827l4591,1843,4591,1827,4607,1827xe" filled="f" stroked="t" strokeweight=".06pt" strokecolor="#000000">
                <v:path arrowok="t"/>
              </v:shape>
            </v:group>
            <v:group style="position:absolute;left:4591;top:1843;width:16;height:16" coordorigin="4591,1843" coordsize="16,16">
              <v:shape style="position:absolute;left:4591;top:1843;width:16;height:16" coordorigin="4591,1843" coordsize="16,16" path="m4591,1851l4607,1851e" filled="f" stroked="t" strokeweight=".94003pt" strokecolor="#000000">
                <v:path arrowok="t"/>
              </v:shape>
            </v:group>
            <v:group style="position:absolute;left:4591;top:1858;width:16;height:17" coordorigin="4591,1858" coordsize="16,17">
              <v:shape style="position:absolute;left:4591;top:1858;width:16;height:17" coordorigin="4591,1858" coordsize="16,17" path="m4607,1875l4591,1875,4591,1858,4607,1875xe" filled="f" stroked="t" strokeweight=".06pt" strokecolor="#000000">
                <v:path arrowok="t"/>
              </v:shape>
            </v:group>
            <v:group style="position:absolute;left:4591;top:1891;width:16;height:2" coordorigin="4591,1891" coordsize="16,2">
              <v:shape style="position:absolute;left:4591;top:1891;width:16;height:2" coordorigin="4591,1891" coordsize="16,0" path="m4607,1891l4591,1891,4607,1891xe" filled="f" stroked="t" strokeweight=".06pt" strokecolor="#000000">
                <v:path arrowok="t"/>
              </v:shape>
            </v:group>
            <v:group style="position:absolute;left:4591;top:1906;width:16;height:17" coordorigin="4591,1906" coordsize="16,17">
              <v:shape style="position:absolute;left:4591;top:1906;width:16;height:17" coordorigin="4591,1906" coordsize="16,17" path="m4591,1915l4607,1915e" filled="f" stroked="t" strokeweight=".99997pt" strokecolor="#000000">
                <v:path arrowok="t"/>
              </v:shape>
            </v:group>
            <v:group style="position:absolute;left:4591;top:1923;width:16;height:16" coordorigin="4591,1923" coordsize="16,16">
              <v:shape style="position:absolute;left:4591;top:1923;width:16;height:16" coordorigin="4591,1923" coordsize="16,16" path="m4591,1931l4607,1931e" filled="f" stroked="t" strokeweight=".94003pt" strokecolor="#000000">
                <v:path arrowok="t"/>
              </v:shape>
            </v:group>
            <v:group style="position:absolute;left:4591;top:1956;width:16;height:2" coordorigin="4591,1956" coordsize="16,2">
              <v:shape style="position:absolute;left:4591;top:1956;width:16;height:2" coordorigin="4591,1956" coordsize="16,0" path="m4607,1956l4591,1956,4607,1956xe" filled="f" stroked="t" strokeweight=".06pt" strokecolor="#000000">
                <v:path arrowok="t"/>
              </v:shape>
            </v:group>
            <v:group style="position:absolute;left:4591;top:1971;width:16;height:2" coordorigin="4591,1971" coordsize="16,2">
              <v:shape style="position:absolute;left:4591;top:1971;width:16;height:2" coordorigin="4591,1971" coordsize="16,0" path="m4607,1971l4591,1971,4607,1971xe" filled="f" stroked="t" strokeweight=".06pt" strokecolor="#000000">
                <v:path arrowok="t"/>
              </v:shape>
            </v:group>
            <v:group style="position:absolute;left:4591;top:1987;width:16;height:17" coordorigin="4591,1987" coordsize="16,17">
              <v:shape style="position:absolute;left:4591;top:1987;width:16;height:17" coordorigin="4591,1987" coordsize="16,17" path="m4591,1995l4607,1995e" filled="f" stroked="t" strokeweight=".99997pt" strokecolor="#000000">
                <v:path arrowok="t"/>
              </v:shape>
            </v:group>
            <v:group style="position:absolute;left:4591;top:2004;width:16;height:16" coordorigin="4591,2004" coordsize="16,16">
              <v:shape style="position:absolute;left:4591;top:2004;width:16;height:16" coordorigin="4591,2004" coordsize="16,16" path="m4591,2011l4607,2011e" filled="f" stroked="t" strokeweight=".94003pt" strokecolor="#000000">
                <v:path arrowok="t"/>
              </v:shape>
            </v:group>
            <v:group style="position:absolute;left:4591;top:2036;width:16;height:2" coordorigin="4591,2036" coordsize="16,2">
              <v:shape style="position:absolute;left:4591;top:2036;width:16;height:2" coordorigin="4591,2036" coordsize="16,0" path="m4607,2036l4591,2036,4607,2036xe" filled="f" stroked="t" strokeweight=".06pt" strokecolor="#000000">
                <v:path arrowok="t"/>
              </v:shape>
            </v:group>
            <v:group style="position:absolute;left:4591;top:2052;width:16;height:16" coordorigin="4591,2052" coordsize="16,16">
              <v:shape style="position:absolute;left:4591;top:2052;width:16;height:16" coordorigin="4591,2052" coordsize="16,16" path="m4607,2052l4591,2067,4591,2052,4607,2052xe" filled="f" stroked="t" strokeweight=".06pt" strokecolor="#000000">
                <v:path arrowok="t"/>
              </v:shape>
            </v:group>
            <v:group style="position:absolute;left:4591;top:2067;width:16;height:17" coordorigin="4591,2067" coordsize="16,17">
              <v:shape style="position:absolute;left:4591;top:2067;width:16;height:17" coordorigin="4591,2067" coordsize="16,17" path="m4591,2076l4607,2076e" filled="f" stroked="t" strokeweight="1.00003pt" strokecolor="#000000">
                <v:path arrowok="t"/>
              </v:shape>
            </v:group>
            <v:group style="position:absolute;left:4591;top:2084;width:16;height:16" coordorigin="4591,2084" coordsize="16,16">
              <v:shape style="position:absolute;left:4591;top:2084;width:16;height:16" coordorigin="4591,2084" coordsize="16,16" path="m4607,2100l4591,2100,4591,2084,4607,2100xe" filled="f" stroked="t" strokeweight=".06pt" strokecolor="#000000">
                <v:path arrowok="t"/>
              </v:shape>
            </v:group>
            <v:group style="position:absolute;left:4591;top:2115;width:16;height:2" coordorigin="4591,2115" coordsize="16,2">
              <v:shape style="position:absolute;left:4591;top:2115;width:16;height:2" coordorigin="4591,2115" coordsize="16,0" path="m4607,2115l4591,2115,4607,2115xe" filled="f" stroked="t" strokeweight=".06pt" strokecolor="#000000">
                <v:path arrowok="t"/>
              </v:shape>
            </v:group>
            <v:group style="position:absolute;left:4591;top:2132;width:16;height:16" coordorigin="4591,2132" coordsize="16,16">
              <v:shape style="position:absolute;left:4591;top:2132;width:16;height:16" coordorigin="4591,2132" coordsize="16,16" path="m4607,2132l4591,2148,4591,2132,4607,2132xe" filled="f" stroked="t" strokeweight=".06pt" strokecolor="#000000">
                <v:path arrowok="t"/>
              </v:shape>
            </v:group>
            <v:group style="position:absolute;left:4591;top:2148;width:16;height:17" coordorigin="4591,2148" coordsize="16,17">
              <v:shape style="position:absolute;left:4591;top:2148;width:16;height:17" coordorigin="4591,2148" coordsize="16,17" path="m4591,2156l4607,2156e" filled="f" stroked="t" strokeweight=".99997pt" strokecolor="#000000">
                <v:path arrowok="t"/>
              </v:shape>
            </v:group>
            <v:group style="position:absolute;left:4591;top:2164;width:16;height:16" coordorigin="4591,2164" coordsize="16,16">
              <v:shape style="position:absolute;left:4591;top:2164;width:16;height:16" coordorigin="4591,2164" coordsize="16,16" path="m4607,2180l4591,2180,4591,2164,4607,2180xe" filled="f" stroked="t" strokeweight=".06pt" strokecolor="#000000">
                <v:path arrowok="t"/>
              </v:shape>
            </v:group>
            <v:group style="position:absolute;left:4591;top:2196;width:16;height:2" coordorigin="4591,2196" coordsize="16,2">
              <v:shape style="position:absolute;left:4591;top:2196;width:16;height:2" coordorigin="4591,2196" coordsize="16,0" path="m4607,2196l4591,2196,4607,2196xe" filled="f" stroked="t" strokeweight=".06pt" strokecolor="#000000">
                <v:path arrowok="t"/>
              </v:shape>
            </v:group>
            <v:group style="position:absolute;left:4591;top:2212;width:16;height:16" coordorigin="4591,2212" coordsize="16,16">
              <v:shape style="position:absolute;left:4591;top:2212;width:16;height:16" coordorigin="4591,2212" coordsize="16,16" path="m4591,2220l4607,2220e" filled="f" stroked="t" strokeweight=".93997pt" strokecolor="#000000">
                <v:path arrowok="t"/>
              </v:shape>
            </v:group>
            <v:group style="position:absolute;left:4591;top:2228;width:16;height:17" coordorigin="4591,2228" coordsize="16,17">
              <v:shape style="position:absolute;left:4591;top:2228;width:16;height:17" coordorigin="4591,2228" coordsize="16,17" path="m4591,2236l4607,2236e" filled="f" stroked="t" strokeweight="1.00003pt" strokecolor="#000000">
                <v:path arrowok="t"/>
              </v:shape>
            </v:group>
            <v:group style="position:absolute;left:4591;top:2276;width:16;height:2" coordorigin="4591,2276" coordsize="16,2">
              <v:shape style="position:absolute;left:4591;top:2276;width:16;height:2" coordorigin="4591,2276" coordsize="16,0" path="m4607,2276l4591,2276,4607,2276xe" filled="f" stroked="t" strokeweight=".06pt" strokecolor="#000000">
                <v:path arrowok="t"/>
              </v:shape>
            </v:group>
            <v:group style="position:absolute;left:4591;top:2293;width:16;height:16" coordorigin="4591,2293" coordsize="16,16">
              <v:shape style="position:absolute;left:4591;top:2293;width:16;height:16" coordorigin="4591,2293" coordsize="16,16" path="m4591,2301l4607,2301e" filled="f" stroked="t" strokeweight=".93997pt" strokecolor="#000000">
                <v:path arrowok="t"/>
              </v:shape>
            </v:group>
            <v:group style="position:absolute;left:4591;top:2308;width:16;height:16" coordorigin="4591,2308" coordsize="16,16">
              <v:shape style="position:absolute;left:4591;top:2308;width:16;height:16" coordorigin="4591,2308" coordsize="16,16" path="m4591,2316l4607,2316e" filled="f" stroked="t" strokeweight=".94003pt" strokecolor="#000000">
                <v:path arrowok="t"/>
              </v:shape>
            </v:group>
            <v:group style="position:absolute;left:4591;top:2341;width:16;height:2" coordorigin="4591,2341" coordsize="16,2">
              <v:shape style="position:absolute;left:4591;top:2341;width:16;height:2" coordorigin="4591,2341" coordsize="16,0" path="m4607,2341l4591,2341,4607,2341xe" filled="f" stroked="t" strokeweight=".06pt" strokecolor="#000000">
                <v:path arrowok="t"/>
              </v:shape>
            </v:group>
            <v:group style="position:absolute;left:4591;top:2356;width:16;height:17" coordorigin="4591,2356" coordsize="16,17">
              <v:shape style="position:absolute;left:4591;top:2356;width:16;height:17" coordorigin="4591,2356" coordsize="16,17" path="m4607,2356l4591,2373,4591,2356,4607,2356xe" filled="f" stroked="t" strokeweight=".06pt" strokecolor="#000000">
                <v:path arrowok="t"/>
              </v:shape>
            </v:group>
            <v:group style="position:absolute;left:4591;top:2373;width:16;height:16" coordorigin="4591,2373" coordsize="16,16">
              <v:shape style="position:absolute;left:4591;top:2373;width:16;height:16" coordorigin="4591,2373" coordsize="16,16" path="m4591,2381l4607,2381e" filled="f" stroked="t" strokeweight=".94003pt" strokecolor="#000000">
                <v:path arrowok="t"/>
              </v:shape>
            </v:group>
            <v:group style="position:absolute;left:4591;top:2389;width:16;height:16" coordorigin="4591,2389" coordsize="16,16">
              <v:shape style="position:absolute;left:4591;top:2389;width:16;height:16" coordorigin="4591,2389" coordsize="16,16" path="m4607,2404l4591,2404,4591,2389,4607,2404xe" filled="f" stroked="t" strokeweight=".06pt" strokecolor="#000000">
                <v:path arrowok="t"/>
              </v:shape>
            </v:group>
            <v:group style="position:absolute;left:4591;top:2421;width:16;height:2" coordorigin="4591,2421" coordsize="16,2">
              <v:shape style="position:absolute;left:4591;top:2421;width:16;height:2" coordorigin="4591,2421" coordsize="16,0" path="m4607,2421l4591,2421,4607,2421xe" filled="f" stroked="t" strokeweight=".06pt" strokecolor="#000000">
                <v:path arrowok="t"/>
              </v:shape>
            </v:group>
            <v:group style="position:absolute;left:4591;top:2437;width:16;height:17" coordorigin="4591,2437" coordsize="16,17">
              <v:shape style="position:absolute;left:4591;top:2437;width:16;height:17" coordorigin="4591,2437" coordsize="16,17" path="m4591,2445l4607,2445e" filled="f" stroked="t" strokeweight=".99997pt" strokecolor="#000000">
                <v:path arrowok="t"/>
              </v:shape>
            </v:group>
            <v:group style="position:absolute;left:4591;top:2454;width:16;height:16" coordorigin="4591,2454" coordsize="16,16">
              <v:shape style="position:absolute;left:4591;top:2454;width:16;height:16" coordorigin="4591,2454" coordsize="16,16" path="m4591,2461l4607,2461e" filled="f" stroked="t" strokeweight=".94003pt" strokecolor="#000000">
                <v:path arrowok="t"/>
              </v:shape>
            </v:group>
            <v:group style="position:absolute;left:4591;top:2485;width:16;height:2" coordorigin="4591,2485" coordsize="16,2">
              <v:shape style="position:absolute;left:4591;top:2485;width:16;height:2" coordorigin="4591,2485" coordsize="16,0" path="m4607,2485l4591,2485,4607,2485xe" filled="f" stroked="t" strokeweight=".06pt" strokecolor="#000000">
                <v:path arrowok="t"/>
              </v:shape>
            </v:group>
            <v:group style="position:absolute;left:4591;top:2502;width:16;height:2" coordorigin="4591,2502" coordsize="16,2">
              <v:shape style="position:absolute;left:4591;top:2502;width:16;height:2" coordorigin="4591,2502" coordsize="16,0" path="m4607,2502l4591,2502,4607,2502xe" filled="f" stroked="t" strokeweight=".06pt" strokecolor="#000000">
                <v:path arrowok="t"/>
              </v:shape>
            </v:group>
            <v:group style="position:absolute;left:4591;top:2517;width:16;height:16" coordorigin="4591,2517" coordsize="16,16">
              <v:shape style="position:absolute;left:4591;top:2517;width:16;height:16" coordorigin="4591,2517" coordsize="16,16" path="m4591,2525l4607,2525e" filled="f" stroked="t" strokeweight=".94003pt" strokecolor="#000000">
                <v:path arrowok="t"/>
              </v:shape>
            </v:group>
            <v:group style="position:absolute;left:4591;top:2533;width:16;height:17" coordorigin="4591,2533" coordsize="16,17">
              <v:shape style="position:absolute;left:4591;top:2533;width:16;height:17" coordorigin="4591,2533" coordsize="16,17" path="m4591,2541l4607,2541e" filled="f" stroked="t" strokeweight=".99997pt" strokecolor="#000000">
                <v:path arrowok="t"/>
              </v:shape>
            </v:group>
            <v:group style="position:absolute;left:4591;top:2565;width:16;height:2" coordorigin="4591,2565" coordsize="16,2">
              <v:shape style="position:absolute;left:4591;top:2565;width:16;height:2" coordorigin="4591,2565" coordsize="16,0" path="m4607,2565l4591,2565,4607,2565xe" filled="f" stroked="t" strokeweight=".06pt" strokecolor="#000000">
                <v:path arrowok="t"/>
              </v:shape>
            </v:group>
            <v:group style="position:absolute;left:4591;top:2582;width:16;height:16" coordorigin="4591,2582" coordsize="16,16">
              <v:shape style="position:absolute;left:4591;top:2582;width:16;height:16" coordorigin="4591,2582" coordsize="16,16" path="m4607,2582l4591,2598,4591,2582,4607,2582xe" filled="f" stroked="t" strokeweight=".06pt" strokecolor="#000000">
                <v:path arrowok="t"/>
              </v:shape>
            </v:group>
            <v:group style="position:absolute;left:4591;top:2598;width:16;height:16" coordorigin="4591,2598" coordsize="16,16">
              <v:shape style="position:absolute;left:4591;top:2598;width:16;height:16" coordorigin="4591,2598" coordsize="16,16" path="m4591,2605l4607,2605e" filled="f" stroked="t" strokeweight=".93997pt" strokecolor="#000000">
                <v:path arrowok="t"/>
              </v:shape>
            </v:group>
            <v:group style="position:absolute;left:4591;top:2613;width:16;height:17" coordorigin="4591,2613" coordsize="16,17">
              <v:shape style="position:absolute;left:4591;top:2613;width:16;height:17" coordorigin="4591,2613" coordsize="16,17" path="m4607,2630l4591,2630,4591,2613,4607,2630xe" filled="f" stroked="t" strokeweight=".06pt" strokecolor="#000000">
                <v:path arrowok="t"/>
              </v:shape>
            </v:group>
            <v:group style="position:absolute;left:4591;top:2646;width:16;height:2" coordorigin="4591,2646" coordsize="16,2">
              <v:shape style="position:absolute;left:4591;top:2646;width:16;height:2" coordorigin="4591,2646" coordsize="16,0" path="m4607,2646l4591,2646,4607,2646xe" filled="f" stroked="t" strokeweight=".06pt" strokecolor="#000000">
                <v:path arrowok="t"/>
              </v:shape>
            </v:group>
            <v:group style="position:absolute;left:4591;top:2662;width:16;height:16" coordorigin="4591,2662" coordsize="16,16">
              <v:shape style="position:absolute;left:4591;top:2662;width:16;height:16" coordorigin="4591,2662" coordsize="16,16" path="m4591,2670l4607,2670e" filled="f" stroked="t" strokeweight=".93997pt" strokecolor="#000000">
                <v:path arrowok="t"/>
              </v:shape>
            </v:group>
            <v:group style="position:absolute;left:4591;top:2678;width:16;height:16" coordorigin="4591,2678" coordsize="16,16">
              <v:shape style="position:absolute;left:4591;top:2678;width:16;height:16" coordorigin="4591,2678" coordsize="16,16" path="m4591,2686l4607,2686e" filled="f" stroked="t" strokeweight=".94003pt" strokecolor="#000000">
                <v:path arrowok="t"/>
              </v:shape>
            </v:group>
            <v:group style="position:absolute;left:4591;top:2710;width:16;height:2" coordorigin="4591,2710" coordsize="16,2">
              <v:shape style="position:absolute;left:4591;top:2710;width:16;height:2" coordorigin="4591,2710" coordsize="16,0" path="m4607,2710l4591,2710,4607,2710xe" filled="f" stroked="t" strokeweight=".06pt" strokecolor="#000000">
                <v:path arrowok="t"/>
              </v:shape>
            </v:group>
            <v:group style="position:absolute;left:4591;top:2726;width:16;height:2" coordorigin="4591,2726" coordsize="16,2">
              <v:shape style="position:absolute;left:4591;top:2726;width:16;height:2" coordorigin="4591,2726" coordsize="16,0" path="m4607,2726l4591,2726,4607,2726xe" filled="f" stroked="t" strokeweight=".06pt" strokecolor="#000000">
                <v:path arrowok="t"/>
              </v:shape>
            </v:group>
            <v:group style="position:absolute;left:4591;top:2742;width:16;height:17" coordorigin="4591,2742" coordsize="16,17">
              <v:shape style="position:absolute;left:4591;top:2742;width:16;height:17" coordorigin="4591,2742" coordsize="16,17" path="m4591,2750l4607,2750e" filled="f" stroked="t" strokeweight=".99997pt" strokecolor="#000000">
                <v:path arrowok="t"/>
              </v:shape>
            </v:group>
            <v:group style="position:absolute;left:4591;top:2758;width:16;height:16" coordorigin="4591,2758" coordsize="16,16">
              <v:shape style="position:absolute;left:4591;top:2758;width:16;height:16" coordorigin="4591,2758" coordsize="16,16" path="m4591,2766l4607,2766e" filled="f" stroked="t" strokeweight=".94003pt" strokecolor="#000000">
                <v:path arrowok="t"/>
              </v:shape>
            </v:group>
            <v:group style="position:absolute;left:4591;top:2791;width:16;height:2" coordorigin="4591,2791" coordsize="16,2">
              <v:shape style="position:absolute;left:4591;top:2791;width:16;height:2" coordorigin="4591,2791" coordsize="16,0" path="m4607,2791l4591,2791,4607,2791xe" filled="f" stroked="t" strokeweight=".06pt" strokecolor="#000000">
                <v:path arrowok="t"/>
              </v:shape>
            </v:group>
            <v:group style="position:absolute;left:4591;top:2806;width:16;height:16" coordorigin="4591,2806" coordsize="16,16">
              <v:shape style="position:absolute;left:4591;top:2806;width:16;height:16" coordorigin="4591,2806" coordsize="16,16" path="m4607,2806l4591,2822,4591,2806,4607,2806xe" filled="f" stroked="t" strokeweight=".06pt" strokecolor="#000000">
                <v:path arrowok="t"/>
              </v:shape>
            </v:group>
            <v:group style="position:absolute;left:4591;top:2822;width:16;height:17" coordorigin="4591,2822" coordsize="16,17">
              <v:shape style="position:absolute;left:4591;top:2822;width:16;height:17" coordorigin="4591,2822" coordsize="16,17" path="m4591,2830l4607,2830e" filled="f" stroked="t" strokeweight="1.00003pt" strokecolor="#000000">
                <v:path arrowok="t"/>
              </v:shape>
            </v:group>
            <v:group style="position:absolute;left:4591;top:2839;width:16;height:16" coordorigin="4591,2839" coordsize="16,16">
              <v:shape style="position:absolute;left:4591;top:2839;width:16;height:16" coordorigin="4591,2839" coordsize="16,16" path="m4607,2854l4591,2854,4591,2839,4607,2854xe" filled="f" stroked="t" strokeweight=".06pt" strokecolor="#000000">
                <v:path arrowok="t"/>
              </v:shape>
            </v:group>
            <v:group style="position:absolute;left:4591;top:2870;width:16;height:2" coordorigin="4591,2870" coordsize="16,2">
              <v:shape style="position:absolute;left:4591;top:2870;width:16;height:2" coordorigin="4591,2870" coordsize="16,0" path="m4607,2870l4591,2870,4607,2870xe" filled="f" stroked="t" strokeweight=".06pt" strokecolor="#000000">
                <v:path arrowok="t"/>
              </v:shape>
            </v:group>
            <v:group style="position:absolute;left:4591;top:2887;width:16;height:16" coordorigin="4591,2887" coordsize="16,16">
              <v:shape style="position:absolute;left:4591;top:2887;width:16;height:16" coordorigin="4591,2887" coordsize="16,16" path="m4591,2895l4607,2895e" filled="f" stroked="t" strokeweight=".93997pt" strokecolor="#000000">
                <v:path arrowok="t"/>
              </v:shape>
            </v:group>
            <v:group style="position:absolute;left:4591;top:2902;width:16;height:17" coordorigin="4591,2902" coordsize="16,17">
              <v:shape style="position:absolute;left:4591;top:2902;width:16;height:17" coordorigin="4591,2902" coordsize="16,17" path="m4591,2911l4607,2911e" filled="f" stroked="t" strokeweight="1.00003pt" strokecolor="#000000">
                <v:path arrowok="t"/>
              </v:shape>
            </v:group>
            <v:group style="position:absolute;left:4591;top:2935;width:16;height:2" coordorigin="4591,2935" coordsize="16,2">
              <v:shape style="position:absolute;left:4591;top:2935;width:16;height:2" coordorigin="4591,2935" coordsize="16,0" path="m4607,2935l4591,2935,4607,2935xe" filled="f" stroked="t" strokeweight=".06pt" strokecolor="#000000">
                <v:path arrowok="t"/>
              </v:shape>
            </v:group>
            <v:group style="position:absolute;left:4591;top:2950;width:16;height:2" coordorigin="4591,2950" coordsize="16,2">
              <v:shape style="position:absolute;left:4591;top:2950;width:16;height:2" coordorigin="4591,2950" coordsize="16,0" path="m4607,2950l4591,2950,4607,2950xe" filled="f" stroked="t" strokeweight=".06pt" strokecolor="#000000">
                <v:path arrowok="t"/>
              </v:shape>
            </v:group>
            <v:group style="position:absolute;left:4591;top:2967;width:16;height:16" coordorigin="4591,2967" coordsize="16,16">
              <v:shape style="position:absolute;left:4591;top:2967;width:16;height:16" coordorigin="4591,2967" coordsize="16,16" path="m4591,2975l4607,2975e" filled="f" stroked="t" strokeweight=".94003pt" strokecolor="#000000">
                <v:path arrowok="t"/>
              </v:shape>
            </v:group>
            <v:group style="position:absolute;left:4591;top:2983;width:16;height:17" coordorigin="4591,2983" coordsize="16,17">
              <v:shape style="position:absolute;left:4591;top:2983;width:16;height:17" coordorigin="4591,2983" coordsize="16,17" path="m4591,2991l4607,2991e" filled="f" stroked="t" strokeweight=".99997pt" strokecolor="#000000">
                <v:path arrowok="t"/>
              </v:shape>
            </v:group>
            <v:group style="position:absolute;left:4591;top:3015;width:16;height:2" coordorigin="4591,3015" coordsize="16,2">
              <v:shape style="position:absolute;left:4591;top:3015;width:16;height:2" coordorigin="4591,3015" coordsize="16,0" path="m4607,3015l4591,3015,4607,3015xe" filled="f" stroked="t" strokeweight=".06pt" strokecolor="#000000">
                <v:path arrowok="t"/>
              </v:shape>
            </v:group>
            <v:group style="position:absolute;left:4591;top:3031;width:16;height:17" coordorigin="4591,3031" coordsize="16,17">
              <v:shape style="position:absolute;left:4591;top:3031;width:16;height:17" coordorigin="4591,3031" coordsize="16,17" path="m4607,3031l4591,3048,4591,3031,4607,3031xe" filled="f" stroked="t" strokeweight=".06pt" strokecolor="#000000">
                <v:path arrowok="t"/>
              </v:shape>
            </v:group>
            <v:group style="position:absolute;left:4591;top:3048;width:16;height:16" coordorigin="4591,3048" coordsize="16,16">
              <v:shape style="position:absolute;left:4591;top:3048;width:16;height:16" coordorigin="4591,3048" coordsize="16,16" path="m4591,3055l4607,3055e" filled="f" stroked="t" strokeweight=".94pt" strokecolor="#000000">
                <v:path arrowok="t"/>
              </v:shape>
            </v:group>
            <v:group style="position:absolute;left:4591;top:3063;width:16;height:16" coordorigin="4591,3063" coordsize="16,16">
              <v:shape style="position:absolute;left:4591;top:3063;width:16;height:16" coordorigin="4591,3063" coordsize="16,16" path="m4607,3079l4591,3079,4591,3063,4607,3079xe" filled="f" stroked="t" strokeweight=".06pt" strokecolor="#000000">
                <v:path arrowok="t"/>
              </v:shape>
            </v:group>
            <v:group style="position:absolute;left:4591;top:3096;width:16;height:2" coordorigin="4591,3096" coordsize="16,2">
              <v:shape style="position:absolute;left:4591;top:3096;width:16;height:2" coordorigin="4591,3096" coordsize="16,0" path="m4607,3096l4591,3096,4607,3096xe" filled="f" stroked="t" strokeweight=".06pt" strokecolor="#000000">
                <v:path arrowok="t"/>
              </v:shape>
            </v:group>
            <v:group style="position:absolute;left:4591;top:3111;width:16;height:17" coordorigin="4591,3111" coordsize="16,17">
              <v:shape style="position:absolute;left:4591;top:3111;width:16;height:17" coordorigin="4591,3111" coordsize="16,17" path="m4591,3120l4607,3120e" filled="f" stroked="t" strokeweight="1.0pt" strokecolor="#000000">
                <v:path arrowok="t"/>
              </v:shape>
            </v:group>
            <v:group style="position:absolute;left:4591;top:3128;width:16;height:16" coordorigin="4591,3128" coordsize="16,16">
              <v:shape style="position:absolute;left:4591;top:3128;width:16;height:16" coordorigin="4591,3128" coordsize="16,16" path="m4591,3136l4607,3136e" filled="f" stroked="t" strokeweight=".94pt" strokecolor="#000000">
                <v:path arrowok="t"/>
              </v:shape>
            </v:group>
            <v:group style="position:absolute;left:4591;top:3159;width:16;height:2" coordorigin="4591,3159" coordsize="16,2">
              <v:shape style="position:absolute;left:4591;top:3159;width:16;height:2" coordorigin="4591,3159" coordsize="16,0" path="m4607,3159l4591,3159,4607,3159xe" filled="f" stroked="t" strokeweight=".06pt" strokecolor="#000000">
                <v:path arrowok="t"/>
              </v:shape>
            </v:group>
            <v:group style="position:absolute;left:4591;top:3176;width:16;height:2" coordorigin="4591,3176" coordsize="16,2">
              <v:shape style="position:absolute;left:4591;top:3176;width:16;height:2" coordorigin="4591,3176" coordsize="16,0" path="m4607,3176l4591,3176,4607,3176xe" filled="f" stroked="t" strokeweight=".06pt" strokecolor="#000000">
                <v:path arrowok="t"/>
              </v:shape>
            </v:group>
            <v:group style="position:absolute;left:4591;top:3192;width:16;height:17" coordorigin="4591,3192" coordsize="16,17">
              <v:shape style="position:absolute;left:4591;top:3192;width:16;height:17" coordorigin="4591,3192" coordsize="16,17" path="m4591,3200l4607,3200e" filled="f" stroked="t" strokeweight="1.0pt" strokecolor="#000000">
                <v:path arrowok="t"/>
              </v:shape>
            </v:group>
            <v:group style="position:absolute;left:4591;top:3208;width:16;height:16" coordorigin="4591,3208" coordsize="16,16">
              <v:shape style="position:absolute;left:4591;top:3208;width:16;height:16" coordorigin="4591,3208" coordsize="16,16" path="m4591,3216l4607,3216e" filled="f" stroked="t" strokeweight=".94003pt" strokecolor="#000000">
                <v:path arrowok="t"/>
              </v:shape>
            </v:group>
            <v:group style="position:absolute;left:4591;top:3240;width:16;height:2" coordorigin="4591,3240" coordsize="16,2">
              <v:shape style="position:absolute;left:4591;top:3240;width:16;height:2" coordorigin="4591,3240" coordsize="16,0" path="m4607,3240l4591,3240,4607,3240xe" filled="f" stroked="t" strokeweight=".06pt" strokecolor="#000000">
                <v:path arrowok="t"/>
              </v:shape>
            </v:group>
            <v:group style="position:absolute;left:4591;top:3256;width:16;height:16" coordorigin="4591,3256" coordsize="16,16">
              <v:shape style="position:absolute;left:4591;top:3256;width:16;height:16" coordorigin="4591,3256" coordsize="16,16" path="m4607,3256l4591,3272,4591,3256,4607,3256xe" filled="f" stroked="t" strokeweight=".06pt" strokecolor="#000000">
                <v:path arrowok="t"/>
              </v:shape>
            </v:group>
            <v:group style="position:absolute;left:4591;top:3272;width:16;height:16" coordorigin="4591,3272" coordsize="16,16">
              <v:shape style="position:absolute;left:4591;top:3272;width:16;height:16" coordorigin="4591,3272" coordsize="16,16" path="m4591,3280l4607,3280e" filled="f" stroked="t" strokeweight=".94003pt" strokecolor="#000000">
                <v:path arrowok="t"/>
              </v:shape>
            </v:group>
            <v:group style="position:absolute;left:4591;top:3288;width:16;height:17" coordorigin="4591,3288" coordsize="16,17">
              <v:shape style="position:absolute;left:4591;top:3288;width:16;height:17" coordorigin="4591,3288" coordsize="16,17" path="m4607,3304l4591,3304,4591,3288,4607,3304xe" filled="f" stroked="t" strokeweight=".06pt" strokecolor="#000000">
                <v:path arrowok="t"/>
              </v:shape>
            </v:group>
            <v:group style="position:absolute;left:4591;top:3320;width:16;height:2" coordorigin="4591,3320" coordsize="16,2">
              <v:shape style="position:absolute;left:4591;top:3320;width:16;height:2" coordorigin="4591,3320" coordsize="16,0" path="m4607,3320l4591,3320,4607,3320xe" filled="f" stroked="t" strokeweight=".06pt" strokecolor="#000000">
                <v:path arrowok="t"/>
              </v:shape>
            </v:group>
            <v:group style="position:absolute;left:4591;top:3337;width:16;height:16" coordorigin="4591,3337" coordsize="16,16">
              <v:shape style="position:absolute;left:4591;top:3337;width:16;height:16" coordorigin="4591,3337" coordsize="16,16" path="m4591,3345l4607,3345e" filled="f" stroked="t" strokeweight=".94pt" strokecolor="#000000">
                <v:path arrowok="t"/>
              </v:shape>
            </v:group>
            <v:group style="position:absolute;left:4591;top:3352;width:16;height:16" coordorigin="4591,3352" coordsize="16,16">
              <v:shape style="position:absolute;left:4591;top:3352;width:16;height:16" coordorigin="4591,3352" coordsize="16,16" path="m4591,3360l4607,3360e" filled="f" stroked="t" strokeweight=".94pt" strokecolor="#000000">
                <v:path arrowok="t"/>
              </v:shape>
            </v:group>
            <v:group style="position:absolute;left:4591;top:3385;width:16;height:2" coordorigin="4591,3385" coordsize="16,2">
              <v:shape style="position:absolute;left:4591;top:3385;width:16;height:2" coordorigin="4591,3385" coordsize="16,0" path="m4607,3385l4591,3385,4607,3385xe" filled="f" stroked="t" strokeweight=".06pt" strokecolor="#000000">
                <v:path arrowok="t"/>
              </v:shape>
            </v:group>
            <v:group style="position:absolute;left:4591;top:3400;width:16;height:2" coordorigin="4591,3400" coordsize="16,2">
              <v:shape style="position:absolute;left:4591;top:3400;width:16;height:2" coordorigin="4591,3400" coordsize="16,0" path="m4607,3400l4591,3400,4607,3400xe" filled="f" stroked="t" strokeweight=".06pt" strokecolor="#000000">
                <v:path arrowok="t"/>
              </v:shape>
            </v:group>
            <v:group style="position:absolute;left:4591;top:3417;width:16;height:16" coordorigin="4591,3417" coordsize="16,16">
              <v:shape style="position:absolute;left:4591;top:3417;width:16;height:16" coordorigin="4591,3417" coordsize="16,16" path="m4591,3425l4607,3425e" filled="f" stroked="t" strokeweight=".94pt" strokecolor="#000000">
                <v:path arrowok="t"/>
              </v:shape>
            </v:group>
            <v:group style="position:absolute;left:4591;top:3433;width:16;height:16" coordorigin="4591,3433" coordsize="16,16">
              <v:shape style="position:absolute;left:4591;top:3433;width:16;height:16" coordorigin="4591,3433" coordsize="16,16" path="m4591,3441l4607,3441e" filled="f" stroked="t" strokeweight=".94pt" strokecolor="#000000">
                <v:path arrowok="t"/>
              </v:shape>
            </v:group>
            <v:group style="position:absolute;left:4591;top:3465;width:16;height:2" coordorigin="4591,3465" coordsize="16,2">
              <v:shape style="position:absolute;left:4591;top:3465;width:16;height:2" coordorigin="4591,3465" coordsize="16,0" path="m4607,3465l4591,3465,4607,3465xe" filled="f" stroked="t" strokeweight=".06pt" strokecolor="#000000">
                <v:path arrowok="t"/>
              </v:shape>
            </v:group>
            <v:group style="position:absolute;left:4591;top:3481;width:16;height:16" coordorigin="4591,3481" coordsize="16,16">
              <v:shape style="position:absolute;left:4591;top:3481;width:16;height:16" coordorigin="4591,3481" coordsize="16,16" path="m4607,3481l4591,3496,4591,3481,4607,3481xe" filled="f" stroked="t" strokeweight=".06pt" strokecolor="#000000">
                <v:path arrowok="t"/>
              </v:shape>
            </v:group>
            <v:group style="position:absolute;left:4591;top:3496;width:16;height:17" coordorigin="4591,3496" coordsize="16,17">
              <v:shape style="position:absolute;left:4591;top:3496;width:16;height:17" coordorigin="4591,3496" coordsize="16,17" path="m4591,3505l4607,3505e" filled="f" stroked="t" strokeweight="1.0pt" strokecolor="#000000">
                <v:path arrowok="t"/>
              </v:shape>
            </v:group>
            <v:group style="position:absolute;left:4591;top:3513;width:16;height:16" coordorigin="4591,3513" coordsize="16,16">
              <v:shape style="position:absolute;left:4591;top:3513;width:16;height:16" coordorigin="4591,3513" coordsize="16,16" path="m4607,3529l4591,3529,4591,3513,4607,3529xe" filled="f" stroked="t" strokeweight=".06pt" strokecolor="#000000">
                <v:path arrowok="t"/>
              </v:shape>
            </v:group>
            <v:group style="position:absolute;left:4591;top:3546;width:16;height:2" coordorigin="4591,3546" coordsize="16,2">
              <v:shape style="position:absolute;left:4591;top:3546;width:16;height:2" coordorigin="4591,3546" coordsize="16,0" path="m4607,3546l4591,3546,4607,3546xe" filled="f" stroked="t" strokeweight=".06pt" strokecolor="#000000">
                <v:path arrowok="t"/>
              </v:shape>
            </v:group>
            <v:group style="position:absolute;left:4591;top:3561;width:16;height:16" coordorigin="4591,3561" coordsize="16,16">
              <v:shape style="position:absolute;left:4591;top:3561;width:16;height:16" coordorigin="4591,3561" coordsize="16,16" path="m4591,3569l4607,3569e" filled="f" stroked="t" strokeweight=".94pt" strokecolor="#000000">
                <v:path arrowok="t"/>
              </v:shape>
            </v:group>
            <v:group style="position:absolute;left:4591;top:3577;width:16;height:17" coordorigin="4591,3577" coordsize="16,17">
              <v:shape style="position:absolute;left:4591;top:3577;width:16;height:17" coordorigin="4591,3577" coordsize="16,17" path="m4591,3585l4607,3585e" filled="f" stroked="t" strokeweight="1.0pt" strokecolor="#000000">
                <v:path arrowok="t"/>
              </v:shape>
            </v:group>
            <v:group style="position:absolute;left:4591;top:3609;width:16;height:2" coordorigin="4591,3609" coordsize="16,2">
              <v:shape style="position:absolute;left:4591;top:3609;width:16;height:2" coordorigin="4591,3609" coordsize="16,0" path="m4607,3609l4591,3609,4607,3609xe" filled="f" stroked="t" strokeweight=".06pt" strokecolor="#000000">
                <v:path arrowok="t"/>
              </v:shape>
            </v:group>
            <v:group style="position:absolute;left:4591;top:3626;width:16;height:2" coordorigin="4591,3626" coordsize="16,2">
              <v:shape style="position:absolute;left:4591;top:3626;width:16;height:2" coordorigin="4591,3626" coordsize="16,0" path="m4607,3626l4591,3626,4607,3626xe" filled="f" stroked="t" strokeweight=".06pt" strokecolor="#000000">
                <v:path arrowok="t"/>
              </v:shape>
            </v:group>
            <v:group style="position:absolute;left:4591;top:3642;width:16;height:16" coordorigin="4591,3642" coordsize="16,16">
              <v:shape style="position:absolute;left:4591;top:3642;width:16;height:16" coordorigin="4591,3642" coordsize="16,16" path="m4591,3649l4607,3649e" filled="f" stroked="t" strokeweight=".94pt" strokecolor="#000000">
                <v:path arrowok="t"/>
              </v:shape>
            </v:group>
            <v:group style="position:absolute;left:4591;top:3657;width:16;height:17" coordorigin="4591,3657" coordsize="16,17">
              <v:shape style="position:absolute;left:4591;top:3657;width:16;height:17" coordorigin="4591,3657" coordsize="16,17" path="m4591,3666l4607,3666e" filled="f" stroked="t" strokeweight="1.00003pt" strokecolor="#000000">
                <v:path arrowok="t"/>
              </v:shape>
            </v:group>
            <v:group style="position:absolute;left:4591;top:3690;width:16;height:2" coordorigin="4591,3690" coordsize="16,2">
              <v:shape style="position:absolute;left:4591;top:3690;width:16;height:2" coordorigin="4591,3690" coordsize="16,0" path="m4607,3690l4591,3690,4607,3690xe" filled="f" stroked="t" strokeweight=".06pt" strokecolor="#000000">
                <v:path arrowok="t"/>
              </v:shape>
            </v:group>
            <v:group style="position:absolute;left:4591;top:3705;width:16;height:17" coordorigin="4591,3705" coordsize="16,17">
              <v:shape style="position:absolute;left:4591;top:3705;width:16;height:17" coordorigin="4591,3705" coordsize="16,17" path="m4607,3705l4591,3722,4591,3705,4607,3705xe" filled="f" stroked="t" strokeweight=".06pt" strokecolor="#000000">
                <v:path arrowok="t"/>
              </v:shape>
            </v:group>
            <v:group style="position:absolute;left:4591;top:3722;width:16;height:16" coordorigin="4591,3722" coordsize="16,16">
              <v:shape style="position:absolute;left:4591;top:3722;width:16;height:16" coordorigin="4591,3722" coordsize="16,16" path="m4591,3730l4607,3730e" filled="f" stroked="t" strokeweight=".94pt" strokecolor="#000000">
                <v:path arrowok="t"/>
              </v:shape>
            </v:group>
            <v:group style="position:absolute;left:4591;top:3738;width:16;height:17" coordorigin="4591,3738" coordsize="16,17">
              <v:shape style="position:absolute;left:4591;top:3738;width:16;height:17" coordorigin="4591,3738" coordsize="16,17" path="m4607,3754l4591,3754,4591,3738,4607,3754xe" filled="f" stroked="t" strokeweight=".06pt" strokecolor="#000000">
                <v:path arrowok="t"/>
              </v:shape>
            </v:group>
            <v:group style="position:absolute;left:4591;top:3770;width:16;height:2" coordorigin="4591,3770" coordsize="16,2">
              <v:shape style="position:absolute;left:4591;top:3770;width:16;height:2" coordorigin="4591,3770" coordsize="16,0" path="m4607,3770l4591,3770,4607,3770xe" filled="f" stroked="t" strokeweight=".06pt" strokecolor="#000000">
                <v:path arrowok="t"/>
              </v:shape>
            </v:group>
            <v:group style="position:absolute;left:4591;top:3786;width:16;height:17" coordorigin="4591,3786" coordsize="16,17">
              <v:shape style="position:absolute;left:4591;top:3786;width:16;height:17" coordorigin="4591,3786" coordsize="16,17" path="m4591,3794l4607,3794e" filled="f" stroked="t" strokeweight="1.0pt" strokecolor="#000000">
                <v:path arrowok="t"/>
              </v:shape>
            </v:group>
            <v:group style="position:absolute;left:4591;top:3802;width:16;height:16" coordorigin="4591,3802" coordsize="16,16">
              <v:shape style="position:absolute;left:4591;top:3802;width:16;height:16" coordorigin="4591,3802" coordsize="16,16" path="m4591,3810l4607,3810e" filled="f" stroked="t" strokeweight=".94pt" strokecolor="#000000">
                <v:path arrowok="t"/>
              </v:shape>
            </v:group>
            <v:group style="position:absolute;left:4591;top:3834;width:16;height:2" coordorigin="4591,3834" coordsize="16,2">
              <v:shape style="position:absolute;left:4591;top:3834;width:16;height:2" coordorigin="4591,3834" coordsize="16,0" path="m4607,3834l4591,3834,4607,3834xe" filled="f" stroked="t" strokeweight=".06pt" strokecolor="#000000">
                <v:path arrowok="t"/>
              </v:shape>
            </v:group>
            <v:group style="position:absolute;left:4591;top:3850;width:16;height:2" coordorigin="4591,3850" coordsize="16,2">
              <v:shape style="position:absolute;left:4591;top:3850;width:16;height:2" coordorigin="4591,3850" coordsize="16,0" path="m4607,3850l4591,3850,4607,3850xe" filled="f" stroked="t" strokeweight=".06pt" strokecolor="#000000">
                <v:path arrowok="t"/>
              </v:shape>
            </v:group>
            <v:group style="position:absolute;left:4591;top:3866;width:16;height:17" coordorigin="4591,3866" coordsize="16,17">
              <v:shape style="position:absolute;left:4591;top:3866;width:16;height:17" coordorigin="4591,3866" coordsize="16,17" path="m4591,3874l4607,3874e" filled="f" stroked="t" strokeweight="1.0pt" strokecolor="#000000">
                <v:path arrowok="t"/>
              </v:shape>
            </v:group>
            <v:group style="position:absolute;left:4591;top:3883;width:16;height:16" coordorigin="4591,3883" coordsize="16,16">
              <v:shape style="position:absolute;left:4591;top:3883;width:16;height:16" coordorigin="4591,3883" coordsize="16,16" path="m4591,3891l4607,3891e" filled="f" stroked="t" strokeweight=".94pt" strokecolor="#000000">
                <v:path arrowok="t"/>
              </v:shape>
            </v:group>
            <v:group style="position:absolute;left:4591;top:3914;width:16;height:2" coordorigin="4591,3914" coordsize="16,2">
              <v:shape style="position:absolute;left:4591;top:3914;width:16;height:2" coordorigin="4591,3914" coordsize="16,0" path="m4607,3914l4591,3914,4607,3914xe" filled="f" stroked="t" strokeweight=".06pt" strokecolor="#000000">
                <v:path arrowok="t"/>
              </v:shape>
            </v:group>
            <v:group style="position:absolute;left:4591;top:3931;width:16;height:2" coordorigin="4591,3931" coordsize="16,2">
              <v:shape style="position:absolute;left:4591;top:3931;width:16;height:2" coordorigin="4591,3931" coordsize="16,0" path="m4607,3931l4591,3931,4607,3931xe" filled="f" stroked="t" strokeweight=".06pt" strokecolor="#000000">
                <v:path arrowok="t"/>
              </v:shape>
            </v:group>
            <v:group style="position:absolute;left:4591;top:3946;width:16;height:17" coordorigin="4591,3946" coordsize="16,17">
              <v:shape style="position:absolute;left:4591;top:3946;width:16;height:17" coordorigin="4591,3946" coordsize="16,17" path="m4591,3955l4607,3955e" filled="f" stroked="t" strokeweight="1.0pt" strokecolor="#000000">
                <v:path arrowok="t"/>
              </v:shape>
            </v:group>
            <v:group style="position:absolute;left:4591;top:3963;width:16;height:16" coordorigin="4591,3963" coordsize="16,16">
              <v:shape style="position:absolute;left:4591;top:3963;width:16;height:16" coordorigin="4591,3963" coordsize="16,16" path="m4607,3979l4591,3979,4591,3963,4607,3979xe" filled="f" stroked="t" strokeweight=".06pt" strokecolor="#000000">
                <v:path arrowok="t"/>
              </v:shape>
            </v:group>
            <v:group style="position:absolute;left:4591;top:3994;width:16;height:2" coordorigin="4591,3994" coordsize="16,2">
              <v:shape style="position:absolute;left:4591;top:3994;width:16;height:2" coordorigin="4591,3994" coordsize="16,0" path="m4607,3994l4591,3994,4607,3994xe" filled="f" stroked="t" strokeweight=".06pt" strokecolor="#000000">
                <v:path arrowok="t"/>
              </v:shape>
            </v:group>
            <v:group style="position:absolute;left:4591;top:4011;width:16;height:16" coordorigin="4591,4011" coordsize="16,16">
              <v:shape style="position:absolute;left:4591;top:4011;width:16;height:16" coordorigin="4591,4011" coordsize="16,16" path="m4591,4019l4607,4019e" filled="f" stroked="t" strokeweight=".94pt" strokecolor="#000000">
                <v:path arrowok="t"/>
              </v:shape>
            </v:group>
            <v:group style="position:absolute;left:4591;top:4027;width:16;height:16" coordorigin="4591,4027" coordsize="16,16">
              <v:shape style="position:absolute;left:4591;top:4027;width:16;height:16" coordorigin="4591,4027" coordsize="16,16" path="m4591,4035l4607,4035e" filled="f" stroked="t" strokeweight=".94pt" strokecolor="#000000">
                <v:path arrowok="t"/>
              </v:shape>
            </v:group>
            <v:group style="position:absolute;left:4591;top:4042;width:16;height:17" coordorigin="4591,4042" coordsize="16,17">
              <v:shape style="position:absolute;left:4591;top:4042;width:16;height:17" coordorigin="4591,4042" coordsize="16,17" path="m4607,4059l4591,4059,4591,4042,4607,4059xe" filled="f" stroked="t" strokeweight=".06pt" strokecolor="#000000">
                <v:path arrowok="t"/>
              </v:shape>
            </v:group>
            <v:group style="position:absolute;left:4591;top:4075;width:16;height:2" coordorigin="4591,4075" coordsize="16,2">
              <v:shape style="position:absolute;left:4591;top:4075;width:16;height:2" coordorigin="4591,4075" coordsize="16,0" path="m4607,4075l4591,4075,4607,4075xe" filled="f" stroked="t" strokeweight=".06pt" strokecolor="#000000">
                <v:path arrowok="t"/>
              </v:shape>
            </v:group>
            <v:group style="position:absolute;left:4591;top:4092;width:16;height:16" coordorigin="4591,4092" coordsize="16,16">
              <v:shape style="position:absolute;left:4591;top:4092;width:16;height:16" coordorigin="4591,4092" coordsize="16,16" path="m4591,4099l4607,4099e" filled="f" stroked="t" strokeweight=".94pt" strokecolor="#000000">
                <v:path arrowok="t"/>
              </v:shape>
            </v:group>
            <v:group style="position:absolute;left:4591;top:4107;width:16;height:16" coordorigin="4591,4107" coordsize="16,16">
              <v:shape style="position:absolute;left:4591;top:4107;width:16;height:16" coordorigin="4591,4107" coordsize="16,16" path="m4591,4115l4607,4115e" filled="f" stroked="t" strokeweight=".94pt" strokecolor="#000000">
                <v:path arrowok="t"/>
              </v:shape>
            </v:group>
            <v:group style="position:absolute;left:4591;top:4140;width:16;height:2" coordorigin="4591,4140" coordsize="16,2">
              <v:shape style="position:absolute;left:4591;top:4140;width:16;height:2" coordorigin="4591,4140" coordsize="16,0" path="m4607,4140l4591,4140,4607,4140xe" filled="f" stroked="t" strokeweight=".06pt" strokecolor="#000000">
                <v:path arrowok="t"/>
              </v:shape>
            </v:group>
            <v:group style="position:absolute;left:4591;top:4155;width:16;height:2" coordorigin="4591,4155" coordsize="16,2">
              <v:shape style="position:absolute;left:4591;top:4155;width:16;height:2" coordorigin="4591,4155" coordsize="16,0" path="m4607,4155l4591,4155,4607,4155xe" filled="f" stroked="t" strokeweight=".06pt" strokecolor="#000000">
                <v:path arrowok="t"/>
              </v:shape>
            </v:group>
            <v:group style="position:absolute;left:4591;top:4172;width:16;height:16" coordorigin="4591,4172" coordsize="16,16">
              <v:shape style="position:absolute;left:4591;top:4172;width:16;height:16" coordorigin="4591,4172" coordsize="16,16" path="m4591,4180l4607,4180e" filled="f" stroked="t" strokeweight=".94pt" strokecolor="#000000">
                <v:path arrowok="t"/>
              </v:shape>
            </v:group>
            <v:group style="position:absolute;left:4591;top:4188;width:16;height:16" coordorigin="4591,4188" coordsize="16,16">
              <v:shape style="position:absolute;left:4591;top:4188;width:16;height:16" coordorigin="4591,4188" coordsize="16,16" path="m4591,4195l4607,4195e" filled="f" stroked="t" strokeweight=".94pt" strokecolor="#000000">
                <v:path arrowok="t"/>
              </v:shape>
            </v:group>
            <v:group style="position:absolute;left:4591;top:4220;width:16;height:2" coordorigin="4591,4220" coordsize="16,2">
              <v:shape style="position:absolute;left:4591;top:4220;width:16;height:2" coordorigin="4591,4220" coordsize="16,0" path="m4607,4220l4591,4220,4607,4220xe" filled="f" stroked="t" strokeweight=".06pt" strokecolor="#000000">
                <v:path arrowok="t"/>
              </v:shape>
            </v:group>
            <v:group style="position:absolute;left:4591;top:4236;width:16;height:16" coordorigin="4591,4236" coordsize="16,16">
              <v:shape style="position:absolute;left:4591;top:4236;width:16;height:16" coordorigin="4591,4236" coordsize="16,16" path="m4607,4236l4591,4251,4591,4236,4607,4236xe" filled="f" stroked="t" strokeweight=".06pt" strokecolor="#000000">
                <v:path arrowok="t"/>
              </v:shape>
            </v:group>
            <v:group style="position:absolute;left:4591;top:4251;width:16;height:17" coordorigin="4591,4251" coordsize="16,17">
              <v:shape style="position:absolute;left:4591;top:4251;width:16;height:17" coordorigin="4591,4251" coordsize="16,17" path="m4591,4260l4607,4260e" filled="f" stroked="t" strokeweight="1.0pt" strokecolor="#000000">
                <v:path arrowok="t"/>
              </v:shape>
            </v:group>
            <v:group style="position:absolute;left:4591;top:4268;width:16;height:16" coordorigin="4591,4268" coordsize="16,16">
              <v:shape style="position:absolute;left:4591;top:4268;width:16;height:16" coordorigin="4591,4268" coordsize="16,16" path="m4607,4284l4591,4284,4591,4268,4607,4284xe" filled="f" stroked="t" strokeweight=".06pt" strokecolor="#000000">
                <v:path arrowok="t"/>
              </v:shape>
            </v:group>
            <v:group style="position:absolute;left:4591;top:4300;width:16;height:2" coordorigin="4591,4300" coordsize="16,2">
              <v:shape style="position:absolute;left:4591;top:4300;width:16;height:2" coordorigin="4591,4300" coordsize="16,0" path="m4607,4300l4591,4300,4607,4300xe" filled="f" stroked="t" strokeweight=".06pt" strokecolor="#000000">
                <v:path arrowok="t"/>
              </v:shape>
            </v:group>
            <v:group style="position:absolute;left:4591;top:4316;width:16;height:16" coordorigin="4591,4316" coordsize="16,16">
              <v:shape style="position:absolute;left:4591;top:4316;width:16;height:16" coordorigin="4591,4316" coordsize="16,16" path="m4591,4324l4607,4324e" filled="f" stroked="t" strokeweight=".94pt" strokecolor="#000000">
                <v:path arrowok="t"/>
              </v:shape>
            </v:group>
            <v:group style="position:absolute;left:4591;top:4332;width:16;height:17" coordorigin="4591,4332" coordsize="16,17">
              <v:shape style="position:absolute;left:4591;top:4332;width:16;height:17" coordorigin="4591,4332" coordsize="16,17" path="m4591,4340l4607,4340e" filled="f" stroked="t" strokeweight="1.0pt" strokecolor="#000000">
                <v:path arrowok="t"/>
              </v:shape>
            </v:group>
            <v:group style="position:absolute;left:4591;top:4364;width:16;height:2" coordorigin="4591,4364" coordsize="16,2">
              <v:shape style="position:absolute;left:4591;top:4364;width:16;height:2" coordorigin="4591,4364" coordsize="16,0" path="m4607,4364l4591,4364,4607,4364xe" filled="f" stroked="t" strokeweight=".06pt" strokecolor="#000000">
                <v:path arrowok="t"/>
              </v:shape>
            </v:group>
            <v:group style="position:absolute;left:4591;top:4381;width:16;height:2" coordorigin="4591,4381" coordsize="16,2">
              <v:shape style="position:absolute;left:4591;top:4381;width:16;height:2" coordorigin="4591,4381" coordsize="16,0" path="m4607,4381l4591,4381,4607,4381xe" filled="f" stroked="t" strokeweight=".06pt" strokecolor="#000000">
                <v:path arrowok="t"/>
              </v:shape>
            </v:group>
            <v:group style="position:absolute;left:4591;top:4396;width:16;height:16" coordorigin="4591,4396" coordsize="16,16">
              <v:shape style="position:absolute;left:4591;top:4396;width:16;height:16" coordorigin="4591,4396" coordsize="16,16" path="m4591,4404l4607,4404e" filled="f" stroked="t" strokeweight=".94pt" strokecolor="#000000">
                <v:path arrowok="t"/>
              </v:shape>
            </v:group>
            <v:group style="position:absolute;left:4591;top:4412;width:16;height:17" coordorigin="4591,4412" coordsize="16,17">
              <v:shape style="position:absolute;left:4591;top:4412;width:16;height:17" coordorigin="4591,4412" coordsize="16,17" path="m4591,4420l4607,4420e" filled="f" stroked="t" strokeweight="1.0pt" strokecolor="#000000">
                <v:path arrowok="t"/>
              </v:shape>
            </v:group>
            <v:group style="position:absolute;left:4591;top:4444;width:16;height:2" coordorigin="4591,4444" coordsize="16,2">
              <v:shape style="position:absolute;left:4591;top:4444;width:16;height:2" coordorigin="4591,4444" coordsize="16,0" path="m4607,4444l4591,4444,4607,4444xe" filled="f" stroked="t" strokeweight=".06pt" strokecolor="#000000">
                <v:path arrowok="t"/>
              </v:shape>
            </v:group>
            <v:group style="position:absolute;left:4591;top:4460;width:16;height:17" coordorigin="4591,4460" coordsize="16,17">
              <v:shape style="position:absolute;left:4591;top:4460;width:16;height:17" coordorigin="4591,4460" coordsize="16,17" path="m4607,4460l4591,4477,4591,4460,4607,4460xe" filled="f" stroked="t" strokeweight=".06pt" strokecolor="#000000">
                <v:path arrowok="t"/>
              </v:shape>
            </v:group>
            <v:group style="position:absolute;left:4591;top:4477;width:16;height:16" coordorigin="4591,4477" coordsize="16,16">
              <v:shape style="position:absolute;left:4591;top:4477;width:16;height:16" coordorigin="4591,4477" coordsize="16,16" path="m4591,4485l4607,4485e" filled="f" stroked="t" strokeweight=".94pt" strokecolor="#000000">
                <v:path arrowok="t"/>
              </v:shape>
            </v:group>
            <v:group style="position:absolute;left:4591;top:4492;width:16;height:17" coordorigin="4591,4492" coordsize="16,17">
              <v:shape style="position:absolute;left:4591;top:4492;width:16;height:17" coordorigin="4591,4492" coordsize="16,17" path="m4607,4509l4591,4509,4591,4492,4607,4509xe" filled="f" stroked="t" strokeweight=".06pt" strokecolor="#000000">
                <v:path arrowok="t"/>
              </v:shape>
            </v:group>
            <v:group style="position:absolute;left:4591;top:4525;width:16;height:2" coordorigin="4591,4525" coordsize="16,2">
              <v:shape style="position:absolute;left:4591;top:4525;width:16;height:2" coordorigin="4591,4525" coordsize="16,0" path="m4607,4525l4591,4525,4607,4525xe" filled="f" stroked="t" strokeweight=".06pt" strokecolor="#000000">
                <v:path arrowok="t"/>
              </v:shape>
            </v:group>
            <v:group style="position:absolute;left:4591;top:4540;width:16;height:17" coordorigin="4591,4540" coordsize="16,17">
              <v:shape style="position:absolute;left:4591;top:4540;width:16;height:17" coordorigin="4591,4540" coordsize="16,17" path="m4591,4549l4607,4549e" filled="f" stroked="t" strokeweight="1.0pt" strokecolor="#000000">
                <v:path arrowok="t"/>
              </v:shape>
            </v:group>
            <v:group style="position:absolute;left:4591;top:4557;width:16;height:16" coordorigin="4591,4557" coordsize="16,16">
              <v:shape style="position:absolute;left:4591;top:4557;width:16;height:16" coordorigin="4591,4557" coordsize="16,16" path="m4591,4565l4607,4565e" filled="f" stroked="t" strokeweight=".94pt" strokecolor="#000000">
                <v:path arrowok="t"/>
              </v:shape>
            </v:group>
            <v:group style="position:absolute;left:4591;top:4588;width:16;height:2" coordorigin="4591,4588" coordsize="16,2">
              <v:shape style="position:absolute;left:4591;top:4588;width:16;height:2" coordorigin="4591,4588" coordsize="16,0" path="m4607,4588l4591,4588,4607,4588xe" filled="f" stroked="t" strokeweight=".06pt" strokecolor="#000000">
                <v:path arrowok="t"/>
              </v:shape>
            </v:group>
            <v:group style="position:absolute;left:4591;top:4605;width:16;height:2" coordorigin="4591,4605" coordsize="16,2">
              <v:shape style="position:absolute;left:4591;top:4605;width:16;height:2" coordorigin="4591,4605" coordsize="16,0" path="m4607,4605l4591,4605,4607,4605xe" filled="f" stroked="t" strokeweight=".06pt" strokecolor="#000000">
                <v:path arrowok="t"/>
              </v:shape>
            </v:group>
            <v:group style="position:absolute;left:4591;top:4621;width:16;height:17" coordorigin="4591,4621" coordsize="16,17">
              <v:shape style="position:absolute;left:4591;top:4621;width:16;height:17" coordorigin="4591,4621" coordsize="16,17" path="m4591,4629l4607,4629e" filled="f" stroked="t" strokeweight="1.0pt" strokecolor="#000000">
                <v:path arrowok="t"/>
              </v:shape>
            </v:group>
            <v:group style="position:absolute;left:4591;top:4638;width:16;height:16" coordorigin="4591,4638" coordsize="16,16">
              <v:shape style="position:absolute;left:4591;top:4638;width:16;height:16" coordorigin="4591,4638" coordsize="16,16" path="m4591,4645l4607,4645e" filled="f" stroked="t" strokeweight=".94pt" strokecolor="#000000">
                <v:path arrowok="t"/>
              </v:shape>
            </v:group>
            <v:group style="position:absolute;left:8502;top:-132;width:2;height:4786" coordorigin="8502,-132" coordsize="2,4786">
              <v:shape style="position:absolute;left:8502;top:-132;width:2;height:4786" coordorigin="8502,-132" coordsize="0,4786" path="m0,13253l0,13253e" filled="f" stroked="t" strokeweight=".1pt" strokecolor="#000000">
                <v:path arrowok="t"/>
              </v:shape>
            </v:group>
            <v:group style="position:absolute;left:8502;top:-132;width:2;height:2" coordorigin="8502,-132" coordsize="2,2">
              <v:shape style="position:absolute;left:8502;top:-132;width:2;height:2" coordorigin="8502,-132" coordsize="0,0" path="m8502,-132l8502,-132e" filled="f" stroked="t" strokeweight=".06pt" strokecolor="#000000">
                <v:path arrowok="t"/>
              </v:shape>
            </v:group>
            <v:group style="position:absolute;left:8502;top:-108;width:2;height:2" coordorigin="8502,-108" coordsize="2,2">
              <v:shape style="position:absolute;left:8502;top:-108;width:2;height:2" coordorigin="8502,-108" coordsize="1,0" path="m8503,-108l8503,-108e" filled="f" stroked="t" strokeweight=".84pt" strokecolor="#000000">
                <v:path arrowok="t"/>
              </v:shape>
            </v:group>
            <v:group style="position:absolute;left:8502;top:-92;width:2;height:2" coordorigin="8502,-92" coordsize="2,2">
              <v:shape style="position:absolute;left:8502;top:-92;width:2;height:2" coordorigin="8502,-92" coordsize="1,0" path="m8503,-92l8503,-92e" filled="f" stroked="t" strokeweight=".78pt" strokecolor="#000000">
                <v:path arrowok="t"/>
              </v:shape>
            </v:group>
            <v:group style="position:absolute;left:8502;top:-69;width:2;height:2" coordorigin="8502,-69" coordsize="2,2">
              <v:shape style="position:absolute;left:8502;top:-69;width:2;height:2" coordorigin="8502,-69" coordsize="0,0" path="m8502,-69l8502,-69e" filled="f" stroked="t" strokeweight=".06pt" strokecolor="#000000">
                <v:path arrowok="t"/>
              </v:shape>
            </v:group>
            <v:group style="position:absolute;left:8502;top:-44;width:2;height:2" coordorigin="8502,-44" coordsize="2,2">
              <v:shape style="position:absolute;left:8502;top:-44;width:2;height:2" coordorigin="8502,-44" coordsize="1,0" path="m8503,-44l8503,-44e" filled="f" stroked="t" strokeweight=".78pt" strokecolor="#000000">
                <v:path arrowok="t"/>
              </v:shape>
            </v:group>
            <v:group style="position:absolute;left:8502;top:-28;width:2;height:2" coordorigin="8502,-28" coordsize="2,2">
              <v:shape style="position:absolute;left:8502;top:-28;width:2;height:2" coordorigin="8502,-28" coordsize="1,0" path="m8503,-28l8503,-28e" filled="f" stroked="t" strokeweight=".84pt" strokecolor="#000000">
                <v:path arrowok="t"/>
              </v:shape>
            </v:group>
            <v:group style="position:absolute;left:8502;top:-12;width:2;height:2" coordorigin="8502,-12" coordsize="2,2">
              <v:shape style="position:absolute;left:8502;top:-12;width:2;height:2" coordorigin="8502,-12" coordsize="1,0" path="m8503,-12l8503,-12e" filled="f" stroked="t" strokeweight=".78pt" strokecolor="#000000">
                <v:path arrowok="t"/>
              </v:shape>
            </v:group>
            <v:group style="position:absolute;left:8502;top:12;width:2;height:2" coordorigin="8502,12" coordsize="2,2">
              <v:shape style="position:absolute;left:8502;top:12;width:2;height:2" coordorigin="8502,12" coordsize="0,0" path="m8502,12l8502,12e" filled="f" stroked="t" strokeweight=".06pt" strokecolor="#000000">
                <v:path arrowok="t"/>
              </v:shape>
            </v:group>
            <v:group style="position:absolute;left:8502;top:36;width:2;height:2" coordorigin="8502,36" coordsize="2,2">
              <v:shape style="position:absolute;left:8502;top:36;width:2;height:2" coordorigin="8502,36" coordsize="1,0" path="m8503,36l8503,36e" filled="f" stroked="t" strokeweight=".78pt" strokecolor="#000000">
                <v:path arrowok="t"/>
              </v:shape>
            </v:group>
            <v:group style="position:absolute;left:8502;top:52;width:2;height:2" coordorigin="8502,52" coordsize="2,2">
              <v:shape style="position:absolute;left:8502;top:52;width:2;height:2" coordorigin="8502,52" coordsize="1,0" path="m8503,52l8503,52e" filled="f" stroked="t" strokeweight=".78pt" strokecolor="#000000">
                <v:path arrowok="t"/>
              </v:shape>
            </v:group>
            <v:group style="position:absolute;left:8502;top:68;width:2;height:2" coordorigin="8502,68" coordsize="2,2">
              <v:shape style="position:absolute;left:8502;top:68;width:2;height:2" coordorigin="8502,68" coordsize="1,0" path="m8503,68l8503,68e" filled="f" stroked="t" strokeweight=".84pt" strokecolor="#000000">
                <v:path arrowok="t"/>
              </v:shape>
            </v:group>
            <v:group style="position:absolute;left:8502;top:92;width:2;height:2" coordorigin="8502,92" coordsize="2,2">
              <v:shape style="position:absolute;left:8502;top:92;width:2;height:2" coordorigin="8502,92" coordsize="0,0" path="m8502,92l8502,92e" filled="f" stroked="t" strokeweight=".06pt" strokecolor="#000000">
                <v:path arrowok="t"/>
              </v:shape>
            </v:group>
            <v:group style="position:absolute;left:8502;top:117;width:2;height:2" coordorigin="8502,117" coordsize="2,2">
              <v:shape style="position:absolute;left:8502;top:117;width:2;height:2" coordorigin="8502,117" coordsize="1,0" path="m8503,117l8503,117e" filled="f" stroked="t" strokeweight=".78pt" strokecolor="#000000">
                <v:path arrowok="t"/>
              </v:shape>
            </v:group>
            <v:group style="position:absolute;left:8502;top:132;width:2;height:2" coordorigin="8502,132" coordsize="2,2">
              <v:shape style="position:absolute;left:8502;top:132;width:2;height:2" coordorigin="8502,132" coordsize="1,0" path="m8503,132l8503,132e" filled="f" stroked="t" strokeweight=".78pt" strokecolor="#000000">
                <v:path arrowok="t"/>
              </v:shape>
            </v:group>
            <v:group style="position:absolute;left:8502;top:157;width:2;height:2" coordorigin="8502,157" coordsize="2,2">
              <v:shape style="position:absolute;left:8502;top:157;width:2;height:2" coordorigin="8502,157" coordsize="0,0" path="m8502,157l8502,157e" filled="f" stroked="t" strokeweight=".06pt" strokecolor="#000000">
                <v:path arrowok="t"/>
              </v:shape>
            </v:group>
            <v:group style="position:absolute;left:8502;top:172;width:2;height:2" coordorigin="8502,172" coordsize="2,2">
              <v:shape style="position:absolute;left:8502;top:172;width:2;height:2" coordorigin="8502,172" coordsize="0,0" path="m8502,172l8502,172e" filled="f" stroked="t" strokeweight=".06pt" strokecolor="#000000">
                <v:path arrowok="t"/>
              </v:shape>
            </v:group>
            <v:group style="position:absolute;left:8502;top:196;width:2;height:2" coordorigin="8502,196" coordsize="2,2">
              <v:shape style="position:absolute;left:8502;top:196;width:2;height:2" coordorigin="8502,196" coordsize="1,0" path="m8503,196l8503,196e" filled="f" stroked="t" strokeweight=".84pt" strokecolor="#000000">
                <v:path arrowok="t"/>
              </v:shape>
            </v:group>
            <v:group style="position:absolute;left:8502;top:213;width:2;height:2" coordorigin="8502,213" coordsize="2,2">
              <v:shape style="position:absolute;left:8502;top:213;width:2;height:2" coordorigin="8502,213" coordsize="1,0" path="m8503,213l8503,213e" filled="f" stroked="t" strokeweight=".78pt" strokecolor="#000000">
                <v:path arrowok="t"/>
              </v:shape>
            </v:group>
            <v:group style="position:absolute;left:8502;top:237;width:2;height:2" coordorigin="8502,237" coordsize="2,2">
              <v:shape style="position:absolute;left:8502;top:237;width:2;height:2" coordorigin="8502,237" coordsize="0,0" path="m8502,237l8502,237e" filled="f" stroked="t" strokeweight=".06pt" strokecolor="#000000">
                <v:path arrowok="t"/>
              </v:shape>
            </v:group>
            <v:group style="position:absolute;left:8502;top:261;width:2;height:2" coordorigin="8502,261" coordsize="2,2">
              <v:shape style="position:absolute;left:8502;top:261;width:2;height:2" coordorigin="8502,261" coordsize="1,0" path="m8503,261l8503,261e" filled="f" stroked="t" strokeweight=".78pt" strokecolor="#000000">
                <v:path arrowok="t"/>
              </v:shape>
            </v:group>
            <v:group style="position:absolute;left:8502;top:277;width:2;height:2" coordorigin="8502,277" coordsize="2,2">
              <v:shape style="position:absolute;left:8502;top:277;width:2;height:2" coordorigin="8502,277" coordsize="1,0" path="m8503,277l8503,277e" filled="f" stroked="t" strokeweight=".84pt" strokecolor="#000000">
                <v:path arrowok="t"/>
              </v:shape>
            </v:group>
            <v:group style="position:absolute;left:8502;top:293;width:2;height:2" coordorigin="8502,293" coordsize="2,2">
              <v:shape style="position:absolute;left:8502;top:293;width:2;height:2" coordorigin="8502,293" coordsize="1,0" path="m8503,293l8503,293e" filled="f" stroked="t" strokeweight=".78pt" strokecolor="#000000">
                <v:path arrowok="t"/>
              </v:shape>
            </v:group>
            <v:group style="position:absolute;left:8502;top:318;width:2;height:2" coordorigin="8502,318" coordsize="2,2">
              <v:shape style="position:absolute;left:8502;top:318;width:2;height:2" coordorigin="8502,318" coordsize="0,0" path="m8502,318l8502,318e" filled="f" stroked="t" strokeweight=".06pt" strokecolor="#000000">
                <v:path arrowok="t"/>
              </v:shape>
            </v:group>
            <v:group style="position:absolute;left:8502;top:341;width:2;height:2" coordorigin="8502,341" coordsize="2,2">
              <v:shape style="position:absolute;left:8502;top:341;width:2;height:2" coordorigin="8502,341" coordsize="1,0" path="m8503,341l8503,341e" filled="f" stroked="t" strokeweight=".78pt" strokecolor="#000000">
                <v:path arrowok="t"/>
              </v:shape>
            </v:group>
            <v:group style="position:absolute;left:8502;top:357;width:2;height:2" coordorigin="8502,357" coordsize="2,2">
              <v:shape style="position:absolute;left:8502;top:357;width:2;height:2" coordorigin="8502,357" coordsize="1,0" path="m8503,357l8503,357e" filled="f" stroked="t" strokeweight=".84pt" strokecolor="#000000">
                <v:path arrowok="t"/>
              </v:shape>
            </v:group>
            <v:group style="position:absolute;left:8502;top:381;width:2;height:2" coordorigin="8502,381" coordsize="2,2">
              <v:shape style="position:absolute;left:8502;top:381;width:2;height:2" coordorigin="8502,381" coordsize="0,0" path="m8502,381l8502,381e" filled="f" stroked="t" strokeweight=".06pt" strokecolor="#000000">
                <v:path arrowok="t"/>
              </v:shape>
            </v:group>
            <v:group style="position:absolute;left:8502;top:397;width:2;height:2" coordorigin="8502,397" coordsize="2,2">
              <v:shape style="position:absolute;left:8502;top:397;width:2;height:2" coordorigin="8502,397" coordsize="0,0" path="m8502,397l8502,397e" filled="f" stroked="t" strokeweight=".06pt" strokecolor="#000000">
                <v:path arrowok="t"/>
              </v:shape>
            </v:group>
            <v:group style="position:absolute;left:8502;top:421;width:2;height:2" coordorigin="8502,421" coordsize="2,2">
              <v:shape style="position:absolute;left:8502;top:421;width:2;height:2" coordorigin="8502,421" coordsize="1,0" path="m8503,421l8503,421e" filled="f" stroked="t" strokeweight=".78pt" strokecolor="#000000">
                <v:path arrowok="t"/>
              </v:shape>
            </v:group>
            <v:group style="position:absolute;left:8502;top:438;width:2;height:2" coordorigin="8502,438" coordsize="2,2">
              <v:shape style="position:absolute;left:8502;top:438;width:2;height:2" coordorigin="8502,438" coordsize="1,0" path="m8503,438l8503,438e" filled="f" stroked="t" strokeweight=".84pt" strokecolor="#000000">
                <v:path arrowok="t"/>
              </v:shape>
            </v:group>
            <v:group style="position:absolute;left:8502;top:462;width:2;height:2" coordorigin="8502,462" coordsize="2,2">
              <v:shape style="position:absolute;left:8502;top:462;width:2;height:2" coordorigin="8502,462" coordsize="0,0" path="m8502,462l8502,462e" filled="f" stroked="t" strokeweight=".06pt" strokecolor="#000000">
                <v:path arrowok="t"/>
              </v:shape>
            </v:group>
            <v:group style="position:absolute;left:8502;top:486;width:2;height:2" coordorigin="8502,486" coordsize="2,2">
              <v:shape style="position:absolute;left:8502;top:486;width:2;height:2" coordorigin="8502,486" coordsize="1,0" path="m8503,486l8503,486e" filled="f" stroked="t" strokeweight=".84pt" strokecolor="#000000">
                <v:path arrowok="t"/>
              </v:shape>
            </v:group>
            <v:group style="position:absolute;left:8502;top:502;width:2;height:2" coordorigin="8502,502" coordsize="2,2">
              <v:shape style="position:absolute;left:8502;top:502;width:2;height:2" coordorigin="8502,502" coordsize="1,0" path="m8503,502l8503,502e" filled="f" stroked="t" strokeweight=".78pt" strokecolor="#000000">
                <v:path arrowok="t"/>
              </v:shape>
            </v:group>
            <v:group style="position:absolute;left:8502;top:518;width:2;height:2" coordorigin="8502,518" coordsize="2,2">
              <v:shape style="position:absolute;left:8502;top:518;width:2;height:2" coordorigin="8502,518" coordsize="1,0" path="m8503,518l8503,518e" filled="f" stroked="t" strokeweight=".84pt" strokecolor="#000000">
                <v:path arrowok="t"/>
              </v:shape>
            </v:group>
            <v:group style="position:absolute;left:8502;top:542;width:2;height:2" coordorigin="8502,542" coordsize="2,2">
              <v:shape style="position:absolute;left:8502;top:542;width:2;height:2" coordorigin="8502,542" coordsize="0,0" path="m8502,542l8502,542e" filled="f" stroked="t" strokeweight=".06pt" strokecolor="#000000">
                <v:path arrowok="t"/>
              </v:shape>
            </v:group>
            <v:group style="position:absolute;left:8502;top:566;width:2;height:2" coordorigin="8502,566" coordsize="2,2">
              <v:shape style="position:absolute;left:8502;top:566;width:2;height:2" coordorigin="8502,566" coordsize="1,0" path="m8503,566l8503,566e" filled="f" stroked="t" strokeweight=".84pt" strokecolor="#000000">
                <v:path arrowok="t"/>
              </v:shape>
            </v:group>
            <v:group style="position:absolute;left:8502;top:582;width:2;height:2" coordorigin="8502,582" coordsize="2,2">
              <v:shape style="position:absolute;left:8502;top:582;width:2;height:2" coordorigin="8502,582" coordsize="1,0" path="m8503,582l8503,582e" filled="f" stroked="t" strokeweight=".78pt" strokecolor="#000000">
                <v:path arrowok="t"/>
              </v:shape>
            </v:group>
            <v:group style="position:absolute;left:8502;top:606;width:2;height:2" coordorigin="8502,606" coordsize="2,2">
              <v:shape style="position:absolute;left:8502;top:606;width:2;height:2" coordorigin="8502,606" coordsize="0,0" path="m8502,606l8502,606e" filled="f" stroked="t" strokeweight=".06pt" strokecolor="#000000">
                <v:path arrowok="t"/>
              </v:shape>
            </v:group>
            <v:group style="position:absolute;left:8502;top:622;width:2;height:2" coordorigin="8502,622" coordsize="2,2">
              <v:shape style="position:absolute;left:8502;top:622;width:2;height:2" coordorigin="8502,622" coordsize="0,0" path="m8502,622l8502,622e" filled="f" stroked="t" strokeweight=".06pt" strokecolor="#000000">
                <v:path arrowok="t"/>
              </v:shape>
            </v:group>
            <v:group style="position:absolute;left:8502;top:646;width:2;height:2" coordorigin="8502,646" coordsize="2,2">
              <v:shape style="position:absolute;left:8502;top:646;width:2;height:2" coordorigin="8502,646" coordsize="1,0" path="m8503,646l8503,646e" filled="f" stroked="t" strokeweight=".84pt" strokecolor="#000000">
                <v:path arrowok="t"/>
              </v:shape>
            </v:group>
            <v:group style="position:absolute;left:8502;top:663;width:2;height:2" coordorigin="8502,663" coordsize="2,2">
              <v:shape style="position:absolute;left:8502;top:663;width:2;height:2" coordorigin="8502,663" coordsize="1,0" path="m8503,663l8503,663e" filled="f" stroked="t" strokeweight=".78pt" strokecolor="#000000">
                <v:path arrowok="t"/>
              </v:shape>
            </v:group>
            <v:group style="position:absolute;left:8502;top:686;width:2;height:2" coordorigin="8502,686" coordsize="2,2">
              <v:shape style="position:absolute;left:8502;top:686;width:2;height:2" coordorigin="8502,686" coordsize="0,0" path="m8502,686l8502,686e" filled="f" stroked="t" strokeweight=".06pt" strokecolor="#000000">
                <v:path arrowok="t"/>
              </v:shape>
            </v:group>
            <v:group style="position:absolute;left:8502;top:711;width:2;height:2" coordorigin="8502,711" coordsize="2,2">
              <v:shape style="position:absolute;left:8502;top:711;width:2;height:2" coordorigin="8502,711" coordsize="1,0" path="m8503,711l8503,711e" filled="f" stroked="t" strokeweight=".78pt" strokecolor="#000000">
                <v:path arrowok="t"/>
              </v:shape>
            </v:group>
            <v:group style="position:absolute;left:8502;top:727;width:2;height:2" coordorigin="8502,727" coordsize="2,2">
              <v:shape style="position:absolute;left:8502;top:727;width:2;height:2" coordorigin="8502,727" coordsize="1,0" path="m8503,727l8503,727e" filled="f" stroked="t" strokeweight=".84pt" strokecolor="#000000">
                <v:path arrowok="t"/>
              </v:shape>
            </v:group>
            <v:group style="position:absolute;left:8502;top:743;width:2;height:2" coordorigin="8502,743" coordsize="2,2">
              <v:shape style="position:absolute;left:8502;top:743;width:2;height:2" coordorigin="8502,743" coordsize="1,0" path="m8503,743l8503,743e" filled="f" stroked="t" strokeweight=".78pt" strokecolor="#000000">
                <v:path arrowok="t"/>
              </v:shape>
            </v:group>
            <v:group style="position:absolute;left:8502;top:766;width:2;height:2" coordorigin="8502,766" coordsize="2,2">
              <v:shape style="position:absolute;left:8502;top:766;width:2;height:2" coordorigin="8502,766" coordsize="0,0" path="m8502,766l8502,766e" filled="f" stroked="t" strokeweight=".06pt" strokecolor="#000000">
                <v:path arrowok="t"/>
              </v:shape>
            </v:group>
            <v:group style="position:absolute;left:8502;top:791;width:2;height:2" coordorigin="8502,791" coordsize="2,2">
              <v:shape style="position:absolute;left:8502;top:791;width:2;height:2" coordorigin="8502,791" coordsize="1,0" path="m8503,791l8503,791e" filled="f" stroked="t" strokeweight=".78pt" strokecolor="#000000">
                <v:path arrowok="t"/>
              </v:shape>
            </v:group>
            <v:group style="position:absolute;left:8502;top:807;width:2;height:2" coordorigin="8502,807" coordsize="2,2">
              <v:shape style="position:absolute;left:8502;top:807;width:2;height:2" coordorigin="8502,807" coordsize="1,0" path="m8503,807l8503,807e" filled="f" stroked="t" strokeweight=".78pt" strokecolor="#000000">
                <v:path arrowok="t"/>
              </v:shape>
            </v:group>
            <v:group style="position:absolute;left:8502;top:831;width:2;height:2" coordorigin="8502,831" coordsize="2,2">
              <v:shape style="position:absolute;left:8502;top:831;width:2;height:2" coordorigin="8502,831" coordsize="0,0" path="m8502,831l8502,831e" filled="f" stroked="t" strokeweight=".06pt" strokecolor="#000000">
                <v:path arrowok="t"/>
              </v:shape>
            </v:group>
            <v:group style="position:absolute;left:8502;top:847;width:2;height:2" coordorigin="8502,847" coordsize="2,2">
              <v:shape style="position:absolute;left:8502;top:847;width:2;height:2" coordorigin="8502,847" coordsize="0,0" path="m8502,847l8502,847e" filled="f" stroked="t" strokeweight=".06pt" strokecolor="#000000">
                <v:path arrowok="t"/>
              </v:shape>
            </v:group>
            <v:group style="position:absolute;left:8502;top:871;width:2;height:2" coordorigin="8502,871" coordsize="2,2">
              <v:shape style="position:absolute;left:8502;top:871;width:2;height:2" coordorigin="8502,871" coordsize="1,0" path="m8503,871l8503,871e" filled="f" stroked="t" strokeweight=".78pt" strokecolor="#000000">
                <v:path arrowok="t"/>
              </v:shape>
            </v:group>
            <v:group style="position:absolute;left:8502;top:887;width:2;height:2" coordorigin="8502,887" coordsize="2,2">
              <v:shape style="position:absolute;left:8502;top:887;width:2;height:2" coordorigin="8502,887" coordsize="1,0" path="m8503,887l8503,887e" filled="f" stroked="t" strokeweight=".78pt" strokecolor="#000000">
                <v:path arrowok="t"/>
              </v:shape>
            </v:group>
            <v:group style="position:absolute;left:8502;top:912;width:2;height:2" coordorigin="8502,912" coordsize="2,2">
              <v:shape style="position:absolute;left:8502;top:912;width:2;height:2" coordorigin="8502,912" coordsize="0,0" path="m8502,912l8502,912e" filled="f" stroked="t" strokeweight=".06pt" strokecolor="#000000">
                <v:path arrowok="t"/>
              </v:shape>
            </v:group>
            <v:group style="position:absolute;left:8502;top:936;width:2;height:2" coordorigin="8502,936" coordsize="2,2">
              <v:shape style="position:absolute;left:8502;top:936;width:2;height:2" coordorigin="8502,936" coordsize="1,0" path="m8503,936l8503,936e" filled="f" stroked="t" strokeweight=".84pt" strokecolor="#000000">
                <v:path arrowok="t"/>
              </v:shape>
            </v:group>
            <v:group style="position:absolute;left:8502;top:952;width:2;height:2" coordorigin="8502,952" coordsize="2,2">
              <v:shape style="position:absolute;left:8502;top:952;width:2;height:2" coordorigin="8502,952" coordsize="1,0" path="m8503,952l8503,952e" filled="f" stroked="t" strokeweight=".78pt" strokecolor="#000000">
                <v:path arrowok="t"/>
              </v:shape>
            </v:group>
            <v:group style="position:absolute;left:8502;top:967;width:2;height:2" coordorigin="8502,967" coordsize="2,2">
              <v:shape style="position:absolute;left:8502;top:967;width:2;height:2" coordorigin="8502,967" coordsize="1,0" path="m8503,967l8503,967e" filled="f" stroked="t" strokeweight=".78pt" strokecolor="#000000">
                <v:path arrowok="t"/>
              </v:shape>
            </v:group>
            <v:group style="position:absolute;left:8502;top:992;width:2;height:2" coordorigin="8502,992" coordsize="2,2">
              <v:shape style="position:absolute;left:8502;top:992;width:2;height:2" coordorigin="8502,992" coordsize="0,0" path="m8502,992l8502,992e" filled="f" stroked="t" strokeweight=".06pt" strokecolor="#000000">
                <v:path arrowok="t"/>
              </v:shape>
            </v:group>
            <v:group style="position:absolute;left:8502;top:1015;width:2;height:2" coordorigin="8502,1015" coordsize="2,2">
              <v:shape style="position:absolute;left:8502;top:1015;width:2;height:2" coordorigin="8502,1015" coordsize="1,0" path="m8503,1015l8503,1015e" filled="f" stroked="t" strokeweight=".78pt" strokecolor="#000000">
                <v:path arrowok="t"/>
              </v:shape>
            </v:group>
            <v:group style="position:absolute;left:8502;top:1032;width:2;height:2" coordorigin="8502,1032" coordsize="2,2">
              <v:shape style="position:absolute;left:8502;top:1032;width:2;height:2" coordorigin="8502,1032" coordsize="1,0" path="m8503,1032l8503,1032e" filled="f" stroked="t" strokeweight=".84pt" strokecolor="#000000">
                <v:path arrowok="t"/>
              </v:shape>
            </v:group>
            <v:group style="position:absolute;left:8502;top:1056;width:2;height:2" coordorigin="8502,1056" coordsize="2,2">
              <v:shape style="position:absolute;left:8502;top:1056;width:2;height:2" coordorigin="8502,1056" coordsize="0,0" path="m8502,1056l8502,1056e" filled="f" stroked="t" strokeweight=".06pt" strokecolor="#000000">
                <v:path arrowok="t"/>
              </v:shape>
            </v:group>
            <v:group style="position:absolute;left:8502;top:1072;width:2;height:2" coordorigin="8502,1072" coordsize="2,2">
              <v:shape style="position:absolute;left:8502;top:1072;width:2;height:2" coordorigin="8502,1072" coordsize="0,0" path="m8502,1072l8502,1072e" filled="f" stroked="t" strokeweight=".06pt" strokecolor="#000000">
                <v:path arrowok="t"/>
              </v:shape>
            </v:group>
            <v:group style="position:absolute;left:8502;top:1096;width:2;height:2" coordorigin="8502,1096" coordsize="2,2">
              <v:shape style="position:absolute;left:8502;top:1096;width:2;height:2" coordorigin="8502,1096" coordsize="1,0" path="m8503,1096l8503,1096e" filled="f" stroked="t" strokeweight=".78pt" strokecolor="#000000">
                <v:path arrowok="t"/>
              </v:shape>
            </v:group>
            <v:group style="position:absolute;left:8502;top:1112;width:2;height:2" coordorigin="8502,1112" coordsize="2,2">
              <v:shape style="position:absolute;left:8502;top:1112;width:2;height:2" coordorigin="8502,1112" coordsize="1,0" path="m8503,1112l8503,1112e" filled="f" stroked="t" strokeweight=".84pt" strokecolor="#000000">
                <v:path arrowok="t"/>
              </v:shape>
            </v:group>
            <v:group style="position:absolute;left:8502;top:1136;width:2;height:2" coordorigin="8502,1136" coordsize="2,2">
              <v:shape style="position:absolute;left:8502;top:1136;width:2;height:2" coordorigin="8502,1136" coordsize="0,0" path="m8502,1136l8502,1136e" filled="f" stroked="t" strokeweight=".06pt" strokecolor="#000000">
                <v:path arrowok="t"/>
              </v:shape>
            </v:group>
            <v:group style="position:absolute;left:8502;top:1160;width:2;height:2" coordorigin="8502,1160" coordsize="2,2">
              <v:shape style="position:absolute;left:8502;top:1160;width:2;height:2" coordorigin="8502,1160" coordsize="1,0" path="m8503,1160l8503,1160e" filled="f" stroked="t" strokeweight=".84pt" strokecolor="#000000">
                <v:path arrowok="t"/>
              </v:shape>
            </v:group>
            <v:group style="position:absolute;left:8502;top:1176;width:2;height:2" coordorigin="8502,1176" coordsize="2,2">
              <v:shape style="position:absolute;left:8502;top:1176;width:2;height:2" coordorigin="8502,1176" coordsize="1,0" path="m8503,1176l8503,1176e" filled="f" stroked="t" strokeweight=".78pt" strokecolor="#000000">
                <v:path arrowok="t"/>
              </v:shape>
            </v:group>
            <v:group style="position:absolute;left:8502;top:1192;width:2;height:2" coordorigin="8502,1192" coordsize="2,2">
              <v:shape style="position:absolute;left:8502;top:1192;width:2;height:2" coordorigin="8502,1192" coordsize="1,0" path="m8503,1192l8503,1192e" filled="f" stroked="t" strokeweight=".84pt" strokecolor="#000000">
                <v:path arrowok="t"/>
              </v:shape>
            </v:group>
            <v:group style="position:absolute;left:8502;top:1216;width:2;height:2" coordorigin="8502,1216" coordsize="2,2">
              <v:shape style="position:absolute;left:8502;top:1216;width:2;height:2" coordorigin="8502,1216" coordsize="0,0" path="m8502,1216l8502,1216e" filled="f" stroked="t" strokeweight=".06pt" strokecolor="#000000">
                <v:path arrowok="t"/>
              </v:shape>
            </v:group>
            <v:group style="position:absolute;left:8502;top:1240;width:2;height:2" coordorigin="8502,1240" coordsize="2,2">
              <v:shape style="position:absolute;left:8502;top:1240;width:2;height:2" coordorigin="8502,1240" coordsize="1,0" path="m8503,1240l8503,1240e" filled="f" stroked="t" strokeweight=".84pt" strokecolor="#000000">
                <v:path arrowok="t"/>
              </v:shape>
            </v:group>
            <v:group style="position:absolute;left:8502;top:1257;width:2;height:2" coordorigin="8502,1257" coordsize="2,2">
              <v:shape style="position:absolute;left:8502;top:1257;width:2;height:2" coordorigin="8502,1257" coordsize="1,0" path="m8503,1257l8503,1257e" filled="f" stroked="t" strokeweight=".78pt" strokecolor="#000000">
                <v:path arrowok="t"/>
              </v:shape>
            </v:group>
            <v:group style="position:absolute;left:8502;top:1281;width:2;height:2" coordorigin="8502,1281" coordsize="2,2">
              <v:shape style="position:absolute;left:8502;top:1281;width:2;height:2" coordorigin="8502,1281" coordsize="0,0" path="m8502,1281l8502,1281e" filled="f" stroked="t" strokeweight=".06pt" strokecolor="#000000">
                <v:path arrowok="t"/>
              </v:shape>
            </v:group>
            <v:group style="position:absolute;left:8502;top:1297;width:2;height:2" coordorigin="8502,1297" coordsize="2,2">
              <v:shape style="position:absolute;left:8502;top:1297;width:2;height:2" coordorigin="8502,1297" coordsize="0,0" path="m8502,1297l8502,1297e" filled="f" stroked="t" strokeweight=".06pt" strokecolor="#000000">
                <v:path arrowok="t"/>
              </v:shape>
            </v:group>
            <v:group style="position:absolute;left:8502;top:1321;width:2;height:2" coordorigin="8502,1321" coordsize="2,2">
              <v:shape style="position:absolute;left:8502;top:1321;width:2;height:2" coordorigin="8502,1321" coordsize="1,0" path="m8503,1321l8503,1321e" filled="f" stroked="t" strokeweight=".84pt" strokecolor="#000000">
                <v:path arrowok="t"/>
              </v:shape>
            </v:group>
            <v:group style="position:absolute;left:8502;top:1337;width:2;height:2" coordorigin="8502,1337" coordsize="2,2">
              <v:shape style="position:absolute;left:8502;top:1337;width:2;height:2" coordorigin="8502,1337" coordsize="1,0" path="m8503,1337l8503,1337e" filled="f" stroked="t" strokeweight=".78pt" strokecolor="#000000">
                <v:path arrowok="t"/>
              </v:shape>
            </v:group>
            <v:group style="position:absolute;left:8502;top:1360;width:2;height:2" coordorigin="8502,1360" coordsize="2,2">
              <v:shape style="position:absolute;left:8502;top:1360;width:2;height:2" coordorigin="8502,1360" coordsize="0,0" path="m8502,1360l8502,1360e" filled="f" stroked="t" strokeweight=".06pt" strokecolor="#000000">
                <v:path arrowok="t"/>
              </v:shape>
            </v:group>
            <v:group style="position:absolute;left:8502;top:1385;width:2;height:2" coordorigin="8502,1385" coordsize="2,2">
              <v:shape style="position:absolute;left:8502;top:1385;width:2;height:2" coordorigin="8502,1385" coordsize="1,0" path="m8503,1385l8503,1385e" filled="f" stroked="t" strokeweight=".78pt" strokecolor="#000000">
                <v:path arrowok="t"/>
              </v:shape>
            </v:group>
            <v:group style="position:absolute;left:8502;top:1401;width:2;height:2" coordorigin="8502,1401" coordsize="2,2">
              <v:shape style="position:absolute;left:8502;top:1401;width:2;height:2" coordorigin="8502,1401" coordsize="1,0" path="m8503,1401l8503,1401e" filled="f" stroked="t" strokeweight=".84pt" strokecolor="#000000">
                <v:path arrowok="t"/>
              </v:shape>
            </v:group>
            <v:group style="position:absolute;left:8502;top:1417;width:2;height:2" coordorigin="8502,1417" coordsize="2,2">
              <v:shape style="position:absolute;left:8502;top:1417;width:2;height:2" coordorigin="8502,1417" coordsize="1,0" path="m8503,1417l8503,1417e" filled="f" stroked="t" strokeweight=".78pt" strokecolor="#000000">
                <v:path arrowok="t"/>
              </v:shape>
            </v:group>
            <v:group style="position:absolute;left:8502;top:1441;width:2;height:2" coordorigin="8502,1441" coordsize="2,2">
              <v:shape style="position:absolute;left:8502;top:1441;width:2;height:2" coordorigin="8502,1441" coordsize="0,0" path="m8502,1441l8502,1441e" filled="f" stroked="t" strokeweight=".06pt" strokecolor="#000000">
                <v:path arrowok="t"/>
              </v:shape>
            </v:group>
            <v:group style="position:absolute;left:8502;top:1465;width:2;height:2" coordorigin="8502,1465" coordsize="2,2">
              <v:shape style="position:absolute;left:8502;top:1465;width:2;height:2" coordorigin="8502,1465" coordsize="1,0" path="m8503,1465l8503,1465e" filled="f" stroked="t" strokeweight=".78pt" strokecolor="#000000">
                <v:path arrowok="t"/>
              </v:shape>
            </v:group>
            <v:group style="position:absolute;left:8502;top:1482;width:2;height:2" coordorigin="8502,1482" coordsize="2,2">
              <v:shape style="position:absolute;left:8502;top:1482;width:2;height:2" coordorigin="8502,1482" coordsize="1,0" path="m8503,1482l8503,1482e" filled="f" stroked="t" strokeweight=".84pt" strokecolor="#000000">
                <v:path arrowok="t"/>
              </v:shape>
            </v:group>
            <v:group style="position:absolute;left:8502;top:1506;width:2;height:2" coordorigin="8502,1506" coordsize="2,2">
              <v:shape style="position:absolute;left:8502;top:1506;width:2;height:2" coordorigin="8502,1506" coordsize="0,0" path="m8502,1506l8502,1506e" filled="f" stroked="t" strokeweight=".06pt" strokecolor="#000000">
                <v:path arrowok="t"/>
              </v:shape>
            </v:group>
            <v:group style="position:absolute;left:8502;top:1521;width:2;height:2" coordorigin="8502,1521" coordsize="2,2">
              <v:shape style="position:absolute;left:8502;top:1521;width:2;height:2" coordorigin="8502,1521" coordsize="0,0" path="m8502,1521l8502,1521e" filled="f" stroked="t" strokeweight=".06pt" strokecolor="#000000">
                <v:path arrowok="t"/>
              </v:shape>
            </v:group>
            <v:group style="position:absolute;left:8502;top:1546;width:2;height:2" coordorigin="8502,1546" coordsize="2,2">
              <v:shape style="position:absolute;left:8502;top:1546;width:2;height:2" coordorigin="8502,1546" coordsize="1,0" path="m8503,1546l8503,1546e" filled="f" stroked="t" strokeweight=".78pt" strokecolor="#000000">
                <v:path arrowok="t"/>
              </v:shape>
            </v:group>
            <v:group style="position:absolute;left:8502;top:1561;width:2;height:2" coordorigin="8502,1561" coordsize="2,2">
              <v:shape style="position:absolute;left:8502;top:1561;width:2;height:2" coordorigin="8502,1561" coordsize="1,0" path="m8503,1561l8503,1561e" filled="f" stroked="t" strokeweight=".78pt" strokecolor="#000000">
                <v:path arrowok="t"/>
              </v:shape>
            </v:group>
            <v:group style="position:absolute;left:8502;top:1586;width:2;height:2" coordorigin="8502,1586" coordsize="2,2">
              <v:shape style="position:absolute;left:8502;top:1586;width:2;height:2" coordorigin="8502,1586" coordsize="0,0" path="m8502,1586l8502,1586e" filled="f" stroked="t" strokeweight=".06pt" strokecolor="#000000">
                <v:path arrowok="t"/>
              </v:shape>
            </v:group>
            <v:group style="position:absolute;left:8502;top:1610;width:2;height:2" coordorigin="8502,1610" coordsize="2,2">
              <v:shape style="position:absolute;left:8502;top:1610;width:2;height:2" coordorigin="8502,1610" coordsize="1,0" path="m8503,1610l8503,1610e" filled="f" stroked="t" strokeweight=".84pt" strokecolor="#000000">
                <v:path arrowok="t"/>
              </v:shape>
            </v:group>
            <v:group style="position:absolute;left:8502;top:1626;width:2;height:2" coordorigin="8502,1626" coordsize="2,2">
              <v:shape style="position:absolute;left:8502;top:1626;width:2;height:2" coordorigin="8502,1626" coordsize="1,0" path="m8503,1626l8503,1626e" filled="f" stroked="t" strokeweight=".78pt" strokecolor="#000000">
                <v:path arrowok="t"/>
              </v:shape>
            </v:group>
            <v:group style="position:absolute;left:8502;top:1642;width:2;height:2" coordorigin="8502,1642" coordsize="2,2">
              <v:shape style="position:absolute;left:8502;top:1642;width:2;height:2" coordorigin="8502,1642" coordsize="1,0" path="m8503,1642l8503,1642e" filled="f" stroked="t" strokeweight=".78pt" strokecolor="#000000">
                <v:path arrowok="t"/>
              </v:shape>
            </v:group>
            <v:group style="position:absolute;left:8502;top:1666;width:2;height:2" coordorigin="8502,1666" coordsize="2,2">
              <v:shape style="position:absolute;left:8502;top:1666;width:2;height:2" coordorigin="8502,1666" coordsize="0,0" path="m8502,1666l8502,1666e" filled="f" stroked="t" strokeweight=".06pt" strokecolor="#000000">
                <v:path arrowok="t"/>
              </v:shape>
            </v:group>
            <v:group style="position:absolute;left:8502;top:1690;width:2;height:2" coordorigin="8502,1690" coordsize="2,2">
              <v:shape style="position:absolute;left:8502;top:1690;width:2;height:2" coordorigin="8502,1690" coordsize="1,0" path="m8503,1690l8503,1690e" filled="f" stroked="t" strokeweight=".84pt" strokecolor="#000000">
                <v:path arrowok="t"/>
              </v:shape>
            </v:group>
            <v:group style="position:absolute;left:8502;top:1707;width:2;height:2" coordorigin="8502,1707" coordsize="2,2">
              <v:shape style="position:absolute;left:8502;top:1707;width:2;height:2" coordorigin="8502,1707" coordsize="1,0" path="m8503,1707l8503,1707e" filled="f" stroked="t" strokeweight=".78pt" strokecolor="#000000">
                <v:path arrowok="t"/>
              </v:shape>
            </v:group>
            <v:group style="position:absolute;left:8502;top:1730;width:2;height:2" coordorigin="8502,1730" coordsize="2,2">
              <v:shape style="position:absolute;left:8502;top:1730;width:2;height:2" coordorigin="8502,1730" coordsize="0,0" path="m8502,1730l8502,1730e" filled="f" stroked="t" strokeweight=".06pt" strokecolor="#000000">
                <v:path arrowok="t"/>
              </v:shape>
            </v:group>
            <v:group style="position:absolute;left:8502;top:1747;width:2;height:2" coordorigin="8502,1747" coordsize="2,2">
              <v:shape style="position:absolute;left:8502;top:1747;width:2;height:2" coordorigin="8502,1747" coordsize="0,0" path="m8502,1747l8502,1747e" filled="f" stroked="t" strokeweight=".06pt" strokecolor="#000000">
                <v:path arrowok="t"/>
              </v:shape>
            </v:group>
            <v:group style="position:absolute;left:8502;top:1770;width:2;height:2" coordorigin="8502,1770" coordsize="2,2">
              <v:shape style="position:absolute;left:8502;top:1770;width:2;height:2" coordorigin="8502,1770" coordsize="1,0" path="m8503,1770l8503,1770e" filled="f" stroked="t" strokeweight=".78pt" strokecolor="#000000">
                <v:path arrowok="t"/>
              </v:shape>
            </v:group>
            <v:group style="position:absolute;left:8502;top:1786;width:2;height:2" coordorigin="8502,1786" coordsize="2,2">
              <v:shape style="position:absolute;left:8502;top:1786;width:2;height:2" coordorigin="8502,1786" coordsize="1,0" path="m8503,1786l8503,1786e" filled="f" stroked="t" strokeweight=".84pt" strokecolor="#000000">
                <v:path arrowok="t"/>
              </v:shape>
            </v:group>
            <v:group style="position:absolute;left:8502;top:1810;width:2;height:2" coordorigin="8502,1810" coordsize="2,2">
              <v:shape style="position:absolute;left:8502;top:1810;width:2;height:2" coordorigin="8502,1810" coordsize="0,0" path="m8502,1810l8502,1810e" filled="f" stroked="t" strokeweight=".06pt" strokecolor="#000000">
                <v:path arrowok="t"/>
              </v:shape>
            </v:group>
            <v:group style="position:absolute;left:8502;top:1835;width:2;height:2" coordorigin="8502,1835" coordsize="2,2">
              <v:shape style="position:absolute;left:8502;top:1835;width:2;height:2" coordorigin="8502,1835" coordsize="1,0" path="m8503,1835l8503,1835e" filled="f" stroked="t" strokeweight=".78pt" strokecolor="#000000">
                <v:path arrowok="t"/>
              </v:shape>
            </v:group>
            <v:group style="position:absolute;left:8502;top:1851;width:2;height:2" coordorigin="8502,1851" coordsize="2,2">
              <v:shape style="position:absolute;left:8502;top:1851;width:2;height:2" coordorigin="8502,1851" coordsize="1,0" path="m8503,1851l8503,1851e" filled="f" stroked="t" strokeweight=".78pt" strokecolor="#000000">
                <v:path arrowok="t"/>
              </v:shape>
            </v:group>
            <v:group style="position:absolute;left:8502;top:1867;width:2;height:2" coordorigin="8502,1867" coordsize="2,2">
              <v:shape style="position:absolute;left:8502;top:1867;width:2;height:2" coordorigin="8502,1867" coordsize="1,0" path="m8503,1867l8503,1867e" filled="f" stroked="t" strokeweight=".84pt" strokecolor="#000000">
                <v:path arrowok="t"/>
              </v:shape>
            </v:group>
            <v:group style="position:absolute;left:8502;top:1891;width:2;height:2" coordorigin="8502,1891" coordsize="2,2">
              <v:shape style="position:absolute;left:8502;top:1891;width:2;height:2" coordorigin="8502,1891" coordsize="0,0" path="m8502,1891l8502,1891e" filled="f" stroked="t" strokeweight=".06pt" strokecolor="#000000">
                <v:path arrowok="t"/>
              </v:shape>
            </v:group>
            <v:group style="position:absolute;left:8502;top:1915;width:2;height:2" coordorigin="8502,1915" coordsize="2,2">
              <v:shape style="position:absolute;left:8502;top:1915;width:2;height:2" coordorigin="8502,1915" coordsize="1,0" path="m8503,1915l8503,1915e" filled="f" stroked="t" strokeweight=".84pt" strokecolor="#000000">
                <v:path arrowok="t"/>
              </v:shape>
            </v:group>
            <v:group style="position:absolute;left:8502;top:1931;width:2;height:2" coordorigin="8502,1931" coordsize="2,2">
              <v:shape style="position:absolute;left:8502;top:1931;width:2;height:2" coordorigin="8502,1931" coordsize="1,0" path="m8503,1931l8503,1931e" filled="f" stroked="t" strokeweight=".78pt" strokecolor="#000000">
                <v:path arrowok="t"/>
              </v:shape>
            </v:group>
            <v:group style="position:absolute;left:8502;top:1956;width:2;height:2" coordorigin="8502,1956" coordsize="2,2">
              <v:shape style="position:absolute;left:8502;top:1956;width:2;height:2" coordorigin="8502,1956" coordsize="0,0" path="m8502,1956l8502,1956e" filled="f" stroked="t" strokeweight=".06pt" strokecolor="#000000">
                <v:path arrowok="t"/>
              </v:shape>
            </v:group>
            <v:group style="position:absolute;left:8502;top:1971;width:2;height:2" coordorigin="8502,1971" coordsize="2,2">
              <v:shape style="position:absolute;left:8502;top:1971;width:2;height:2" coordorigin="8502,1971" coordsize="0,0" path="m8502,1971l8502,1971e" filled="f" stroked="t" strokeweight=".06pt" strokecolor="#000000">
                <v:path arrowok="t"/>
              </v:shape>
            </v:group>
            <v:group style="position:absolute;left:8502;top:1995;width:2;height:2" coordorigin="8502,1995" coordsize="2,2">
              <v:shape style="position:absolute;left:8502;top:1995;width:2;height:2" coordorigin="8502,1995" coordsize="1,0" path="m8503,1995l8503,1995e" filled="f" stroked="t" strokeweight=".84pt" strokecolor="#000000">
                <v:path arrowok="t"/>
              </v:shape>
            </v:group>
            <v:group style="position:absolute;left:8502;top:2011;width:2;height:2" coordorigin="8502,2011" coordsize="2,2">
              <v:shape style="position:absolute;left:8502;top:2011;width:2;height:2" coordorigin="8502,2011" coordsize="1,0" path="m8503,2011l8503,2011e" filled="f" stroked="t" strokeweight=".78pt" strokecolor="#000000">
                <v:path arrowok="t"/>
              </v:shape>
            </v:group>
            <v:group style="position:absolute;left:8502;top:2036;width:2;height:2" coordorigin="8502,2036" coordsize="2,2">
              <v:shape style="position:absolute;left:8502;top:2036;width:2;height:2" coordorigin="8502,2036" coordsize="0,0" path="m8502,2036l8502,2036e" filled="f" stroked="t" strokeweight=".06pt" strokecolor="#000000">
                <v:path arrowok="t"/>
              </v:shape>
            </v:group>
            <v:group style="position:absolute;left:8502;top:2059;width:2;height:2" coordorigin="8502,2059" coordsize="2,2">
              <v:shape style="position:absolute;left:8502;top:2059;width:2;height:2" coordorigin="8502,2059" coordsize="1,0" path="m8503,2059l8503,2059e" filled="f" stroked="t" strokeweight=".78pt" strokecolor="#000000">
                <v:path arrowok="t"/>
              </v:shape>
            </v:group>
            <v:group style="position:absolute;left:8502;top:2076;width:2;height:2" coordorigin="8502,2076" coordsize="2,2">
              <v:shape style="position:absolute;left:8502;top:2076;width:2;height:2" coordorigin="8502,2076" coordsize="1,0" path="m8503,2076l8503,2076e" filled="f" stroked="t" strokeweight=".84pt" strokecolor="#000000">
                <v:path arrowok="t"/>
              </v:shape>
            </v:group>
            <v:group style="position:absolute;left:8502;top:2092;width:2;height:2" coordorigin="8502,2092" coordsize="2,2">
              <v:shape style="position:absolute;left:8502;top:2092;width:2;height:2" coordorigin="8502,2092" coordsize="1,0" path="m8503,2092l8503,2092e" filled="f" stroked="t" strokeweight=".78pt" strokecolor="#000000">
                <v:path arrowok="t"/>
              </v:shape>
            </v:group>
            <v:group style="position:absolute;left:8502;top:2115;width:2;height:2" coordorigin="8502,2115" coordsize="2,2">
              <v:shape style="position:absolute;left:8502;top:2115;width:2;height:2" coordorigin="8502,2115" coordsize="0,0" path="m8502,2115l8502,2115e" filled="f" stroked="t" strokeweight=".06pt" strokecolor="#000000">
                <v:path arrowok="t"/>
              </v:shape>
            </v:group>
            <v:group style="position:absolute;left:8502;top:2140;width:2;height:2" coordorigin="8502,2140" coordsize="2,2">
              <v:shape style="position:absolute;left:8502;top:2140;width:2;height:2" coordorigin="8502,2140" coordsize="1,0" path="m8503,2140l8503,2140e" filled="f" stroked="t" strokeweight=".78pt" strokecolor="#000000">
                <v:path arrowok="t"/>
              </v:shape>
            </v:group>
            <v:group style="position:absolute;left:8502;top:2156;width:2;height:2" coordorigin="8502,2156" coordsize="2,2">
              <v:shape style="position:absolute;left:8502;top:2156;width:2;height:2" coordorigin="8502,2156" coordsize="1,0" path="m8503,2156l8503,2156e" filled="f" stroked="t" strokeweight=".84pt" strokecolor="#000000">
                <v:path arrowok="t"/>
              </v:shape>
            </v:group>
            <v:group style="position:absolute;left:8502;top:2172;width:2;height:2" coordorigin="8502,2172" coordsize="2,2">
              <v:shape style="position:absolute;left:8502;top:2172;width:2;height:2" coordorigin="8502,2172" coordsize="1,0" path="m8503,2172l8503,2172e" filled="f" stroked="t" strokeweight=".78pt" strokecolor="#000000">
                <v:path arrowok="t"/>
              </v:shape>
            </v:group>
            <v:group style="position:absolute;left:8502;top:2196;width:2;height:2" coordorigin="8502,2196" coordsize="2,2">
              <v:shape style="position:absolute;left:8502;top:2196;width:2;height:2" coordorigin="8502,2196" coordsize="0,0" path="m8502,2196l8502,2196e" filled="f" stroked="t" strokeweight=".06pt" strokecolor="#000000">
                <v:path arrowok="t"/>
              </v:shape>
            </v:group>
            <v:group style="position:absolute;left:8502;top:2220;width:2;height:2" coordorigin="8502,2220" coordsize="2,2">
              <v:shape style="position:absolute;left:8502;top:2220;width:2;height:2" coordorigin="8502,2220" coordsize="1,0" path="m8503,2220l8503,2220e" filled="f" stroked="t" strokeweight=".78pt" strokecolor="#000000">
                <v:path arrowok="t"/>
              </v:shape>
            </v:group>
            <v:group style="position:absolute;left:8502;top:2236;width:2;height:2" coordorigin="8502,2236" coordsize="2,2">
              <v:shape style="position:absolute;left:8502;top:2236;width:2;height:2" coordorigin="8502,2236" coordsize="1,0" path="m8503,2236l8503,2236e" filled="f" stroked="t" strokeweight=".84pt" strokecolor="#000000">
                <v:path arrowok="t"/>
              </v:shape>
            </v:group>
            <v:group style="position:absolute;left:8502;top:2260;width:2;height:2" coordorigin="8502,2260" coordsize="2,2">
              <v:shape style="position:absolute;left:8502;top:2260;width:2;height:2" coordorigin="8502,2260" coordsize="0,0" path="m8502,2260l8502,2260e" filled="f" stroked="t" strokeweight=".06pt" strokecolor="#000000">
                <v:path arrowok="t"/>
              </v:shape>
            </v:group>
            <v:group style="position:absolute;left:8502;top:2276;width:2;height:2" coordorigin="8502,2276" coordsize="2,2">
              <v:shape style="position:absolute;left:8502;top:2276;width:2;height:2" coordorigin="8502,2276" coordsize="0,0" path="m8502,2276l8502,2276e" filled="f" stroked="t" strokeweight=".06pt" strokecolor="#000000">
                <v:path arrowok="t"/>
              </v:shape>
            </v:group>
            <v:group style="position:absolute;left:8502;top:2301;width:2;height:2" coordorigin="8502,2301" coordsize="2,2">
              <v:shape style="position:absolute;left:8502;top:2301;width:2;height:2" coordorigin="8502,2301" coordsize="1,0" path="m8503,2301l8503,2301e" filled="f" stroked="t" strokeweight=".78pt" strokecolor="#000000">
                <v:path arrowok="t"/>
              </v:shape>
            </v:group>
            <v:group style="position:absolute;left:8502;top:2316;width:2;height:2" coordorigin="8502,2316" coordsize="2,2">
              <v:shape style="position:absolute;left:8502;top:2316;width:2;height:2" coordorigin="8502,2316" coordsize="1,0" path="m8503,2316l8503,2316e" filled="f" stroked="t" strokeweight=".78pt" strokecolor="#000000">
                <v:path arrowok="t"/>
              </v:shape>
            </v:group>
            <v:group style="position:absolute;left:8502;top:2341;width:2;height:2" coordorigin="8502,2341" coordsize="2,2">
              <v:shape style="position:absolute;left:8502;top:2341;width:2;height:2" coordorigin="8502,2341" coordsize="0,0" path="m8502,2341l8502,2341e" filled="f" stroked="t" strokeweight=".06pt" strokecolor="#000000">
                <v:path arrowok="t"/>
              </v:shape>
            </v:group>
            <v:group style="position:absolute;left:8502;top:2365;width:2;height:2" coordorigin="8502,2365" coordsize="2,2">
              <v:shape style="position:absolute;left:8502;top:2365;width:2;height:2" coordorigin="8502,2365" coordsize="1,0" path="m8503,2365l8503,2365e" filled="f" stroked="t" strokeweight=".84pt" strokecolor="#000000">
                <v:path arrowok="t"/>
              </v:shape>
            </v:group>
            <v:group style="position:absolute;left:8502;top:2381;width:2;height:2" coordorigin="8502,2381" coordsize="2,2">
              <v:shape style="position:absolute;left:8502;top:2381;width:2;height:2" coordorigin="8502,2381" coordsize="1,0" path="m8503,2381l8503,2381e" filled="f" stroked="t" strokeweight=".78pt" strokecolor="#000000">
                <v:path arrowok="t"/>
              </v:shape>
            </v:group>
            <v:group style="position:absolute;left:8502;top:2397;width:2;height:2" coordorigin="8502,2397" coordsize="2,2">
              <v:shape style="position:absolute;left:8502;top:2397;width:2;height:2" coordorigin="8502,2397" coordsize="1,0" path="m8503,2397l8503,2397e" filled="f" stroked="t" strokeweight=".78pt" strokecolor="#000000">
                <v:path arrowok="t"/>
              </v:shape>
            </v:group>
            <v:group style="position:absolute;left:8502;top:2421;width:2;height:2" coordorigin="8502,2421" coordsize="2,2">
              <v:shape style="position:absolute;left:8502;top:2421;width:2;height:2" coordorigin="8502,2421" coordsize="0,0" path="m8502,2421l8502,2421e" filled="f" stroked="t" strokeweight=".06pt" strokecolor="#000000">
                <v:path arrowok="t"/>
              </v:shape>
            </v:group>
            <v:group style="position:absolute;left:8502;top:2445;width:2;height:2" coordorigin="8502,2445" coordsize="2,2">
              <v:shape style="position:absolute;left:8502;top:2445;width:2;height:2" coordorigin="8502,2445" coordsize="1,0" path="m8503,2445l8503,2445e" filled="f" stroked="t" strokeweight=".84pt" strokecolor="#000000">
                <v:path arrowok="t"/>
              </v:shape>
            </v:group>
            <v:group style="position:absolute;left:8502;top:2461;width:2;height:2" coordorigin="8502,2461" coordsize="2,2">
              <v:shape style="position:absolute;left:8502;top:2461;width:2;height:2" coordorigin="8502,2461" coordsize="1,0" path="m8503,2461l8503,2461e" filled="f" stroked="t" strokeweight=".78pt" strokecolor="#000000">
                <v:path arrowok="t"/>
              </v:shape>
            </v:group>
            <v:group style="position:absolute;left:8502;top:2485;width:2;height:2" coordorigin="8502,2485" coordsize="2,2">
              <v:shape style="position:absolute;left:8502;top:2485;width:2;height:2" coordorigin="8502,2485" coordsize="0,0" path="m8502,2485l8502,2485e" filled="f" stroked="t" strokeweight=".06pt" strokecolor="#000000">
                <v:path arrowok="t"/>
              </v:shape>
            </v:group>
            <v:group style="position:absolute;left:8502;top:2502;width:2;height:2" coordorigin="8502,2502" coordsize="2,2">
              <v:shape style="position:absolute;left:8502;top:2502;width:2;height:2" coordorigin="8502,2502" coordsize="0,0" path="m8502,2502l8502,2502e" filled="f" stroked="t" strokeweight=".06pt" strokecolor="#000000">
                <v:path arrowok="t"/>
              </v:shape>
            </v:group>
            <v:group style="position:absolute;left:8502;top:2525;width:2;height:2" coordorigin="8502,2525" coordsize="2,2">
              <v:shape style="position:absolute;left:8502;top:2525;width:2;height:2" coordorigin="8502,2525" coordsize="1,0" path="m8503,2525l8503,2525e" filled="f" stroked="t" strokeweight=".78pt" strokecolor="#000000">
                <v:path arrowok="t"/>
              </v:shape>
            </v:group>
            <v:group style="position:absolute;left:8502;top:2541;width:2;height:2" coordorigin="8502,2541" coordsize="2,2">
              <v:shape style="position:absolute;left:8502;top:2541;width:2;height:2" coordorigin="8502,2541" coordsize="1,0" path="m8503,2541l8503,2541e" filled="f" stroked="t" strokeweight=".84pt" strokecolor="#000000">
                <v:path arrowok="t"/>
              </v:shape>
            </v:group>
            <v:group style="position:absolute;left:8502;top:2565;width:2;height:2" coordorigin="8502,2565" coordsize="2,2">
              <v:shape style="position:absolute;left:8502;top:2565;width:2;height:2" coordorigin="8502,2565" coordsize="0,0" path="m8502,2565l8502,2565e" filled="f" stroked="t" strokeweight=".06pt" strokecolor="#000000">
                <v:path arrowok="t"/>
              </v:shape>
            </v:group>
            <v:group style="position:absolute;left:8502;top:2590;width:2;height:2" coordorigin="8502,2590" coordsize="2,2">
              <v:shape style="position:absolute;left:8502;top:2590;width:2;height:2" coordorigin="8502,2590" coordsize="1,0" path="m8503,2590l8503,2590e" filled="f" stroked="t" strokeweight=".78pt" strokecolor="#000000">
                <v:path arrowok="t"/>
              </v:shape>
            </v:group>
            <v:group style="position:absolute;left:8502;top:2605;width:2;height:2" coordorigin="8502,2605" coordsize="2,2">
              <v:shape style="position:absolute;left:8502;top:2605;width:2;height:2" coordorigin="8502,2605" coordsize="1,0" path="m8503,2605l8503,2605e" filled="f" stroked="t" strokeweight=".78pt" strokecolor="#000000">
                <v:path arrowok="t"/>
              </v:shape>
            </v:group>
            <v:group style="position:absolute;left:8502;top:2622;width:2;height:2" coordorigin="8502,2622" coordsize="2,2">
              <v:shape style="position:absolute;left:8502;top:2622;width:2;height:2" coordorigin="8502,2622" coordsize="1,0" path="m8503,2622l8503,2622e" filled="f" stroked="t" strokeweight=".84pt" strokecolor="#000000">
                <v:path arrowok="t"/>
              </v:shape>
            </v:group>
            <v:group style="position:absolute;left:8502;top:2646;width:2;height:2" coordorigin="8502,2646" coordsize="2,2">
              <v:shape style="position:absolute;left:8502;top:2646;width:2;height:2" coordorigin="8502,2646" coordsize="0,0" path="m8502,2646l8502,2646e" filled="f" stroked="t" strokeweight=".06pt" strokecolor="#000000">
                <v:path arrowok="t"/>
              </v:shape>
            </v:group>
            <v:group style="position:absolute;left:8502;top:2670;width:2;height:2" coordorigin="8502,2670" coordsize="2,2">
              <v:shape style="position:absolute;left:8502;top:2670;width:2;height:2" coordorigin="8502,2670" coordsize="1,0" path="m8503,2670l8503,2670e" filled="f" stroked="t" strokeweight=".78pt" strokecolor="#000000">
                <v:path arrowok="t"/>
              </v:shape>
            </v:group>
            <v:group style="position:absolute;left:8502;top:2686;width:2;height:2" coordorigin="8502,2686" coordsize="2,2">
              <v:shape style="position:absolute;left:8502;top:2686;width:2;height:2" coordorigin="8502,2686" coordsize="1,0" path="m8503,2686l8503,2686e" filled="f" stroked="t" strokeweight=".78pt" strokecolor="#000000">
                <v:path arrowok="t"/>
              </v:shape>
            </v:group>
            <v:group style="position:absolute;left:8502;top:2710;width:2;height:2" coordorigin="8502,2710" coordsize="2,2">
              <v:shape style="position:absolute;left:8502;top:2710;width:2;height:2" coordorigin="8502,2710" coordsize="0,0" path="m8502,2710l8502,2710e" filled="f" stroked="t" strokeweight=".06pt" strokecolor="#000000">
                <v:path arrowok="t"/>
              </v:shape>
            </v:group>
            <v:group style="position:absolute;left:8502;top:2726;width:2;height:2" coordorigin="8502,2726" coordsize="2,2">
              <v:shape style="position:absolute;left:8502;top:2726;width:2;height:2" coordorigin="8502,2726" coordsize="0,0" path="m8502,2726l8502,2726e" filled="f" stroked="t" strokeweight=".06pt" strokecolor="#000000">
                <v:path arrowok="t"/>
              </v:shape>
            </v:group>
            <v:group style="position:absolute;left:8502;top:2750;width:2;height:2" coordorigin="8502,2750" coordsize="2,2">
              <v:shape style="position:absolute;left:8502;top:2750;width:2;height:2" coordorigin="8502,2750" coordsize="1,0" path="m8503,2750l8503,2750e" filled="f" stroked="t" strokeweight=".84pt" strokecolor="#000000">
                <v:path arrowok="t"/>
              </v:shape>
            </v:group>
            <v:group style="position:absolute;left:8502;top:2766;width:2;height:2" coordorigin="8502,2766" coordsize="2,2">
              <v:shape style="position:absolute;left:8502;top:2766;width:2;height:2" coordorigin="8502,2766" coordsize="1,0" path="m8503,2766l8503,2766e" filled="f" stroked="t" strokeweight=".78pt" strokecolor="#000000">
                <v:path arrowok="t"/>
              </v:shape>
            </v:group>
            <v:group style="position:absolute;left:8502;top:2791;width:2;height:2" coordorigin="8502,2791" coordsize="2,2">
              <v:shape style="position:absolute;left:8502;top:2791;width:2;height:2" coordorigin="8502,2791" coordsize="0,0" path="m8502,2791l8502,2791e" filled="f" stroked="t" strokeweight=".06pt" strokecolor="#000000">
                <v:path arrowok="t"/>
              </v:shape>
            </v:group>
            <v:group style="position:absolute;left:8502;top:2814;width:2;height:2" coordorigin="8502,2814" coordsize="2,2">
              <v:shape style="position:absolute;left:8502;top:2814;width:2;height:2" coordorigin="8502,2814" coordsize="1,0" path="m8503,2814l8503,2814e" filled="f" stroked="t" strokeweight=".78pt" strokecolor="#000000">
                <v:path arrowok="t"/>
              </v:shape>
            </v:group>
            <v:group style="position:absolute;left:8502;top:2830;width:2;height:2" coordorigin="8502,2830" coordsize="2,2">
              <v:shape style="position:absolute;left:8502;top:2830;width:2;height:2" coordorigin="8502,2830" coordsize="1,0" path="m8503,2830l8503,2830e" filled="f" stroked="t" strokeweight=".84pt" strokecolor="#000000">
                <v:path arrowok="t"/>
              </v:shape>
            </v:group>
            <v:group style="position:absolute;left:8502;top:2847;width:2;height:2" coordorigin="8502,2847" coordsize="2,2">
              <v:shape style="position:absolute;left:8502;top:2847;width:2;height:2" coordorigin="8502,2847" coordsize="1,0" path="m8503,2847l8503,2847e" filled="f" stroked="t" strokeweight=".78pt" strokecolor="#000000">
                <v:path arrowok="t"/>
              </v:shape>
            </v:group>
            <v:group style="position:absolute;left:8502;top:2870;width:2;height:2" coordorigin="8502,2870" coordsize="2,2">
              <v:shape style="position:absolute;left:8502;top:2870;width:2;height:2" coordorigin="8502,2870" coordsize="0,0" path="m8502,2870l8502,2870e" filled="f" stroked="t" strokeweight=".06pt" strokecolor="#000000">
                <v:path arrowok="t"/>
              </v:shape>
            </v:group>
            <v:group style="position:absolute;left:8502;top:2895;width:2;height:2" coordorigin="8502,2895" coordsize="2,2">
              <v:shape style="position:absolute;left:8502;top:2895;width:2;height:2" coordorigin="8502,2895" coordsize="1,0" path="m8503,2895l8503,2895e" filled="f" stroked="t" strokeweight=".78pt" strokecolor="#000000">
                <v:path arrowok="t"/>
              </v:shape>
            </v:group>
            <v:group style="position:absolute;left:8502;top:2911;width:2;height:2" coordorigin="8502,2911" coordsize="2,2">
              <v:shape style="position:absolute;left:8502;top:2911;width:2;height:2" coordorigin="8502,2911" coordsize="1,0" path="m8503,2911l8503,2911e" filled="f" stroked="t" strokeweight=".84pt" strokecolor="#000000">
                <v:path arrowok="t"/>
              </v:shape>
            </v:group>
            <v:group style="position:absolute;left:8502;top:2935;width:2;height:2" coordorigin="8502,2935" coordsize="2,2">
              <v:shape style="position:absolute;left:8502;top:2935;width:2;height:2" coordorigin="8502,2935" coordsize="0,0" path="m8502,2935l8502,2935e" filled="f" stroked="t" strokeweight=".06pt" strokecolor="#000000">
                <v:path arrowok="t"/>
              </v:shape>
            </v:group>
            <v:group style="position:absolute;left:8502;top:2950;width:2;height:2" coordorigin="8502,2950" coordsize="2,2">
              <v:shape style="position:absolute;left:8502;top:2950;width:2;height:2" coordorigin="8502,2950" coordsize="0,0" path="m8502,2950l8502,2950e" filled="f" stroked="t" strokeweight=".06pt" strokecolor="#000000">
                <v:path arrowok="t"/>
              </v:shape>
            </v:group>
            <v:group style="position:absolute;left:8502;top:2975;width:2;height:2" coordorigin="8502,2975" coordsize="2,2">
              <v:shape style="position:absolute;left:8502;top:2975;width:2;height:2" coordorigin="8502,2975" coordsize="1,0" path="m8503,2975l8503,2975e" filled="f" stroked="t" strokeweight=".78pt" strokecolor="#000000">
                <v:path arrowok="t"/>
              </v:shape>
            </v:group>
            <v:group style="position:absolute;left:8502;top:2991;width:2;height:2" coordorigin="8502,2991" coordsize="2,2">
              <v:shape style="position:absolute;left:8502;top:2991;width:2;height:2" coordorigin="8502,2991" coordsize="1,0" path="m8503,2991l8503,2991e" filled="f" stroked="t" strokeweight=".84pt" strokecolor="#000000">
                <v:path arrowok="t"/>
              </v:shape>
            </v:group>
            <v:group style="position:absolute;left:8502;top:3015;width:2;height:2" coordorigin="8502,3015" coordsize="2,2">
              <v:shape style="position:absolute;left:8502;top:3015;width:2;height:2" coordorigin="8502,3015" coordsize="0,0" path="m8502,3015l8502,3015e" filled="f" stroked="t" strokeweight=".06pt" strokecolor="#000000">
                <v:path arrowok="t"/>
              </v:shape>
            </v:group>
            <v:group style="position:absolute;left:8502;top:3039;width:2;height:2" coordorigin="8502,3039" coordsize="2,2">
              <v:shape style="position:absolute;left:8502;top:3039;width:2;height:2" coordorigin="8502,3039" coordsize="1,0" path="m8503,3039l8503,3039e" filled="f" stroked="t" strokeweight=".84pt" strokecolor="#000000">
                <v:path arrowok="t"/>
              </v:shape>
            </v:group>
            <v:group style="position:absolute;left:8502;top:3055;width:2;height:2" coordorigin="8502,3055" coordsize="2,2">
              <v:shape style="position:absolute;left:8502;top:3055;width:2;height:2" coordorigin="8502,3055" coordsize="1,0" path="m8503,3055l8503,3055e" filled="f" stroked="t" strokeweight=".78pt" strokecolor="#000000">
                <v:path arrowok="t"/>
              </v:shape>
            </v:group>
            <v:group style="position:absolute;left:8502;top:3071;width:2;height:2" coordorigin="8502,3071" coordsize="2,2">
              <v:shape style="position:absolute;left:8502;top:3071;width:2;height:2" coordorigin="8502,3071" coordsize="1,0" path="m8503,3071l8503,3071e" filled="f" stroked="t" strokeweight=".78pt" strokecolor="#000000">
                <v:path arrowok="t"/>
              </v:shape>
            </v:group>
            <v:group style="position:absolute;left:8502;top:3096;width:2;height:2" coordorigin="8502,3096" coordsize="2,2">
              <v:shape style="position:absolute;left:8502;top:3096;width:2;height:2" coordorigin="8502,3096" coordsize="0,0" path="m8502,3096l8502,3096e" filled="f" stroked="t" strokeweight=".06pt" strokecolor="#000000">
                <v:path arrowok="t"/>
              </v:shape>
            </v:group>
            <v:group style="position:absolute;left:8502;top:3120;width:2;height:2" coordorigin="8502,3120" coordsize="2,2">
              <v:shape style="position:absolute;left:8502;top:3120;width:2;height:2" coordorigin="8502,3120" coordsize="1,0" path="m8503,3120l8503,3120e" filled="f" stroked="t" strokeweight=".84pt" strokecolor="#000000">
                <v:path arrowok="t"/>
              </v:shape>
            </v:group>
            <v:group style="position:absolute;left:8502;top:3136;width:2;height:2" coordorigin="8502,3136" coordsize="2,2">
              <v:shape style="position:absolute;left:8502;top:3136;width:2;height:2" coordorigin="8502,3136" coordsize="1,0" path="m8503,3136l8503,3136e" filled="f" stroked="t" strokeweight=".78pt" strokecolor="#000000">
                <v:path arrowok="t"/>
              </v:shape>
            </v:group>
            <v:group style="position:absolute;left:8502;top:3159;width:2;height:2" coordorigin="8502,3159" coordsize="2,2">
              <v:shape style="position:absolute;left:8502;top:3159;width:2;height:2" coordorigin="8502,3159" coordsize="0,0" path="m8502,3159l8502,3159e" filled="f" stroked="t" strokeweight=".06pt" strokecolor="#000000">
                <v:path arrowok="t"/>
              </v:shape>
            </v:group>
            <v:group style="position:absolute;left:8502;top:3176;width:2;height:2" coordorigin="8502,3176" coordsize="2,2">
              <v:shape style="position:absolute;left:8502;top:3176;width:2;height:2" coordorigin="8502,3176" coordsize="0,0" path="m8502,3176l8502,3176e" filled="f" stroked="t" strokeweight=".06pt" strokecolor="#000000">
                <v:path arrowok="t"/>
              </v:shape>
            </v:group>
            <v:group style="position:absolute;left:8502;top:3200;width:2;height:2" coordorigin="8502,3200" coordsize="2,2">
              <v:shape style="position:absolute;left:8502;top:3200;width:2;height:2" coordorigin="8502,3200" coordsize="1,0" path="m8503,3200l8503,3200e" filled="f" stroked="t" strokeweight=".84pt" strokecolor="#000000">
                <v:path arrowok="t"/>
              </v:shape>
            </v:group>
            <v:group style="position:absolute;left:8502;top:3216;width:2;height:2" coordorigin="8502,3216" coordsize="2,2">
              <v:shape style="position:absolute;left:8502;top:3216;width:2;height:2" coordorigin="8502,3216" coordsize="1,0" path="m8503,3216l8503,3216e" filled="f" stroked="t" strokeweight=".78pt" strokecolor="#000000">
                <v:path arrowok="t"/>
              </v:shape>
            </v:group>
            <v:group style="position:absolute;left:8502;top:3240;width:2;height:2" coordorigin="8502,3240" coordsize="2,2">
              <v:shape style="position:absolute;left:8502;top:3240;width:2;height:2" coordorigin="8502,3240" coordsize="0,0" path="m8502,3240l8502,3240e" filled="f" stroked="t" strokeweight=".06pt" strokecolor="#000000">
                <v:path arrowok="t"/>
              </v:shape>
            </v:group>
            <v:group style="position:absolute;left:8502;top:3264;width:2;height:2" coordorigin="8502,3264" coordsize="2,2">
              <v:shape style="position:absolute;left:8502;top:3264;width:2;height:2" coordorigin="8502,3264" coordsize="1,0" path="m8503,3264l8503,3264e" filled="f" stroked="t" strokeweight=".78pt" strokecolor="#000000">
                <v:path arrowok="t"/>
              </v:shape>
            </v:group>
            <v:group style="position:absolute;left:8502;top:3280;width:2;height:2" coordorigin="8502,3280" coordsize="2,2">
              <v:shape style="position:absolute;left:8502;top:3280;width:2;height:2" coordorigin="8502,3280" coordsize="1,0" path="m8503,3280l8503,3280e" filled="f" stroked="t" strokeweight=".78pt" strokecolor="#000000">
                <v:path arrowok="t"/>
              </v:shape>
            </v:group>
            <v:group style="position:absolute;left:8502;top:3296;width:2;height:2" coordorigin="8502,3296" coordsize="2,2">
              <v:shape style="position:absolute;left:8502;top:3296;width:2;height:2" coordorigin="8502,3296" coordsize="1,0" path="m8503,3296l8503,3296e" filled="f" stroked="t" strokeweight=".84pt" strokecolor="#000000">
                <v:path arrowok="t"/>
              </v:shape>
            </v:group>
            <v:group style="position:absolute;left:8502;top:3320;width:2;height:2" coordorigin="8502,3320" coordsize="2,2">
              <v:shape style="position:absolute;left:8502;top:3320;width:2;height:2" coordorigin="8502,3320" coordsize="0,0" path="m8502,3320l8502,3320e" filled="f" stroked="t" strokeweight=".06pt" strokecolor="#000000">
                <v:path arrowok="t"/>
              </v:shape>
            </v:group>
            <v:group style="position:absolute;left:8502;top:3345;width:2;height:2" coordorigin="8502,3345" coordsize="2,2">
              <v:shape style="position:absolute;left:8502;top:3345;width:2;height:2" coordorigin="8502,3345" coordsize="1,0" path="m8503,3345l8503,3345e" filled="f" stroked="t" strokeweight=".78pt" strokecolor="#000000">
                <v:path arrowok="t"/>
              </v:shape>
            </v:group>
            <v:group style="position:absolute;left:8502;top:3360;width:2;height:2" coordorigin="8502,3360" coordsize="2,2">
              <v:shape style="position:absolute;left:8502;top:3360;width:2;height:2" coordorigin="8502,3360" coordsize="1,0" path="m8503,3360l8503,3360e" filled="f" stroked="t" strokeweight=".78pt" strokecolor="#000000">
                <v:path arrowok="t"/>
              </v:shape>
            </v:group>
            <v:group style="position:absolute;left:8502;top:3385;width:2;height:2" coordorigin="8502,3385" coordsize="2,2">
              <v:shape style="position:absolute;left:8502;top:3385;width:2;height:2" coordorigin="8502,3385" coordsize="0,0" path="m8502,3385l8502,3385e" filled="f" stroked="t" strokeweight=".06pt" strokecolor="#000000">
                <v:path arrowok="t"/>
              </v:shape>
            </v:group>
            <v:group style="position:absolute;left:8502;top:3400;width:2;height:2" coordorigin="8502,3400" coordsize="2,2">
              <v:shape style="position:absolute;left:8502;top:3400;width:2;height:2" coordorigin="8502,3400" coordsize="0,0" path="m8502,3400l8502,3400e" filled="f" stroked="t" strokeweight=".06pt" strokecolor="#000000">
                <v:path arrowok="t"/>
              </v:shape>
            </v:group>
            <v:group style="position:absolute;left:8502;top:3425;width:2;height:2" coordorigin="8502,3425" coordsize="2,2">
              <v:shape style="position:absolute;left:8502;top:3425;width:2;height:2" coordorigin="8502,3425" coordsize="1,0" path="m8503,3425l8503,3425e" filled="f" stroked="t" strokeweight=".78pt" strokecolor="#000000">
                <v:path arrowok="t"/>
              </v:shape>
            </v:group>
            <v:group style="position:absolute;left:8502;top:3441;width:2;height:2" coordorigin="8502,3441" coordsize="2,2">
              <v:shape style="position:absolute;left:8502;top:3441;width:2;height:2" coordorigin="8502,3441" coordsize="1,0" path="m8503,3441l8503,3441e" filled="f" stroked="t" strokeweight=".78pt" strokecolor="#000000">
                <v:path arrowok="t"/>
              </v:shape>
            </v:group>
            <v:group style="position:absolute;left:8502;top:3465;width:2;height:2" coordorigin="8502,3465" coordsize="2,2">
              <v:shape style="position:absolute;left:8502;top:3465;width:2;height:2" coordorigin="8502,3465" coordsize="0,0" path="m8502,3465l8502,3465e" filled="f" stroked="t" strokeweight=".06pt" strokecolor="#000000">
                <v:path arrowok="t"/>
              </v:shape>
            </v:group>
            <v:group style="position:absolute;left:8502;top:3489;width:2;height:2" coordorigin="8502,3489" coordsize="2,2">
              <v:shape style="position:absolute;left:8502;top:3489;width:2;height:2" coordorigin="8502,3489" coordsize="1,0" path="m8503,3489l8503,3489e" filled="f" stroked="t" strokeweight=".78pt" strokecolor="#000000">
                <v:path arrowok="t"/>
              </v:shape>
            </v:group>
            <v:group style="position:absolute;left:8502;top:3505;width:2;height:2" coordorigin="8502,3505" coordsize="2,2">
              <v:shape style="position:absolute;left:8502;top:3505;width:2;height:2" coordorigin="8502,3505" coordsize="1,0" path="m8503,3505l8503,3505e" filled="f" stroked="t" strokeweight=".84pt" strokecolor="#000000">
                <v:path arrowok="t"/>
              </v:shape>
            </v:group>
            <v:group style="position:absolute;left:8502;top:3521;width:2;height:2" coordorigin="8502,3521" coordsize="2,2">
              <v:shape style="position:absolute;left:8502;top:3521;width:2;height:2" coordorigin="8502,3521" coordsize="1,0" path="m8503,3521l8503,3521e" filled="f" stroked="t" strokeweight=".78pt" strokecolor="#000000">
                <v:path arrowok="t"/>
              </v:shape>
            </v:group>
            <v:group style="position:absolute;left:8502;top:3546;width:2;height:2" coordorigin="8502,3546" coordsize="2,2">
              <v:shape style="position:absolute;left:8502;top:3546;width:2;height:2" coordorigin="8502,3546" coordsize="0,0" path="m8502,3546l8502,3546e" filled="f" stroked="t" strokeweight=".06pt" strokecolor="#000000">
                <v:path arrowok="t"/>
              </v:shape>
            </v:group>
            <v:group style="position:absolute;left:8502;top:3569;width:2;height:2" coordorigin="8502,3569" coordsize="2,2">
              <v:shape style="position:absolute;left:8502;top:3569;width:2;height:2" coordorigin="8502,3569" coordsize="1,0" path="m8503,3569l8503,3569e" filled="f" stroked="t" strokeweight=".78pt" strokecolor="#000000">
                <v:path arrowok="t"/>
              </v:shape>
            </v:group>
            <v:group style="position:absolute;left:8502;top:3585;width:2;height:2" coordorigin="8502,3585" coordsize="2,2">
              <v:shape style="position:absolute;left:8502;top:3585;width:2;height:2" coordorigin="8502,3585" coordsize="1,0" path="m8503,3585l8503,3585e" filled="f" stroked="t" strokeweight=".84pt" strokecolor="#000000">
                <v:path arrowok="t"/>
              </v:shape>
            </v:group>
            <v:group style="position:absolute;left:8502;top:3609;width:2;height:2" coordorigin="8502,3609" coordsize="2,2">
              <v:shape style="position:absolute;left:8502;top:3609;width:2;height:2" coordorigin="8502,3609" coordsize="0,0" path="m8502,3609l8502,3609e" filled="f" stroked="t" strokeweight=".06pt" strokecolor="#000000">
                <v:path arrowok="t"/>
              </v:shape>
            </v:group>
            <v:group style="position:absolute;left:8502;top:3626;width:2;height:2" coordorigin="8502,3626" coordsize="2,2">
              <v:shape style="position:absolute;left:8502;top:3626;width:2;height:2" coordorigin="8502,3626" coordsize="0,0" path="m8502,3626l8502,3626e" filled="f" stroked="t" strokeweight=".06pt" strokecolor="#000000">
                <v:path arrowok="t"/>
              </v:shape>
            </v:group>
            <v:group style="position:absolute;left:8502;top:3649;width:2;height:2" coordorigin="8502,3649" coordsize="2,2">
              <v:shape style="position:absolute;left:8502;top:3649;width:2;height:2" coordorigin="8502,3649" coordsize="1,0" path="m8503,3649l8503,3649e" filled="f" stroked="t" strokeweight=".78pt" strokecolor="#000000">
                <v:path arrowok="t"/>
              </v:shape>
            </v:group>
            <v:group style="position:absolute;left:8502;top:3666;width:2;height:2" coordorigin="8502,3666" coordsize="2,2">
              <v:shape style="position:absolute;left:8502;top:3666;width:2;height:2" coordorigin="8502,3666" coordsize="1,0" path="m8503,3666l8503,3666e" filled="f" stroked="t" strokeweight=".84pt" strokecolor="#000000">
                <v:path arrowok="t"/>
              </v:shape>
            </v:group>
            <v:group style="position:absolute;left:8502;top:3690;width:2;height:2" coordorigin="8502,3690" coordsize="2,2">
              <v:shape style="position:absolute;left:8502;top:3690;width:2;height:2" coordorigin="8502,3690" coordsize="0,0" path="m8502,3690l8502,3690e" filled="f" stroked="t" strokeweight=".06pt" strokecolor="#000000">
                <v:path arrowok="t"/>
              </v:shape>
            </v:group>
            <v:group style="position:absolute;left:8502;top:3714;width:2;height:2" coordorigin="8502,3714" coordsize="2,2">
              <v:shape style="position:absolute;left:8502;top:3714;width:2;height:2" coordorigin="8502,3714" coordsize="1,0" path="m8503,3714l8503,3714e" filled="f" stroked="t" strokeweight=".84pt" strokecolor="#000000">
                <v:path arrowok="t"/>
              </v:shape>
            </v:group>
            <v:group style="position:absolute;left:8502;top:3730;width:2;height:2" coordorigin="8502,3730" coordsize="2,2">
              <v:shape style="position:absolute;left:8502;top:3730;width:2;height:2" coordorigin="8502,3730" coordsize="1,0" path="m8503,3730l8503,3730e" filled="f" stroked="t" strokeweight=".78pt" strokecolor="#000000">
                <v:path arrowok="t"/>
              </v:shape>
            </v:group>
            <v:group style="position:absolute;left:8502;top:3746;width:2;height:2" coordorigin="8502,3746" coordsize="2,2">
              <v:shape style="position:absolute;left:8502;top:3746;width:2;height:2" coordorigin="8502,3746" coordsize="1,0" path="m8503,3746l8503,3746e" filled="f" stroked="t" strokeweight=".84pt" strokecolor="#000000">
                <v:path arrowok="t"/>
              </v:shape>
            </v:group>
            <v:group style="position:absolute;left:8502;top:3770;width:2;height:2" coordorigin="8502,3770" coordsize="2,2">
              <v:shape style="position:absolute;left:8502;top:3770;width:2;height:2" coordorigin="8502,3770" coordsize="0,0" path="m8502,3770l8502,3770e" filled="f" stroked="t" strokeweight=".06pt" strokecolor="#000000">
                <v:path arrowok="t"/>
              </v:shape>
            </v:group>
            <v:group style="position:absolute;left:8502;top:3794;width:2;height:2" coordorigin="8502,3794" coordsize="2,2">
              <v:shape style="position:absolute;left:8502;top:3794;width:2;height:2" coordorigin="8502,3794" coordsize="1,0" path="m8503,3794l8503,3794e" filled="f" stroked="t" strokeweight=".84pt" strokecolor="#000000">
                <v:path arrowok="t"/>
              </v:shape>
            </v:group>
            <v:group style="position:absolute;left:8502;top:3810;width:2;height:2" coordorigin="8502,3810" coordsize="2,2">
              <v:shape style="position:absolute;left:8502;top:3810;width:2;height:2" coordorigin="8502,3810" coordsize="1,0" path="m8503,3810l8503,3810e" filled="f" stroked="t" strokeweight=".78pt" strokecolor="#000000">
                <v:path arrowok="t"/>
              </v:shape>
            </v:group>
            <v:group style="position:absolute;left:8502;top:3834;width:2;height:2" coordorigin="8502,3834" coordsize="2,2">
              <v:shape style="position:absolute;left:8502;top:3834;width:2;height:2" coordorigin="8502,3834" coordsize="0,0" path="m8502,3834l8502,3834e" filled="f" stroked="t" strokeweight=".06pt" strokecolor="#000000">
                <v:path arrowok="t"/>
              </v:shape>
            </v:group>
            <v:group style="position:absolute;left:8502;top:3850;width:2;height:2" coordorigin="8502,3850" coordsize="2,2">
              <v:shape style="position:absolute;left:8502;top:3850;width:2;height:2" coordorigin="8502,3850" coordsize="0,0" path="m8502,3850l8502,3850e" filled="f" stroked="t" strokeweight=".06pt" strokecolor="#000000">
                <v:path arrowok="t"/>
              </v:shape>
            </v:group>
            <v:group style="position:absolute;left:8502;top:3874;width:2;height:2" coordorigin="8502,3874" coordsize="2,2">
              <v:shape style="position:absolute;left:8502;top:3874;width:2;height:2" coordorigin="8502,3874" coordsize="1,0" path="m8503,3874l8503,3874e" filled="f" stroked="t" strokeweight=".84pt" strokecolor="#000000">
                <v:path arrowok="t"/>
              </v:shape>
            </v:group>
            <v:group style="position:absolute;left:8502;top:3891;width:2;height:2" coordorigin="8502,3891" coordsize="2,2">
              <v:shape style="position:absolute;left:8502;top:3891;width:2;height:2" coordorigin="8502,3891" coordsize="1,0" path="m8503,3891l8503,3891e" filled="f" stroked="t" strokeweight=".78pt" strokecolor="#000000">
                <v:path arrowok="t"/>
              </v:shape>
            </v:group>
            <v:group style="position:absolute;left:8502;top:3914;width:2;height:2" coordorigin="8502,3914" coordsize="2,2">
              <v:shape style="position:absolute;left:8502;top:3914;width:2;height:2" coordorigin="8502,3914" coordsize="0,0" path="m8502,3914l8502,3914e" filled="f" stroked="t" strokeweight=".06pt" strokecolor="#000000">
                <v:path arrowok="t"/>
              </v:shape>
            </v:group>
            <v:group style="position:absolute;left:8502;top:3931;width:2;height:2" coordorigin="8502,3931" coordsize="2,2">
              <v:shape style="position:absolute;left:8502;top:3931;width:2;height:2" coordorigin="8502,3931" coordsize="0,0" path="m8502,3931l8502,3931e" filled="f" stroked="t" strokeweight=".06pt" strokecolor="#000000">
                <v:path arrowok="t"/>
              </v:shape>
            </v:group>
            <v:group style="position:absolute;left:8502;top:3955;width:2;height:2" coordorigin="8502,3955" coordsize="2,2">
              <v:shape style="position:absolute;left:8502;top:3955;width:2;height:2" coordorigin="8502,3955" coordsize="1,0" path="m8503,3955l8503,3955e" filled="f" stroked="t" strokeweight=".84pt" strokecolor="#000000">
                <v:path arrowok="t"/>
              </v:shape>
            </v:group>
            <v:group style="position:absolute;left:8502;top:3971;width:2;height:2" coordorigin="8502,3971" coordsize="2,2">
              <v:shape style="position:absolute;left:8502;top:3971;width:2;height:2" coordorigin="8502,3971" coordsize="1,0" path="m8503,3971l8503,3971e" filled="f" stroked="t" strokeweight=".78pt" strokecolor="#000000">
                <v:path arrowok="t"/>
              </v:shape>
            </v:group>
            <v:group style="position:absolute;left:8502;top:3994;width:2;height:2" coordorigin="8502,3994" coordsize="2,2">
              <v:shape style="position:absolute;left:8502;top:3994;width:2;height:2" coordorigin="8502,3994" coordsize="0,0" path="m8502,3994l8502,3994e" filled="f" stroked="t" strokeweight=".06pt" strokecolor="#000000">
                <v:path arrowok="t"/>
              </v:shape>
            </v:group>
            <v:group style="position:absolute;left:8502;top:4019;width:2;height:2" coordorigin="8502,4019" coordsize="2,2">
              <v:shape style="position:absolute;left:8502;top:4019;width:2;height:2" coordorigin="8502,4019" coordsize="1,0" path="m8503,4019l8503,4019e" filled="f" stroked="t" strokeweight=".78pt" strokecolor="#000000">
                <v:path arrowok="t"/>
              </v:shape>
            </v:group>
            <v:group style="position:absolute;left:8502;top:4035;width:2;height:2" coordorigin="8502,4035" coordsize="2,2">
              <v:shape style="position:absolute;left:8502;top:4035;width:2;height:2" coordorigin="8502,4035" coordsize="1,0" path="m8503,4035l8503,4035e" filled="f" stroked="t" strokeweight=".78pt" strokecolor="#000000">
                <v:path arrowok="t"/>
              </v:shape>
            </v:group>
            <v:group style="position:absolute;left:8502;top:4051;width:2;height:2" coordorigin="8502,4051" coordsize="2,2">
              <v:shape style="position:absolute;left:8502;top:4051;width:2;height:2" coordorigin="8502,4051" coordsize="1,0" path="m8503,4051l8503,4051e" filled="f" stroked="t" strokeweight=".84pt" strokecolor="#000000">
                <v:path arrowok="t"/>
              </v:shape>
            </v:group>
            <v:group style="position:absolute;left:8502;top:4075;width:2;height:2" coordorigin="8502,4075" coordsize="2,2">
              <v:shape style="position:absolute;left:8502;top:4075;width:2;height:2" coordorigin="8502,4075" coordsize="0,0" path="m8502,4075l8502,4075e" filled="f" stroked="t" strokeweight=".06pt" strokecolor="#000000">
                <v:path arrowok="t"/>
              </v:shape>
            </v:group>
            <v:group style="position:absolute;left:8502;top:4099;width:2;height:2" coordorigin="8502,4099" coordsize="2,2">
              <v:shape style="position:absolute;left:8502;top:4099;width:2;height:2" coordorigin="8502,4099" coordsize="1,0" path="m8503,4099l8503,4099e" filled="f" stroked="t" strokeweight=".78pt" strokecolor="#000000">
                <v:path arrowok="t"/>
              </v:shape>
            </v:group>
            <v:group style="position:absolute;left:8502;top:4115;width:2;height:2" coordorigin="8502,4115" coordsize="2,2">
              <v:shape style="position:absolute;left:8502;top:4115;width:2;height:2" coordorigin="8502,4115" coordsize="1,0" path="m8503,4115l8503,4115e" filled="f" stroked="t" strokeweight=".78pt" strokecolor="#000000">
                <v:path arrowok="t"/>
              </v:shape>
            </v:group>
            <v:group style="position:absolute;left:8502;top:4140;width:2;height:2" coordorigin="8502,4140" coordsize="2,2">
              <v:shape style="position:absolute;left:8502;top:4140;width:2;height:2" coordorigin="8502,4140" coordsize="0,0" path="m8502,4140l8502,4140e" filled="f" stroked="t" strokeweight=".06pt" strokecolor="#000000">
                <v:path arrowok="t"/>
              </v:shape>
            </v:group>
            <v:group style="position:absolute;left:8502;top:4155;width:2;height:2" coordorigin="8502,4155" coordsize="2,2">
              <v:shape style="position:absolute;left:8502;top:4155;width:2;height:2" coordorigin="8502,4155" coordsize="0,0" path="m8502,4155l8502,4155e" filled="f" stroked="t" strokeweight=".06pt" strokecolor="#000000">
                <v:path arrowok="t"/>
              </v:shape>
            </v:group>
            <v:group style="position:absolute;left:8502;top:4180;width:2;height:2" coordorigin="8502,4180" coordsize="2,2">
              <v:shape style="position:absolute;left:8502;top:4180;width:2;height:2" coordorigin="8502,4180" coordsize="1,0" path="m8503,4180l8503,4180e" filled="f" stroked="t" strokeweight=".78pt" strokecolor="#000000">
                <v:path arrowok="t"/>
              </v:shape>
            </v:group>
            <v:group style="position:absolute;left:8502;top:4195;width:2;height:2" coordorigin="8502,4195" coordsize="2,2">
              <v:shape style="position:absolute;left:8502;top:4195;width:2;height:2" coordorigin="8502,4195" coordsize="1,0" path="m8503,4195l8503,4195e" filled="f" stroked="t" strokeweight=".78pt" strokecolor="#000000">
                <v:path arrowok="t"/>
              </v:shape>
            </v:group>
            <v:group style="position:absolute;left:8502;top:4220;width:2;height:2" coordorigin="8502,4220" coordsize="2,2">
              <v:shape style="position:absolute;left:8502;top:4220;width:2;height:2" coordorigin="8502,4220" coordsize="0,0" path="m8502,4220l8502,4220e" filled="f" stroked="t" strokeweight=".06pt" strokecolor="#000000">
                <v:path arrowok="t"/>
              </v:shape>
            </v:group>
            <v:group style="position:absolute;left:8502;top:4243;width:2;height:2" coordorigin="8502,4243" coordsize="2,2">
              <v:shape style="position:absolute;left:8502;top:4243;width:2;height:2" coordorigin="8502,4243" coordsize="1,0" path="m8503,4243l8503,4243e" filled="f" stroked="t" strokeweight=".78pt" strokecolor="#000000">
                <v:path arrowok="t"/>
              </v:shape>
            </v:group>
            <v:group style="position:absolute;left:8502;top:4260;width:2;height:2" coordorigin="8502,4260" coordsize="2,2">
              <v:shape style="position:absolute;left:8502;top:4260;width:2;height:2" coordorigin="8502,4260" coordsize="1,0" path="m8503,4260l8503,4260e" filled="f" stroked="t" strokeweight=".84pt" strokecolor="#000000">
                <v:path arrowok="t"/>
              </v:shape>
            </v:group>
            <v:group style="position:absolute;left:8502;top:4276;width:2;height:2" coordorigin="8502,4276" coordsize="2,2">
              <v:shape style="position:absolute;left:8502;top:4276;width:2;height:2" coordorigin="8502,4276" coordsize="1,0" path="m8503,4276l8503,4276e" filled="f" stroked="t" strokeweight=".78pt" strokecolor="#000000">
                <v:path arrowok="t"/>
              </v:shape>
            </v:group>
            <v:group style="position:absolute;left:8502;top:4300;width:2;height:2" coordorigin="8502,4300" coordsize="2,2">
              <v:shape style="position:absolute;left:8502;top:4300;width:2;height:2" coordorigin="8502,4300" coordsize="0,0" path="m8502,4300l8502,4300e" filled="f" stroked="t" strokeweight=".06pt" strokecolor="#000000">
                <v:path arrowok="t"/>
              </v:shape>
            </v:group>
            <v:group style="position:absolute;left:8502;top:4324;width:2;height:2" coordorigin="8502,4324" coordsize="2,2">
              <v:shape style="position:absolute;left:8502;top:4324;width:2;height:2" coordorigin="8502,4324" coordsize="1,0" path="m8503,4324l8503,4324e" filled="f" stroked="t" strokeweight=".78pt" strokecolor="#000000">
                <v:path arrowok="t"/>
              </v:shape>
            </v:group>
            <v:group style="position:absolute;left:8502;top:4340;width:2;height:2" coordorigin="8502,4340" coordsize="2,2">
              <v:shape style="position:absolute;left:8502;top:4340;width:2;height:2" coordorigin="8502,4340" coordsize="1,0" path="m8503,4340l8503,4340e" filled="f" stroked="t" strokeweight=".84pt" strokecolor="#000000">
                <v:path arrowok="t"/>
              </v:shape>
            </v:group>
            <v:group style="position:absolute;left:8502;top:4364;width:2;height:2" coordorigin="8502,4364" coordsize="2,2">
              <v:shape style="position:absolute;left:8502;top:4364;width:2;height:2" coordorigin="8502,4364" coordsize="0,0" path="m8502,4364l8502,4364e" filled="f" stroked="t" strokeweight=".06pt" strokecolor="#000000">
                <v:path arrowok="t"/>
              </v:shape>
            </v:group>
            <v:group style="position:absolute;left:8502;top:4381;width:2;height:2" coordorigin="8502,4381" coordsize="2,2">
              <v:shape style="position:absolute;left:8502;top:4381;width:2;height:2" coordorigin="8502,4381" coordsize="0,0" path="m8502,4381l8502,4381e" filled="f" stroked="t" strokeweight=".06pt" strokecolor="#000000">
                <v:path arrowok="t"/>
              </v:shape>
            </v:group>
            <v:group style="position:absolute;left:8502;top:4404;width:2;height:2" coordorigin="8502,4404" coordsize="2,2">
              <v:shape style="position:absolute;left:8502;top:4404;width:2;height:2" coordorigin="8502,4404" coordsize="1,0" path="m8503,4404l8503,4404e" filled="f" stroked="t" strokeweight=".78pt" strokecolor="#000000">
                <v:path arrowok="t"/>
              </v:shape>
            </v:group>
            <v:group style="position:absolute;left:8502;top:4420;width:2;height:2" coordorigin="8502,4420" coordsize="2,2">
              <v:shape style="position:absolute;left:8502;top:4420;width:2;height:2" coordorigin="8502,4420" coordsize="1,0" path="m8503,4420l8503,4420e" filled="f" stroked="t" strokeweight=".84pt" strokecolor="#000000">
                <v:path arrowok="t"/>
              </v:shape>
            </v:group>
            <v:group style="position:absolute;left:8502;top:4444;width:2;height:2" coordorigin="8502,4444" coordsize="2,2">
              <v:shape style="position:absolute;left:8502;top:4444;width:2;height:2" coordorigin="8502,4444" coordsize="0,0" path="m8502,4444l8502,4444e" filled="f" stroked="t" strokeweight=".06pt" strokecolor="#000000">
                <v:path arrowok="t"/>
              </v:shape>
            </v:group>
            <v:group style="position:absolute;left:8502;top:4468;width:2;height:2" coordorigin="8502,4468" coordsize="2,2">
              <v:shape style="position:absolute;left:8502;top:4468;width:2;height:2" coordorigin="8502,4468" coordsize="1,0" path="m8503,4468l8503,4468e" filled="f" stroked="t" strokeweight=".84pt" strokecolor="#000000">
                <v:path arrowok="t"/>
              </v:shape>
            </v:group>
            <v:group style="position:absolute;left:8502;top:4485;width:2;height:2" coordorigin="8502,4485" coordsize="2,2">
              <v:shape style="position:absolute;left:8502;top:4485;width:2;height:2" coordorigin="8502,4485" coordsize="1,0" path="m8503,4485l8503,4485e" filled="f" stroked="t" strokeweight=".78pt" strokecolor="#000000">
                <v:path arrowok="t"/>
              </v:shape>
            </v:group>
            <v:group style="position:absolute;left:8502;top:4501;width:2;height:2" coordorigin="8502,4501" coordsize="2,2">
              <v:shape style="position:absolute;left:8502;top:4501;width:2;height:2" coordorigin="8502,4501" coordsize="1,0" path="m8503,4501l8503,4501e" filled="f" stroked="t" strokeweight=".84pt" strokecolor="#000000">
                <v:path arrowok="t"/>
              </v:shape>
            </v:group>
            <v:group style="position:absolute;left:8502;top:4525;width:2;height:2" coordorigin="8502,4525" coordsize="2,2">
              <v:shape style="position:absolute;left:8502;top:4525;width:2;height:2" coordorigin="8502,4525" coordsize="0,0" path="m8502,4525l8502,4525e" filled="f" stroked="t" strokeweight=".06pt" strokecolor="#000000">
                <v:path arrowok="t"/>
              </v:shape>
            </v:group>
            <v:group style="position:absolute;left:8502;top:4549;width:2;height:2" coordorigin="8502,4549" coordsize="2,2">
              <v:shape style="position:absolute;left:8502;top:4549;width:2;height:2" coordorigin="8502,4549" coordsize="1,0" path="m8503,4549l8503,4549e" filled="f" stroked="t" strokeweight=".84pt" strokecolor="#000000">
                <v:path arrowok="t"/>
              </v:shape>
            </v:group>
            <v:group style="position:absolute;left:8502;top:4565;width:2;height:2" coordorigin="8502,4565" coordsize="2,2">
              <v:shape style="position:absolute;left:8502;top:4565;width:2;height:2" coordorigin="8502,4565" coordsize="1,0" path="m8503,4565l8503,4565e" filled="f" stroked="t" strokeweight=".78pt" strokecolor="#000000">
                <v:path arrowok="t"/>
              </v:shape>
            </v:group>
            <v:group style="position:absolute;left:8502;top:4588;width:2;height:2" coordorigin="8502,4588" coordsize="2,2">
              <v:shape style="position:absolute;left:8502;top:4588;width:2;height:2" coordorigin="8502,4588" coordsize="0,0" path="m8502,4588l8502,4588e" filled="f" stroked="t" strokeweight=".06pt" strokecolor="#000000">
                <v:path arrowok="t"/>
              </v:shape>
            </v:group>
            <v:group style="position:absolute;left:8502;top:4605;width:2;height:2" coordorigin="8502,4605" coordsize="2,2">
              <v:shape style="position:absolute;left:8502;top:4605;width:2;height:2" coordorigin="8502,4605" coordsize="0,0" path="m8502,4605l8502,4605e" filled="f" stroked="t" strokeweight=".06pt" strokecolor="#000000">
                <v:path arrowok="t"/>
              </v:shape>
            </v:group>
            <v:group style="position:absolute;left:8502;top:4629;width:2;height:2" coordorigin="8502,4629" coordsize="2,2">
              <v:shape style="position:absolute;left:8502;top:4629;width:2;height:2" coordorigin="8502,4629" coordsize="1,0" path="m8503,4629l8503,4629e" filled="f" stroked="t" strokeweight=".84pt" strokecolor="#000000">
                <v:path arrowok="t"/>
              </v:shape>
            </v:group>
            <v:group style="position:absolute;left:8502;top:4645;width:2;height:2" coordorigin="8502,4645" coordsize="2,2">
              <v:shape style="position:absolute;left:8502;top:4645;width:2;height:2" coordorigin="8502,4645" coordsize="1,0" path="m8503,4645l8503,4645e" filled="f" stroked="t" strokeweight=".78pt" strokecolor="#000000">
                <v:path arrowok="t"/>
              </v:shape>
            </v:group>
            <v:group style="position:absolute;left:5746;top:2264;width:16;height:2" coordorigin="5746,2264" coordsize="16,2">
              <v:shape style="position:absolute;left:5746;top:2264;width:16;height:2" coordorigin="5746,2264" coordsize="16,0" path="m5746,2264l5761,2264e" filled="f" stroked="t" strokeweight=".47pt" strokecolor="#000000">
                <v:path arrowok="t"/>
              </v:shape>
            </v:group>
            <v:group style="position:absolute;left:5746;top:-132;width:16;height:2" coordorigin="5746,-132" coordsize="16,2">
              <v:shape style="position:absolute;left:5746;top:-132;width:16;height:2" coordorigin="5746,-132" coordsize="16,0" path="m5761,-132l5746,-132,5761,-132xe" filled="f" stroked="t" strokeweight=".06pt" strokecolor="#000000">
                <v:path arrowok="t"/>
              </v:shape>
            </v:group>
            <v:group style="position:absolute;left:5746;top:-117;width:16;height:17" coordorigin="5746,-117" coordsize="16,17">
              <v:shape style="position:absolute;left:5746;top:-117;width:16;height:17" coordorigin="5746,-117" coordsize="16,17" path="m5746,-108l5762,-108e" filled="f" stroked="t" strokeweight=".99997pt" strokecolor="#000000">
                <v:path arrowok="t"/>
              </v:shape>
            </v:group>
            <v:group style="position:absolute;left:5746;top:-100;width:16;height:16" coordorigin="5746,-100" coordsize="16,16">
              <v:shape style="position:absolute;left:5746;top:-100;width:16;height:16" coordorigin="5746,-100" coordsize="16,16" path="m5746,-92l5762,-92e" filled="f" stroked="t" strokeweight=".94003pt" strokecolor="#000000">
                <v:path arrowok="t"/>
              </v:shape>
            </v:group>
            <v:group style="position:absolute;left:5746;top:-69;width:16;height:2" coordorigin="5746,-69" coordsize="16,2">
              <v:shape style="position:absolute;left:5746;top:-69;width:16;height:2" coordorigin="5746,-69" coordsize="16,0" path="m5761,-69l5746,-69,5761,-69xe" filled="f" stroked="t" strokeweight=".06pt" strokecolor="#000000">
                <v:path arrowok="t"/>
              </v:shape>
            </v:group>
            <v:group style="position:absolute;left:5746;top:-52;width:16;height:16" coordorigin="5746,-52" coordsize="16,16">
              <v:shape style="position:absolute;left:5746;top:-52;width:16;height:16" coordorigin="5746,-52" coordsize="16,16" path="m5761,-52l5761,-36,5746,-52,5761,-52xe" filled="f" stroked="t" strokeweight=".06pt" strokecolor="#000000">
                <v:path arrowok="t"/>
              </v:shape>
            </v:group>
            <v:group style="position:absolute;left:5746;top:-36;width:16;height:17" coordorigin="5746,-36" coordsize="16,17">
              <v:shape style="position:absolute;left:5746;top:-36;width:16;height:17" coordorigin="5746,-36" coordsize="16,17" path="m5746,-28l5762,-28e" filled="f" stroked="t" strokeweight="1.00003pt" strokecolor="#000000">
                <v:path arrowok="t"/>
              </v:shape>
            </v:group>
            <v:group style="position:absolute;left:5746;top:-20;width:16;height:16" coordorigin="5746,-20" coordsize="16,16">
              <v:shape style="position:absolute;left:5746;top:-20;width:16;height:16" coordorigin="5746,-20" coordsize="16,16" path="m5761,-4l5746,-4,5761,-20,5761,-4xe" filled="f" stroked="t" strokeweight=".06pt" strokecolor="#000000">
                <v:path arrowok="t"/>
              </v:shape>
            </v:group>
            <v:group style="position:absolute;left:5746;top:12;width:16;height:2" coordorigin="5746,12" coordsize="16,2">
              <v:shape style="position:absolute;left:5746;top:12;width:16;height:2" coordorigin="5746,12" coordsize="16,0" path="m5761,12l5746,12,5761,12xe" filled="f" stroked="t" strokeweight=".06pt" strokecolor="#000000">
                <v:path arrowok="t"/>
              </v:shape>
            </v:group>
            <v:group style="position:absolute;left:5746;top:28;width:16;height:16" coordorigin="5746,28" coordsize="16,16">
              <v:shape style="position:absolute;left:5746;top:28;width:16;height:16" coordorigin="5746,28" coordsize="16,16" path="m5746,36l5762,36e" filled="f" stroked="t" strokeweight=".94003pt" strokecolor="#000000">
                <v:path arrowok="t"/>
              </v:shape>
            </v:group>
            <v:group style="position:absolute;left:5746;top:44;width:16;height:16" coordorigin="5746,44" coordsize="16,16">
              <v:shape style="position:absolute;left:5746;top:44;width:16;height:16" coordorigin="5746,44" coordsize="16,16" path="m5746,52l5762,52e" filled="f" stroked="t" strokeweight=".93997pt" strokecolor="#000000">
                <v:path arrowok="t"/>
              </v:shape>
            </v:group>
            <v:group style="position:absolute;left:5746;top:60;width:16;height:17" coordorigin="5746,60" coordsize="16,17">
              <v:shape style="position:absolute;left:5746;top:60;width:16;height:17" coordorigin="5746,60" coordsize="16,17" path="m5761,76l5746,76,5761,60,5761,76xe" filled="f" stroked="t" strokeweight=".06pt" strokecolor="#000000">
                <v:path arrowok="t"/>
              </v:shape>
            </v:group>
            <v:group style="position:absolute;left:5746;top:92;width:16;height:2" coordorigin="5746,92" coordsize="16,2">
              <v:shape style="position:absolute;left:5746;top:92;width:16;height:2" coordorigin="5746,92" coordsize="16,0" path="m5761,92l5746,92,5761,92xe" filled="f" stroked="t" strokeweight=".06pt" strokecolor="#000000">
                <v:path arrowok="t"/>
              </v:shape>
            </v:group>
            <v:group style="position:absolute;left:5746;top:109;width:16;height:16" coordorigin="5746,109" coordsize="16,16">
              <v:shape style="position:absolute;left:5746;top:109;width:16;height:16" coordorigin="5746,109" coordsize="16,16" path="m5746,117l5762,117e" filled="f" stroked="t" strokeweight=".94003pt" strokecolor="#000000">
                <v:path arrowok="t"/>
              </v:shape>
            </v:group>
            <v:group style="position:absolute;left:5746;top:124;width:16;height:16" coordorigin="5746,124" coordsize="16,16">
              <v:shape style="position:absolute;left:5746;top:124;width:16;height:16" coordorigin="5746,124" coordsize="16,16" path="m5746,132l5762,132e" filled="f" stroked="t" strokeweight=".93997pt" strokecolor="#000000">
                <v:path arrowok="t"/>
              </v:shape>
            </v:group>
            <v:group style="position:absolute;left:5746;top:157;width:16;height:2" coordorigin="5746,157" coordsize="16,2">
              <v:shape style="position:absolute;left:5746;top:157;width:16;height:2" coordorigin="5746,157" coordsize="16,0" path="m5761,157l5746,157,5761,157xe" filled="f" stroked="t" strokeweight=".06pt" strokecolor="#000000">
                <v:path arrowok="t"/>
              </v:shape>
            </v:group>
            <v:group style="position:absolute;left:5746;top:172;width:16;height:2" coordorigin="5746,172" coordsize="16,2">
              <v:shape style="position:absolute;left:5746;top:172;width:16;height:2" coordorigin="5746,172" coordsize="16,0" path="m5761,172l5746,172,5761,172xe" filled="f" stroked="t" strokeweight=".06pt" strokecolor="#000000">
                <v:path arrowok="t"/>
              </v:shape>
            </v:group>
            <v:group style="position:absolute;left:5746;top:188;width:16;height:17" coordorigin="5746,188" coordsize="16,17">
              <v:shape style="position:absolute;left:5746;top:188;width:16;height:17" coordorigin="5746,188" coordsize="16,17" path="m5746,196l5762,196e" filled="f" stroked="t" strokeweight=".99997pt" strokecolor="#000000">
                <v:path arrowok="t"/>
              </v:shape>
            </v:group>
            <v:group style="position:absolute;left:5746;top:205;width:16;height:16" coordorigin="5746,205" coordsize="16,16">
              <v:shape style="position:absolute;left:5746;top:205;width:16;height:16" coordorigin="5746,205" coordsize="16,16" path="m5746,213l5762,213e" filled="f" stroked="t" strokeweight=".94003pt" strokecolor="#000000">
                <v:path arrowok="t"/>
              </v:shape>
            </v:group>
            <v:group style="position:absolute;left:5746;top:237;width:16;height:2" coordorigin="5746,237" coordsize="16,2">
              <v:shape style="position:absolute;left:5746;top:237;width:16;height:2" coordorigin="5746,237" coordsize="16,0" path="m5761,237l5746,237,5761,237xe" filled="f" stroked="t" strokeweight=".06pt" strokecolor="#000000">
                <v:path arrowok="t"/>
              </v:shape>
            </v:group>
            <v:group style="position:absolute;left:5746;top:253;width:16;height:16" coordorigin="5746,253" coordsize="16,16">
              <v:shape style="position:absolute;left:5746;top:253;width:16;height:16" coordorigin="5746,253" coordsize="16,16" path="m5746,261l5762,261e" filled="f" stroked="t" strokeweight=".93997pt" strokecolor="#000000">
                <v:path arrowok="t"/>
              </v:shape>
            </v:group>
            <v:group style="position:absolute;left:5746;top:268;width:16;height:17" coordorigin="5746,268" coordsize="16,17">
              <v:shape style="position:absolute;left:5746;top:268;width:16;height:17" coordorigin="5746,268" coordsize="16,17" path="m5746,277l5762,277e" filled="f" stroked="t" strokeweight="1.00003pt" strokecolor="#000000">
                <v:path arrowok="t"/>
              </v:shape>
            </v:group>
            <v:group style="position:absolute;left:5746;top:285;width:16;height:16" coordorigin="5746,285" coordsize="16,16">
              <v:shape style="position:absolute;left:5746;top:285;width:16;height:16" coordorigin="5746,285" coordsize="16,16" path="m5761,301l5746,301,5761,285,5761,301xe" filled="f" stroked="t" strokeweight=".06pt" strokecolor="#000000">
                <v:path arrowok="t"/>
              </v:shape>
            </v:group>
            <v:group style="position:absolute;left:5746;top:318;width:16;height:2" coordorigin="5746,318" coordsize="16,2">
              <v:shape style="position:absolute;left:5746;top:318;width:16;height:2" coordorigin="5746,318" coordsize="16,0" path="m5761,318l5746,318,5761,318xe" filled="f" stroked="t" strokeweight=".06pt" strokecolor="#000000">
                <v:path arrowok="t"/>
              </v:shape>
            </v:group>
            <v:group style="position:absolute;left:5746;top:333;width:16;height:16" coordorigin="5746,333" coordsize="16,16">
              <v:shape style="position:absolute;left:5746;top:333;width:16;height:16" coordorigin="5746,333" coordsize="16,16" path="m5746,341l5762,341e" filled="f" stroked="t" strokeweight=".94003pt" strokecolor="#000000">
                <v:path arrowok="t"/>
              </v:shape>
            </v:group>
            <v:group style="position:absolute;left:5746;top:349;width:16;height:17" coordorigin="5746,349" coordsize="16,17">
              <v:shape style="position:absolute;left:5746;top:349;width:16;height:17" coordorigin="5746,349" coordsize="16,17" path="m5746,357l5762,357e" filled="f" stroked="t" strokeweight=".99997pt" strokecolor="#000000">
                <v:path arrowok="t"/>
              </v:shape>
            </v:group>
            <v:group style="position:absolute;left:5746;top:381;width:16;height:2" coordorigin="5746,381" coordsize="16,2">
              <v:shape style="position:absolute;left:5746;top:381;width:16;height:2" coordorigin="5746,381" coordsize="16,0" path="m5761,381l5746,381,5761,381xe" filled="f" stroked="t" strokeweight=".06pt" strokecolor="#000000">
                <v:path arrowok="t"/>
              </v:shape>
            </v:group>
            <v:group style="position:absolute;left:5746;top:397;width:16;height:2" coordorigin="5746,397" coordsize="16,2">
              <v:shape style="position:absolute;left:5746;top:397;width:16;height:2" coordorigin="5746,397" coordsize="16,0" path="m5761,397l5746,397,5761,397xe" filled="f" stroked="t" strokeweight=".06pt" strokecolor="#000000">
                <v:path arrowok="t"/>
              </v:shape>
            </v:group>
            <v:group style="position:absolute;left:5746;top:414;width:16;height:16" coordorigin="5746,414" coordsize="16,16">
              <v:shape style="position:absolute;left:5746;top:414;width:16;height:16" coordorigin="5746,414" coordsize="16,16" path="m5746,421l5762,421e" filled="f" stroked="t" strokeweight=".94003pt" strokecolor="#000000">
                <v:path arrowok="t"/>
              </v:shape>
            </v:group>
            <v:group style="position:absolute;left:5746;top:429;width:16;height:17" coordorigin="5746,429" coordsize="16,17">
              <v:shape style="position:absolute;left:5746;top:429;width:16;height:17" coordorigin="5746,429" coordsize="16,17" path="m5746,438l5762,438e" filled="f" stroked="t" strokeweight=".99997pt" strokecolor="#000000">
                <v:path arrowok="t"/>
              </v:shape>
            </v:group>
            <v:group style="position:absolute;left:5746;top:462;width:16;height:2" coordorigin="5746,462" coordsize="16,2">
              <v:shape style="position:absolute;left:5746;top:462;width:16;height:2" coordorigin="5746,462" coordsize="16,0" path="m5761,462l5746,462,5761,462xe" filled="f" stroked="t" strokeweight=".06pt" strokecolor="#000000">
                <v:path arrowok="t"/>
              </v:shape>
            </v:group>
            <v:group style="position:absolute;left:5746;top:477;width:16;height:17" coordorigin="5746,477" coordsize="16,17">
              <v:shape style="position:absolute;left:5746;top:477;width:16;height:17" coordorigin="5746,477" coordsize="16,17" path="m5761,477l5761,494,5746,477,5761,477xe" filled="f" stroked="t" strokeweight=".06pt" strokecolor="#000000">
                <v:path arrowok="t"/>
              </v:shape>
            </v:group>
            <v:group style="position:absolute;left:5746;top:494;width:16;height:16" coordorigin="5746,494" coordsize="16,16">
              <v:shape style="position:absolute;left:5746;top:494;width:16;height:16" coordorigin="5746,494" coordsize="16,16" path="m5746,502l5762,502e" filled="f" stroked="t" strokeweight=".94003pt" strokecolor="#000000">
                <v:path arrowok="t"/>
              </v:shape>
            </v:group>
            <v:group style="position:absolute;left:5746;top:510;width:16;height:17" coordorigin="5746,510" coordsize="16,17">
              <v:shape style="position:absolute;left:5746;top:510;width:16;height:17" coordorigin="5746,510" coordsize="16,17" path="m5761,526l5746,526,5761,510,5761,526xe" filled="f" stroked="t" strokeweight=".06pt" strokecolor="#000000">
                <v:path arrowok="t"/>
              </v:shape>
            </v:group>
            <v:group style="position:absolute;left:5746;top:542;width:16;height:2" coordorigin="5746,542" coordsize="16,2">
              <v:shape style="position:absolute;left:5746;top:542;width:16;height:2" coordorigin="5746,542" coordsize="16,0" path="m5761,542l5746,542,5761,542xe" filled="f" stroked="t" strokeweight=".06pt" strokecolor="#000000">
                <v:path arrowok="t"/>
              </v:shape>
            </v:group>
            <v:group style="position:absolute;left:5746;top:558;width:16;height:17" coordorigin="5746,558" coordsize="16,17">
              <v:shape style="position:absolute;left:5746;top:558;width:16;height:17" coordorigin="5746,558" coordsize="16,17" path="m5746,566l5762,566e" filled="f" stroked="t" strokeweight="1.00003pt" strokecolor="#000000">
                <v:path arrowok="t"/>
              </v:shape>
            </v:group>
            <v:group style="position:absolute;left:5746;top:574;width:16;height:16" coordorigin="5746,574" coordsize="16,16">
              <v:shape style="position:absolute;left:5746;top:574;width:16;height:16" coordorigin="5746,574" coordsize="16,16" path="m5746,582l5762,582e" filled="f" stroked="t" strokeweight=".93997pt" strokecolor="#000000">
                <v:path arrowok="t"/>
              </v:shape>
            </v:group>
            <v:group style="position:absolute;left:5746;top:606;width:16;height:2" coordorigin="5746,606" coordsize="16,2">
              <v:shape style="position:absolute;left:5746;top:606;width:16;height:2" coordorigin="5746,606" coordsize="16,0" path="m5761,606l5746,606,5761,606xe" filled="f" stroked="t" strokeweight=".06pt" strokecolor="#000000">
                <v:path arrowok="t"/>
              </v:shape>
            </v:group>
            <v:group style="position:absolute;left:5746;top:622;width:16;height:2" coordorigin="5746,622" coordsize="16,2">
              <v:shape style="position:absolute;left:5746;top:622;width:16;height:2" coordorigin="5746,622" coordsize="16,0" path="m5761,622l5746,622,5761,622xe" filled="f" stroked="t" strokeweight=".06pt" strokecolor="#000000">
                <v:path arrowok="t"/>
              </v:shape>
            </v:group>
            <v:group style="position:absolute;left:5746;top:638;width:16;height:17" coordorigin="5746,638" coordsize="16,17">
              <v:shape style="position:absolute;left:5746;top:638;width:16;height:17" coordorigin="5746,638" coordsize="16,17" path="m5746,646l5762,646e" filled="f" stroked="t" strokeweight=".99997pt" strokecolor="#000000">
                <v:path arrowok="t"/>
              </v:shape>
            </v:group>
            <v:group style="position:absolute;left:5746;top:655;width:16;height:16" coordorigin="5746,655" coordsize="16,16">
              <v:shape style="position:absolute;left:5746;top:655;width:16;height:16" coordorigin="5746,655" coordsize="16,16" path="m5746,663l5762,663e" filled="f" stroked="t" strokeweight=".94003pt" strokecolor="#000000">
                <v:path arrowok="t"/>
              </v:shape>
            </v:group>
            <v:group style="position:absolute;left:5746;top:686;width:16;height:2" coordorigin="5746,686" coordsize="16,2">
              <v:shape style="position:absolute;left:5746;top:686;width:16;height:2" coordorigin="5746,686" coordsize="16,0" path="m5761,686l5746,686,5761,686xe" filled="f" stroked="t" strokeweight=".06pt" strokecolor="#000000">
                <v:path arrowok="t"/>
              </v:shape>
            </v:group>
            <v:group style="position:absolute;left:5746;top:703;width:16;height:16" coordorigin="5746,703" coordsize="16,16">
              <v:shape style="position:absolute;left:5746;top:703;width:16;height:16" coordorigin="5746,703" coordsize="16,16" path="m5761,703l5761,718,5746,703,5761,703xe" filled="f" stroked="t" strokeweight=".06pt" strokecolor="#000000">
                <v:path arrowok="t"/>
              </v:shape>
            </v:group>
            <v:group style="position:absolute;left:5746;top:718;width:16;height:17" coordorigin="5746,718" coordsize="16,17">
              <v:shape style="position:absolute;left:5746;top:718;width:16;height:17" coordorigin="5746,718" coordsize="16,17" path="m5746,727l5762,727e" filled="f" stroked="t" strokeweight="1.00003pt" strokecolor="#000000">
                <v:path arrowok="t"/>
              </v:shape>
            </v:group>
            <v:group style="position:absolute;left:5746;top:735;width:16;height:16" coordorigin="5746,735" coordsize="16,16">
              <v:shape style="position:absolute;left:5746;top:735;width:16;height:16" coordorigin="5746,735" coordsize="16,16" path="m5761,751l5746,751,5761,735,5761,751xe" filled="f" stroked="t" strokeweight=".06pt" strokecolor="#000000">
                <v:path arrowok="t"/>
              </v:shape>
            </v:group>
            <v:group style="position:absolute;left:5746;top:766;width:16;height:2" coordorigin="5746,766" coordsize="16,2">
              <v:shape style="position:absolute;left:5746;top:766;width:16;height:2" coordorigin="5746,766" coordsize="16,0" path="m5761,766l5746,766,5761,766xe" filled="f" stroked="t" strokeweight=".06pt" strokecolor="#000000">
                <v:path arrowok="t"/>
              </v:shape>
            </v:group>
            <v:group style="position:absolute;left:5746;top:783;width:16;height:16" coordorigin="5746,783" coordsize="16,16">
              <v:shape style="position:absolute;left:5746;top:783;width:16;height:16" coordorigin="5746,783" coordsize="16,16" path="m5746,791l5762,791e" filled="f" stroked="t" strokeweight=".94003pt" strokecolor="#000000">
                <v:path arrowok="t"/>
              </v:shape>
            </v:group>
            <v:group style="position:absolute;left:5746;top:799;width:16;height:16" coordorigin="5746,799" coordsize="16,16">
              <v:shape style="position:absolute;left:5746;top:799;width:16;height:16" coordorigin="5746,799" coordsize="16,16" path="m5746,807l5762,807e" filled="f" stroked="t" strokeweight=".94003pt" strokecolor="#000000">
                <v:path arrowok="t"/>
              </v:shape>
            </v:group>
            <v:group style="position:absolute;left:5746;top:831;width:16;height:2" coordorigin="5746,831" coordsize="16,2">
              <v:shape style="position:absolute;left:5746;top:831;width:16;height:2" coordorigin="5746,831" coordsize="16,0" path="m5761,831l5746,831,5761,831xe" filled="f" stroked="t" strokeweight=".06pt" strokecolor="#000000">
                <v:path arrowok="t"/>
              </v:shape>
            </v:group>
            <v:group style="position:absolute;left:5746;top:847;width:16;height:2" coordorigin="5746,847" coordsize="16,2">
              <v:shape style="position:absolute;left:5746;top:847;width:16;height:2" coordorigin="5746,847" coordsize="16,0" path="m5761,847l5746,847,5761,847xe" filled="f" stroked="t" strokeweight=".06pt" strokecolor="#000000">
                <v:path arrowok="t"/>
              </v:shape>
            </v:group>
            <v:group style="position:absolute;left:5746;top:864;width:16;height:16" coordorigin="5746,864" coordsize="16,16">
              <v:shape style="position:absolute;left:5746;top:864;width:16;height:16" coordorigin="5746,864" coordsize="16,16" path="m5746,871l5762,871e" filled="f" stroked="t" strokeweight=".94003pt" strokecolor="#000000">
                <v:path arrowok="t"/>
              </v:shape>
            </v:group>
            <v:group style="position:absolute;left:5746;top:879;width:16;height:16" coordorigin="5746,879" coordsize="16,16">
              <v:shape style="position:absolute;left:5746;top:879;width:16;height:16" coordorigin="5746,879" coordsize="16,16" path="m5746,887l5762,887e" filled="f" stroked="t" strokeweight=".93997pt" strokecolor="#000000">
                <v:path arrowok="t"/>
              </v:shape>
            </v:group>
            <v:group style="position:absolute;left:5746;top:912;width:16;height:2" coordorigin="5746,912" coordsize="16,2">
              <v:shape style="position:absolute;left:5746;top:912;width:16;height:2" coordorigin="5746,912" coordsize="16,0" path="m5761,912l5746,912,5761,912xe" filled="f" stroked="t" strokeweight=".06pt" strokecolor="#000000">
                <v:path arrowok="t"/>
              </v:shape>
            </v:group>
            <v:group style="position:absolute;left:5746;top:927;width:16;height:17" coordorigin="5746,927" coordsize="16,17">
              <v:shape style="position:absolute;left:5746;top:927;width:16;height:17" coordorigin="5746,927" coordsize="16,17" path="m5761,927l5761,944,5746,927,5761,927xe" filled="f" stroked="t" strokeweight=".06pt" strokecolor="#000000">
                <v:path arrowok="t"/>
              </v:shape>
            </v:group>
            <v:group style="position:absolute;left:5746;top:944;width:16;height:16" coordorigin="5746,944" coordsize="16,16">
              <v:shape style="position:absolute;left:5746;top:944;width:16;height:16" coordorigin="5746,944" coordsize="16,16" path="m5746,952l5762,952e" filled="f" stroked="t" strokeweight=".94003pt" strokecolor="#000000">
                <v:path arrowok="t"/>
              </v:shape>
            </v:group>
            <v:group style="position:absolute;left:5746;top:960;width:16;height:16" coordorigin="5746,960" coordsize="16,16">
              <v:shape style="position:absolute;left:5746;top:960;width:16;height:16" coordorigin="5746,960" coordsize="16,16" path="m5761,975l5746,975,5761,960,5761,975xe" filled="f" stroked="t" strokeweight=".06pt" strokecolor="#000000">
                <v:path arrowok="t"/>
              </v:shape>
            </v:group>
            <v:group style="position:absolute;left:5746;top:992;width:16;height:2" coordorigin="5746,992" coordsize="16,2">
              <v:shape style="position:absolute;left:5746;top:992;width:16;height:2" coordorigin="5746,992" coordsize="16,0" path="m5761,992l5746,992,5761,992xe" filled="f" stroked="t" strokeweight=".06pt" strokecolor="#000000">
                <v:path arrowok="t"/>
              </v:shape>
            </v:group>
            <v:group style="position:absolute;left:5746;top:1008;width:16;height:16" coordorigin="5746,1008" coordsize="16,16">
              <v:shape style="position:absolute;left:5746;top:1008;width:16;height:16" coordorigin="5746,1008" coordsize="16,16" path="m5746,1015l5762,1015e" filled="f" stroked="t" strokeweight=".93997pt" strokecolor="#000000">
                <v:path arrowok="t"/>
              </v:shape>
            </v:group>
            <v:group style="position:absolute;left:5746;top:1023;width:16;height:17" coordorigin="5746,1023" coordsize="16,17">
              <v:shape style="position:absolute;left:5746;top:1023;width:16;height:17" coordorigin="5746,1023" coordsize="16,17" path="m5746,1032l5762,1032e" filled="f" stroked="t" strokeweight="1.00003pt" strokecolor="#000000">
                <v:path arrowok="t"/>
              </v:shape>
            </v:group>
            <v:group style="position:absolute;left:5746;top:1056;width:16;height:2" coordorigin="5746,1056" coordsize="16,2">
              <v:shape style="position:absolute;left:5746;top:1056;width:16;height:2" coordorigin="5746,1056" coordsize="16,0" path="m5761,1056l5746,1056,5761,1056xe" filled="f" stroked="t" strokeweight=".06pt" strokecolor="#000000">
                <v:path arrowok="t"/>
              </v:shape>
            </v:group>
            <v:group style="position:absolute;left:5746;top:1072;width:16;height:2" coordorigin="5746,1072" coordsize="16,2">
              <v:shape style="position:absolute;left:5746;top:1072;width:16;height:2" coordorigin="5746,1072" coordsize="16,0" path="m5761,1072l5746,1072,5761,1072xe" filled="f" stroked="t" strokeweight=".06pt" strokecolor="#000000">
                <v:path arrowok="t"/>
              </v:shape>
            </v:group>
            <v:group style="position:absolute;left:5746;top:1088;width:16;height:16" coordorigin="5746,1088" coordsize="16,16">
              <v:shape style="position:absolute;left:5746;top:1088;width:16;height:16" coordorigin="5746,1088" coordsize="16,16" path="m5746,1096l5762,1096e" filled="f" stroked="t" strokeweight=".93997pt" strokecolor="#000000">
                <v:path arrowok="t"/>
              </v:shape>
            </v:group>
            <v:group style="position:absolute;left:5746;top:1104;width:16;height:17" coordorigin="5746,1104" coordsize="16,17">
              <v:shape style="position:absolute;left:5746;top:1104;width:16;height:17" coordorigin="5746,1104" coordsize="16,17" path="m5746,1112l5762,1112e" filled="f" stroked="t" strokeweight="1.00003pt" strokecolor="#000000">
                <v:path arrowok="t"/>
              </v:shape>
            </v:group>
            <v:group style="position:absolute;left:5746;top:1136;width:16;height:2" coordorigin="5746,1136" coordsize="16,2">
              <v:shape style="position:absolute;left:5746;top:1136;width:16;height:2" coordorigin="5746,1136" coordsize="16,0" path="m5761,1136l5746,1136,5761,1136xe" filled="f" stroked="t" strokeweight=".06pt" strokecolor="#000000">
                <v:path arrowok="t"/>
              </v:shape>
            </v:group>
            <v:group style="position:absolute;left:5746;top:1152;width:16;height:17" coordorigin="5746,1152" coordsize="16,17">
              <v:shape style="position:absolute;left:5746;top:1152;width:16;height:17" coordorigin="5746,1152" coordsize="16,17" path="m5761,1152l5761,1168,5746,1152,5761,1152xe" filled="f" stroked="t" strokeweight=".06pt" strokecolor="#000000">
                <v:path arrowok="t"/>
              </v:shape>
            </v:group>
            <v:group style="position:absolute;left:5746;top:1168;width:16;height:16" coordorigin="5746,1168" coordsize="16,16">
              <v:shape style="position:absolute;left:5746;top:1168;width:16;height:16" coordorigin="5746,1168" coordsize="16,16" path="m5746,1176l5762,1176e" filled="f" stroked="t" strokeweight=".94003pt" strokecolor="#000000">
                <v:path arrowok="t"/>
              </v:shape>
            </v:group>
            <v:group style="position:absolute;left:5746;top:1184;width:16;height:17" coordorigin="5746,1184" coordsize="16,17">
              <v:shape style="position:absolute;left:5746;top:1184;width:16;height:17" coordorigin="5746,1184" coordsize="16,17" path="m5761,1201l5746,1201,5761,1184,5761,1201xe" filled="f" stroked="t" strokeweight=".06pt" strokecolor="#000000">
                <v:path arrowok="t"/>
              </v:shape>
            </v:group>
            <v:group style="position:absolute;left:5746;top:1216;width:16;height:2" coordorigin="5746,1216" coordsize="16,2">
              <v:shape style="position:absolute;left:5746;top:1216;width:16;height:2" coordorigin="5746,1216" coordsize="16,0" path="m5761,1216l5746,1216,5761,1216xe" filled="f" stroked="t" strokeweight=".06pt" strokecolor="#000000">
                <v:path arrowok="t"/>
              </v:shape>
            </v:group>
            <v:group style="position:absolute;left:5746;top:1232;width:16;height:17" coordorigin="5746,1232" coordsize="16,17">
              <v:shape style="position:absolute;left:5746;top:1232;width:16;height:17" coordorigin="5746,1232" coordsize="16,17" path="m5746,1240l5762,1240e" filled="f" stroked="t" strokeweight=".99997pt" strokecolor="#000000">
                <v:path arrowok="t"/>
              </v:shape>
            </v:group>
            <v:group style="position:absolute;left:5746;top:1249;width:16;height:16" coordorigin="5746,1249" coordsize="16,16">
              <v:shape style="position:absolute;left:5746;top:1249;width:16;height:16" coordorigin="5746,1249" coordsize="16,16" path="m5746,1257l5762,1257e" filled="f" stroked="t" strokeweight=".94003pt" strokecolor="#000000">
                <v:path arrowok="t"/>
              </v:shape>
            </v:group>
            <v:group style="position:absolute;left:5746;top:1281;width:16;height:2" coordorigin="5746,1281" coordsize="16,2">
              <v:shape style="position:absolute;left:5746;top:1281;width:16;height:2" coordorigin="5746,1281" coordsize="16,0" path="m5761,1281l5746,1281,5761,1281xe" filled="f" stroked="t" strokeweight=".06pt" strokecolor="#000000">
                <v:path arrowok="t"/>
              </v:shape>
            </v:group>
            <v:group style="position:absolute;left:5746;top:1297;width:16;height:2" coordorigin="5746,1297" coordsize="16,2">
              <v:shape style="position:absolute;left:5746;top:1297;width:16;height:2" coordorigin="5746,1297" coordsize="16,0" path="m5761,1297l5746,1297,5761,1297xe" filled="f" stroked="t" strokeweight=".06pt" strokecolor="#000000">
                <v:path arrowok="t"/>
              </v:shape>
            </v:group>
            <v:group style="position:absolute;left:5746;top:1312;width:16;height:17" coordorigin="5746,1312" coordsize="16,17">
              <v:shape style="position:absolute;left:5746;top:1312;width:16;height:17" coordorigin="5746,1312" coordsize="16,17" path="m5746,1321l5762,1321e" filled="f" stroked="t" strokeweight="1.00003pt" strokecolor="#000000">
                <v:path arrowok="t"/>
              </v:shape>
            </v:group>
            <v:group style="position:absolute;left:5746;top:1329;width:16;height:16" coordorigin="5746,1329" coordsize="16,16">
              <v:shape style="position:absolute;left:5746;top:1329;width:16;height:16" coordorigin="5746,1329" coordsize="16,16" path="m5746,1337l5762,1337e" filled="f" stroked="t" strokeweight=".93997pt" strokecolor="#000000">
                <v:path arrowok="t"/>
              </v:shape>
            </v:group>
            <v:group style="position:absolute;left:5746;top:1360;width:16;height:2" coordorigin="5746,1360" coordsize="16,2">
              <v:shape style="position:absolute;left:5746;top:1360;width:16;height:2" coordorigin="5746,1360" coordsize="16,0" path="m5761,1360l5746,1360,5761,1360xe" filled="f" stroked="t" strokeweight=".06pt" strokecolor="#000000">
                <v:path arrowok="t"/>
              </v:shape>
            </v:group>
            <v:group style="position:absolute;left:5746;top:1377;width:16;height:16" coordorigin="5746,1377" coordsize="16,16">
              <v:shape style="position:absolute;left:5746;top:1377;width:16;height:16" coordorigin="5746,1377" coordsize="16,16" path="m5761,1377l5761,1393,5746,1377,5761,1377xe" filled="f" stroked="t" strokeweight=".06pt" strokecolor="#000000">
                <v:path arrowok="t"/>
              </v:shape>
            </v:group>
            <v:group style="position:absolute;left:5746;top:1393;width:16;height:17" coordorigin="5746,1393" coordsize="16,17">
              <v:shape style="position:absolute;left:5746;top:1393;width:16;height:17" coordorigin="5746,1393" coordsize="16,17" path="m5746,1401l5762,1401e" filled="f" stroked="t" strokeweight="1.00003pt" strokecolor="#000000">
                <v:path arrowok="t"/>
              </v:shape>
            </v:group>
            <v:group style="position:absolute;left:5746;top:1410;width:16;height:16" coordorigin="5746,1410" coordsize="16,16">
              <v:shape style="position:absolute;left:5746;top:1410;width:16;height:16" coordorigin="5746,1410" coordsize="16,16" path="m5761,1425l5746,1425,5761,1410,5761,1425xe" filled="f" stroked="t" strokeweight=".06pt" strokecolor="#000000">
                <v:path arrowok="t"/>
              </v:shape>
            </v:group>
            <v:group style="position:absolute;left:5746;top:1441;width:16;height:2" coordorigin="5746,1441" coordsize="16,2">
              <v:shape style="position:absolute;left:5746;top:1441;width:16;height:2" coordorigin="5746,1441" coordsize="16,0" path="m5761,1441l5746,1441,5761,1441xe" filled="f" stroked="t" strokeweight=".06pt" strokecolor="#000000">
                <v:path arrowok="t"/>
              </v:shape>
            </v:group>
            <v:group style="position:absolute;left:5746;top:1458;width:16;height:16" coordorigin="5746,1458" coordsize="16,16">
              <v:shape style="position:absolute;left:5746;top:1458;width:16;height:16" coordorigin="5746,1458" coordsize="16,16" path="m5746,1465l5762,1465e" filled="f" stroked="t" strokeweight=".93997pt" strokecolor="#000000">
                <v:path arrowok="t"/>
              </v:shape>
            </v:group>
            <v:group style="position:absolute;left:5746;top:1473;width:16;height:17" coordorigin="5746,1473" coordsize="16,17">
              <v:shape style="position:absolute;left:5746;top:1473;width:16;height:17" coordorigin="5746,1473" coordsize="16,17" path="m5746,1482l5762,1482e" filled="f" stroked="t" strokeweight="1.00003pt" strokecolor="#000000">
                <v:path arrowok="t"/>
              </v:shape>
            </v:group>
            <v:group style="position:absolute;left:5746;top:1506;width:16;height:2" coordorigin="5746,1506" coordsize="16,2">
              <v:shape style="position:absolute;left:5746;top:1506;width:16;height:2" coordorigin="5746,1506" coordsize="16,0" path="m5761,1506l5746,1506,5761,1506xe" filled="f" stroked="t" strokeweight=".06pt" strokecolor="#000000">
                <v:path arrowok="t"/>
              </v:shape>
            </v:group>
            <v:group style="position:absolute;left:5746;top:1521;width:16;height:2" coordorigin="5746,1521" coordsize="16,2">
              <v:shape style="position:absolute;left:5746;top:1521;width:16;height:2" coordorigin="5746,1521" coordsize="16,0" path="m5761,1521l5746,1521,5761,1521xe" filled="f" stroked="t" strokeweight=".06pt" strokecolor="#000000">
                <v:path arrowok="t"/>
              </v:shape>
            </v:group>
            <v:group style="position:absolute;left:5746;top:1538;width:16;height:16" coordorigin="5746,1538" coordsize="16,16">
              <v:shape style="position:absolute;left:5746;top:1538;width:16;height:16" coordorigin="5746,1538" coordsize="16,16" path="m5746,1546l5762,1546e" filled="f" stroked="t" strokeweight=".94003pt" strokecolor="#000000">
                <v:path arrowok="t"/>
              </v:shape>
            </v:group>
            <v:group style="position:absolute;left:5746;top:1554;width:16;height:16" coordorigin="5746,1554" coordsize="16,16">
              <v:shape style="position:absolute;left:5746;top:1554;width:16;height:16" coordorigin="5746,1554" coordsize="16,16" path="m5746,1561l5762,1561e" filled="f" stroked="t" strokeweight=".94003pt" strokecolor="#000000">
                <v:path arrowok="t"/>
              </v:shape>
            </v:group>
            <v:group style="position:absolute;left:5746;top:1586;width:16;height:2" coordorigin="5746,1586" coordsize="16,2">
              <v:shape style="position:absolute;left:5746;top:1586;width:16;height:2" coordorigin="5746,1586" coordsize="16,0" path="m5761,1586l5746,1586,5761,1586xe" filled="f" stroked="t" strokeweight=".06pt" strokecolor="#000000">
                <v:path arrowok="t"/>
              </v:shape>
            </v:group>
            <v:group style="position:absolute;left:5746;top:1602;width:16;height:17" coordorigin="5746,1602" coordsize="16,17">
              <v:shape style="position:absolute;left:5746;top:1602;width:16;height:17" coordorigin="5746,1602" coordsize="16,17" path="m5761,1602l5761,1618,5746,1602,5761,1602xe" filled="f" stroked="t" strokeweight=".06pt" strokecolor="#000000">
                <v:path arrowok="t"/>
              </v:shape>
            </v:group>
            <v:group style="position:absolute;left:5746;top:1618;width:16;height:16" coordorigin="5746,1618" coordsize="16,16">
              <v:shape style="position:absolute;left:5746;top:1618;width:16;height:16" coordorigin="5746,1618" coordsize="16,16" path="m5746,1626l5762,1626e" filled="f" stroked="t" strokeweight=".94003pt" strokecolor="#000000">
                <v:path arrowok="t"/>
              </v:shape>
            </v:group>
            <v:group style="position:absolute;left:5746;top:1634;width:16;height:16" coordorigin="5746,1634" coordsize="16,16">
              <v:shape style="position:absolute;left:5746;top:1634;width:16;height:16" coordorigin="5746,1634" coordsize="16,16" path="m5761,1650l5746,1650,5761,1634,5761,1650xe" filled="f" stroked="t" strokeweight=".06pt" strokecolor="#000000">
                <v:path arrowok="t"/>
              </v:shape>
            </v:group>
            <v:group style="position:absolute;left:5746;top:1666;width:16;height:2" coordorigin="5746,1666" coordsize="16,2">
              <v:shape style="position:absolute;left:5746;top:1666;width:16;height:2" coordorigin="5746,1666" coordsize="16,0" path="m5761,1666l5746,1666,5761,1666xe" filled="f" stroked="t" strokeweight=".06pt" strokecolor="#000000">
                <v:path arrowok="t"/>
              </v:shape>
            </v:group>
            <v:group style="position:absolute;left:5746;top:1682;width:16;height:17" coordorigin="5746,1682" coordsize="16,17">
              <v:shape style="position:absolute;left:5746;top:1682;width:16;height:17" coordorigin="5746,1682" coordsize="16,17" path="m5746,1690l5762,1690e" filled="f" stroked="t" strokeweight="1.00003pt" strokecolor="#000000">
                <v:path arrowok="t"/>
              </v:shape>
            </v:group>
            <v:group style="position:absolute;left:5746;top:1699;width:16;height:16" coordorigin="5746,1699" coordsize="16,16">
              <v:shape style="position:absolute;left:5746;top:1699;width:16;height:16" coordorigin="5746,1699" coordsize="16,16" path="m5746,1707l5762,1707e" filled="f" stroked="t" strokeweight=".93997pt" strokecolor="#000000">
                <v:path arrowok="t"/>
              </v:shape>
            </v:group>
            <v:group style="position:absolute;left:5746;top:1730;width:16;height:2" coordorigin="5746,1730" coordsize="16,2">
              <v:shape style="position:absolute;left:5746;top:1730;width:16;height:2" coordorigin="5746,1730" coordsize="16,0" path="m5761,1730l5746,1730,5761,1730xe" filled="f" stroked="t" strokeweight=".06pt" strokecolor="#000000">
                <v:path arrowok="t"/>
              </v:shape>
            </v:group>
            <v:group style="position:absolute;left:5746;top:1747;width:16;height:2" coordorigin="5746,1747" coordsize="16,2">
              <v:shape style="position:absolute;left:5746;top:1747;width:16;height:2" coordorigin="5746,1747" coordsize="16,0" path="m5761,1747l5746,1747,5761,1747xe" filled="f" stroked="t" strokeweight=".06pt" strokecolor="#000000">
                <v:path arrowok="t"/>
              </v:shape>
            </v:group>
            <v:group style="position:absolute;left:5746;top:1762;width:16;height:16" coordorigin="5746,1762" coordsize="16,16">
              <v:shape style="position:absolute;left:5746;top:1762;width:16;height:16" coordorigin="5746,1762" coordsize="16,16" path="m5746,1770l5762,1770e" filled="f" stroked="t" strokeweight=".93997pt" strokecolor="#000000">
                <v:path arrowok="t"/>
              </v:shape>
            </v:group>
            <v:group style="position:absolute;left:5746;top:1778;width:16;height:17" coordorigin="5746,1778" coordsize="16,17">
              <v:shape style="position:absolute;left:5746;top:1778;width:16;height:17" coordorigin="5746,1778" coordsize="16,17" path="m5746,1786l5762,1786e" filled="f" stroked="t" strokeweight="1.00003pt" strokecolor="#000000">
                <v:path arrowok="t"/>
              </v:shape>
            </v:group>
            <v:group style="position:absolute;left:5746;top:1810;width:16;height:2" coordorigin="5746,1810" coordsize="16,2">
              <v:shape style="position:absolute;left:5746;top:1810;width:16;height:2" coordorigin="5746,1810" coordsize="16,0" path="m5761,1810l5746,1810,5761,1810xe" filled="f" stroked="t" strokeweight=".06pt" strokecolor="#000000">
                <v:path arrowok="t"/>
              </v:shape>
            </v:group>
            <v:group style="position:absolute;left:5746;top:1827;width:16;height:16" coordorigin="5746,1827" coordsize="16,16">
              <v:shape style="position:absolute;left:5746;top:1827;width:16;height:16" coordorigin="5746,1827" coordsize="16,16" path="m5761,1827l5761,1843,5746,1827,5761,1827xe" filled="f" stroked="t" strokeweight=".06pt" strokecolor="#000000">
                <v:path arrowok="t"/>
              </v:shape>
            </v:group>
            <v:group style="position:absolute;left:5746;top:1843;width:16;height:16" coordorigin="5746,1843" coordsize="16,16">
              <v:shape style="position:absolute;left:5746;top:1843;width:16;height:16" coordorigin="5746,1843" coordsize="16,16" path="m5746,1851l5762,1851e" filled="f" stroked="t" strokeweight=".94003pt" strokecolor="#000000">
                <v:path arrowok="t"/>
              </v:shape>
            </v:group>
            <v:group style="position:absolute;left:5746;top:1858;width:16;height:17" coordorigin="5746,1858" coordsize="16,17">
              <v:shape style="position:absolute;left:5746;top:1858;width:16;height:17" coordorigin="5746,1858" coordsize="16,17" path="m5761,1875l5746,1875,5761,1858,5761,1875xe" filled="f" stroked="t" strokeweight=".06pt" strokecolor="#000000">
                <v:path arrowok="t"/>
              </v:shape>
            </v:group>
            <v:group style="position:absolute;left:5746;top:1891;width:16;height:2" coordorigin="5746,1891" coordsize="16,2">
              <v:shape style="position:absolute;left:5746;top:1891;width:16;height:2" coordorigin="5746,1891" coordsize="16,0" path="m5761,1891l5746,1891,5761,1891xe" filled="f" stroked="t" strokeweight=".06pt" strokecolor="#000000">
                <v:path arrowok="t"/>
              </v:shape>
            </v:group>
            <v:group style="position:absolute;left:5746;top:1906;width:16;height:17" coordorigin="5746,1906" coordsize="16,17">
              <v:shape style="position:absolute;left:5746;top:1906;width:16;height:17" coordorigin="5746,1906" coordsize="16,17" path="m5746,1915l5762,1915e" filled="f" stroked="t" strokeweight=".99997pt" strokecolor="#000000">
                <v:path arrowok="t"/>
              </v:shape>
            </v:group>
            <v:group style="position:absolute;left:5746;top:1923;width:16;height:16" coordorigin="5746,1923" coordsize="16,16">
              <v:shape style="position:absolute;left:5746;top:1923;width:16;height:16" coordorigin="5746,1923" coordsize="16,16" path="m5746,1931l5762,1931e" filled="f" stroked="t" strokeweight=".94003pt" strokecolor="#000000">
                <v:path arrowok="t"/>
              </v:shape>
            </v:group>
            <v:group style="position:absolute;left:5746;top:1956;width:16;height:2" coordorigin="5746,1956" coordsize="16,2">
              <v:shape style="position:absolute;left:5746;top:1956;width:16;height:2" coordorigin="5746,1956" coordsize="16,0" path="m5761,1956l5746,1956,5761,1956xe" filled="f" stroked="t" strokeweight=".06pt" strokecolor="#000000">
                <v:path arrowok="t"/>
              </v:shape>
            </v:group>
            <v:group style="position:absolute;left:5746;top:1971;width:16;height:2" coordorigin="5746,1971" coordsize="16,2">
              <v:shape style="position:absolute;left:5746;top:1971;width:16;height:2" coordorigin="5746,1971" coordsize="16,0" path="m5761,1971l5746,1971,5761,1971xe" filled="f" stroked="t" strokeweight=".06pt" strokecolor="#000000">
                <v:path arrowok="t"/>
              </v:shape>
            </v:group>
            <v:group style="position:absolute;left:5746;top:1987;width:16;height:17" coordorigin="5746,1987" coordsize="16,17">
              <v:shape style="position:absolute;left:5746;top:1987;width:16;height:17" coordorigin="5746,1987" coordsize="16,17" path="m5746,1995l5762,1995e" filled="f" stroked="t" strokeweight=".99997pt" strokecolor="#000000">
                <v:path arrowok="t"/>
              </v:shape>
            </v:group>
            <v:group style="position:absolute;left:5746;top:2004;width:16;height:16" coordorigin="5746,2004" coordsize="16,16">
              <v:shape style="position:absolute;left:5746;top:2004;width:16;height:16" coordorigin="5746,2004" coordsize="16,16" path="m5746,2011l5762,2011e" filled="f" stroked="t" strokeweight=".94003pt" strokecolor="#000000">
                <v:path arrowok="t"/>
              </v:shape>
            </v:group>
            <v:group style="position:absolute;left:5746;top:2036;width:16;height:2" coordorigin="5746,2036" coordsize="16,2">
              <v:shape style="position:absolute;left:5746;top:2036;width:16;height:2" coordorigin="5746,2036" coordsize="16,0" path="m5761,2036l5746,2036,5761,2036xe" filled="f" stroked="t" strokeweight=".06pt" strokecolor="#000000">
                <v:path arrowok="t"/>
              </v:shape>
            </v:group>
            <v:group style="position:absolute;left:5746;top:2052;width:16;height:16" coordorigin="5746,2052" coordsize="16,16">
              <v:shape style="position:absolute;left:5746;top:2052;width:16;height:16" coordorigin="5746,2052" coordsize="16,16" path="m5761,2052l5761,2067,5746,2052,5761,2052xe" filled="f" stroked="t" strokeweight=".06pt" strokecolor="#000000">
                <v:path arrowok="t"/>
              </v:shape>
            </v:group>
            <v:group style="position:absolute;left:5746;top:2067;width:16;height:17" coordorigin="5746,2067" coordsize="16,17">
              <v:shape style="position:absolute;left:5746;top:2067;width:16;height:17" coordorigin="5746,2067" coordsize="16,17" path="m5746,2076l5762,2076e" filled="f" stroked="t" strokeweight="1.00003pt" strokecolor="#000000">
                <v:path arrowok="t"/>
              </v:shape>
            </v:group>
            <v:group style="position:absolute;left:5746;top:2084;width:16;height:16" coordorigin="5746,2084" coordsize="16,16">
              <v:shape style="position:absolute;left:5746;top:2084;width:16;height:16" coordorigin="5746,2084" coordsize="16,16" path="m5761,2100l5746,2100,5761,2084,5761,2100xe" filled="f" stroked="t" strokeweight=".06pt" strokecolor="#000000">
                <v:path arrowok="t"/>
              </v:shape>
            </v:group>
            <v:group style="position:absolute;left:5746;top:2115;width:16;height:2" coordorigin="5746,2115" coordsize="16,2">
              <v:shape style="position:absolute;left:5746;top:2115;width:16;height:2" coordorigin="5746,2115" coordsize="16,0" path="m5761,2115l5746,2115,5761,2115xe" filled="f" stroked="t" strokeweight=".06pt" strokecolor="#000000">
                <v:path arrowok="t"/>
              </v:shape>
            </v:group>
            <v:group style="position:absolute;left:5746;top:2132;width:16;height:16" coordorigin="5746,2132" coordsize="16,16">
              <v:shape style="position:absolute;left:5746;top:2132;width:16;height:16" coordorigin="5746,2132" coordsize="16,16" path="m5761,2132l5761,2148,5746,2132,5761,2132xe" filled="f" stroked="t" strokeweight=".06pt" strokecolor="#000000">
                <v:path arrowok="t"/>
              </v:shape>
            </v:group>
            <v:group style="position:absolute;left:5746;top:2148;width:16;height:17" coordorigin="5746,2148" coordsize="16,17">
              <v:shape style="position:absolute;left:5746;top:2148;width:16;height:17" coordorigin="5746,2148" coordsize="16,17" path="m5746,2156l5762,2156e" filled="f" stroked="t" strokeweight=".99997pt" strokecolor="#000000">
                <v:path arrowok="t"/>
              </v:shape>
            </v:group>
            <v:group style="position:absolute;left:5746;top:2164;width:16;height:16" coordorigin="5746,2164" coordsize="16,16">
              <v:shape style="position:absolute;left:5746;top:2164;width:16;height:16" coordorigin="5746,2164" coordsize="16,16" path="m5761,2180l5746,2180,5761,2164,5761,2180xe" filled="f" stroked="t" strokeweight=".06pt" strokecolor="#000000">
                <v:path arrowok="t"/>
              </v:shape>
            </v:group>
            <v:group style="position:absolute;left:5746;top:2196;width:16;height:2" coordorigin="5746,2196" coordsize="16,2">
              <v:shape style="position:absolute;left:5746;top:2196;width:16;height:2" coordorigin="5746,2196" coordsize="16,0" path="m5761,2196l5746,2196,5761,2196xe" filled="f" stroked="t" strokeweight=".06pt" strokecolor="#000000">
                <v:path arrowok="t"/>
              </v:shape>
            </v:group>
            <v:group style="position:absolute;left:5746;top:2212;width:16;height:16" coordorigin="5746,2212" coordsize="16,16">
              <v:shape style="position:absolute;left:5746;top:2212;width:16;height:16" coordorigin="5746,2212" coordsize="16,16" path="m5746,2220l5762,2220e" filled="f" stroked="t" strokeweight=".93997pt" strokecolor="#000000">
                <v:path arrowok="t"/>
              </v:shape>
            </v:group>
            <v:group style="position:absolute;left:5746;top:2228;width:16;height:17" coordorigin="5746,2228" coordsize="16,17">
              <v:shape style="position:absolute;left:5746;top:2228;width:16;height:17" coordorigin="5746,2228" coordsize="16,17" path="m5746,2236l5762,2236e" filled="f" stroked="t" strokeweight="1.00003pt" strokecolor="#000000">
                <v:path arrowok="t"/>
              </v:shape>
            </v:group>
            <v:group style="position:absolute;left:5746;top:2276;width:16;height:2" coordorigin="5746,2276" coordsize="16,2">
              <v:shape style="position:absolute;left:5746;top:2276;width:16;height:2" coordorigin="5746,2276" coordsize="16,0" path="m5761,2276l5746,2276,5761,2276xe" filled="f" stroked="t" strokeweight=".06pt" strokecolor="#000000">
                <v:path arrowok="t"/>
              </v:shape>
            </v:group>
            <v:group style="position:absolute;left:5746;top:2293;width:16;height:16" coordorigin="5746,2293" coordsize="16,16">
              <v:shape style="position:absolute;left:5746;top:2293;width:16;height:16" coordorigin="5746,2293" coordsize="16,16" path="m5746,2301l5762,2301e" filled="f" stroked="t" strokeweight=".93997pt" strokecolor="#000000">
                <v:path arrowok="t"/>
              </v:shape>
            </v:group>
            <v:group style="position:absolute;left:5746;top:2308;width:16;height:16" coordorigin="5746,2308" coordsize="16,16">
              <v:shape style="position:absolute;left:5746;top:2308;width:16;height:16" coordorigin="5746,2308" coordsize="16,16" path="m5746,2316l5762,2316e" filled="f" stroked="t" strokeweight=".94003pt" strokecolor="#000000">
                <v:path arrowok="t"/>
              </v:shape>
            </v:group>
            <v:group style="position:absolute;left:5746;top:2341;width:16;height:2" coordorigin="5746,2341" coordsize="16,2">
              <v:shape style="position:absolute;left:5746;top:2341;width:16;height:2" coordorigin="5746,2341" coordsize="16,0" path="m5761,2341l5746,2341,5761,2341xe" filled="f" stroked="t" strokeweight=".06pt" strokecolor="#000000">
                <v:path arrowok="t"/>
              </v:shape>
            </v:group>
            <v:group style="position:absolute;left:5746;top:2356;width:16;height:17" coordorigin="5746,2356" coordsize="16,17">
              <v:shape style="position:absolute;left:5746;top:2356;width:16;height:17" coordorigin="5746,2356" coordsize="16,17" path="m5761,2356l5761,2373,5746,2356,5761,2356xe" filled="f" stroked="t" strokeweight=".06pt" strokecolor="#000000">
                <v:path arrowok="t"/>
              </v:shape>
            </v:group>
            <v:group style="position:absolute;left:5746;top:2373;width:16;height:16" coordorigin="5746,2373" coordsize="16,16">
              <v:shape style="position:absolute;left:5746;top:2373;width:16;height:16" coordorigin="5746,2373" coordsize="16,16" path="m5746,2381l5762,2381e" filled="f" stroked="t" strokeweight=".94003pt" strokecolor="#000000">
                <v:path arrowok="t"/>
              </v:shape>
            </v:group>
            <v:group style="position:absolute;left:5746;top:2389;width:16;height:16" coordorigin="5746,2389" coordsize="16,16">
              <v:shape style="position:absolute;left:5746;top:2389;width:16;height:16" coordorigin="5746,2389" coordsize="16,16" path="m5761,2404l5746,2404,5761,2389,5761,2404xe" filled="f" stroked="t" strokeweight=".06pt" strokecolor="#000000">
                <v:path arrowok="t"/>
              </v:shape>
            </v:group>
            <v:group style="position:absolute;left:5746;top:2421;width:16;height:2" coordorigin="5746,2421" coordsize="16,2">
              <v:shape style="position:absolute;left:5746;top:2421;width:16;height:2" coordorigin="5746,2421" coordsize="16,0" path="m5761,2421l5746,2421,5761,2421xe" filled="f" stroked="t" strokeweight=".06pt" strokecolor="#000000">
                <v:path arrowok="t"/>
              </v:shape>
            </v:group>
            <v:group style="position:absolute;left:5746;top:2437;width:16;height:17" coordorigin="5746,2437" coordsize="16,17">
              <v:shape style="position:absolute;left:5746;top:2437;width:16;height:17" coordorigin="5746,2437" coordsize="16,17" path="m5746,2445l5762,2445e" filled="f" stroked="t" strokeweight=".99997pt" strokecolor="#000000">
                <v:path arrowok="t"/>
              </v:shape>
            </v:group>
            <v:group style="position:absolute;left:5746;top:2454;width:16;height:16" coordorigin="5746,2454" coordsize="16,16">
              <v:shape style="position:absolute;left:5746;top:2454;width:16;height:16" coordorigin="5746,2454" coordsize="16,16" path="m5746,2461l5762,2461e" filled="f" stroked="t" strokeweight=".94003pt" strokecolor="#000000">
                <v:path arrowok="t"/>
              </v:shape>
            </v:group>
            <v:group style="position:absolute;left:5746;top:2485;width:16;height:2" coordorigin="5746,2485" coordsize="16,2">
              <v:shape style="position:absolute;left:5746;top:2485;width:16;height:2" coordorigin="5746,2485" coordsize="16,0" path="m5761,2485l5746,2485,5761,2485xe" filled="f" stroked="t" strokeweight=".06pt" strokecolor="#000000">
                <v:path arrowok="t"/>
              </v:shape>
            </v:group>
            <v:group style="position:absolute;left:5746;top:2502;width:16;height:2" coordorigin="5746,2502" coordsize="16,2">
              <v:shape style="position:absolute;left:5746;top:2502;width:16;height:2" coordorigin="5746,2502" coordsize="16,0" path="m5761,2502l5746,2502,5761,2502xe" filled="f" stroked="t" strokeweight=".06pt" strokecolor="#000000">
                <v:path arrowok="t"/>
              </v:shape>
            </v:group>
            <v:group style="position:absolute;left:5746;top:2517;width:16;height:16" coordorigin="5746,2517" coordsize="16,16">
              <v:shape style="position:absolute;left:5746;top:2517;width:16;height:16" coordorigin="5746,2517" coordsize="16,16" path="m5746,2525l5762,2525e" filled="f" stroked="t" strokeweight=".94003pt" strokecolor="#000000">
                <v:path arrowok="t"/>
              </v:shape>
            </v:group>
            <v:group style="position:absolute;left:5746;top:2533;width:16;height:17" coordorigin="5746,2533" coordsize="16,17">
              <v:shape style="position:absolute;left:5746;top:2533;width:16;height:17" coordorigin="5746,2533" coordsize="16,17" path="m5746,2541l5762,2541e" filled="f" stroked="t" strokeweight=".99997pt" strokecolor="#000000">
                <v:path arrowok="t"/>
              </v:shape>
            </v:group>
            <v:group style="position:absolute;left:5746;top:2565;width:16;height:2" coordorigin="5746,2565" coordsize="16,2">
              <v:shape style="position:absolute;left:5746;top:2565;width:16;height:2" coordorigin="5746,2565" coordsize="16,0" path="m5761,2565l5746,2565,5761,2565xe" filled="f" stroked="t" strokeweight=".06pt" strokecolor="#000000">
                <v:path arrowok="t"/>
              </v:shape>
            </v:group>
            <v:group style="position:absolute;left:5746;top:2582;width:16;height:16" coordorigin="5746,2582" coordsize="16,16">
              <v:shape style="position:absolute;left:5746;top:2582;width:16;height:16" coordorigin="5746,2582" coordsize="16,16" path="m5761,2582l5761,2598,5746,2582,5761,2582xe" filled="f" stroked="t" strokeweight=".06pt" strokecolor="#000000">
                <v:path arrowok="t"/>
              </v:shape>
            </v:group>
            <v:group style="position:absolute;left:5746;top:2598;width:16;height:16" coordorigin="5746,2598" coordsize="16,16">
              <v:shape style="position:absolute;left:5746;top:2598;width:16;height:16" coordorigin="5746,2598" coordsize="16,16" path="m5746,2605l5762,2605e" filled="f" stroked="t" strokeweight=".93997pt" strokecolor="#000000">
                <v:path arrowok="t"/>
              </v:shape>
            </v:group>
            <v:group style="position:absolute;left:5746;top:2613;width:16;height:17" coordorigin="5746,2613" coordsize="16,17">
              <v:shape style="position:absolute;left:5746;top:2613;width:16;height:17" coordorigin="5746,2613" coordsize="16,17" path="m5761,2630l5746,2630,5761,2613,5761,2630xe" filled="f" stroked="t" strokeweight=".06pt" strokecolor="#000000">
                <v:path arrowok="t"/>
              </v:shape>
            </v:group>
            <v:group style="position:absolute;left:5746;top:2646;width:16;height:2" coordorigin="5746,2646" coordsize="16,2">
              <v:shape style="position:absolute;left:5746;top:2646;width:16;height:2" coordorigin="5746,2646" coordsize="16,0" path="m5761,2646l5746,2646,5761,2646xe" filled="f" stroked="t" strokeweight=".06pt" strokecolor="#000000">
                <v:path arrowok="t"/>
              </v:shape>
            </v:group>
            <v:group style="position:absolute;left:5746;top:2662;width:16;height:16" coordorigin="5746,2662" coordsize="16,16">
              <v:shape style="position:absolute;left:5746;top:2662;width:16;height:16" coordorigin="5746,2662" coordsize="16,16" path="m5746,2670l5762,2670e" filled="f" stroked="t" strokeweight=".93997pt" strokecolor="#000000">
                <v:path arrowok="t"/>
              </v:shape>
            </v:group>
            <v:group style="position:absolute;left:5746;top:2678;width:16;height:16" coordorigin="5746,2678" coordsize="16,16">
              <v:shape style="position:absolute;left:5746;top:2678;width:16;height:16" coordorigin="5746,2678" coordsize="16,16" path="m5746,2686l5762,2686e" filled="f" stroked="t" strokeweight=".94003pt" strokecolor="#000000">
                <v:path arrowok="t"/>
              </v:shape>
            </v:group>
            <v:group style="position:absolute;left:5746;top:2710;width:16;height:2" coordorigin="5746,2710" coordsize="16,2">
              <v:shape style="position:absolute;left:5746;top:2710;width:16;height:2" coordorigin="5746,2710" coordsize="16,0" path="m5761,2710l5746,2710,5761,2710xe" filled="f" stroked="t" strokeweight=".06pt" strokecolor="#000000">
                <v:path arrowok="t"/>
              </v:shape>
            </v:group>
            <v:group style="position:absolute;left:5746;top:2726;width:16;height:2" coordorigin="5746,2726" coordsize="16,2">
              <v:shape style="position:absolute;left:5746;top:2726;width:16;height:2" coordorigin="5746,2726" coordsize="16,0" path="m5761,2726l5746,2726,5761,2726xe" filled="f" stroked="t" strokeweight=".06pt" strokecolor="#000000">
                <v:path arrowok="t"/>
              </v:shape>
            </v:group>
            <v:group style="position:absolute;left:5746;top:2742;width:16;height:17" coordorigin="5746,2742" coordsize="16,17">
              <v:shape style="position:absolute;left:5746;top:2742;width:16;height:17" coordorigin="5746,2742" coordsize="16,17" path="m5746,2750l5762,2750e" filled="f" stroked="t" strokeweight=".99997pt" strokecolor="#000000">
                <v:path arrowok="t"/>
              </v:shape>
            </v:group>
            <v:group style="position:absolute;left:5746;top:2758;width:16;height:16" coordorigin="5746,2758" coordsize="16,16">
              <v:shape style="position:absolute;left:5746;top:2758;width:16;height:16" coordorigin="5746,2758" coordsize="16,16" path="m5746,2766l5762,2766e" filled="f" stroked="t" strokeweight=".94003pt" strokecolor="#000000">
                <v:path arrowok="t"/>
              </v:shape>
            </v:group>
            <v:group style="position:absolute;left:5746;top:2791;width:16;height:2" coordorigin="5746,2791" coordsize="16,2">
              <v:shape style="position:absolute;left:5746;top:2791;width:16;height:2" coordorigin="5746,2791" coordsize="16,0" path="m5761,2791l5746,2791,5761,2791xe" filled="f" stroked="t" strokeweight=".06pt" strokecolor="#000000">
                <v:path arrowok="t"/>
              </v:shape>
            </v:group>
            <v:group style="position:absolute;left:5746;top:2806;width:16;height:16" coordorigin="5746,2806" coordsize="16,16">
              <v:shape style="position:absolute;left:5746;top:2806;width:16;height:16" coordorigin="5746,2806" coordsize="16,16" path="m5761,2806l5761,2822,5746,2806,5761,2806xe" filled="f" stroked="t" strokeweight=".06pt" strokecolor="#000000">
                <v:path arrowok="t"/>
              </v:shape>
            </v:group>
            <v:group style="position:absolute;left:5746;top:2822;width:16;height:17" coordorigin="5746,2822" coordsize="16,17">
              <v:shape style="position:absolute;left:5746;top:2822;width:16;height:17" coordorigin="5746,2822" coordsize="16,17" path="m5746,2830l5762,2830e" filled="f" stroked="t" strokeweight="1.00003pt" strokecolor="#000000">
                <v:path arrowok="t"/>
              </v:shape>
            </v:group>
            <v:group style="position:absolute;left:5746;top:2839;width:16;height:16" coordorigin="5746,2839" coordsize="16,16">
              <v:shape style="position:absolute;left:5746;top:2839;width:16;height:16" coordorigin="5746,2839" coordsize="16,16" path="m5761,2854l5746,2854,5761,2839,5761,2854xe" filled="f" stroked="t" strokeweight=".06pt" strokecolor="#000000">
                <v:path arrowok="t"/>
              </v:shape>
            </v:group>
            <v:group style="position:absolute;left:5746;top:2870;width:16;height:2" coordorigin="5746,2870" coordsize="16,2">
              <v:shape style="position:absolute;left:5746;top:2870;width:16;height:2" coordorigin="5746,2870" coordsize="16,0" path="m5761,2870l5746,2870,5761,2870xe" filled="f" stroked="t" strokeweight=".06pt" strokecolor="#000000">
                <v:path arrowok="t"/>
              </v:shape>
            </v:group>
            <v:group style="position:absolute;left:5746;top:2887;width:16;height:16" coordorigin="5746,2887" coordsize="16,16">
              <v:shape style="position:absolute;left:5746;top:2887;width:16;height:16" coordorigin="5746,2887" coordsize="16,16" path="m5746,2895l5762,2895e" filled="f" stroked="t" strokeweight=".93997pt" strokecolor="#000000">
                <v:path arrowok="t"/>
              </v:shape>
            </v:group>
            <v:group style="position:absolute;left:5746;top:2902;width:16;height:17" coordorigin="5746,2902" coordsize="16,17">
              <v:shape style="position:absolute;left:5746;top:2902;width:16;height:17" coordorigin="5746,2902" coordsize="16,17" path="m5746,2911l5762,2911e" filled="f" stroked="t" strokeweight="1.00003pt" strokecolor="#000000">
                <v:path arrowok="t"/>
              </v:shape>
            </v:group>
            <v:group style="position:absolute;left:5746;top:2935;width:16;height:2" coordorigin="5746,2935" coordsize="16,2">
              <v:shape style="position:absolute;left:5746;top:2935;width:16;height:2" coordorigin="5746,2935" coordsize="16,0" path="m5761,2935l5746,2935,5761,2935xe" filled="f" stroked="t" strokeweight=".06pt" strokecolor="#000000">
                <v:path arrowok="t"/>
              </v:shape>
            </v:group>
            <v:group style="position:absolute;left:5746;top:2950;width:16;height:2" coordorigin="5746,2950" coordsize="16,2">
              <v:shape style="position:absolute;left:5746;top:2950;width:16;height:2" coordorigin="5746,2950" coordsize="16,0" path="m5761,2950l5746,2950,5761,2950xe" filled="f" stroked="t" strokeweight=".06pt" strokecolor="#000000">
                <v:path arrowok="t"/>
              </v:shape>
            </v:group>
            <v:group style="position:absolute;left:5746;top:2967;width:16;height:16" coordorigin="5746,2967" coordsize="16,16">
              <v:shape style="position:absolute;left:5746;top:2967;width:16;height:16" coordorigin="5746,2967" coordsize="16,16" path="m5746,2975l5762,2975e" filled="f" stroked="t" strokeweight=".94003pt" strokecolor="#000000">
                <v:path arrowok="t"/>
              </v:shape>
            </v:group>
            <v:group style="position:absolute;left:5746;top:2983;width:16;height:17" coordorigin="5746,2983" coordsize="16,17">
              <v:shape style="position:absolute;left:5746;top:2983;width:16;height:17" coordorigin="5746,2983" coordsize="16,17" path="m5746,2991l5762,2991e" filled="f" stroked="t" strokeweight=".99997pt" strokecolor="#000000">
                <v:path arrowok="t"/>
              </v:shape>
            </v:group>
            <v:group style="position:absolute;left:5746;top:3015;width:16;height:2" coordorigin="5746,3015" coordsize="16,2">
              <v:shape style="position:absolute;left:5746;top:3015;width:16;height:2" coordorigin="5746,3015" coordsize="16,0" path="m5761,3015l5746,3015,5761,3015xe" filled="f" stroked="t" strokeweight=".06pt" strokecolor="#000000">
                <v:path arrowok="t"/>
              </v:shape>
            </v:group>
            <v:group style="position:absolute;left:5746;top:3031;width:16;height:17" coordorigin="5746,3031" coordsize="16,17">
              <v:shape style="position:absolute;left:5746;top:3031;width:16;height:17" coordorigin="5746,3031" coordsize="16,17" path="m5761,3031l5761,3048,5746,3031,5761,3031xe" filled="f" stroked="t" strokeweight=".06pt" strokecolor="#000000">
                <v:path arrowok="t"/>
              </v:shape>
            </v:group>
            <v:group style="position:absolute;left:5746;top:3048;width:16;height:16" coordorigin="5746,3048" coordsize="16,16">
              <v:shape style="position:absolute;left:5746;top:3048;width:16;height:16" coordorigin="5746,3048" coordsize="16,16" path="m5746,3055l5762,3055e" filled="f" stroked="t" strokeweight=".94pt" strokecolor="#000000">
                <v:path arrowok="t"/>
              </v:shape>
            </v:group>
            <v:group style="position:absolute;left:5746;top:3063;width:16;height:16" coordorigin="5746,3063" coordsize="16,16">
              <v:shape style="position:absolute;left:5746;top:3063;width:16;height:16" coordorigin="5746,3063" coordsize="16,16" path="m5761,3079l5746,3079,5761,3063,5761,3079xe" filled="f" stroked="t" strokeweight=".06pt" strokecolor="#000000">
                <v:path arrowok="t"/>
              </v:shape>
            </v:group>
            <v:group style="position:absolute;left:5746;top:3096;width:16;height:2" coordorigin="5746,3096" coordsize="16,2">
              <v:shape style="position:absolute;left:5746;top:3096;width:16;height:2" coordorigin="5746,3096" coordsize="16,0" path="m5761,3096l5746,3096,5761,3096xe" filled="f" stroked="t" strokeweight=".06pt" strokecolor="#000000">
                <v:path arrowok="t"/>
              </v:shape>
            </v:group>
            <v:group style="position:absolute;left:5746;top:3111;width:16;height:17" coordorigin="5746,3111" coordsize="16,17">
              <v:shape style="position:absolute;left:5746;top:3111;width:16;height:17" coordorigin="5746,3111" coordsize="16,17" path="m5746,3120l5762,3120e" filled="f" stroked="t" strokeweight="1.0pt" strokecolor="#000000">
                <v:path arrowok="t"/>
              </v:shape>
            </v:group>
            <v:group style="position:absolute;left:5746;top:3128;width:16;height:16" coordorigin="5746,3128" coordsize="16,16">
              <v:shape style="position:absolute;left:5746;top:3128;width:16;height:16" coordorigin="5746,3128" coordsize="16,16" path="m5746,3136l5762,3136e" filled="f" stroked="t" strokeweight=".94pt" strokecolor="#000000">
                <v:path arrowok="t"/>
              </v:shape>
            </v:group>
            <v:group style="position:absolute;left:5746;top:3159;width:16;height:2" coordorigin="5746,3159" coordsize="16,2">
              <v:shape style="position:absolute;left:5746;top:3159;width:16;height:2" coordorigin="5746,3159" coordsize="16,0" path="m5761,3159l5746,3159,5761,3159xe" filled="f" stroked="t" strokeweight=".06pt" strokecolor="#000000">
                <v:path arrowok="t"/>
              </v:shape>
            </v:group>
            <v:group style="position:absolute;left:5746;top:3176;width:16;height:2" coordorigin="5746,3176" coordsize="16,2">
              <v:shape style="position:absolute;left:5746;top:3176;width:16;height:2" coordorigin="5746,3176" coordsize="16,0" path="m5761,3176l5746,3176,5761,3176xe" filled="f" stroked="t" strokeweight=".06pt" strokecolor="#000000">
                <v:path arrowok="t"/>
              </v:shape>
            </v:group>
            <v:group style="position:absolute;left:5746;top:3192;width:16;height:17" coordorigin="5746,3192" coordsize="16,17">
              <v:shape style="position:absolute;left:5746;top:3192;width:16;height:17" coordorigin="5746,3192" coordsize="16,17" path="m5746,3200l5762,3200e" filled="f" stroked="t" strokeweight="1.0pt" strokecolor="#000000">
                <v:path arrowok="t"/>
              </v:shape>
            </v:group>
            <v:group style="position:absolute;left:5746;top:3208;width:16;height:16" coordorigin="5746,3208" coordsize="16,16">
              <v:shape style="position:absolute;left:5746;top:3208;width:16;height:16" coordorigin="5746,3208" coordsize="16,16" path="m5746,3216l5762,3216e" filled="f" stroked="t" strokeweight=".94003pt" strokecolor="#000000">
                <v:path arrowok="t"/>
              </v:shape>
            </v:group>
            <v:group style="position:absolute;left:5746;top:3240;width:16;height:2" coordorigin="5746,3240" coordsize="16,2">
              <v:shape style="position:absolute;left:5746;top:3240;width:16;height:2" coordorigin="5746,3240" coordsize="16,0" path="m5761,3240l5746,3240,5761,3240xe" filled="f" stroked="t" strokeweight=".06pt" strokecolor="#000000">
                <v:path arrowok="t"/>
              </v:shape>
            </v:group>
            <v:group style="position:absolute;left:5746;top:3256;width:16;height:16" coordorigin="5746,3256" coordsize="16,16">
              <v:shape style="position:absolute;left:5746;top:3256;width:16;height:16" coordorigin="5746,3256" coordsize="16,16" path="m5761,3256l5761,3272,5746,3256,5761,3256xe" filled="f" stroked="t" strokeweight=".06pt" strokecolor="#000000">
                <v:path arrowok="t"/>
              </v:shape>
            </v:group>
            <v:group style="position:absolute;left:5746;top:3272;width:16;height:16" coordorigin="5746,3272" coordsize="16,16">
              <v:shape style="position:absolute;left:5746;top:3272;width:16;height:16" coordorigin="5746,3272" coordsize="16,16" path="m5746,3280l5762,3280e" filled="f" stroked="t" strokeweight=".94003pt" strokecolor="#000000">
                <v:path arrowok="t"/>
              </v:shape>
            </v:group>
            <v:group style="position:absolute;left:5746;top:3288;width:16;height:17" coordorigin="5746,3288" coordsize="16,17">
              <v:shape style="position:absolute;left:5746;top:3288;width:16;height:17" coordorigin="5746,3288" coordsize="16,17" path="m5761,3304l5746,3304,5761,3288,5761,3304xe" filled="f" stroked="t" strokeweight=".06pt" strokecolor="#000000">
                <v:path arrowok="t"/>
              </v:shape>
            </v:group>
            <v:group style="position:absolute;left:5746;top:3320;width:16;height:2" coordorigin="5746,3320" coordsize="16,2">
              <v:shape style="position:absolute;left:5746;top:3320;width:16;height:2" coordorigin="5746,3320" coordsize="16,0" path="m5761,3320l5746,3320,5761,3320xe" filled="f" stroked="t" strokeweight=".06pt" strokecolor="#000000">
                <v:path arrowok="t"/>
              </v:shape>
            </v:group>
            <v:group style="position:absolute;left:5746;top:3337;width:16;height:16" coordorigin="5746,3337" coordsize="16,16">
              <v:shape style="position:absolute;left:5746;top:3337;width:16;height:16" coordorigin="5746,3337" coordsize="16,16" path="m5746,3345l5762,3345e" filled="f" stroked="t" strokeweight=".94pt" strokecolor="#000000">
                <v:path arrowok="t"/>
              </v:shape>
            </v:group>
            <v:group style="position:absolute;left:5746;top:3352;width:16;height:16" coordorigin="5746,3352" coordsize="16,16">
              <v:shape style="position:absolute;left:5746;top:3352;width:16;height:16" coordorigin="5746,3352" coordsize="16,16" path="m5746,3360l5762,3360e" filled="f" stroked="t" strokeweight=".94pt" strokecolor="#000000">
                <v:path arrowok="t"/>
              </v:shape>
            </v:group>
            <v:group style="position:absolute;left:5746;top:3385;width:16;height:2" coordorigin="5746,3385" coordsize="16,2">
              <v:shape style="position:absolute;left:5746;top:3385;width:16;height:2" coordorigin="5746,3385" coordsize="16,0" path="m5761,3385l5746,3385,5761,3385xe" filled="f" stroked="t" strokeweight=".06pt" strokecolor="#000000">
                <v:path arrowok="t"/>
              </v:shape>
            </v:group>
            <v:group style="position:absolute;left:5746;top:3400;width:16;height:2" coordorigin="5746,3400" coordsize="16,2">
              <v:shape style="position:absolute;left:5746;top:3400;width:16;height:2" coordorigin="5746,3400" coordsize="16,0" path="m5761,3400l5746,3400,5761,3400xe" filled="f" stroked="t" strokeweight=".06pt" strokecolor="#000000">
                <v:path arrowok="t"/>
              </v:shape>
            </v:group>
            <v:group style="position:absolute;left:5746;top:3417;width:16;height:16" coordorigin="5746,3417" coordsize="16,16">
              <v:shape style="position:absolute;left:5746;top:3417;width:16;height:16" coordorigin="5746,3417" coordsize="16,16" path="m5746,3425l5762,3425e" filled="f" stroked="t" strokeweight=".94pt" strokecolor="#000000">
                <v:path arrowok="t"/>
              </v:shape>
            </v:group>
            <v:group style="position:absolute;left:5746;top:3433;width:16;height:16" coordorigin="5746,3433" coordsize="16,16">
              <v:shape style="position:absolute;left:5746;top:3433;width:16;height:16" coordorigin="5746,3433" coordsize="16,16" path="m5746,3441l5762,3441e" filled="f" stroked="t" strokeweight=".94pt" strokecolor="#000000">
                <v:path arrowok="t"/>
              </v:shape>
            </v:group>
            <v:group style="position:absolute;left:5746;top:3465;width:16;height:2" coordorigin="5746,3465" coordsize="16,2">
              <v:shape style="position:absolute;left:5746;top:3465;width:16;height:2" coordorigin="5746,3465" coordsize="16,0" path="m5761,3465l5746,3465,5761,3465xe" filled="f" stroked="t" strokeweight=".06pt" strokecolor="#000000">
                <v:path arrowok="t"/>
              </v:shape>
            </v:group>
            <v:group style="position:absolute;left:5746;top:3481;width:16;height:16" coordorigin="5746,3481" coordsize="16,16">
              <v:shape style="position:absolute;left:5746;top:3481;width:16;height:16" coordorigin="5746,3481" coordsize="16,16" path="m5761,3481l5761,3496,5746,3481,5761,3481xe" filled="f" stroked="t" strokeweight=".06pt" strokecolor="#000000">
                <v:path arrowok="t"/>
              </v:shape>
            </v:group>
            <v:group style="position:absolute;left:5746;top:3496;width:16;height:17" coordorigin="5746,3496" coordsize="16,17">
              <v:shape style="position:absolute;left:5746;top:3496;width:16;height:17" coordorigin="5746,3496" coordsize="16,17" path="m5746,3505l5762,3505e" filled="f" stroked="t" strokeweight="1.0pt" strokecolor="#000000">
                <v:path arrowok="t"/>
              </v:shape>
            </v:group>
            <v:group style="position:absolute;left:5746;top:3513;width:16;height:16" coordorigin="5746,3513" coordsize="16,16">
              <v:shape style="position:absolute;left:5746;top:3513;width:16;height:16" coordorigin="5746,3513" coordsize="16,16" path="m5761,3529l5746,3529,5761,3513,5761,3529xe" filled="f" stroked="t" strokeweight=".06pt" strokecolor="#000000">
                <v:path arrowok="t"/>
              </v:shape>
            </v:group>
            <v:group style="position:absolute;left:5746;top:3546;width:16;height:2" coordorigin="5746,3546" coordsize="16,2">
              <v:shape style="position:absolute;left:5746;top:3546;width:16;height:2" coordorigin="5746,3546" coordsize="16,0" path="m5761,3546l5746,3546,5761,3546xe" filled="f" stroked="t" strokeweight=".06pt" strokecolor="#000000">
                <v:path arrowok="t"/>
              </v:shape>
            </v:group>
            <v:group style="position:absolute;left:5746;top:3561;width:16;height:16" coordorigin="5746,3561" coordsize="16,16">
              <v:shape style="position:absolute;left:5746;top:3561;width:16;height:16" coordorigin="5746,3561" coordsize="16,16" path="m5746,3569l5762,3569e" filled="f" stroked="t" strokeweight=".94pt" strokecolor="#000000">
                <v:path arrowok="t"/>
              </v:shape>
            </v:group>
            <v:group style="position:absolute;left:5746;top:3577;width:16;height:17" coordorigin="5746,3577" coordsize="16,17">
              <v:shape style="position:absolute;left:5746;top:3577;width:16;height:17" coordorigin="5746,3577" coordsize="16,17" path="m5746,3585l5762,3585e" filled="f" stroked="t" strokeweight="1.0pt" strokecolor="#000000">
                <v:path arrowok="t"/>
              </v:shape>
            </v:group>
            <v:group style="position:absolute;left:5746;top:3609;width:16;height:2" coordorigin="5746,3609" coordsize="16,2">
              <v:shape style="position:absolute;left:5746;top:3609;width:16;height:2" coordorigin="5746,3609" coordsize="16,0" path="m5761,3609l5746,3609,5761,3609xe" filled="f" stroked="t" strokeweight=".06pt" strokecolor="#000000">
                <v:path arrowok="t"/>
              </v:shape>
            </v:group>
            <v:group style="position:absolute;left:5746;top:3626;width:16;height:2" coordorigin="5746,3626" coordsize="16,2">
              <v:shape style="position:absolute;left:5746;top:3626;width:16;height:2" coordorigin="5746,3626" coordsize="16,0" path="m5761,3626l5746,3626,5761,3626xe" filled="f" stroked="t" strokeweight=".06pt" strokecolor="#000000">
                <v:path arrowok="t"/>
              </v:shape>
            </v:group>
            <v:group style="position:absolute;left:5746;top:3642;width:16;height:16" coordorigin="5746,3642" coordsize="16,16">
              <v:shape style="position:absolute;left:5746;top:3642;width:16;height:16" coordorigin="5746,3642" coordsize="16,16" path="m5746,3649l5762,3649e" filled="f" stroked="t" strokeweight=".94pt" strokecolor="#000000">
                <v:path arrowok="t"/>
              </v:shape>
            </v:group>
            <v:group style="position:absolute;left:5746;top:3657;width:16;height:17" coordorigin="5746,3657" coordsize="16,17">
              <v:shape style="position:absolute;left:5746;top:3657;width:16;height:17" coordorigin="5746,3657" coordsize="16,17" path="m5746,3666l5762,3666e" filled="f" stroked="t" strokeweight="1.00003pt" strokecolor="#000000">
                <v:path arrowok="t"/>
              </v:shape>
            </v:group>
            <v:group style="position:absolute;left:5746;top:3690;width:16;height:2" coordorigin="5746,3690" coordsize="16,2">
              <v:shape style="position:absolute;left:5746;top:3690;width:16;height:2" coordorigin="5746,3690" coordsize="16,0" path="m5761,3690l5746,3690,5761,3690xe" filled="f" stroked="t" strokeweight=".06pt" strokecolor="#000000">
                <v:path arrowok="t"/>
              </v:shape>
            </v:group>
            <v:group style="position:absolute;left:5746;top:3705;width:16;height:17" coordorigin="5746,3705" coordsize="16,17">
              <v:shape style="position:absolute;left:5746;top:3705;width:16;height:17" coordorigin="5746,3705" coordsize="16,17" path="m5761,3705l5761,3722,5746,3705,5761,3705xe" filled="f" stroked="t" strokeweight=".06pt" strokecolor="#000000">
                <v:path arrowok="t"/>
              </v:shape>
            </v:group>
            <v:group style="position:absolute;left:5746;top:3722;width:16;height:16" coordorigin="5746,3722" coordsize="16,16">
              <v:shape style="position:absolute;left:5746;top:3722;width:16;height:16" coordorigin="5746,3722" coordsize="16,16" path="m5746,3730l5762,3730e" filled="f" stroked="t" strokeweight=".94pt" strokecolor="#000000">
                <v:path arrowok="t"/>
              </v:shape>
            </v:group>
            <v:group style="position:absolute;left:5746;top:3738;width:16;height:17" coordorigin="5746,3738" coordsize="16,17">
              <v:shape style="position:absolute;left:5746;top:3738;width:16;height:17" coordorigin="5746,3738" coordsize="16,17" path="m5761,3754l5746,3754,5761,3738,5761,3754xe" filled="f" stroked="t" strokeweight=".06pt" strokecolor="#000000">
                <v:path arrowok="t"/>
              </v:shape>
            </v:group>
            <v:group style="position:absolute;left:5746;top:3770;width:16;height:2" coordorigin="5746,3770" coordsize="16,2">
              <v:shape style="position:absolute;left:5746;top:3770;width:16;height:2" coordorigin="5746,3770" coordsize="16,0" path="m5761,3770l5746,3770,5761,3770xe" filled="f" stroked="t" strokeweight=".06pt" strokecolor="#000000">
                <v:path arrowok="t"/>
              </v:shape>
            </v:group>
            <v:group style="position:absolute;left:5746;top:3786;width:16;height:17" coordorigin="5746,3786" coordsize="16,17">
              <v:shape style="position:absolute;left:5746;top:3786;width:16;height:17" coordorigin="5746,3786" coordsize="16,17" path="m5746,3794l5762,3794e" filled="f" stroked="t" strokeweight="1.0pt" strokecolor="#000000">
                <v:path arrowok="t"/>
              </v:shape>
            </v:group>
            <v:group style="position:absolute;left:5746;top:3802;width:16;height:16" coordorigin="5746,3802" coordsize="16,16">
              <v:shape style="position:absolute;left:5746;top:3802;width:16;height:16" coordorigin="5746,3802" coordsize="16,16" path="m5746,3810l5762,3810e" filled="f" stroked="t" strokeweight=".94pt" strokecolor="#000000">
                <v:path arrowok="t"/>
              </v:shape>
            </v:group>
            <v:group style="position:absolute;left:5746;top:3834;width:16;height:2" coordorigin="5746,3834" coordsize="16,2">
              <v:shape style="position:absolute;left:5746;top:3834;width:16;height:2" coordorigin="5746,3834" coordsize="16,0" path="m5761,3834l5746,3834,5761,3834xe" filled="f" stroked="t" strokeweight=".06pt" strokecolor="#000000">
                <v:path arrowok="t"/>
              </v:shape>
            </v:group>
            <v:group style="position:absolute;left:5746;top:3850;width:16;height:2" coordorigin="5746,3850" coordsize="16,2">
              <v:shape style="position:absolute;left:5746;top:3850;width:16;height:2" coordorigin="5746,3850" coordsize="16,0" path="m5761,3850l5746,3850,5761,3850xe" filled="f" stroked="t" strokeweight=".06pt" strokecolor="#000000">
                <v:path arrowok="t"/>
              </v:shape>
            </v:group>
            <v:group style="position:absolute;left:5746;top:3866;width:16;height:17" coordorigin="5746,3866" coordsize="16,17">
              <v:shape style="position:absolute;left:5746;top:3866;width:16;height:17" coordorigin="5746,3866" coordsize="16,17" path="m5746,3874l5762,3874e" filled="f" stroked="t" strokeweight="1.0pt" strokecolor="#000000">
                <v:path arrowok="t"/>
              </v:shape>
            </v:group>
            <v:group style="position:absolute;left:5746;top:3883;width:16;height:16" coordorigin="5746,3883" coordsize="16,16">
              <v:shape style="position:absolute;left:5746;top:3883;width:16;height:16" coordorigin="5746,3883" coordsize="16,16" path="m5746,3891l5762,3891e" filled="f" stroked="t" strokeweight=".94pt" strokecolor="#000000">
                <v:path arrowok="t"/>
              </v:shape>
            </v:group>
            <v:group style="position:absolute;left:5746;top:3914;width:16;height:2" coordorigin="5746,3914" coordsize="16,2">
              <v:shape style="position:absolute;left:5746;top:3914;width:16;height:2" coordorigin="5746,3914" coordsize="16,0" path="m5761,3914l5746,3914,5761,3914xe" filled="f" stroked="t" strokeweight=".06pt" strokecolor="#000000">
                <v:path arrowok="t"/>
              </v:shape>
            </v:group>
            <v:group style="position:absolute;left:5746;top:3931;width:16;height:2" coordorigin="5746,3931" coordsize="16,2">
              <v:shape style="position:absolute;left:5746;top:3931;width:16;height:2" coordorigin="5746,3931" coordsize="16,0" path="m5761,3931l5746,3931,5761,3931xe" filled="f" stroked="t" strokeweight=".06pt" strokecolor="#000000">
                <v:path arrowok="t"/>
              </v:shape>
            </v:group>
            <v:group style="position:absolute;left:5746;top:3946;width:16;height:17" coordorigin="5746,3946" coordsize="16,17">
              <v:shape style="position:absolute;left:5746;top:3946;width:16;height:17" coordorigin="5746,3946" coordsize="16,17" path="m5746,3955l5762,3955e" filled="f" stroked="t" strokeweight="1.0pt" strokecolor="#000000">
                <v:path arrowok="t"/>
              </v:shape>
            </v:group>
            <v:group style="position:absolute;left:5746;top:3963;width:16;height:16" coordorigin="5746,3963" coordsize="16,16">
              <v:shape style="position:absolute;left:5746;top:3963;width:16;height:16" coordorigin="5746,3963" coordsize="16,16" path="m5761,3979l5746,3979,5761,3963,5761,3979xe" filled="f" stroked="t" strokeweight=".06pt" strokecolor="#000000">
                <v:path arrowok="t"/>
              </v:shape>
            </v:group>
            <v:group style="position:absolute;left:5746;top:3994;width:16;height:2" coordorigin="5746,3994" coordsize="16,2">
              <v:shape style="position:absolute;left:5746;top:3994;width:16;height:2" coordorigin="5746,3994" coordsize="16,0" path="m5761,3994l5746,3994,5761,3994xe" filled="f" stroked="t" strokeweight=".06pt" strokecolor="#000000">
                <v:path arrowok="t"/>
              </v:shape>
            </v:group>
            <v:group style="position:absolute;left:5746;top:4011;width:16;height:16" coordorigin="5746,4011" coordsize="16,16">
              <v:shape style="position:absolute;left:5746;top:4011;width:16;height:16" coordorigin="5746,4011" coordsize="16,16" path="m5746,4019l5762,4019e" filled="f" stroked="t" strokeweight=".94pt" strokecolor="#000000">
                <v:path arrowok="t"/>
              </v:shape>
            </v:group>
            <v:group style="position:absolute;left:5746;top:4027;width:16;height:16" coordorigin="5746,4027" coordsize="16,16">
              <v:shape style="position:absolute;left:5746;top:4027;width:16;height:16" coordorigin="5746,4027" coordsize="16,16" path="m5746,4035l5762,4035e" filled="f" stroked="t" strokeweight=".94pt" strokecolor="#000000">
                <v:path arrowok="t"/>
              </v:shape>
            </v:group>
            <v:group style="position:absolute;left:5746;top:4042;width:16;height:17" coordorigin="5746,4042" coordsize="16,17">
              <v:shape style="position:absolute;left:5746;top:4042;width:16;height:17" coordorigin="5746,4042" coordsize="16,17" path="m5761,4059l5746,4059,5761,4042,5761,4059xe" filled="f" stroked="t" strokeweight=".06pt" strokecolor="#000000">
                <v:path arrowok="t"/>
              </v:shape>
            </v:group>
            <v:group style="position:absolute;left:5746;top:4075;width:16;height:2" coordorigin="5746,4075" coordsize="16,2">
              <v:shape style="position:absolute;left:5746;top:4075;width:16;height:2" coordorigin="5746,4075" coordsize="16,0" path="m5761,4075l5746,4075,5761,4075xe" filled="f" stroked="t" strokeweight=".06pt" strokecolor="#000000">
                <v:path arrowok="t"/>
              </v:shape>
            </v:group>
            <v:group style="position:absolute;left:5746;top:4092;width:16;height:16" coordorigin="5746,4092" coordsize="16,16">
              <v:shape style="position:absolute;left:5746;top:4092;width:16;height:16" coordorigin="5746,4092" coordsize="16,16" path="m5746,4099l5762,4099e" filled="f" stroked="t" strokeweight=".94pt" strokecolor="#000000">
                <v:path arrowok="t"/>
              </v:shape>
            </v:group>
            <v:group style="position:absolute;left:5746;top:4107;width:16;height:16" coordorigin="5746,4107" coordsize="16,16">
              <v:shape style="position:absolute;left:5746;top:4107;width:16;height:16" coordorigin="5746,4107" coordsize="16,16" path="m5746,4115l5762,4115e" filled="f" stroked="t" strokeweight=".94pt" strokecolor="#000000">
                <v:path arrowok="t"/>
              </v:shape>
            </v:group>
            <v:group style="position:absolute;left:5746;top:4140;width:16;height:2" coordorigin="5746,4140" coordsize="16,2">
              <v:shape style="position:absolute;left:5746;top:4140;width:16;height:2" coordorigin="5746,4140" coordsize="16,0" path="m5761,4140l5746,4140,5761,4140xe" filled="f" stroked="t" strokeweight=".06pt" strokecolor="#000000">
                <v:path arrowok="t"/>
              </v:shape>
            </v:group>
            <v:group style="position:absolute;left:5746;top:4155;width:16;height:2" coordorigin="5746,4155" coordsize="16,2">
              <v:shape style="position:absolute;left:5746;top:4155;width:16;height:2" coordorigin="5746,4155" coordsize="16,0" path="m5761,4155l5746,4155,5761,4155xe" filled="f" stroked="t" strokeweight=".06pt" strokecolor="#000000">
                <v:path arrowok="t"/>
              </v:shape>
            </v:group>
            <v:group style="position:absolute;left:5746;top:4172;width:16;height:16" coordorigin="5746,4172" coordsize="16,16">
              <v:shape style="position:absolute;left:5746;top:4172;width:16;height:16" coordorigin="5746,4172" coordsize="16,16" path="m5746,4180l5762,4180e" filled="f" stroked="t" strokeweight=".94pt" strokecolor="#000000">
                <v:path arrowok="t"/>
              </v:shape>
            </v:group>
            <v:group style="position:absolute;left:5746;top:4188;width:16;height:16" coordorigin="5746,4188" coordsize="16,16">
              <v:shape style="position:absolute;left:5746;top:4188;width:16;height:16" coordorigin="5746,4188" coordsize="16,16" path="m5746,4195l5762,4195e" filled="f" stroked="t" strokeweight=".94pt" strokecolor="#000000">
                <v:path arrowok="t"/>
              </v:shape>
            </v:group>
            <v:group style="position:absolute;left:5746;top:4220;width:16;height:2" coordorigin="5746,4220" coordsize="16,2">
              <v:shape style="position:absolute;left:5746;top:4220;width:16;height:2" coordorigin="5746,4220" coordsize="16,0" path="m5761,4220l5746,4220,5761,4220xe" filled="f" stroked="t" strokeweight=".06pt" strokecolor="#000000">
                <v:path arrowok="t"/>
              </v:shape>
            </v:group>
            <v:group style="position:absolute;left:5746;top:4236;width:16;height:16" coordorigin="5746,4236" coordsize="16,16">
              <v:shape style="position:absolute;left:5746;top:4236;width:16;height:16" coordorigin="5746,4236" coordsize="16,16" path="m5761,4236l5761,4251,5746,4236,5761,4236xe" filled="f" stroked="t" strokeweight=".06pt" strokecolor="#000000">
                <v:path arrowok="t"/>
              </v:shape>
            </v:group>
            <v:group style="position:absolute;left:5746;top:4251;width:16;height:17" coordorigin="5746,4251" coordsize="16,17">
              <v:shape style="position:absolute;left:5746;top:4251;width:16;height:17" coordorigin="5746,4251" coordsize="16,17" path="m5746,4260l5762,4260e" filled="f" stroked="t" strokeweight="1.0pt" strokecolor="#000000">
                <v:path arrowok="t"/>
              </v:shape>
            </v:group>
            <v:group style="position:absolute;left:5746;top:4268;width:16;height:16" coordorigin="5746,4268" coordsize="16,16">
              <v:shape style="position:absolute;left:5746;top:4268;width:16;height:16" coordorigin="5746,4268" coordsize="16,16" path="m5761,4284l5746,4284,5761,4268,5761,4284xe" filled="f" stroked="t" strokeweight=".06pt" strokecolor="#000000">
                <v:path arrowok="t"/>
              </v:shape>
            </v:group>
            <v:group style="position:absolute;left:5746;top:4300;width:16;height:2" coordorigin="5746,4300" coordsize="16,2">
              <v:shape style="position:absolute;left:5746;top:4300;width:16;height:2" coordorigin="5746,4300" coordsize="16,0" path="m5761,4300l5746,4300,5761,4300xe" filled="f" stroked="t" strokeweight=".06pt" strokecolor="#000000">
                <v:path arrowok="t"/>
              </v:shape>
            </v:group>
            <v:group style="position:absolute;left:5746;top:4316;width:16;height:16" coordorigin="5746,4316" coordsize="16,16">
              <v:shape style="position:absolute;left:5746;top:4316;width:16;height:16" coordorigin="5746,4316" coordsize="16,16" path="m5746,4324l5762,4324e" filled="f" stroked="t" strokeweight=".94pt" strokecolor="#000000">
                <v:path arrowok="t"/>
              </v:shape>
            </v:group>
            <v:group style="position:absolute;left:5746;top:4332;width:16;height:17" coordorigin="5746,4332" coordsize="16,17">
              <v:shape style="position:absolute;left:5746;top:4332;width:16;height:17" coordorigin="5746,4332" coordsize="16,17" path="m5746,4340l5762,4340e" filled="f" stroked="t" strokeweight="1.0pt" strokecolor="#000000">
                <v:path arrowok="t"/>
              </v:shape>
            </v:group>
            <v:group style="position:absolute;left:5746;top:4364;width:16;height:2" coordorigin="5746,4364" coordsize="16,2">
              <v:shape style="position:absolute;left:5746;top:4364;width:16;height:2" coordorigin="5746,4364" coordsize="16,0" path="m5761,4364l5746,4364,5761,4364xe" filled="f" stroked="t" strokeweight=".06pt" strokecolor="#000000">
                <v:path arrowok="t"/>
              </v:shape>
            </v:group>
            <v:group style="position:absolute;left:5746;top:4381;width:16;height:2" coordorigin="5746,4381" coordsize="16,2">
              <v:shape style="position:absolute;left:5746;top:4381;width:16;height:2" coordorigin="5746,4381" coordsize="16,0" path="m5761,4381l5746,4381,5761,4381xe" filled="f" stroked="t" strokeweight=".06pt" strokecolor="#000000">
                <v:path arrowok="t"/>
              </v:shape>
            </v:group>
            <v:group style="position:absolute;left:5746;top:4396;width:16;height:16" coordorigin="5746,4396" coordsize="16,16">
              <v:shape style="position:absolute;left:5746;top:4396;width:16;height:16" coordorigin="5746,4396" coordsize="16,16" path="m5746,4404l5762,4404e" filled="f" stroked="t" strokeweight=".94pt" strokecolor="#000000">
                <v:path arrowok="t"/>
              </v:shape>
            </v:group>
            <v:group style="position:absolute;left:5746;top:4412;width:16;height:17" coordorigin="5746,4412" coordsize="16,17">
              <v:shape style="position:absolute;left:5746;top:4412;width:16;height:17" coordorigin="5746,4412" coordsize="16,17" path="m5746,4420l5762,4420e" filled="f" stroked="t" strokeweight="1.0pt" strokecolor="#000000">
                <v:path arrowok="t"/>
              </v:shape>
            </v:group>
            <v:group style="position:absolute;left:5746;top:4444;width:16;height:2" coordorigin="5746,4444" coordsize="16,2">
              <v:shape style="position:absolute;left:5746;top:4444;width:16;height:2" coordorigin="5746,4444" coordsize="16,0" path="m5761,4444l5746,4444,5761,4444xe" filled="f" stroked="t" strokeweight=".06pt" strokecolor="#000000">
                <v:path arrowok="t"/>
              </v:shape>
            </v:group>
            <v:group style="position:absolute;left:5746;top:4460;width:16;height:17" coordorigin="5746,4460" coordsize="16,17">
              <v:shape style="position:absolute;left:5746;top:4460;width:16;height:17" coordorigin="5746,4460" coordsize="16,17" path="m5761,4460l5761,4477,5746,4460,5761,4460xe" filled="f" stroked="t" strokeweight=".06pt" strokecolor="#000000">
                <v:path arrowok="t"/>
              </v:shape>
            </v:group>
            <v:group style="position:absolute;left:5746;top:4477;width:16;height:16" coordorigin="5746,4477" coordsize="16,16">
              <v:shape style="position:absolute;left:5746;top:4477;width:16;height:16" coordorigin="5746,4477" coordsize="16,16" path="m5746,4485l5762,4485e" filled="f" stroked="t" strokeweight=".94pt" strokecolor="#000000">
                <v:path arrowok="t"/>
              </v:shape>
            </v:group>
            <v:group style="position:absolute;left:5746;top:4492;width:16;height:17" coordorigin="5746,4492" coordsize="16,17">
              <v:shape style="position:absolute;left:5746;top:4492;width:16;height:17" coordorigin="5746,4492" coordsize="16,17" path="m5761,4509l5746,4509,5761,4492,5761,4509xe" filled="f" stroked="t" strokeweight=".06pt" strokecolor="#000000">
                <v:path arrowok="t"/>
              </v:shape>
            </v:group>
            <v:group style="position:absolute;left:5746;top:4525;width:16;height:2" coordorigin="5746,4525" coordsize="16,2">
              <v:shape style="position:absolute;left:5746;top:4525;width:16;height:2" coordorigin="5746,4525" coordsize="16,0" path="m5761,4525l5746,4525,5761,4525xe" filled="f" stroked="t" strokeweight=".06pt" strokecolor="#000000">
                <v:path arrowok="t"/>
              </v:shape>
            </v:group>
            <v:group style="position:absolute;left:5746;top:4540;width:16;height:17" coordorigin="5746,4540" coordsize="16,17">
              <v:shape style="position:absolute;left:5746;top:4540;width:16;height:17" coordorigin="5746,4540" coordsize="16,17" path="m5746,4549l5762,4549e" filled="f" stroked="t" strokeweight="1.0pt" strokecolor="#000000">
                <v:path arrowok="t"/>
              </v:shape>
            </v:group>
            <v:group style="position:absolute;left:5746;top:4557;width:16;height:16" coordorigin="5746,4557" coordsize="16,16">
              <v:shape style="position:absolute;left:5746;top:4557;width:16;height:16" coordorigin="5746,4557" coordsize="16,16" path="m5746,4565l5762,4565e" filled="f" stroked="t" strokeweight=".94pt" strokecolor="#000000">
                <v:path arrowok="t"/>
              </v:shape>
            </v:group>
            <v:group style="position:absolute;left:5746;top:4588;width:16;height:2" coordorigin="5746,4588" coordsize="16,2">
              <v:shape style="position:absolute;left:5746;top:4588;width:16;height:2" coordorigin="5746,4588" coordsize="16,0" path="m5761,4588l5746,4588,5761,4588xe" filled="f" stroked="t" strokeweight=".06pt" strokecolor="#000000">
                <v:path arrowok="t"/>
              </v:shape>
            </v:group>
            <v:group style="position:absolute;left:5746;top:4605;width:16;height:2" coordorigin="5746,4605" coordsize="16,2">
              <v:shape style="position:absolute;left:5746;top:4605;width:16;height:2" coordorigin="5746,4605" coordsize="16,0" path="m5761,4605l5746,4605,5761,4605xe" filled="f" stroked="t" strokeweight=".06pt" strokecolor="#000000">
                <v:path arrowok="t"/>
              </v:shape>
            </v:group>
            <v:group style="position:absolute;left:5746;top:4621;width:16;height:17" coordorigin="5746,4621" coordsize="16,17">
              <v:shape style="position:absolute;left:5746;top:4621;width:16;height:17" coordorigin="5746,4621" coordsize="16,17" path="m5746,4629l5762,4629e" filled="f" stroked="t" strokeweight="1.0pt" strokecolor="#000000">
                <v:path arrowok="t"/>
              </v:shape>
            </v:group>
            <v:group style="position:absolute;left:5746;top:4638;width:16;height:16" coordorigin="5746,4638" coordsize="16,16">
              <v:shape style="position:absolute;left:5746;top:4638;width:16;height:16" coordorigin="5746,4638" coordsize="16,16" path="m5746,4645l5762,4645e" filled="f" stroked="t" strokeweight=".94pt" strokecolor="#000000">
                <v:path arrowok="t"/>
              </v:shape>
            </v:group>
            <v:group style="position:absolute;left:3726;top:1312;width:288;height:289" coordorigin="3726,1312" coordsize="288,289">
              <v:shape style="position:absolute;left:3726;top:1312;width:288;height:289" coordorigin="3726,1312" coordsize="288,289" path="m3726,1602l4014,1312e" filled="f" stroked="t" strokeweight=".06pt" strokecolor="#000000">
                <v:path arrowok="t"/>
              </v:shape>
            </v:group>
            <v:group style="position:absolute;left:4158;top:1312;width:289;height:289" coordorigin="4158,1312" coordsize="289,289">
              <v:shape style="position:absolute;left:4158;top:1312;width:289;height:289" coordorigin="4158,1312" coordsize="289,289" path="m4158,1602l4447,1312e" filled="f" stroked="t" strokeweight=".06pt" strokecolor="#000000">
                <v:path arrowok="t"/>
              </v:shape>
            </v:group>
            <v:group style="position:absolute;left:5905;top:301;width:1588;height:2" coordorigin="5905,301" coordsize="1588,2">
              <v:shape style="position:absolute;left:5905;top:301;width:1588;height:2" coordorigin="5905,301" coordsize="1588,0" path="m7493,301l5905,301e" filled="f" stroked="t" strokeweight=".06pt" strokecolor="#000000">
                <v:path arrowok="t"/>
              </v:shape>
            </v:group>
            <v:group style="position:absolute;left:5905;top:157;width:289;height:289" coordorigin="5905,157" coordsize="289,289">
              <v:shape style="position:absolute;left:5905;top:157;width:289;height:289" coordorigin="5905,157" coordsize="289,289" path="m5905,446l6194,157e" filled="f" stroked="t" strokeweight=".06pt" strokecolor="#000000">
                <v:path arrowok="t"/>
              </v:shape>
            </v:group>
            <v:group style="position:absolute;left:7204;top:157;width:289;height:289" coordorigin="7204,157" coordsize="289,289">
              <v:shape style="position:absolute;left:7204;top:157;width:289;height:289" coordorigin="7204,157" coordsize="289,289" path="m7204,446l7493,157e" filled="f" stroked="t" strokeweight=".06pt" strokecolor="#000000">
                <v:path arrowok="t"/>
              </v:shape>
            </v:group>
            <v:group style="position:absolute;left:8358;top:1312;width:289;height:289" coordorigin="8358,1312" coordsize="289,289">
              <v:shape style="position:absolute;left:8358;top:1312;width:289;height:289" coordorigin="8358,1312" coordsize="289,289" path="m8358,1602l8647,1312e" filled="f" stroked="t" strokeweight=".06pt" strokecolor="#000000">
                <v:path arrowok="t"/>
              </v:shape>
            </v:group>
            <v:group style="position:absolute;left:9079;top:1312;width:289;height:289" coordorigin="9079,1312" coordsize="289,289">
              <v:shape style="position:absolute;left:9079;top:1312;width:289;height:289" coordorigin="9079,1312" coordsize="289,289" path="m9079,1602l9368,1312e" filled="f" stroked="t" strokeweight=".06pt" strokecolor="#000000">
                <v:path arrowok="t"/>
              </v:shape>
            </v:group>
            <v:group style="position:absolute;left:8502;top:1458;width:1588;height:2" coordorigin="8502,1458" coordsize="1588,2">
              <v:shape style="position:absolute;left:8502;top:1458;width:1588;height:2" coordorigin="8502,1458" coordsize="1588,0" path="m10090,1458l8502,1458e" filled="f" stroked="t" strokeweight=".06pt" strokecolor="#000000">
                <v:path arrowok="t"/>
              </v:shape>
            </v:group>
            <v:group style="position:absolute;left:9802;top:590;width:2;height:433" coordorigin="9802,590" coordsize="2,433">
              <v:shape style="position:absolute;left:9802;top:590;width:2;height:433" coordorigin="9802,590" coordsize="0,433" path="m9802,590l9802,1023e" filled="f" stroked="t" strokeweight="1.602321pt" strokecolor="#000000">
                <v:path arrowok="t"/>
              </v:shape>
            </v:group>
            <v:group style="position:absolute;left:9802;top:590;width:1153;height:2" coordorigin="9802,590" coordsize="1153,2">
              <v:shape style="position:absolute;left:9802;top:590;width:1153;height:2" coordorigin="9802,590" coordsize="1153,0" path="m9802,590l10955,590e" filled="f" stroked="t" strokeweight="1.605681pt" strokecolor="#000000">
                <v:path arrowok="t"/>
              </v:shape>
            </v:group>
            <v:group style="position:absolute;left:9802;top:157;width:2;height:1012" coordorigin="9802,157" coordsize="2,1012">
              <v:shape style="position:absolute;left:9802;top:157;width:2;height:1012" coordorigin="9802,157" coordsize="0,1012" path="m0,13253l0,13253e" filled="f" stroked="t" strokeweight=".1pt" strokecolor="#000000">
                <v:path arrowok="t"/>
              </v:shape>
            </v:group>
            <v:group style="position:absolute;left:9802;top:157;width:2;height:2" coordorigin="9802,157" coordsize="2,2">
              <v:shape style="position:absolute;left:9802;top:157;width:2;height:2" coordorigin="9802,157" coordsize="0,0" path="m9802,157l9802,157e" filled="f" stroked="t" strokeweight=".06pt" strokecolor="#000000">
                <v:path arrowok="t"/>
              </v:shape>
            </v:group>
            <v:group style="position:absolute;left:9801;top:180;width:2;height:2" coordorigin="9801,180" coordsize="2,2">
              <v:shape style="position:absolute;left:9801;top:180;width:2;height:2" coordorigin="9801,180" coordsize="1,0" path="m9801,180l9802,180e" filled="f" stroked="t" strokeweight=".78pt" strokecolor="#000000">
                <v:path arrowok="t"/>
              </v:shape>
            </v:group>
            <v:group style="position:absolute;left:9801;top:196;width:2;height:2" coordorigin="9801,196" coordsize="2,2">
              <v:shape style="position:absolute;left:9801;top:196;width:2;height:2" coordorigin="9801,196" coordsize="1,0" path="m9801,196l9802,196e" filled="f" stroked="t" strokeweight=".84pt" strokecolor="#000000">
                <v:path arrowok="t"/>
              </v:shape>
            </v:group>
            <v:group style="position:absolute;left:9802;top:220;width:2;height:2" coordorigin="9802,220" coordsize="2,2">
              <v:shape style="position:absolute;left:9802;top:220;width:2;height:2" coordorigin="9802,220" coordsize="0,0" path="m9802,220l9802,220e" filled="f" stroked="t" strokeweight=".06pt" strokecolor="#000000">
                <v:path arrowok="t"/>
              </v:shape>
            </v:group>
            <v:group style="position:absolute;left:9801;top:245;width:2;height:2" coordorigin="9801,245" coordsize="2,2">
              <v:shape style="position:absolute;left:9801;top:245;width:2;height:2" coordorigin="9801,245" coordsize="1,0" path="m9801,245l9802,245e" filled="f" stroked="t" strokeweight=".78pt" strokecolor="#000000">
                <v:path arrowok="t"/>
              </v:shape>
            </v:group>
            <v:group style="position:absolute;left:9801;top:261;width:2;height:2" coordorigin="9801,261" coordsize="2,2">
              <v:shape style="position:absolute;left:9801;top:261;width:2;height:2" coordorigin="9801,261" coordsize="1,0" path="m9801,261l9802,261e" filled="f" stroked="t" strokeweight=".78pt" strokecolor="#000000">
                <v:path arrowok="t"/>
              </v:shape>
            </v:group>
            <v:group style="position:absolute;left:9801;top:277;width:2;height:2" coordorigin="9801,277" coordsize="2,2">
              <v:shape style="position:absolute;left:9801;top:277;width:2;height:2" coordorigin="9801,277" coordsize="1,0" path="m9801,277l9802,277e" filled="f" stroked="t" strokeweight=".84pt" strokecolor="#000000">
                <v:path arrowok="t"/>
              </v:shape>
            </v:group>
            <v:group style="position:absolute;left:9802;top:301;width:2;height:2" coordorigin="9802,301" coordsize="2,2">
              <v:shape style="position:absolute;left:9802;top:301;width:2;height:2" coordorigin="9802,301" coordsize="0,0" path="m9802,301l9802,301e" filled="f" stroked="t" strokeweight=".06pt" strokecolor="#000000">
                <v:path arrowok="t"/>
              </v:shape>
            </v:group>
            <v:group style="position:absolute;left:9801;top:325;width:2;height:2" coordorigin="9801,325" coordsize="2,2">
              <v:shape style="position:absolute;left:9801;top:325;width:2;height:2" coordorigin="9801,325" coordsize="1,0" path="m9801,325l9802,325e" filled="f" stroked="t" strokeweight=".78pt" strokecolor="#000000">
                <v:path arrowok="t"/>
              </v:shape>
            </v:group>
            <v:group style="position:absolute;left:9801;top:341;width:2;height:2" coordorigin="9801,341" coordsize="2,2">
              <v:shape style="position:absolute;left:9801;top:341;width:2;height:2" coordorigin="9801,341" coordsize="1,0" path="m9801,341l9802,341e" filled="f" stroked="t" strokeweight=".78pt" strokecolor="#000000">
                <v:path arrowok="t"/>
              </v:shape>
            </v:group>
            <v:group style="position:absolute;left:9802;top:366;width:2;height:2" coordorigin="9802,366" coordsize="2,2">
              <v:shape style="position:absolute;left:9802;top:366;width:2;height:2" coordorigin="9802,366" coordsize="0,0" path="m9802,366l9802,366e" filled="f" stroked="t" strokeweight=".06pt" strokecolor="#000000">
                <v:path arrowok="t"/>
              </v:shape>
            </v:group>
            <v:group style="position:absolute;left:9802;top:381;width:2;height:2" coordorigin="9802,381" coordsize="2,2">
              <v:shape style="position:absolute;left:9802;top:381;width:2;height:2" coordorigin="9802,381" coordsize="0,0" path="m9802,381l9802,381e" filled="f" stroked="t" strokeweight=".06pt" strokecolor="#000000">
                <v:path arrowok="t"/>
              </v:shape>
            </v:group>
            <v:group style="position:absolute;left:9801;top:405;width:2;height:2" coordorigin="9801,405" coordsize="2,2">
              <v:shape style="position:absolute;left:9801;top:405;width:2;height:2" coordorigin="9801,405" coordsize="1,0" path="m9801,405l9802,405e" filled="f" stroked="t" strokeweight=".84pt" strokecolor="#000000">
                <v:path arrowok="t"/>
              </v:shape>
            </v:group>
            <v:group style="position:absolute;left:9801;top:421;width:2;height:2" coordorigin="9801,421" coordsize="2,2">
              <v:shape style="position:absolute;left:9801;top:421;width:2;height:2" coordorigin="9801,421" coordsize="1,0" path="m9801,421l9802,421e" filled="f" stroked="t" strokeweight=".78pt" strokecolor="#000000">
                <v:path arrowok="t"/>
              </v:shape>
            </v:group>
            <v:group style="position:absolute;left:9802;top:446;width:2;height:2" coordorigin="9802,446" coordsize="2,2">
              <v:shape style="position:absolute;left:9802;top:446;width:2;height:2" coordorigin="9802,446" coordsize="0,0" path="m9802,446l9802,446e" filled="f" stroked="t" strokeweight=".06pt" strokecolor="#000000">
                <v:path arrowok="t"/>
              </v:shape>
            </v:group>
            <v:group style="position:absolute;left:9801;top:469;width:2;height:2" coordorigin="9801,469" coordsize="2,2">
              <v:shape style="position:absolute;left:9801;top:469;width:2;height:2" coordorigin="9801,469" coordsize="1,0" path="m9801,469l9802,469e" filled="f" stroked="t" strokeweight=".78pt" strokecolor="#000000">
                <v:path arrowok="t"/>
              </v:shape>
            </v:group>
            <v:group style="position:absolute;left:9801;top:486;width:2;height:2" coordorigin="9801,486" coordsize="2,2">
              <v:shape style="position:absolute;left:9801;top:486;width:2;height:2" coordorigin="9801,486" coordsize="1,0" path="m9801,486l9802,486e" filled="f" stroked="t" strokeweight=".84pt" strokecolor="#000000">
                <v:path arrowok="t"/>
              </v:shape>
            </v:group>
            <v:group style="position:absolute;left:9801;top:502;width:2;height:2" coordorigin="9801,502" coordsize="2,2">
              <v:shape style="position:absolute;left:9801;top:502;width:2;height:2" coordorigin="9801,502" coordsize="1,0" path="m9801,502l9802,502e" filled="f" stroked="t" strokeweight=".78pt" strokecolor="#000000">
                <v:path arrowok="t"/>
              </v:shape>
            </v:group>
            <v:group style="position:absolute;left:9802;top:526;width:2;height:2" coordorigin="9802,526" coordsize="2,2">
              <v:shape style="position:absolute;left:9802;top:526;width:2;height:2" coordorigin="9802,526" coordsize="0,0" path="m9802,526l9802,526e" filled="f" stroked="t" strokeweight=".06pt" strokecolor="#000000">
                <v:path arrowok="t"/>
              </v:shape>
            </v:group>
            <v:group style="position:absolute;left:9801;top:550;width:2;height:2" coordorigin="9801,550" coordsize="2,2">
              <v:shape style="position:absolute;left:9801;top:550;width:2;height:2" coordorigin="9801,550" coordsize="1,0" path="m9801,550l9802,550e" filled="f" stroked="t" strokeweight=".78pt" strokecolor="#000000">
                <v:path arrowok="t"/>
              </v:shape>
            </v:group>
            <v:group style="position:absolute;left:9801;top:566;width:2;height:2" coordorigin="9801,566" coordsize="2,2">
              <v:shape style="position:absolute;left:9801;top:566;width:2;height:2" coordorigin="9801,566" coordsize="1,0" path="m9801,566l9802,566e" filled="f" stroked="t" strokeweight=".84pt" strokecolor="#000000">
                <v:path arrowok="t"/>
              </v:shape>
            </v:group>
            <v:group style="position:absolute;left:9802;top:590;width:2;height:2" coordorigin="9802,590" coordsize="2,2">
              <v:shape style="position:absolute;left:9802;top:590;width:2;height:2" coordorigin="9802,590" coordsize="0,0" path="m9802,590l9802,590e" filled="f" stroked="t" strokeweight=".06pt" strokecolor="#000000">
                <v:path arrowok="t"/>
              </v:shape>
            </v:group>
            <v:group style="position:absolute;left:9802;top:606;width:2;height:2" coordorigin="9802,606" coordsize="2,2">
              <v:shape style="position:absolute;left:9802;top:606;width:2;height:2" coordorigin="9802,606" coordsize="0,0" path="m9802,606l9802,606e" filled="f" stroked="t" strokeweight=".06pt" strokecolor="#000000">
                <v:path arrowok="t"/>
              </v:shape>
            </v:group>
            <v:group style="position:absolute;left:9801;top:630;width:2;height:2" coordorigin="9801,630" coordsize="2,2">
              <v:shape style="position:absolute;left:9801;top:630;width:2;height:2" coordorigin="9801,630" coordsize="1,0" path="m9801,630l9802,630e" filled="f" stroked="t" strokeweight=".78pt" strokecolor="#000000">
                <v:path arrowok="t"/>
              </v:shape>
            </v:group>
            <v:group style="position:absolute;left:9801;top:646;width:2;height:2" coordorigin="9801,646" coordsize="2,2">
              <v:shape style="position:absolute;left:9801;top:646;width:2;height:2" coordorigin="9801,646" coordsize="1,0" path="m9801,646l9802,646e" filled="f" stroked="t" strokeweight=".84pt" strokecolor="#000000">
                <v:path arrowok="t"/>
              </v:shape>
            </v:group>
            <v:group style="position:absolute;left:9802;top:670;width:2;height:2" coordorigin="9802,670" coordsize="2,2">
              <v:shape style="position:absolute;left:9802;top:670;width:2;height:2" coordorigin="9802,670" coordsize="0,0" path="m9802,670l9802,670e" filled="f" stroked="t" strokeweight=".06pt" strokecolor="#000000">
                <v:path arrowok="t"/>
              </v:shape>
            </v:group>
            <v:group style="position:absolute;left:9801;top:694;width:2;height:2" coordorigin="9801,694" coordsize="2,2">
              <v:shape style="position:absolute;left:9801;top:694;width:2;height:2" coordorigin="9801,694" coordsize="1,0" path="m9801,694l9802,694e" filled="f" stroked="t" strokeweight=".84pt" strokecolor="#000000">
                <v:path arrowok="t"/>
              </v:shape>
            </v:group>
            <v:group style="position:absolute;left:9801;top:711;width:2;height:2" coordorigin="9801,711" coordsize="2,2">
              <v:shape style="position:absolute;left:9801;top:711;width:2;height:2" coordorigin="9801,711" coordsize="1,0" path="m9801,711l9802,711e" filled="f" stroked="t" strokeweight=".78pt" strokecolor="#000000">
                <v:path arrowok="t"/>
              </v:shape>
            </v:group>
            <v:group style="position:absolute;left:9801;top:727;width:2;height:2" coordorigin="9801,727" coordsize="2,2">
              <v:shape style="position:absolute;left:9801;top:727;width:2;height:2" coordorigin="9801,727" coordsize="1,0" path="m9801,727l9802,727e" filled="f" stroked="t" strokeweight=".84pt" strokecolor="#000000">
                <v:path arrowok="t"/>
              </v:shape>
            </v:group>
            <v:group style="position:absolute;left:9802;top:751;width:2;height:2" coordorigin="9802,751" coordsize="2,2">
              <v:shape style="position:absolute;left:9802;top:751;width:2;height:2" coordorigin="9802,751" coordsize="0,0" path="m9802,751l9802,751e" filled="f" stroked="t" strokeweight=".06pt" strokecolor="#000000">
                <v:path arrowok="t"/>
              </v:shape>
            </v:group>
            <v:group style="position:absolute;left:9801;top:775;width:2;height:2" coordorigin="9801,775" coordsize="2,2">
              <v:shape style="position:absolute;left:9801;top:775;width:2;height:2" coordorigin="9801,775" coordsize="1,0" path="m9801,775l9802,775e" filled="f" stroked="t" strokeweight=".84pt" strokecolor="#000000">
                <v:path arrowok="t"/>
              </v:shape>
            </v:group>
            <v:group style="position:absolute;left:9801;top:791;width:2;height:2" coordorigin="9801,791" coordsize="2,2">
              <v:shape style="position:absolute;left:9801;top:791;width:2;height:2" coordorigin="9801,791" coordsize="1,0" path="m9801,791l9802,791e" filled="f" stroked="t" strokeweight=".78pt" strokecolor="#000000">
                <v:path arrowok="t"/>
              </v:shape>
            </v:group>
            <v:group style="position:absolute;left:9802;top:814;width:2;height:2" coordorigin="9802,814" coordsize="2,2">
              <v:shape style="position:absolute;left:9802;top:814;width:2;height:2" coordorigin="9802,814" coordsize="0,0" path="m9802,814l9802,814e" filled="f" stroked="t" strokeweight=".06pt" strokecolor="#000000">
                <v:path arrowok="t"/>
              </v:shape>
            </v:group>
            <v:group style="position:absolute;left:9802;top:831;width:2;height:2" coordorigin="9802,831" coordsize="2,2">
              <v:shape style="position:absolute;left:9802;top:831;width:2;height:2" coordorigin="9802,831" coordsize="0,0" path="m9802,831l9802,831e" filled="f" stroked="t" strokeweight=".06pt" strokecolor="#000000">
                <v:path arrowok="t"/>
              </v:shape>
            </v:group>
            <v:group style="position:absolute;left:9801;top:855;width:2;height:2" coordorigin="9801,855" coordsize="2,2">
              <v:shape style="position:absolute;left:9801;top:855;width:2;height:2" coordorigin="9801,855" coordsize="1,0" path="m9801,855l9802,855e" filled="f" stroked="t" strokeweight=".84pt" strokecolor="#000000">
                <v:path arrowok="t"/>
              </v:shape>
            </v:group>
            <v:group style="position:absolute;left:9801;top:871;width:2;height:2" coordorigin="9801,871" coordsize="2,2">
              <v:shape style="position:absolute;left:9801;top:871;width:2;height:2" coordorigin="9801,871" coordsize="1,0" path="m9801,871l9802,871e" filled="f" stroked="t" strokeweight=".78pt" strokecolor="#000000">
                <v:path arrowok="t"/>
              </v:shape>
            </v:group>
            <v:group style="position:absolute;left:9802;top:895;width:2;height:2" coordorigin="9802,895" coordsize="2,2">
              <v:shape style="position:absolute;left:9802;top:895;width:2;height:2" coordorigin="9802,895" coordsize="0,0" path="m9802,895l9802,895e" filled="f" stroked="t" strokeweight=".06pt" strokecolor="#000000">
                <v:path arrowok="t"/>
              </v:shape>
            </v:group>
            <v:group style="position:absolute;left:9801;top:919;width:2;height:2" coordorigin="9801,919" coordsize="2,2">
              <v:shape style="position:absolute;left:9801;top:919;width:2;height:2" coordorigin="9801,919" coordsize="1,0" path="m9801,919l9802,919e" filled="f" stroked="t" strokeweight=".78pt" strokecolor="#000000">
                <v:path arrowok="t"/>
              </v:shape>
            </v:group>
            <v:group style="position:absolute;left:9801;top:936;width:2;height:2" coordorigin="9801,936" coordsize="2,2">
              <v:shape style="position:absolute;left:9801;top:936;width:2;height:2" coordorigin="9801,936" coordsize="1,0" path="m9801,936l9802,936e" filled="f" stroked="t" strokeweight=".84pt" strokecolor="#000000">
                <v:path arrowok="t"/>
              </v:shape>
            </v:group>
            <v:group style="position:absolute;left:9801;top:952;width:2;height:2" coordorigin="9801,952" coordsize="2,2">
              <v:shape style="position:absolute;left:9801;top:952;width:2;height:2" coordorigin="9801,952" coordsize="1,0" path="m9801,952l9802,952e" filled="f" stroked="t" strokeweight=".78pt" strokecolor="#000000">
                <v:path arrowok="t"/>
              </v:shape>
            </v:group>
            <v:group style="position:absolute;left:9802;top:975;width:2;height:2" coordorigin="9802,975" coordsize="2,2">
              <v:shape style="position:absolute;left:9802;top:975;width:2;height:2" coordorigin="9802,975" coordsize="0,0" path="m9802,975l9802,975e" filled="f" stroked="t" strokeweight=".06pt" strokecolor="#000000">
                <v:path arrowok="t"/>
              </v:shape>
            </v:group>
            <v:group style="position:absolute;left:9801;top:1000;width:2;height:2" coordorigin="9801,1000" coordsize="2,2">
              <v:shape style="position:absolute;left:9801;top:1000;width:2;height:2" coordorigin="9801,1000" coordsize="1,0" path="m9801,1000l9802,1000e" filled="f" stroked="t" strokeweight=".78pt" strokecolor="#000000">
                <v:path arrowok="t"/>
              </v:shape>
            </v:group>
            <v:group style="position:absolute;left:9801;top:1015;width:2;height:2" coordorigin="9801,1015" coordsize="2,2">
              <v:shape style="position:absolute;left:9801;top:1015;width:2;height:2" coordorigin="9801,1015" coordsize="1,0" path="m9801,1015l9802,1015e" filled="f" stroked="t" strokeweight=".78pt" strokecolor="#000000">
                <v:path arrowok="t"/>
              </v:shape>
            </v:group>
            <v:group style="position:absolute;left:9802;top:1040;width:2;height:2" coordorigin="9802,1040" coordsize="2,2">
              <v:shape style="position:absolute;left:9802;top:1040;width:2;height:2" coordorigin="9802,1040" coordsize="0,0" path="m9802,1040l9802,1040e" filled="f" stroked="t" strokeweight=".06pt" strokecolor="#000000">
                <v:path arrowok="t"/>
              </v:shape>
            </v:group>
            <v:group style="position:absolute;left:9802;top:1056;width:2;height:2" coordorigin="9802,1056" coordsize="2,2">
              <v:shape style="position:absolute;left:9802;top:1056;width:2;height:2" coordorigin="9802,1056" coordsize="0,0" path="m9802,1056l9802,1056e" filled="f" stroked="t" strokeweight=".06pt" strokecolor="#000000">
                <v:path arrowok="t"/>
              </v:shape>
            </v:group>
            <v:group style="position:absolute;left:9801;top:1080;width:2;height:2" coordorigin="9801,1080" coordsize="2,2">
              <v:shape style="position:absolute;left:9801;top:1080;width:2;height:2" coordorigin="9801,1080" coordsize="1,0" path="m9801,1080l9802,1080e" filled="f" stroked="t" strokeweight=".78pt" strokecolor="#000000">
                <v:path arrowok="t"/>
              </v:shape>
            </v:group>
            <v:group style="position:absolute;left:9801;top:1096;width:2;height:2" coordorigin="9801,1096" coordsize="2,2">
              <v:shape style="position:absolute;left:9801;top:1096;width:2;height:2" coordorigin="9801,1096" coordsize="1,0" path="m9801,1096l9802,1096e" filled="f" stroked="t" strokeweight=".78pt" strokecolor="#000000">
                <v:path arrowok="t"/>
              </v:shape>
            </v:group>
            <v:group style="position:absolute;left:9802;top:1120;width:2;height:2" coordorigin="9802,1120" coordsize="2,2">
              <v:shape style="position:absolute;left:9802;top:1120;width:2;height:2" coordorigin="9802,1120" coordsize="0,0" path="m9802,1120l9802,1120e" filled="f" stroked="t" strokeweight=".06pt" strokecolor="#000000">
                <v:path arrowok="t"/>
              </v:shape>
            </v:group>
            <v:group style="position:absolute;left:9801;top:1144;width:2;height:2" coordorigin="9801,1144" coordsize="2,2">
              <v:shape style="position:absolute;left:9801;top:1144;width:2;height:2" coordorigin="9801,1144" coordsize="1,0" path="m9801,1144l9802,1144e" filled="f" stroked="t" strokeweight=".78pt" strokecolor="#000000">
                <v:path arrowok="t"/>
              </v:shape>
            </v:group>
            <v:group style="position:absolute;left:9801;top:1160;width:2;height:2" coordorigin="9801,1160" coordsize="2,2">
              <v:shape style="position:absolute;left:9801;top:1160;width:2;height:2" coordorigin="9801,1160" coordsize="1,0" path="m9801,1160l9802,1160e" filled="f" stroked="t" strokeweight=".84pt" strokecolor="#000000">
                <v:path arrowok="t"/>
              </v:shape>
            </v:group>
            <v:group style="position:absolute;left:9079;top:301;width:1588;height:2" coordorigin="9079,301" coordsize="1588,2">
              <v:shape style="position:absolute;left:9079;top:301;width:1588;height:2" coordorigin="9079,301" coordsize="1588,0" path="m10667,301l9079,301e" filled="f" stroked="t" strokeweight=".06pt" strokecolor="#000000">
                <v:path arrowok="t"/>
              </v:shape>
            </v:group>
            <v:group style="position:absolute;left:9079;top:157;width:289;height:289" coordorigin="9079,157" coordsize="289,289">
              <v:shape style="position:absolute;left:9079;top:157;width:289;height:289" coordorigin="9079,157" coordsize="289,289" path="m9079,446l9368,157e" filled="f" stroked="t" strokeweight=".06pt" strokecolor="#000000">
                <v:path arrowok="t"/>
              </v:shape>
            </v:group>
            <v:group style="position:absolute;left:9656;top:157;width:289;height:289" coordorigin="9656,157" coordsize="289,289">
              <v:shape style="position:absolute;left:9656;top:157;width:289;height:289" coordorigin="9656,157" coordsize="289,289" path="m9656,446l9946,157e" filled="f" stroked="t" strokeweight=".06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2"/>
          <w:w w:val="102"/>
          <w:position w:val="0"/>
          <w:sz w:val="22"/>
          <w:szCs w:val="22"/>
        </w:rPr>
        <w:t>e</w:t>
      </w:r>
      <w:r>
        <w:rPr>
          <w:rFonts w:ascii="Arial" w:hAnsi="Arial" w:cs="Arial" w:eastAsia="Arial"/>
          <w:spacing w:val="3"/>
          <w:w w:val="102"/>
          <w:position w:val="0"/>
          <w:sz w:val="22"/>
          <w:szCs w:val="22"/>
        </w:rPr>
        <w:t>nd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66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2"/>
          <w:w w:val="100"/>
          <w:sz w:val="17"/>
          <w:szCs w:val="17"/>
        </w:rPr>
        <w:t>0</w:t>
      </w:r>
      <w:r>
        <w:rPr>
          <w:rFonts w:ascii="Arial" w:hAnsi="Arial" w:cs="Arial" w:eastAsia="Arial"/>
          <w:spacing w:val="-1"/>
          <w:w w:val="100"/>
          <w:sz w:val="17"/>
          <w:szCs w:val="17"/>
        </w:rPr>
        <w:t>.</w:t>
      </w:r>
      <w:r>
        <w:rPr>
          <w:rFonts w:ascii="Arial" w:hAnsi="Arial" w:cs="Arial" w:eastAsia="Arial"/>
          <w:spacing w:val="15"/>
          <w:w w:val="100"/>
          <w:sz w:val="17"/>
          <w:szCs w:val="17"/>
        </w:rPr>
        <w:t>0</w:t>
      </w:r>
      <w:r>
        <w:rPr>
          <w:rFonts w:ascii="Arial" w:hAnsi="Arial" w:cs="Arial" w:eastAsia="Arial"/>
          <w:spacing w:val="0"/>
          <w:w w:val="100"/>
          <w:sz w:val="17"/>
          <w:szCs w:val="17"/>
        </w:rPr>
        <w:t>5</w:t>
      </w:r>
      <w:r>
        <w:rPr>
          <w:rFonts w:ascii="Arial" w:hAnsi="Arial" w:cs="Arial" w:eastAsia="Arial"/>
          <w:spacing w:val="8"/>
          <w:w w:val="100"/>
          <w:sz w:val="17"/>
          <w:szCs w:val="17"/>
        </w:rPr>
        <w:t> </w:t>
      </w:r>
      <w:r>
        <w:rPr>
          <w:rFonts w:ascii="Arial" w:hAnsi="Arial" w:cs="Arial" w:eastAsia="Arial"/>
          <w:spacing w:val="0"/>
          <w:w w:val="100"/>
          <w:sz w:val="17"/>
          <w:szCs w:val="17"/>
        </w:rPr>
        <w:t>-</w:t>
      </w:r>
      <w:r>
        <w:rPr>
          <w:rFonts w:ascii="Arial" w:hAnsi="Arial" w:cs="Arial" w:eastAsia="Arial"/>
          <w:spacing w:val="8"/>
          <w:w w:val="100"/>
          <w:sz w:val="17"/>
          <w:szCs w:val="17"/>
        </w:rPr>
        <w:t> </w:t>
      </w:r>
      <w:r>
        <w:rPr>
          <w:rFonts w:ascii="Arial" w:hAnsi="Arial" w:cs="Arial" w:eastAsia="Arial"/>
          <w:spacing w:val="15"/>
          <w:w w:val="100"/>
          <w:sz w:val="17"/>
          <w:szCs w:val="17"/>
        </w:rPr>
        <w:t>1</w:t>
      </w:r>
      <w:r>
        <w:rPr>
          <w:rFonts w:ascii="Arial" w:hAnsi="Arial" w:cs="Arial" w:eastAsia="Arial"/>
          <w:spacing w:val="-2"/>
          <w:w w:val="100"/>
          <w:sz w:val="17"/>
          <w:szCs w:val="17"/>
        </w:rPr>
        <w:t>8</w:t>
      </w:r>
      <w:r>
        <w:rPr>
          <w:rFonts w:ascii="Arial" w:hAnsi="Arial" w:cs="Arial" w:eastAsia="Arial"/>
          <w:spacing w:val="0"/>
          <w:w w:val="100"/>
          <w:sz w:val="17"/>
          <w:szCs w:val="17"/>
        </w:rPr>
        <w:t>0</w:t>
      </w:r>
      <w:r>
        <w:rPr>
          <w:rFonts w:ascii="Arial" w:hAnsi="Arial" w:cs="Arial" w:eastAsia="Arial"/>
          <w:spacing w:val="23"/>
          <w:w w:val="100"/>
          <w:sz w:val="17"/>
          <w:szCs w:val="17"/>
        </w:rPr>
        <w:t> </w:t>
      </w:r>
      <w:r>
        <w:rPr>
          <w:rFonts w:ascii="Arial" w:hAnsi="Arial" w:cs="Arial" w:eastAsia="Arial"/>
          <w:spacing w:val="0"/>
          <w:w w:val="103"/>
          <w:sz w:val="17"/>
          <w:szCs w:val="17"/>
        </w:rPr>
        <w:t>s</w:t>
      </w:r>
      <w:r>
        <w:rPr>
          <w:rFonts w:ascii="Arial" w:hAnsi="Arial" w:cs="Arial" w:eastAsia="Arial"/>
          <w:spacing w:val="0"/>
          <w:w w:val="100"/>
          <w:sz w:val="17"/>
          <w:szCs w:val="17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2"/>
          <w:w w:val="100"/>
          <w:sz w:val="17"/>
          <w:szCs w:val="17"/>
        </w:rPr>
        <w:t>M</w:t>
      </w:r>
      <w:r>
        <w:rPr>
          <w:rFonts w:ascii="Arial" w:hAnsi="Arial" w:cs="Arial" w:eastAsia="Arial"/>
          <w:spacing w:val="-7"/>
          <w:w w:val="100"/>
          <w:sz w:val="17"/>
          <w:szCs w:val="17"/>
        </w:rPr>
        <w:t>i</w:t>
      </w:r>
      <w:r>
        <w:rPr>
          <w:rFonts w:ascii="Arial" w:hAnsi="Arial" w:cs="Arial" w:eastAsia="Arial"/>
          <w:spacing w:val="0"/>
          <w:w w:val="100"/>
          <w:sz w:val="17"/>
          <w:szCs w:val="17"/>
        </w:rPr>
        <w:t>n</w:t>
      </w:r>
      <w:r>
        <w:rPr>
          <w:rFonts w:ascii="Arial" w:hAnsi="Arial" w:cs="Arial" w:eastAsia="Arial"/>
          <w:spacing w:val="23"/>
          <w:w w:val="10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100"/>
          <w:sz w:val="17"/>
          <w:szCs w:val="17"/>
        </w:rPr>
        <w:t>1</w:t>
      </w:r>
      <w:r>
        <w:rPr>
          <w:rFonts w:ascii="Arial" w:hAnsi="Arial" w:cs="Arial" w:eastAsia="Arial"/>
          <w:spacing w:val="0"/>
          <w:w w:val="100"/>
          <w:sz w:val="17"/>
          <w:szCs w:val="17"/>
        </w:rPr>
        <w:t>0</w:t>
      </w:r>
      <w:r>
        <w:rPr>
          <w:rFonts w:ascii="Arial" w:hAnsi="Arial" w:cs="Arial" w:eastAsia="Arial"/>
          <w:spacing w:val="20"/>
          <w:w w:val="10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103"/>
          <w:sz w:val="17"/>
          <w:szCs w:val="17"/>
        </w:rPr>
        <w:t>m</w:t>
      </w:r>
      <w:r>
        <w:rPr>
          <w:rFonts w:ascii="Arial" w:hAnsi="Arial" w:cs="Arial" w:eastAsia="Arial"/>
          <w:spacing w:val="0"/>
          <w:w w:val="103"/>
          <w:sz w:val="17"/>
          <w:szCs w:val="17"/>
        </w:rPr>
        <w:t>s</w:t>
      </w:r>
      <w:r>
        <w:rPr>
          <w:rFonts w:ascii="Arial" w:hAnsi="Arial" w:cs="Arial" w:eastAsia="Arial"/>
          <w:spacing w:val="0"/>
          <w:w w:val="100"/>
          <w:sz w:val="17"/>
          <w:szCs w:val="17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00" w:h="16840"/>
          <w:pgMar w:top="260" w:bottom="1040" w:left="1160" w:right="1000"/>
          <w:cols w:num="4" w:equalWidth="0">
            <w:col w:w="739" w:space="176"/>
            <w:col w:w="1099" w:space="3021"/>
            <w:col w:w="971" w:space="2780"/>
            <w:col w:w="954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20" w:lineRule="exact" w:after="0"/>
        <w:jc w:val="left"/>
        <w:rPr>
          <w:sz w:val="22"/>
          <w:szCs w:val="22"/>
        </w:rPr>
        <w:sectPr>
          <w:type w:val="continuous"/>
          <w:pgSz w:w="11900" w:h="16840"/>
          <w:pgMar w:top="260" w:bottom="1040" w:left="1160" w:right="1000"/>
        </w:sectPr>
      </w:pPr>
    </w:p>
    <w:p>
      <w:pPr>
        <w:spacing w:before="36" w:after="0" w:line="249" w:lineRule="exact"/>
        <w:ind w:left="257" w:right="-7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2"/>
          <w:w w:val="102"/>
          <w:position w:val="0"/>
          <w:sz w:val="22"/>
          <w:szCs w:val="22"/>
        </w:rPr>
        <w:t>R</w:t>
      </w:r>
      <w:r>
        <w:rPr>
          <w:rFonts w:ascii="Arial" w:hAnsi="Arial" w:cs="Arial" w:eastAsia="Arial"/>
          <w:spacing w:val="7"/>
          <w:w w:val="102"/>
          <w:position w:val="0"/>
          <w:sz w:val="22"/>
          <w:szCs w:val="22"/>
        </w:rPr>
        <w:t>T</w:t>
      </w:r>
      <w:r>
        <w:rPr>
          <w:rFonts w:ascii="Arial" w:hAnsi="Arial" w:cs="Arial" w:eastAsia="Arial"/>
          <w:spacing w:val="0"/>
          <w:w w:val="102"/>
          <w:position w:val="0"/>
          <w:sz w:val="22"/>
          <w:szCs w:val="22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</w:r>
    </w:p>
    <w:p>
      <w:pPr>
        <w:tabs>
          <w:tab w:pos="3900" w:val="left"/>
        </w:tabs>
        <w:spacing w:before="33" w:after="0" w:line="251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>
        <w:rPr/>
        <w:br w:type="column"/>
      </w:r>
      <w:r>
        <w:rPr>
          <w:rFonts w:ascii="Arial" w:hAnsi="Arial" w:cs="Arial" w:eastAsia="Arial"/>
          <w:spacing w:val="-2"/>
          <w:w w:val="100"/>
          <w:position w:val="0"/>
          <w:sz w:val="22"/>
          <w:szCs w:val="22"/>
        </w:rPr>
        <w:t>C</w:t>
      </w:r>
      <w:r>
        <w:rPr>
          <w:rFonts w:ascii="Arial" w:hAnsi="Arial" w:cs="Arial" w:eastAsia="Arial"/>
          <w:spacing w:val="7"/>
          <w:w w:val="100"/>
          <w:position w:val="0"/>
          <w:sz w:val="22"/>
          <w:szCs w:val="22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>S</w:t>
      </w:r>
      <w:r>
        <w:rPr>
          <w:rFonts w:ascii="Arial" w:hAnsi="Arial" w:cs="Arial" w:eastAsia="Arial"/>
          <w:spacing w:val="-52"/>
          <w:w w:val="100"/>
          <w:position w:val="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</w:r>
      <w:r>
        <w:rPr>
          <w:rFonts w:ascii="Arial" w:hAnsi="Arial" w:cs="Arial" w:eastAsia="Arial"/>
          <w:spacing w:val="1"/>
          <w:w w:val="103"/>
          <w:position w:val="2"/>
          <w:sz w:val="17"/>
          <w:szCs w:val="17"/>
        </w:rPr>
        <w:t>D</w:t>
      </w:r>
      <w:r>
        <w:rPr>
          <w:rFonts w:ascii="Arial" w:hAnsi="Arial" w:cs="Arial" w:eastAsia="Arial"/>
          <w:spacing w:val="-2"/>
          <w:w w:val="103"/>
          <w:position w:val="2"/>
          <w:sz w:val="17"/>
          <w:szCs w:val="17"/>
        </w:rPr>
        <w:t>o</w:t>
      </w:r>
      <w:r>
        <w:rPr>
          <w:rFonts w:ascii="Arial" w:hAnsi="Arial" w:cs="Arial" w:eastAsia="Arial"/>
          <w:spacing w:val="0"/>
          <w:w w:val="103"/>
          <w:position w:val="2"/>
          <w:sz w:val="17"/>
          <w:szCs w:val="17"/>
        </w:rPr>
        <w:t>n</w:t>
      </w:r>
      <w:r>
        <w:rPr>
          <w:rFonts w:ascii="Arial" w:hAnsi="Arial" w:cs="Arial" w:eastAsia="Arial"/>
          <w:spacing w:val="-34"/>
          <w:w w:val="100"/>
          <w:position w:val="2"/>
          <w:sz w:val="17"/>
          <w:szCs w:val="17"/>
        </w:rPr>
        <w:t> </w:t>
      </w:r>
      <w:r>
        <w:rPr>
          <w:rFonts w:ascii="Arial" w:hAnsi="Arial" w:cs="Arial" w:eastAsia="Arial"/>
          <w:spacing w:val="-1"/>
          <w:w w:val="100"/>
          <w:position w:val="2"/>
          <w:sz w:val="17"/>
          <w:szCs w:val="17"/>
        </w:rPr>
        <w:t>'</w:t>
      </w:r>
      <w:r>
        <w:rPr>
          <w:rFonts w:ascii="Arial" w:hAnsi="Arial" w:cs="Arial" w:eastAsia="Arial"/>
          <w:spacing w:val="0"/>
          <w:w w:val="100"/>
          <w:position w:val="2"/>
          <w:sz w:val="17"/>
          <w:szCs w:val="17"/>
        </w:rPr>
        <w:t>t</w:t>
      </w:r>
      <w:r>
        <w:rPr>
          <w:rFonts w:ascii="Arial" w:hAnsi="Arial" w:cs="Arial" w:eastAsia="Arial"/>
          <w:spacing w:val="2"/>
          <w:w w:val="100"/>
          <w:position w:val="2"/>
          <w:sz w:val="17"/>
          <w:szCs w:val="17"/>
        </w:rPr>
        <w:t> </w:t>
      </w:r>
      <w:r>
        <w:rPr>
          <w:rFonts w:ascii="Arial" w:hAnsi="Arial" w:cs="Arial" w:eastAsia="Arial"/>
          <w:spacing w:val="8"/>
          <w:w w:val="103"/>
          <w:position w:val="2"/>
          <w:sz w:val="17"/>
          <w:szCs w:val="17"/>
        </w:rPr>
        <w:t>c</w:t>
      </w:r>
      <w:r>
        <w:rPr>
          <w:rFonts w:ascii="Arial" w:hAnsi="Arial" w:cs="Arial" w:eastAsia="Arial"/>
          <w:spacing w:val="0"/>
          <w:w w:val="103"/>
          <w:position w:val="2"/>
          <w:sz w:val="17"/>
          <w:szCs w:val="17"/>
        </w:rPr>
        <w:t>a</w:t>
      </w:r>
      <w:r>
        <w:rPr>
          <w:rFonts w:ascii="Arial" w:hAnsi="Arial" w:cs="Arial" w:eastAsia="Arial"/>
          <w:spacing w:val="-33"/>
          <w:w w:val="100"/>
          <w:position w:val="2"/>
          <w:sz w:val="17"/>
          <w:szCs w:val="17"/>
        </w:rPr>
        <w:t> </w:t>
      </w:r>
      <w:r>
        <w:rPr>
          <w:rFonts w:ascii="Arial" w:hAnsi="Arial" w:cs="Arial" w:eastAsia="Arial"/>
          <w:spacing w:val="-11"/>
          <w:w w:val="103"/>
          <w:position w:val="2"/>
          <w:sz w:val="17"/>
          <w:szCs w:val="17"/>
        </w:rPr>
        <w:t>r</w:t>
      </w:r>
      <w:r>
        <w:rPr>
          <w:rFonts w:ascii="Arial" w:hAnsi="Arial" w:cs="Arial" w:eastAsia="Arial"/>
          <w:spacing w:val="0"/>
          <w:w w:val="103"/>
          <w:position w:val="2"/>
          <w:sz w:val="17"/>
          <w:szCs w:val="17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7"/>
          <w:szCs w:val="17"/>
        </w:rPr>
      </w:r>
    </w:p>
    <w:p>
      <w:pPr>
        <w:spacing w:line="251" w:lineRule="exact" w:after="0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00" w:h="16840"/>
          <w:pgMar w:top="260" w:bottom="1040" w:left="1160" w:right="1000"/>
          <w:cols w:num="2" w:equalWidth="0">
            <w:col w:w="712" w:space="410"/>
            <w:col w:w="8618"/>
          </w:cols>
        </w:sectPr>
      </w:pPr>
    </w:p>
    <w:p>
      <w:pPr>
        <w:spacing w:before="5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150" w:lineRule="exact" w:after="0"/>
        <w:jc w:val="left"/>
        <w:rPr>
          <w:sz w:val="15"/>
          <w:szCs w:val="15"/>
        </w:rPr>
        <w:sectPr>
          <w:type w:val="continuous"/>
          <w:pgSz w:w="11900" w:h="16840"/>
          <w:pgMar w:top="260" w:bottom="1040" w:left="1160" w:right="1000"/>
        </w:sectPr>
      </w:pPr>
    </w:p>
    <w:p>
      <w:pPr>
        <w:spacing w:before="43" w:after="0" w:line="193" w:lineRule="exact"/>
        <w:ind w:left="1700" w:right="-66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4"/>
          <w:w w:val="100"/>
          <w:position w:val="0"/>
          <w:sz w:val="17"/>
          <w:szCs w:val="17"/>
        </w:rPr>
        <w:t>M</w:t>
      </w:r>
      <w:r>
        <w:rPr>
          <w:rFonts w:ascii="Arial" w:hAnsi="Arial" w:cs="Arial" w:eastAsia="Arial"/>
          <w:spacing w:val="-2"/>
          <w:w w:val="100"/>
          <w:position w:val="0"/>
          <w:sz w:val="17"/>
          <w:szCs w:val="17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7"/>
          <w:szCs w:val="17"/>
        </w:rPr>
        <w:t>x</w:t>
      </w:r>
      <w:r>
        <w:rPr>
          <w:rFonts w:ascii="Arial" w:hAnsi="Arial" w:cs="Arial" w:eastAsia="Arial"/>
          <w:spacing w:val="18"/>
          <w:w w:val="100"/>
          <w:position w:val="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100"/>
          <w:position w:val="0"/>
          <w:sz w:val="17"/>
          <w:szCs w:val="17"/>
        </w:rPr>
        <w:t>1</w:t>
      </w:r>
      <w:r>
        <w:rPr>
          <w:rFonts w:ascii="Arial" w:hAnsi="Arial" w:cs="Arial" w:eastAsia="Arial"/>
          <w:spacing w:val="0"/>
          <w:w w:val="100"/>
          <w:position w:val="0"/>
          <w:sz w:val="17"/>
          <w:szCs w:val="17"/>
        </w:rPr>
        <w:t>0</w:t>
      </w:r>
      <w:r>
        <w:rPr>
          <w:rFonts w:ascii="Arial" w:hAnsi="Arial" w:cs="Arial" w:eastAsia="Arial"/>
          <w:spacing w:val="21"/>
          <w:w w:val="100"/>
          <w:position w:val="0"/>
          <w:sz w:val="17"/>
          <w:szCs w:val="17"/>
        </w:rPr>
        <w:t> </w:t>
      </w:r>
      <w:r>
        <w:rPr>
          <w:rFonts w:ascii="Arial" w:hAnsi="Arial" w:cs="Arial" w:eastAsia="Arial"/>
          <w:spacing w:val="-3"/>
          <w:w w:val="103"/>
          <w:position w:val="0"/>
          <w:sz w:val="17"/>
          <w:szCs w:val="17"/>
        </w:rPr>
        <w:t>m</w:t>
      </w:r>
      <w:r>
        <w:rPr>
          <w:rFonts w:ascii="Arial" w:hAnsi="Arial" w:cs="Arial" w:eastAsia="Arial"/>
          <w:spacing w:val="0"/>
          <w:w w:val="103"/>
          <w:position w:val="0"/>
          <w:sz w:val="17"/>
          <w:szCs w:val="17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17"/>
          <w:szCs w:val="17"/>
        </w:rPr>
      </w:r>
    </w:p>
    <w:p>
      <w:pPr>
        <w:spacing w:before="43" w:after="0" w:line="193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>
        <w:rPr/>
        <w:br w:type="column"/>
      </w:r>
      <w:r>
        <w:rPr>
          <w:rFonts w:ascii="Arial" w:hAnsi="Arial" w:cs="Arial" w:eastAsia="Arial"/>
          <w:spacing w:val="-3"/>
          <w:w w:val="103"/>
          <w:position w:val="0"/>
          <w:sz w:val="17"/>
          <w:szCs w:val="17"/>
        </w:rPr>
        <w:t>M</w:t>
      </w:r>
      <w:r>
        <w:rPr>
          <w:rFonts w:ascii="Arial" w:hAnsi="Arial" w:cs="Arial" w:eastAsia="Arial"/>
          <w:spacing w:val="0"/>
          <w:w w:val="103"/>
          <w:position w:val="0"/>
          <w:sz w:val="17"/>
          <w:szCs w:val="17"/>
        </w:rPr>
        <w:t>a</w:t>
      </w:r>
      <w:r>
        <w:rPr>
          <w:rFonts w:ascii="Arial" w:hAnsi="Arial" w:cs="Arial" w:eastAsia="Arial"/>
          <w:spacing w:val="-33"/>
          <w:w w:val="100"/>
          <w:position w:val="0"/>
          <w:sz w:val="17"/>
          <w:szCs w:val="17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7"/>
          <w:szCs w:val="17"/>
        </w:rPr>
        <w:t>x</w:t>
      </w:r>
      <w:r>
        <w:rPr>
          <w:rFonts w:ascii="Arial" w:hAnsi="Arial" w:cs="Arial" w:eastAsia="Arial"/>
          <w:spacing w:val="-4"/>
          <w:w w:val="100"/>
          <w:position w:val="0"/>
          <w:sz w:val="17"/>
          <w:szCs w:val="17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7"/>
          <w:szCs w:val="17"/>
        </w:rPr>
        <w:t>1</w:t>
      </w:r>
      <w:r>
        <w:rPr>
          <w:rFonts w:ascii="Arial" w:hAnsi="Arial" w:cs="Arial" w:eastAsia="Arial"/>
          <w:spacing w:val="17"/>
          <w:w w:val="100"/>
          <w:position w:val="0"/>
          <w:sz w:val="17"/>
          <w:szCs w:val="17"/>
        </w:rPr>
        <w:t> </w:t>
      </w:r>
      <w:r>
        <w:rPr>
          <w:rFonts w:ascii="Arial" w:hAnsi="Arial" w:cs="Arial" w:eastAsia="Arial"/>
          <w:spacing w:val="0"/>
          <w:w w:val="103"/>
          <w:position w:val="0"/>
          <w:sz w:val="17"/>
          <w:szCs w:val="17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17"/>
          <w:szCs w:val="17"/>
        </w:rPr>
      </w:r>
    </w:p>
    <w:p>
      <w:pPr>
        <w:spacing w:line="193" w:lineRule="exact" w:after="0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00" w:h="16840"/>
          <w:pgMar w:top="260" w:bottom="1040" w:left="1160" w:right="1000"/>
          <w:cols w:num="2" w:equalWidth="0">
            <w:col w:w="2590" w:space="5762"/>
            <w:col w:w="1388"/>
          </w:cols>
        </w:sectPr>
      </w:pPr>
    </w:p>
    <w:p>
      <w:pPr>
        <w:spacing w:before="7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190" w:lineRule="exact" w:after="0"/>
        <w:jc w:val="left"/>
        <w:rPr>
          <w:sz w:val="19"/>
          <w:szCs w:val="19"/>
        </w:rPr>
        <w:sectPr>
          <w:type w:val="continuous"/>
          <w:pgSz w:w="11900" w:h="16840"/>
          <w:pgMar w:top="260" w:bottom="1040" w:left="1160" w:right="1000"/>
        </w:sectPr>
      </w:pPr>
    </w:p>
    <w:p>
      <w:pPr>
        <w:spacing w:before="4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57" w:right="-7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2"/>
          <w:w w:val="102"/>
          <w:sz w:val="22"/>
          <w:szCs w:val="22"/>
        </w:rPr>
        <w:t>C</w:t>
      </w:r>
      <w:r>
        <w:rPr>
          <w:rFonts w:ascii="Arial" w:hAnsi="Arial" w:cs="Arial" w:eastAsia="Arial"/>
          <w:spacing w:val="7"/>
          <w:w w:val="102"/>
          <w:sz w:val="22"/>
          <w:szCs w:val="22"/>
        </w:rPr>
        <w:t>T</w:t>
      </w:r>
      <w:r>
        <w:rPr>
          <w:rFonts w:ascii="Arial" w:hAnsi="Arial" w:cs="Arial" w:eastAsia="Arial"/>
          <w:spacing w:val="0"/>
          <w:w w:val="102"/>
          <w:sz w:val="22"/>
          <w:szCs w:val="22"/>
        </w:rPr>
        <w:t>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7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2"/>
          <w:w w:val="102"/>
          <w:sz w:val="22"/>
          <w:szCs w:val="22"/>
        </w:rPr>
        <w:t>R</w:t>
      </w:r>
      <w:r>
        <w:rPr>
          <w:rFonts w:ascii="Arial" w:hAnsi="Arial" w:cs="Arial" w:eastAsia="Arial"/>
          <w:spacing w:val="7"/>
          <w:w w:val="102"/>
          <w:sz w:val="22"/>
          <w:szCs w:val="22"/>
        </w:rPr>
        <w:t>T</w:t>
      </w:r>
      <w:r>
        <w:rPr>
          <w:rFonts w:ascii="Arial" w:hAnsi="Arial" w:cs="Arial" w:eastAsia="Arial"/>
          <w:spacing w:val="0"/>
          <w:w w:val="102"/>
          <w:sz w:val="22"/>
          <w:szCs w:val="22"/>
        </w:rPr>
        <w:t>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43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>
        <w:rPr/>
        <w:br w:type="column"/>
      </w:r>
      <w:r>
        <w:rPr>
          <w:rFonts w:ascii="Arial" w:hAnsi="Arial" w:cs="Arial" w:eastAsia="Arial"/>
          <w:spacing w:val="11"/>
          <w:w w:val="103"/>
          <w:sz w:val="17"/>
          <w:szCs w:val="17"/>
        </w:rPr>
        <w:t>A</w:t>
      </w:r>
      <w:r>
        <w:rPr>
          <w:rFonts w:ascii="Arial" w:hAnsi="Arial" w:cs="Arial" w:eastAsia="Arial"/>
          <w:spacing w:val="8"/>
          <w:w w:val="103"/>
          <w:sz w:val="17"/>
          <w:szCs w:val="17"/>
        </w:rPr>
        <w:t>c</w:t>
      </w:r>
      <w:r>
        <w:rPr>
          <w:rFonts w:ascii="Arial" w:hAnsi="Arial" w:cs="Arial" w:eastAsia="Arial"/>
          <w:spacing w:val="-1"/>
          <w:w w:val="103"/>
          <w:sz w:val="17"/>
          <w:szCs w:val="17"/>
        </w:rPr>
        <w:t>t</w:t>
      </w:r>
      <w:r>
        <w:rPr>
          <w:rFonts w:ascii="Arial" w:hAnsi="Arial" w:cs="Arial" w:eastAsia="Arial"/>
          <w:spacing w:val="-7"/>
          <w:w w:val="103"/>
          <w:sz w:val="17"/>
          <w:szCs w:val="17"/>
        </w:rPr>
        <w:t>i</w:t>
      </w:r>
      <w:r>
        <w:rPr>
          <w:rFonts w:ascii="Arial" w:hAnsi="Arial" w:cs="Arial" w:eastAsia="Arial"/>
          <w:spacing w:val="8"/>
          <w:w w:val="103"/>
          <w:sz w:val="17"/>
          <w:szCs w:val="17"/>
        </w:rPr>
        <w:t>v</w:t>
      </w:r>
      <w:r>
        <w:rPr>
          <w:rFonts w:ascii="Arial" w:hAnsi="Arial" w:cs="Arial" w:eastAsia="Arial"/>
          <w:spacing w:val="0"/>
          <w:w w:val="103"/>
          <w:sz w:val="17"/>
          <w:szCs w:val="17"/>
        </w:rPr>
        <w:t>e</w:t>
      </w:r>
      <w:r>
        <w:rPr>
          <w:rFonts w:ascii="Arial" w:hAnsi="Arial" w:cs="Arial" w:eastAsia="Arial"/>
          <w:spacing w:val="0"/>
          <w:w w:val="100"/>
          <w:sz w:val="17"/>
          <w:szCs w:val="17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193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1"/>
          <w:w w:val="103"/>
          <w:position w:val="0"/>
          <w:sz w:val="17"/>
          <w:szCs w:val="17"/>
        </w:rPr>
        <w:t>I</w:t>
      </w:r>
      <w:r>
        <w:rPr>
          <w:rFonts w:ascii="Arial" w:hAnsi="Arial" w:cs="Arial" w:eastAsia="Arial"/>
          <w:spacing w:val="0"/>
          <w:w w:val="103"/>
          <w:position w:val="0"/>
          <w:sz w:val="17"/>
          <w:szCs w:val="17"/>
        </w:rPr>
        <w:t>n</w:t>
      </w:r>
      <w:r>
        <w:rPr>
          <w:rFonts w:ascii="Arial" w:hAnsi="Arial" w:cs="Arial" w:eastAsia="Arial"/>
          <w:spacing w:val="-33"/>
          <w:w w:val="100"/>
          <w:position w:val="0"/>
          <w:sz w:val="17"/>
          <w:szCs w:val="17"/>
        </w:rPr>
        <w:t> </w:t>
      </w:r>
      <w:r>
        <w:rPr>
          <w:rFonts w:ascii="Arial" w:hAnsi="Arial" w:cs="Arial" w:eastAsia="Arial"/>
          <w:spacing w:val="-2"/>
          <w:w w:val="103"/>
          <w:position w:val="0"/>
          <w:sz w:val="17"/>
          <w:szCs w:val="17"/>
        </w:rPr>
        <w:t>a</w:t>
      </w:r>
      <w:r>
        <w:rPr>
          <w:rFonts w:ascii="Arial" w:hAnsi="Arial" w:cs="Arial" w:eastAsia="Arial"/>
          <w:spacing w:val="8"/>
          <w:w w:val="103"/>
          <w:position w:val="0"/>
          <w:sz w:val="17"/>
          <w:szCs w:val="17"/>
        </w:rPr>
        <w:t>c</w:t>
      </w:r>
      <w:r>
        <w:rPr>
          <w:rFonts w:ascii="Arial" w:hAnsi="Arial" w:cs="Arial" w:eastAsia="Arial"/>
          <w:spacing w:val="-1"/>
          <w:w w:val="103"/>
          <w:position w:val="0"/>
          <w:sz w:val="17"/>
          <w:szCs w:val="17"/>
        </w:rPr>
        <w:t>t</w:t>
      </w:r>
      <w:r>
        <w:rPr>
          <w:rFonts w:ascii="Arial" w:hAnsi="Arial" w:cs="Arial" w:eastAsia="Arial"/>
          <w:spacing w:val="9"/>
          <w:w w:val="103"/>
          <w:position w:val="0"/>
          <w:sz w:val="17"/>
          <w:szCs w:val="17"/>
        </w:rPr>
        <w:t>i</w:t>
      </w:r>
      <w:r>
        <w:rPr>
          <w:rFonts w:ascii="Arial" w:hAnsi="Arial" w:cs="Arial" w:eastAsia="Arial"/>
          <w:spacing w:val="-8"/>
          <w:w w:val="103"/>
          <w:position w:val="0"/>
          <w:sz w:val="17"/>
          <w:szCs w:val="17"/>
        </w:rPr>
        <w:t>v</w:t>
      </w:r>
      <w:r>
        <w:rPr>
          <w:rFonts w:ascii="Arial" w:hAnsi="Arial" w:cs="Arial" w:eastAsia="Arial"/>
          <w:spacing w:val="0"/>
          <w:w w:val="103"/>
          <w:position w:val="0"/>
          <w:sz w:val="17"/>
          <w:szCs w:val="17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7"/>
          <w:szCs w:val="17"/>
        </w:rPr>
      </w:r>
    </w:p>
    <w:p>
      <w:pPr>
        <w:spacing w:line="193" w:lineRule="exact" w:after="0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00" w:h="16840"/>
          <w:pgMar w:top="260" w:bottom="1040" w:left="1160" w:right="1000"/>
          <w:cols w:num="3" w:equalWidth="0">
            <w:col w:w="712" w:space="410"/>
            <w:col w:w="455" w:space="7352"/>
            <w:col w:w="811"/>
          </w:cols>
        </w:sectPr>
      </w:pPr>
    </w:p>
    <w:p>
      <w:pPr>
        <w:spacing w:before="4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type w:val="continuous"/>
          <w:pgSz w:w="11900" w:h="16840"/>
          <w:pgMar w:top="260" w:bottom="1040" w:left="1160" w:right="1000"/>
        </w:sectPr>
      </w:pPr>
    </w:p>
    <w:p>
      <w:pPr>
        <w:spacing w:before="36" w:after="0" w:line="249" w:lineRule="exact"/>
        <w:ind w:left="257" w:right="-7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7"/>
          <w:w w:val="102"/>
          <w:position w:val="0"/>
          <w:sz w:val="22"/>
          <w:szCs w:val="22"/>
        </w:rPr>
        <w:t>T</w:t>
      </w:r>
      <w:r>
        <w:rPr>
          <w:rFonts w:ascii="Arial" w:hAnsi="Arial" w:cs="Arial" w:eastAsia="Arial"/>
          <w:spacing w:val="0"/>
          <w:w w:val="102"/>
          <w:position w:val="0"/>
          <w:sz w:val="22"/>
          <w:szCs w:val="22"/>
        </w:rPr>
        <w:t>xD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</w:r>
    </w:p>
    <w:p>
      <w:pPr>
        <w:spacing w:before="36" w:after="0" w:line="249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>
        <w:rPr/>
        <w:br w:type="column"/>
      </w:r>
      <w:r>
        <w:rPr>
          <w:rFonts w:ascii="Arial" w:hAnsi="Arial" w:cs="Arial" w:eastAsia="Arial"/>
          <w:spacing w:val="-2"/>
          <w:w w:val="102"/>
          <w:position w:val="0"/>
          <w:sz w:val="22"/>
          <w:szCs w:val="22"/>
        </w:rPr>
        <w:t>R</w:t>
      </w:r>
      <w:r>
        <w:rPr>
          <w:rFonts w:ascii="Arial" w:hAnsi="Arial" w:cs="Arial" w:eastAsia="Arial"/>
          <w:spacing w:val="0"/>
          <w:w w:val="102"/>
          <w:position w:val="0"/>
          <w:sz w:val="22"/>
          <w:szCs w:val="22"/>
        </w:rPr>
        <w:t>xD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</w:r>
    </w:p>
    <w:p>
      <w:pPr>
        <w:spacing w:line="249" w:lineRule="exact" w:after="0"/>
        <w:jc w:val="left"/>
        <w:rPr>
          <w:rFonts w:ascii="Arial" w:hAnsi="Arial" w:cs="Arial" w:eastAsia="Arial"/>
          <w:sz w:val="22"/>
          <w:szCs w:val="22"/>
        </w:rPr>
        <w:sectPr>
          <w:type w:val="continuous"/>
          <w:pgSz w:w="11900" w:h="16840"/>
          <w:pgMar w:top="260" w:bottom="1040" w:left="1160" w:right="1000"/>
          <w:cols w:num="2" w:equalWidth="0">
            <w:col w:w="677" w:space="445"/>
            <w:col w:w="8618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60" w:lineRule="exact" w:after="0"/>
        <w:jc w:val="left"/>
        <w:rPr>
          <w:sz w:val="26"/>
          <w:szCs w:val="26"/>
        </w:rPr>
        <w:sectPr>
          <w:type w:val="continuous"/>
          <w:pgSz w:w="11900" w:h="16840"/>
          <w:pgMar w:top="260" w:bottom="1040" w:left="1160" w:right="1000"/>
        </w:sectPr>
      </w:pPr>
    </w:p>
    <w:p>
      <w:pPr>
        <w:spacing w:before="36" w:after="0" w:line="249" w:lineRule="exact"/>
        <w:ind w:left="257" w:right="-74"/>
        <w:jc w:val="left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461.220001pt;margin-top:23.338127pt;width:.1pt;height:.1pt;mso-position-horizontal-relative:page;mso-position-vertical-relative:paragraph;z-index:-12158" coordorigin="9224,467" coordsize="2,2">
            <v:shape style="position:absolute;left:9224;top:467;width:2;height:2" coordorigin="9224,467" coordsize="0,0" path="m9224,467l9224,467e" filled="f" stroked="t" strokeweight=".06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spacing w:val="-1"/>
          <w:w w:val="102"/>
          <w:position w:val="0"/>
          <w:sz w:val="22"/>
          <w:szCs w:val="22"/>
        </w:rPr>
        <w:t>RxD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</w:r>
    </w:p>
    <w:p>
      <w:pPr>
        <w:spacing w:before="36" w:after="0" w:line="249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>
        <w:rPr/>
        <w:br w:type="column"/>
      </w:r>
      <w:r>
        <w:rPr>
          <w:rFonts w:ascii="Arial" w:hAnsi="Arial" w:cs="Arial" w:eastAsia="Arial"/>
          <w:spacing w:val="8"/>
          <w:w w:val="102"/>
          <w:position w:val="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2"/>
          <w:position w:val="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2"/>
          <w:position w:val="0"/>
          <w:sz w:val="22"/>
          <w:szCs w:val="22"/>
        </w:rPr>
        <w:t>D</w:t>
      </w:r>
      <w:r>
        <w:rPr>
          <w:rFonts w:ascii="Arial" w:hAnsi="Arial" w:cs="Arial" w:eastAsia="Arial"/>
          <w:spacing w:val="0"/>
          <w:w w:val="100"/>
          <w:position w:val="0"/>
          <w:sz w:val="22"/>
          <w:szCs w:val="22"/>
        </w:rPr>
      </w:r>
    </w:p>
    <w:p>
      <w:pPr>
        <w:spacing w:line="249" w:lineRule="exact" w:after="0"/>
        <w:jc w:val="left"/>
        <w:rPr>
          <w:rFonts w:ascii="Arial" w:hAnsi="Arial" w:cs="Arial" w:eastAsia="Arial"/>
          <w:sz w:val="22"/>
          <w:szCs w:val="22"/>
        </w:rPr>
        <w:sectPr>
          <w:type w:val="continuous"/>
          <w:pgSz w:w="11900" w:h="16840"/>
          <w:pgMar w:top="260" w:bottom="1040" w:left="1160" w:right="1000"/>
          <w:cols w:num="2" w:equalWidth="0">
            <w:col w:w="691" w:space="432"/>
            <w:col w:w="8617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29" w:after="0" w:line="240" w:lineRule="auto"/>
        <w:ind w:left="25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sz w:val="24"/>
          <w:szCs w:val="24"/>
        </w:rPr>
        <w:t>Example: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Normal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sz w:val="24"/>
          <w:szCs w:val="24"/>
        </w:rPr>
        <w:t>situation.</w:t>
      </w:r>
    </w:p>
    <w:p>
      <w:pPr>
        <w:spacing w:before="2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71" w:lineRule="exact"/>
        <w:ind w:left="25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Example: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Receive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time-out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or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Buffer</w:t>
      </w:r>
      <w:r>
        <w:rPr>
          <w:rFonts w:ascii="Arial" w:hAnsi="Arial" w:cs="Arial" w:eastAsia="Arial"/>
          <w:spacing w:val="-6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overflow.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40" w:lineRule="exact" w:after="0"/>
        <w:jc w:val="left"/>
        <w:rPr>
          <w:sz w:val="24"/>
          <w:szCs w:val="24"/>
        </w:rPr>
        <w:sectPr>
          <w:type w:val="continuous"/>
          <w:pgSz w:w="11900" w:h="16840"/>
          <w:pgMar w:top="260" w:bottom="1040" w:left="1160" w:right="1000"/>
        </w:sectPr>
      </w:pPr>
    </w:p>
    <w:p>
      <w:pPr>
        <w:spacing w:before="1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40" w:lineRule="auto"/>
        <w:ind w:left="353" w:right="-73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1"/>
          <w:w w:val="100"/>
          <w:sz w:val="21"/>
          <w:szCs w:val="21"/>
        </w:rPr>
        <w:t>S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i</w:t>
      </w:r>
      <w:r>
        <w:rPr>
          <w:rFonts w:ascii="Arial" w:hAnsi="Arial" w:cs="Arial" w:eastAsia="Arial"/>
          <w:spacing w:val="8"/>
          <w:w w:val="100"/>
          <w:sz w:val="21"/>
          <w:szCs w:val="21"/>
        </w:rPr>
        <w:t>g</w:t>
      </w:r>
      <w:r>
        <w:rPr>
          <w:rFonts w:ascii="Arial" w:hAnsi="Arial" w:cs="Arial" w:eastAsia="Arial"/>
          <w:spacing w:val="9"/>
          <w:w w:val="100"/>
          <w:sz w:val="21"/>
          <w:szCs w:val="21"/>
        </w:rPr>
        <w:t>n</w:t>
      </w:r>
      <w:r>
        <w:rPr>
          <w:rFonts w:ascii="Arial" w:hAnsi="Arial" w:cs="Arial" w:eastAsia="Arial"/>
          <w:spacing w:val="8"/>
          <w:w w:val="100"/>
          <w:sz w:val="21"/>
          <w:szCs w:val="21"/>
        </w:rPr>
        <w:t>a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l</w:t>
      </w:r>
      <w:r>
        <w:rPr>
          <w:rFonts w:ascii="Arial" w:hAnsi="Arial" w:cs="Arial" w:eastAsia="Arial"/>
          <w:spacing w:val="23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8"/>
          <w:w w:val="103"/>
          <w:sz w:val="21"/>
          <w:szCs w:val="21"/>
        </w:rPr>
        <w:t>n</w:t>
      </w:r>
      <w:r>
        <w:rPr>
          <w:rFonts w:ascii="Arial" w:hAnsi="Arial" w:cs="Arial" w:eastAsia="Arial"/>
          <w:spacing w:val="-8"/>
          <w:w w:val="103"/>
          <w:sz w:val="21"/>
          <w:szCs w:val="21"/>
        </w:rPr>
        <w:t>a</w:t>
      </w:r>
      <w:r>
        <w:rPr>
          <w:rFonts w:ascii="Arial" w:hAnsi="Arial" w:cs="Arial" w:eastAsia="Arial"/>
          <w:spacing w:val="13"/>
          <w:w w:val="103"/>
          <w:sz w:val="21"/>
          <w:szCs w:val="21"/>
        </w:rPr>
        <w:t>m</w:t>
      </w:r>
      <w:r>
        <w:rPr>
          <w:rFonts w:ascii="Arial" w:hAnsi="Arial" w:cs="Arial" w:eastAsia="Arial"/>
          <w:spacing w:val="0"/>
          <w:w w:val="103"/>
          <w:sz w:val="21"/>
          <w:szCs w:val="21"/>
        </w:rPr>
        <w:t>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tabs>
          <w:tab w:pos="1500" w:val="left"/>
        </w:tabs>
        <w:spacing w:before="50" w:after="0" w:line="216" w:lineRule="exact"/>
        <w:ind w:left="1512" w:right="-54" w:hanging="1512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 w:hAnsi="Arial" w:cs="Arial" w:eastAsia="Arial"/>
          <w:spacing w:val="9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  <w:tab/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-4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10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9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and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</w:r>
    </w:p>
    <w:p>
      <w:pPr>
        <w:spacing w:before="50" w:after="0" w:line="216" w:lineRule="exact"/>
        <w:ind w:left="80" w:right="3349" w:hanging="80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 w:hAnsi="Arial" w:cs="Arial" w:eastAsia="Arial"/>
          <w:spacing w:val="-6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end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ng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-1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</w:t>
      </w:r>
    </w:p>
    <w:p>
      <w:pPr>
        <w:spacing w:line="216" w:lineRule="exact"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0" w:h="16840"/>
          <w:pgMar w:top="260" w:bottom="1040" w:left="1160" w:right="1000"/>
          <w:cols w:num="3" w:equalWidth="0">
            <w:col w:w="1601" w:space="393"/>
            <w:col w:w="2414" w:space="1189"/>
            <w:col w:w="4143"/>
          </w:cols>
        </w:sectPr>
      </w:pPr>
    </w:p>
    <w:p>
      <w:pPr>
        <w:spacing w:before="0" w:after="0" w:line="219" w:lineRule="exact"/>
        <w:ind w:left="386" w:right="-52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16"/>
          <w:w w:val="103"/>
          <w:sz w:val="21"/>
          <w:szCs w:val="21"/>
        </w:rPr>
        <w:t>P</w:t>
      </w:r>
      <w:r>
        <w:rPr>
          <w:rFonts w:ascii="Arial" w:hAnsi="Arial" w:cs="Arial" w:eastAsia="Arial"/>
          <w:spacing w:val="0"/>
          <w:w w:val="103"/>
          <w:sz w:val="21"/>
          <w:szCs w:val="21"/>
        </w:rPr>
        <w:t>C</w:t>
      </w:r>
      <w:r>
        <w:rPr>
          <w:rFonts w:ascii="Arial" w:hAnsi="Arial" w:cs="Arial" w:eastAsia="Arial"/>
          <w:spacing w:val="-42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spacing w:before="5" w:after="0" w:line="238" w:lineRule="exact"/>
        <w:ind w:left="353" w:right="-73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9"/>
          <w:w w:val="103"/>
          <w:position w:val="0"/>
          <w:sz w:val="21"/>
          <w:szCs w:val="21"/>
        </w:rPr>
        <w:t>e</w:t>
      </w:r>
      <w:r>
        <w:rPr>
          <w:rFonts w:ascii="Arial" w:hAnsi="Arial" w:cs="Arial" w:eastAsia="Arial"/>
          <w:spacing w:val="8"/>
          <w:w w:val="103"/>
          <w:position w:val="0"/>
          <w:sz w:val="21"/>
          <w:szCs w:val="21"/>
        </w:rPr>
        <w:t>nd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before="0" w:after="0" w:line="219" w:lineRule="exact"/>
        <w:ind w:left="-36" w:right="-56"/>
        <w:jc w:val="center"/>
        <w:rPr>
          <w:rFonts w:ascii="Arial" w:hAnsi="Arial" w:cs="Arial" w:eastAsia="Arial"/>
          <w:sz w:val="21"/>
          <w:szCs w:val="21"/>
        </w:rPr>
      </w:pPr>
      <w:r>
        <w:rPr/>
        <w:br w:type="column"/>
      </w:r>
      <w:r>
        <w:rPr>
          <w:rFonts w:ascii="Arial" w:hAnsi="Arial" w:cs="Arial" w:eastAsia="Arial"/>
          <w:spacing w:val="12"/>
          <w:w w:val="103"/>
          <w:sz w:val="21"/>
          <w:szCs w:val="21"/>
        </w:rPr>
        <w:t>M</w:t>
      </w:r>
      <w:r>
        <w:rPr>
          <w:rFonts w:ascii="Arial" w:hAnsi="Arial" w:cs="Arial" w:eastAsia="Arial"/>
          <w:spacing w:val="9"/>
          <w:w w:val="103"/>
          <w:sz w:val="21"/>
          <w:szCs w:val="21"/>
        </w:rPr>
        <w:t>u</w:t>
      </w:r>
      <w:r>
        <w:rPr>
          <w:rFonts w:ascii="Arial" w:hAnsi="Arial" w:cs="Arial" w:eastAsia="Arial"/>
          <w:spacing w:val="0"/>
          <w:w w:val="103"/>
          <w:sz w:val="21"/>
          <w:szCs w:val="21"/>
        </w:rPr>
        <w:t>l</w:t>
      </w:r>
      <w:r>
        <w:rPr>
          <w:rFonts w:ascii="Arial" w:hAnsi="Arial" w:cs="Arial" w:eastAsia="Arial"/>
          <w:spacing w:val="3"/>
          <w:w w:val="103"/>
          <w:sz w:val="21"/>
          <w:szCs w:val="21"/>
        </w:rPr>
        <w:t>t</w:t>
      </w:r>
      <w:r>
        <w:rPr>
          <w:rFonts w:ascii="Arial" w:hAnsi="Arial" w:cs="Arial" w:eastAsia="Arial"/>
          <w:spacing w:val="1"/>
          <w:w w:val="103"/>
          <w:sz w:val="21"/>
          <w:szCs w:val="21"/>
        </w:rPr>
        <w:t>i</w:t>
      </w:r>
      <w:r>
        <w:rPr>
          <w:rFonts w:ascii="Arial" w:hAnsi="Arial" w:cs="Arial" w:eastAsia="Arial"/>
          <w:spacing w:val="-4"/>
          <w:w w:val="103"/>
          <w:sz w:val="21"/>
          <w:szCs w:val="21"/>
        </w:rPr>
        <w:t>M</w:t>
      </w:r>
      <w:r>
        <w:rPr>
          <w:rFonts w:ascii="Arial" w:hAnsi="Arial" w:cs="Arial" w:eastAsia="Arial"/>
          <w:spacing w:val="8"/>
          <w:w w:val="103"/>
          <w:sz w:val="21"/>
          <w:szCs w:val="21"/>
        </w:rPr>
        <w:t>e</w:t>
      </w:r>
      <w:r>
        <w:rPr>
          <w:rFonts w:ascii="Arial" w:hAnsi="Arial" w:cs="Arial" w:eastAsia="Arial"/>
          <w:spacing w:val="4"/>
          <w:w w:val="103"/>
          <w:sz w:val="21"/>
          <w:szCs w:val="21"/>
        </w:rPr>
        <w:t>c</w:t>
      </w:r>
      <w:r>
        <w:rPr>
          <w:rFonts w:ascii="Arial" w:hAnsi="Arial" w:cs="Arial" w:eastAsia="Arial"/>
          <w:spacing w:val="0"/>
          <w:w w:val="103"/>
          <w:sz w:val="21"/>
          <w:szCs w:val="21"/>
        </w:rPr>
        <w:t>h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spacing w:before="5" w:after="0" w:line="238" w:lineRule="exact"/>
        <w:ind w:left="285" w:right="257"/>
        <w:jc w:val="center"/>
        <w:rPr>
          <w:rFonts w:ascii="Arial" w:hAnsi="Arial" w:cs="Arial" w:eastAsia="Arial"/>
          <w:sz w:val="21"/>
          <w:szCs w:val="21"/>
        </w:rPr>
      </w:pPr>
      <w:r>
        <w:rPr/>
        <w:pict>
          <v:group style="position:absolute;margin-left:149.706177pt;margin-top:-5.41071pt;width:328.007862pt;height:231.14pt;mso-position-horizontal-relative:page;mso-position-vertical-relative:paragraph;z-index:-12157" coordorigin="2994,-108" coordsize="6560,4623">
            <v:group style="position:absolute;left:3010;top:1007;width:868;height:2" coordorigin="3010,1007" coordsize="868,2">
              <v:shape style="position:absolute;left:3010;top:1007;width:868;height:2" coordorigin="3010,1007" coordsize="868,0" path="m3010,1007l3877,1007e" filled="f" stroked="t" strokeweight="1.547114pt" strokecolor="#000000">
                <v:path arrowok="t"/>
              </v:shape>
            </v:group>
            <v:group style="position:absolute;left:3877;top:590;width:2;height:418" coordorigin="3877,590" coordsize="2,418">
              <v:shape style="position:absolute;left:3877;top:590;width:2;height:418" coordorigin="3877,590" coordsize="0,418" path="m3877,590l3877,1007e" filled="f" stroked="t" strokeweight="1.607463pt" strokecolor="#000000">
                <v:path arrowok="t"/>
              </v:shape>
            </v:group>
            <v:group style="position:absolute;left:8236;top:590;width:2;height:418" coordorigin="8236,590" coordsize="2,418">
              <v:shape style="position:absolute;left:8236;top:590;width:2;height:418" coordorigin="8236,590" coordsize="0,418" path="m8236,590l8236,1007e" filled="f" stroked="t" strokeweight="1.607463pt" strokecolor="#000000">
                <v:path arrowok="t"/>
              </v:shape>
            </v:group>
            <v:group style="position:absolute;left:3877;top:590;width:4358;height:2" coordorigin="3877,590" coordsize="4358,2">
              <v:shape style="position:absolute;left:3877;top:590;width:4358;height:2" coordorigin="3877,590" coordsize="4358,0" path="m3877,590l8236,590e" filled="f" stroked="t" strokeweight="1.547114pt" strokecolor="#000000">
                <v:path arrowok="t"/>
              </v:shape>
            </v:group>
            <v:group style="position:absolute;left:6482;top:-108;width:17;height:2" coordorigin="6482,-108" coordsize="17,2">
              <v:shape style="position:absolute;left:6482;top:-108;width:17;height:2" coordorigin="6482,-108" coordsize="17,0" path="m6499,-108l6482,-108,6499,-108xe" filled="f" stroked="t" strokeweight=".06pt" strokecolor="#000000">
                <v:path arrowok="t"/>
              </v:shape>
            </v:group>
            <v:group style="position:absolute;left:6482;top:-92;width:17;height:16" coordorigin="6482,-92" coordsize="17,16">
              <v:shape style="position:absolute;left:6482;top:-92;width:17;height:16" coordorigin="6482,-92" coordsize="17,16" path="m6482,-84l6500,-84e" filled="f" stroked="t" strokeweight=".94003pt" strokecolor="#000000">
                <v:path arrowok="t"/>
              </v:shape>
            </v:group>
            <v:group style="position:absolute;left:6482;top:-76;width:17;height:16" coordorigin="6482,-76" coordsize="17,16">
              <v:shape style="position:absolute;left:6482;top:-76;width:17;height:16" coordorigin="6482,-76" coordsize="17,16" path="m6482,-69l6500,-69e" filled="f" stroked="t" strokeweight=".93997pt" strokecolor="#000000">
                <v:path arrowok="t"/>
              </v:shape>
            </v:group>
            <v:group style="position:absolute;left:6482;top:-45;width:17;height:2" coordorigin="6482,-45" coordsize="17,2">
              <v:shape style="position:absolute;left:6482;top:-45;width:17;height:2" coordorigin="6482,-45" coordsize="17,0" path="m6499,-45l6482,-45,6499,-45xe" filled="f" stroked="t" strokeweight=".06pt" strokecolor="#000000">
                <v:path arrowok="t"/>
              </v:shape>
            </v:group>
            <v:group style="position:absolute;left:6482;top:-30;width:17;height:16" coordorigin="6482,-30" coordsize="17,16">
              <v:shape style="position:absolute;left:6482;top:-30;width:17;height:16" coordorigin="6482,-30" coordsize="17,16" path="m6499,-30l6499,-14,6482,-30,6499,-30xe" filled="f" stroked="t" strokeweight=".06pt" strokecolor="#000000">
                <v:path arrowok="t"/>
              </v:shape>
            </v:group>
            <v:group style="position:absolute;left:6482;top:-14;width:17;height:16" coordorigin="6482,-14" coordsize="17,16">
              <v:shape style="position:absolute;left:6482;top:-14;width:17;height:16" coordorigin="6482,-14" coordsize="17,16" path="m6482,-6l6500,-6e" filled="f" stroked="t" strokeweight=".94pt" strokecolor="#000000">
                <v:path arrowok="t"/>
              </v:shape>
            </v:group>
            <v:group style="position:absolute;left:6482;top:2;width:17;height:16" coordorigin="6482,2" coordsize="17,16">
              <v:shape style="position:absolute;left:6482;top:2;width:17;height:16" coordorigin="6482,2" coordsize="17,16" path="m6499,17l6482,17,6499,2,6499,17xe" filled="f" stroked="t" strokeweight=".06pt" strokecolor="#000000">
                <v:path arrowok="t"/>
              </v:shape>
            </v:group>
            <v:group style="position:absolute;left:6482;top:32;width:17;height:2" coordorigin="6482,32" coordsize="17,2">
              <v:shape style="position:absolute;left:6482;top:32;width:17;height:2" coordorigin="6482,32" coordsize="17,0" path="m6499,32l6482,32,6499,32xe" filled="f" stroked="t" strokeweight=".06pt" strokecolor="#000000">
                <v:path arrowok="t"/>
              </v:shape>
            </v:group>
            <v:group style="position:absolute;left:6482;top:47;width:17;height:16" coordorigin="6482,47" coordsize="17,16">
              <v:shape style="position:absolute;left:6482;top:47;width:17;height:16" coordorigin="6482,47" coordsize="17,16" path="m6482,55l6500,55e" filled="f" stroked="t" strokeweight=".94pt" strokecolor="#000000">
                <v:path arrowok="t"/>
              </v:shape>
            </v:group>
            <v:group style="position:absolute;left:6482;top:63;width:17;height:16" coordorigin="6482,63" coordsize="17,16">
              <v:shape style="position:absolute;left:6482;top:63;width:17;height:16" coordorigin="6482,63" coordsize="17,16" path="m6482,71l6500,71e" filled="f" stroked="t" strokeweight=".94pt" strokecolor="#000000">
                <v:path arrowok="t"/>
              </v:shape>
            </v:group>
            <v:group style="position:absolute;left:6482;top:78;width:17;height:16" coordorigin="6482,78" coordsize="17,16">
              <v:shape style="position:absolute;left:6482;top:78;width:17;height:16" coordorigin="6482,78" coordsize="17,16" path="m6499,94l6482,94,6499,78,6499,94xe" filled="f" stroked="t" strokeweight=".06pt" strokecolor="#000000">
                <v:path arrowok="t"/>
              </v:shape>
            </v:group>
            <v:group style="position:absolute;left:6482;top:110;width:17;height:2" coordorigin="6482,110" coordsize="17,2">
              <v:shape style="position:absolute;left:6482;top:110;width:17;height:2" coordorigin="6482,110" coordsize="17,0" path="m6499,110l6482,110,6499,110xe" filled="f" stroked="t" strokeweight=".06pt" strokecolor="#000000">
                <v:path arrowok="t"/>
              </v:shape>
            </v:group>
            <v:group style="position:absolute;left:6482;top:125;width:17;height:16" coordorigin="6482,125" coordsize="17,16">
              <v:shape style="position:absolute;left:6482;top:125;width:17;height:16" coordorigin="6482,125" coordsize="17,16" path="m6482,133l6500,133e" filled="f" stroked="t" strokeweight=".94pt" strokecolor="#000000">
                <v:path arrowok="t"/>
              </v:shape>
            </v:group>
            <v:group style="position:absolute;left:6482;top:141;width:17;height:16" coordorigin="6482,141" coordsize="17,16">
              <v:shape style="position:absolute;left:6482;top:141;width:17;height:16" coordorigin="6482,141" coordsize="17,16" path="m6482,149l6500,149e" filled="f" stroked="t" strokeweight=".94pt" strokecolor="#000000">
                <v:path arrowok="t"/>
              </v:shape>
            </v:group>
            <v:group style="position:absolute;left:6482;top:172;width:17;height:2" coordorigin="6482,172" coordsize="17,2">
              <v:shape style="position:absolute;left:6482;top:172;width:17;height:2" coordorigin="6482,172" coordsize="17,0" path="m6499,172l6482,172,6499,172xe" filled="f" stroked="t" strokeweight=".06pt" strokecolor="#000000">
                <v:path arrowok="t"/>
              </v:shape>
            </v:group>
            <v:group style="position:absolute;left:6482;top:186;width:17;height:2" coordorigin="6482,186" coordsize="17,2">
              <v:shape style="position:absolute;left:6482;top:186;width:17;height:2" coordorigin="6482,186" coordsize="17,0" path="m6499,186l6482,186,6499,186xe" filled="f" stroked="t" strokeweight=".06pt" strokecolor="#000000">
                <v:path arrowok="t"/>
              </v:shape>
            </v:group>
            <v:group style="position:absolute;left:6482;top:202;width:17;height:16" coordorigin="6482,202" coordsize="17,16">
              <v:shape style="position:absolute;left:6482;top:202;width:17;height:16" coordorigin="6482,202" coordsize="17,16" path="m6482,210l6500,210e" filled="f" stroked="t" strokeweight=".94pt" strokecolor="#000000">
                <v:path arrowok="t"/>
              </v:shape>
            </v:group>
            <v:group style="position:absolute;left:6482;top:218;width:17;height:16" coordorigin="6482,218" coordsize="17,16">
              <v:shape style="position:absolute;left:6482;top:218;width:17;height:16" coordorigin="6482,218" coordsize="17,16" path="m6482,225l6500,225e" filled="f" stroked="t" strokeweight=".94pt" strokecolor="#000000">
                <v:path arrowok="t"/>
              </v:shape>
            </v:group>
            <v:group style="position:absolute;left:6482;top:249;width:17;height:2" coordorigin="6482,249" coordsize="17,2">
              <v:shape style="position:absolute;left:6482;top:249;width:17;height:2" coordorigin="6482,249" coordsize="17,0" path="m6499,249l6482,249,6499,249xe" filled="f" stroked="t" strokeweight=".06pt" strokecolor="#000000">
                <v:path arrowok="t"/>
              </v:shape>
            </v:group>
            <v:group style="position:absolute;left:6482;top:264;width:17;height:16" coordorigin="6482,264" coordsize="17,16">
              <v:shape style="position:absolute;left:6482;top:264;width:17;height:16" coordorigin="6482,264" coordsize="17,16" path="m6482,272l6500,272e" filled="f" stroked="t" strokeweight=".94pt" strokecolor="#000000">
                <v:path arrowok="t"/>
              </v:shape>
            </v:group>
            <v:group style="position:absolute;left:6482;top:280;width:17;height:16" coordorigin="6482,280" coordsize="17,16">
              <v:shape style="position:absolute;left:6482;top:280;width:17;height:16" coordorigin="6482,280" coordsize="17,16" path="m6482,288l6500,288e" filled="f" stroked="t" strokeweight=".94pt" strokecolor="#000000">
                <v:path arrowok="t"/>
              </v:shape>
            </v:group>
            <v:group style="position:absolute;left:6482;top:296;width:17;height:16" coordorigin="6482,296" coordsize="17,16">
              <v:shape style="position:absolute;left:6482;top:296;width:17;height:16" coordorigin="6482,296" coordsize="17,16" path="m6499,311l6482,311,6499,296,6499,311xe" filled="f" stroked="t" strokeweight=".06pt" strokecolor="#000000">
                <v:path arrowok="t"/>
              </v:shape>
            </v:group>
            <v:group style="position:absolute;left:6482;top:327;width:17;height:2" coordorigin="6482,327" coordsize="17,2">
              <v:shape style="position:absolute;left:6482;top:327;width:17;height:2" coordorigin="6482,327" coordsize="17,0" path="m6499,327l6482,327,6499,327xe" filled="f" stroked="t" strokeweight=".06pt" strokecolor="#000000">
                <v:path arrowok="t"/>
              </v:shape>
            </v:group>
            <v:group style="position:absolute;left:6482;top:341;width:17;height:16" coordorigin="6482,341" coordsize="17,16">
              <v:shape style="position:absolute;left:6482;top:341;width:17;height:16" coordorigin="6482,341" coordsize="17,16" path="m6482,349l6500,349e" filled="f" stroked="t" strokeweight=".93997pt" strokecolor="#000000">
                <v:path arrowok="t"/>
              </v:shape>
            </v:group>
            <v:group style="position:absolute;left:6482;top:357;width:17;height:16" coordorigin="6482,357" coordsize="17,16">
              <v:shape style="position:absolute;left:6482;top:357;width:17;height:16" coordorigin="6482,357" coordsize="17,16" path="m6482,365l6500,365e" filled="f" stroked="t" strokeweight=".94003pt" strokecolor="#000000">
                <v:path arrowok="t"/>
              </v:shape>
            </v:group>
            <v:group style="position:absolute;left:6482;top:388;width:17;height:2" coordorigin="6482,388" coordsize="17,2">
              <v:shape style="position:absolute;left:6482;top:388;width:17;height:2" coordorigin="6482,388" coordsize="17,0" path="m6499,388l6482,388,6499,388xe" filled="f" stroked="t" strokeweight=".06pt" strokecolor="#000000">
                <v:path arrowok="t"/>
              </v:shape>
            </v:group>
            <v:group style="position:absolute;left:6482;top:404;width:17;height:2" coordorigin="6482,404" coordsize="17,2">
              <v:shape style="position:absolute;left:6482;top:404;width:17;height:2" coordorigin="6482,404" coordsize="17,0" path="m6499,404l6482,404,6499,404xe" filled="f" stroked="t" strokeweight=".06pt" strokecolor="#000000">
                <v:path arrowok="t"/>
              </v:shape>
            </v:group>
            <v:group style="position:absolute;left:6482;top:419;width:17;height:16" coordorigin="6482,419" coordsize="17,16">
              <v:shape style="position:absolute;left:6482;top:419;width:17;height:16" coordorigin="6482,419" coordsize="17,16" path="m6482,427l6500,427e" filled="f" stroked="t" strokeweight=".94003pt" strokecolor="#000000">
                <v:path arrowok="t"/>
              </v:shape>
            </v:group>
            <v:group style="position:absolute;left:6482;top:435;width:17;height:16" coordorigin="6482,435" coordsize="17,16">
              <v:shape style="position:absolute;left:6482;top:435;width:17;height:16" coordorigin="6482,435" coordsize="17,16" path="m6482,443l6500,443e" filled="f" stroked="t" strokeweight=".93997pt" strokecolor="#000000">
                <v:path arrowok="t"/>
              </v:shape>
            </v:group>
            <v:group style="position:absolute;left:6482;top:466;width:17;height:2" coordorigin="6482,466" coordsize="17,2">
              <v:shape style="position:absolute;left:6482;top:466;width:17;height:2" coordorigin="6482,466" coordsize="17,0" path="m6499,466l6482,466,6499,466xe" filled="f" stroked="t" strokeweight=".06pt" strokecolor="#000000">
                <v:path arrowok="t"/>
              </v:shape>
            </v:group>
            <v:group style="position:absolute;left:6482;top:480;width:17;height:16" coordorigin="6482,480" coordsize="17,16">
              <v:shape style="position:absolute;left:6482;top:480;width:17;height:16" coordorigin="6482,480" coordsize="17,16" path="m6499,480l6499,496,6482,480,6499,480xe" filled="f" stroked="t" strokeweight=".06pt" strokecolor="#000000">
                <v:path arrowok="t"/>
              </v:shape>
            </v:group>
            <v:group style="position:absolute;left:6482;top:496;width:17;height:16" coordorigin="6482,496" coordsize="17,16">
              <v:shape style="position:absolute;left:6482;top:496;width:17;height:16" coordorigin="6482,496" coordsize="17,16" path="m6482,504l6500,504e" filled="f" stroked="t" strokeweight=".94pt" strokecolor="#000000">
                <v:path arrowok="t"/>
              </v:shape>
            </v:group>
            <v:group style="position:absolute;left:6482;top:512;width:17;height:16" coordorigin="6482,512" coordsize="17,16">
              <v:shape style="position:absolute;left:6482;top:512;width:17;height:16" coordorigin="6482,512" coordsize="17,16" path="m6499,527l6482,527,6499,512,6499,527xe" filled="f" stroked="t" strokeweight=".06pt" strokecolor="#000000">
                <v:path arrowok="t"/>
              </v:shape>
            </v:group>
            <v:group style="position:absolute;left:6482;top:543;width:17;height:2" coordorigin="6482,543" coordsize="17,2">
              <v:shape style="position:absolute;left:6482;top:543;width:17;height:2" coordorigin="6482,543" coordsize="17,0" path="m6499,543l6482,543,6499,543xe" filled="f" stroked="t" strokeweight=".06pt" strokecolor="#000000">
                <v:path arrowok="t"/>
              </v:shape>
            </v:group>
            <v:group style="position:absolute;left:6482;top:558;width:17;height:16" coordorigin="6482,558" coordsize="17,16">
              <v:shape style="position:absolute;left:6482;top:558;width:17;height:16" coordorigin="6482,558" coordsize="17,16" path="m6482,566l6500,566e" filled="f" stroked="t" strokeweight=".94pt" strokecolor="#000000">
                <v:path arrowok="t"/>
              </v:shape>
            </v:group>
            <v:group style="position:absolute;left:6482;top:574;width:17;height:16" coordorigin="6482,574" coordsize="17,16">
              <v:shape style="position:absolute;left:6482;top:574;width:17;height:16" coordorigin="6482,574" coordsize="17,16" path="m6482,582l6500,582e" filled="f" stroked="t" strokeweight=".94pt" strokecolor="#000000">
                <v:path arrowok="t"/>
              </v:shape>
            </v:group>
            <v:group style="position:absolute;left:6482;top:605;width:17;height:2" coordorigin="6482,605" coordsize="17,2">
              <v:shape style="position:absolute;left:6482;top:605;width:17;height:2" coordorigin="6482,605" coordsize="17,0" path="m6499,605l6482,605,6499,605xe" filled="f" stroked="t" strokeweight=".06pt" strokecolor="#000000">
                <v:path arrowok="t"/>
              </v:shape>
            </v:group>
            <v:group style="position:absolute;left:6482;top:621;width:17;height:2" coordorigin="6482,621" coordsize="17,2">
              <v:shape style="position:absolute;left:6482;top:621;width:17;height:2" coordorigin="6482,621" coordsize="17,0" path="m6499,621l6482,621,6499,621xe" filled="f" stroked="t" strokeweight=".06pt" strokecolor="#000000">
                <v:path arrowok="t"/>
              </v:shape>
            </v:group>
            <v:group style="position:absolute;left:6482;top:635;width:17;height:16" coordorigin="6482,635" coordsize="17,16">
              <v:shape style="position:absolute;left:6482;top:635;width:17;height:16" coordorigin="6482,635" coordsize="17,16" path="m6482,643l6500,643e" filled="f" stroked="t" strokeweight=".94pt" strokecolor="#000000">
                <v:path arrowok="t"/>
              </v:shape>
            </v:group>
            <v:group style="position:absolute;left:6482;top:651;width:17;height:16" coordorigin="6482,651" coordsize="17,16">
              <v:shape style="position:absolute;left:6482;top:651;width:17;height:16" coordorigin="6482,651" coordsize="17,16" path="m6482,659l6500,659e" filled="f" stroked="t" strokeweight=".94pt" strokecolor="#000000">
                <v:path arrowok="t"/>
              </v:shape>
            </v:group>
            <v:group style="position:absolute;left:6482;top:682;width:17;height:2" coordorigin="6482,682" coordsize="17,2">
              <v:shape style="position:absolute;left:6482;top:682;width:17;height:2" coordorigin="6482,682" coordsize="17,0" path="m6499,682l6482,682,6499,682xe" filled="f" stroked="t" strokeweight=".06pt" strokecolor="#000000">
                <v:path arrowok="t"/>
              </v:shape>
            </v:group>
            <v:group style="position:absolute;left:6482;top:698;width:17;height:16" coordorigin="6482,698" coordsize="17,16">
              <v:shape style="position:absolute;left:6482;top:698;width:17;height:16" coordorigin="6482,698" coordsize="17,16" path="m6499,698l6499,713,6482,698,6499,698xe" filled="f" stroked="t" strokeweight=".06pt" strokecolor="#000000">
                <v:path arrowok="t"/>
              </v:shape>
            </v:group>
            <v:group style="position:absolute;left:6482;top:713;width:17;height:16" coordorigin="6482,713" coordsize="17,16">
              <v:shape style="position:absolute;left:6482;top:713;width:17;height:16" coordorigin="6482,713" coordsize="17,16" path="m6482,721l6500,721e" filled="f" stroked="t" strokeweight=".94003pt" strokecolor="#000000">
                <v:path arrowok="t"/>
              </v:shape>
            </v:group>
            <v:group style="position:absolute;left:6482;top:729;width:17;height:16" coordorigin="6482,729" coordsize="17,16">
              <v:shape style="position:absolute;left:6482;top:729;width:17;height:16" coordorigin="6482,729" coordsize="17,16" path="m6499,744l6482,744,6499,729,6499,744xe" filled="f" stroked="t" strokeweight=".06pt" strokecolor="#000000">
                <v:path arrowok="t"/>
              </v:shape>
            </v:group>
            <v:group style="position:absolute;left:6482;top:760;width:17;height:2" coordorigin="6482,760" coordsize="17,2">
              <v:shape style="position:absolute;left:6482;top:760;width:17;height:2" coordorigin="6482,760" coordsize="17,0" path="m6499,760l6482,760,6499,760xe" filled="f" stroked="t" strokeweight=".06pt" strokecolor="#000000">
                <v:path arrowok="t"/>
              </v:shape>
            </v:group>
            <v:group style="position:absolute;left:6482;top:776;width:17;height:14" coordorigin="6482,776" coordsize="17,14">
              <v:shape style="position:absolute;left:6482;top:776;width:17;height:14" coordorigin="6482,776" coordsize="17,14" path="m6482,783l6500,783e" filled="f" stroked="t" strokeweight=".88003pt" strokecolor="#000000">
                <v:path arrowok="t"/>
              </v:shape>
            </v:group>
            <v:group style="position:absolute;left:6482;top:790;width:17;height:16" coordorigin="6482,790" coordsize="17,16">
              <v:shape style="position:absolute;left:6482;top:790;width:17;height:16" coordorigin="6482,790" coordsize="17,16" path="m6482,798l6500,798e" filled="f" stroked="t" strokeweight=".93997pt" strokecolor="#000000">
                <v:path arrowok="t"/>
              </v:shape>
            </v:group>
            <v:group style="position:absolute;left:6482;top:821;width:17;height:2" coordorigin="6482,821" coordsize="17,2">
              <v:shape style="position:absolute;left:6482;top:821;width:17;height:2" coordorigin="6482,821" coordsize="17,0" path="m6499,821l6482,821,6499,821xe" filled="f" stroked="t" strokeweight=".06pt" strokecolor="#000000">
                <v:path arrowok="t"/>
              </v:shape>
            </v:group>
            <v:group style="position:absolute;left:6482;top:837;width:17;height:2" coordorigin="6482,837" coordsize="17,2">
              <v:shape style="position:absolute;left:6482;top:837;width:17;height:2" coordorigin="6482,837" coordsize="17,0" path="m6499,837l6482,837,6499,837xe" filled="f" stroked="t" strokeweight=".06pt" strokecolor="#000000">
                <v:path arrowok="t"/>
              </v:shape>
            </v:group>
            <v:group style="position:absolute;left:6482;top:852;width:17;height:16" coordorigin="6482,852" coordsize="17,16">
              <v:shape style="position:absolute;left:6482;top:852;width:17;height:16" coordorigin="6482,852" coordsize="17,16" path="m6482,860l6500,860e" filled="f" stroked="t" strokeweight=".93997pt" strokecolor="#000000">
                <v:path arrowok="t"/>
              </v:shape>
            </v:group>
            <v:group style="position:absolute;left:6482;top:868;width:17;height:16" coordorigin="6482,868" coordsize="17,16">
              <v:shape style="position:absolute;left:6482;top:868;width:17;height:16" coordorigin="6482,868" coordsize="17,16" path="m6482,876l6500,876e" filled="f" stroked="t" strokeweight=".94003pt" strokecolor="#000000">
                <v:path arrowok="t"/>
              </v:shape>
            </v:group>
            <v:group style="position:absolute;left:6482;top:899;width:17;height:2" coordorigin="6482,899" coordsize="17,2">
              <v:shape style="position:absolute;left:6482;top:899;width:17;height:2" coordorigin="6482,899" coordsize="17,0" path="m6499,899l6482,899,6499,899xe" filled="f" stroked="t" strokeweight=".06pt" strokecolor="#000000">
                <v:path arrowok="t"/>
              </v:shape>
            </v:group>
            <v:group style="position:absolute;left:6482;top:915;width:17;height:16" coordorigin="6482,915" coordsize="17,16">
              <v:shape style="position:absolute;left:6482;top:915;width:17;height:16" coordorigin="6482,915" coordsize="17,16" path="m6499,915l6499,930,6482,915,6499,915xe" filled="f" stroked="t" strokeweight=".06pt" strokecolor="#000000">
                <v:path arrowok="t"/>
              </v:shape>
            </v:group>
            <v:group style="position:absolute;left:6482;top:930;width:17;height:14" coordorigin="6482,930" coordsize="17,14">
              <v:shape style="position:absolute;left:6482;top:930;width:17;height:14" coordorigin="6482,930" coordsize="17,14" path="m6482,938l6500,938e" filled="f" stroked="t" strokeweight=".88pt" strokecolor="#000000">
                <v:path arrowok="t"/>
              </v:shape>
            </v:group>
            <v:group style="position:absolute;left:6482;top:945;width:17;height:16" coordorigin="6482,945" coordsize="17,16">
              <v:shape style="position:absolute;left:6482;top:945;width:17;height:16" coordorigin="6482,945" coordsize="17,16" path="m6499,960l6482,960,6499,945,6499,960xe" filled="f" stroked="t" strokeweight=".06pt" strokecolor="#000000">
                <v:path arrowok="t"/>
              </v:shape>
            </v:group>
            <v:group style="position:absolute;left:6482;top:976;width:17;height:2" coordorigin="6482,976" coordsize="17,2">
              <v:shape style="position:absolute;left:6482;top:976;width:17;height:2" coordorigin="6482,976" coordsize="17,0" path="m6499,976l6482,976,6499,976xe" filled="f" stroked="t" strokeweight=".06pt" strokecolor="#000000">
                <v:path arrowok="t"/>
              </v:shape>
            </v:group>
            <v:group style="position:absolute;left:6482;top:992;width:17;height:16" coordorigin="6482,992" coordsize="17,16">
              <v:shape style="position:absolute;left:6482;top:992;width:17;height:16" coordorigin="6482,992" coordsize="17,16" path="m6482,999l6500,999e" filled="f" stroked="t" strokeweight=".94pt" strokecolor="#000000">
                <v:path arrowok="t"/>
              </v:shape>
            </v:group>
            <v:group style="position:absolute;left:6482;top:1007;width:17;height:16" coordorigin="6482,1007" coordsize="17,16">
              <v:shape style="position:absolute;left:6482;top:1007;width:17;height:16" coordorigin="6482,1007" coordsize="17,16" path="m6482,1015l6500,1015e" filled="f" stroked="t" strokeweight=".94pt" strokecolor="#000000">
                <v:path arrowok="t"/>
              </v:shape>
            </v:group>
            <v:group style="position:absolute;left:6482;top:1038;width:17;height:2" coordorigin="6482,1038" coordsize="17,2">
              <v:shape style="position:absolute;left:6482;top:1038;width:17;height:2" coordorigin="6482,1038" coordsize="17,0" path="m6499,1038l6482,1038,6499,1038xe" filled="f" stroked="t" strokeweight=".06pt" strokecolor="#000000">
                <v:path arrowok="t"/>
              </v:shape>
            </v:group>
            <v:group style="position:absolute;left:6482;top:1054;width:17;height:2" coordorigin="6482,1054" coordsize="17,2">
              <v:shape style="position:absolute;left:6482;top:1054;width:17;height:2" coordorigin="6482,1054" coordsize="17,0" path="m6499,1054l6482,1054,6499,1054xe" filled="f" stroked="t" strokeweight=".06pt" strokecolor="#000000">
                <v:path arrowok="t"/>
              </v:shape>
            </v:group>
            <v:group style="position:absolute;left:6482;top:1070;width:17;height:16" coordorigin="6482,1070" coordsize="17,16">
              <v:shape style="position:absolute;left:6482;top:1070;width:17;height:16" coordorigin="6482,1070" coordsize="17,16" path="m6482,1077l6500,1077e" filled="f" stroked="t" strokeweight=".94pt" strokecolor="#000000">
                <v:path arrowok="t"/>
              </v:shape>
            </v:group>
            <v:group style="position:absolute;left:6482;top:1085;width:17;height:14" coordorigin="6482,1085" coordsize="17,14">
              <v:shape style="position:absolute;left:6482;top:1085;width:17;height:14" coordorigin="6482,1085" coordsize="17,14" path="m6482,1092l6500,1092e" filled="f" stroked="t" strokeweight=".88pt" strokecolor="#000000">
                <v:path arrowok="t"/>
              </v:shape>
            </v:group>
            <v:group style="position:absolute;left:6482;top:1115;width:17;height:2" coordorigin="6482,1115" coordsize="17,2">
              <v:shape style="position:absolute;left:6482;top:1115;width:17;height:2" coordorigin="6482,1115" coordsize="17,0" path="m6499,1115l6482,1115,6499,1115xe" filled="f" stroked="t" strokeweight=".06pt" strokecolor="#000000">
                <v:path arrowok="t"/>
              </v:shape>
            </v:group>
            <v:group style="position:absolute;left:6482;top:1131;width:17;height:16" coordorigin="6482,1131" coordsize="17,16">
              <v:shape style="position:absolute;left:6482;top:1131;width:17;height:16" coordorigin="6482,1131" coordsize="17,16" path="m6499,1131l6499,1146,6482,1131,6499,1131xe" filled="f" stroked="t" strokeweight=".06pt" strokecolor="#000000">
                <v:path arrowok="t"/>
              </v:shape>
            </v:group>
            <v:group style="position:absolute;left:6482;top:1146;width:17;height:16" coordorigin="6482,1146" coordsize="17,16">
              <v:shape style="position:absolute;left:6482;top:1146;width:17;height:16" coordorigin="6482,1146" coordsize="17,16" path="m6482,1154l6500,1154e" filled="f" stroked="t" strokeweight=".94pt" strokecolor="#000000">
                <v:path arrowok="t"/>
              </v:shape>
            </v:group>
            <v:group style="position:absolute;left:6482;top:1162;width:17;height:16" coordorigin="6482,1162" coordsize="17,16">
              <v:shape style="position:absolute;left:6482;top:1162;width:17;height:16" coordorigin="6482,1162" coordsize="17,16" path="m6499,1178l6482,1178,6499,1162,6499,1178xe" filled="f" stroked="t" strokeweight=".06pt" strokecolor="#000000">
                <v:path arrowok="t"/>
              </v:shape>
            </v:group>
            <v:group style="position:absolute;left:6482;top:1193;width:17;height:2" coordorigin="6482,1193" coordsize="17,2">
              <v:shape style="position:absolute;left:6482;top:1193;width:17;height:2" coordorigin="6482,1193" coordsize="17,0" path="m6499,1193l6482,1193,6499,1193xe" filled="f" stroked="t" strokeweight=".06pt" strokecolor="#000000">
                <v:path arrowok="t"/>
              </v:shape>
            </v:group>
            <v:group style="position:absolute;left:6482;top:1209;width:17;height:16" coordorigin="6482,1209" coordsize="17,16">
              <v:shape style="position:absolute;left:6482;top:1209;width:17;height:16" coordorigin="6482,1209" coordsize="17,16" path="m6482,1217l6500,1217e" filled="f" stroked="t" strokeweight=".94pt" strokecolor="#000000">
                <v:path arrowok="t"/>
              </v:shape>
            </v:group>
            <v:group style="position:absolute;left:6482;top:1224;width:17;height:16" coordorigin="6482,1224" coordsize="17,16">
              <v:shape style="position:absolute;left:6482;top:1224;width:17;height:16" coordorigin="6482,1224" coordsize="17,16" path="m6482,1232l6500,1232e" filled="f" stroked="t" strokeweight=".94pt" strokecolor="#000000">
                <v:path arrowok="t"/>
              </v:shape>
            </v:group>
            <v:group style="position:absolute;left:6482;top:1254;width:17;height:2" coordorigin="6482,1254" coordsize="17,2">
              <v:shape style="position:absolute;left:6482;top:1254;width:17;height:2" coordorigin="6482,1254" coordsize="17,0" path="m6499,1254l6482,1254,6499,1254xe" filled="f" stroked="t" strokeweight=".06pt" strokecolor="#000000">
                <v:path arrowok="t"/>
              </v:shape>
            </v:group>
            <v:group style="position:absolute;left:6482;top:1270;width:17;height:2" coordorigin="6482,1270" coordsize="17,2">
              <v:shape style="position:absolute;left:6482;top:1270;width:17;height:2" coordorigin="6482,1270" coordsize="17,0" path="m6499,1270l6482,1270,6499,1270xe" filled="f" stroked="t" strokeweight=".06pt" strokecolor="#000000">
                <v:path arrowok="t"/>
              </v:shape>
            </v:group>
            <v:group style="position:absolute;left:6482;top:1286;width:17;height:16" coordorigin="6482,1286" coordsize="17,16">
              <v:shape style="position:absolute;left:6482;top:1286;width:17;height:16" coordorigin="6482,1286" coordsize="17,16" path="m6482,1293l6500,1293e" filled="f" stroked="t" strokeweight=".94pt" strokecolor="#000000">
                <v:path arrowok="t"/>
              </v:shape>
            </v:group>
            <v:group style="position:absolute;left:6482;top:1301;width:17;height:16" coordorigin="6482,1301" coordsize="17,16">
              <v:shape style="position:absolute;left:6482;top:1301;width:17;height:16" coordorigin="6482,1301" coordsize="17,16" path="m6482,1309l6500,1309e" filled="f" stroked="t" strokeweight=".94pt" strokecolor="#000000">
                <v:path arrowok="t"/>
              </v:shape>
            </v:group>
            <v:group style="position:absolute;left:6482;top:1332;width:17;height:2" coordorigin="6482,1332" coordsize="17,2">
              <v:shape style="position:absolute;left:6482;top:1332;width:17;height:2" coordorigin="6482,1332" coordsize="17,0" path="m6499,1332l6482,1332,6499,1332xe" filled="f" stroked="t" strokeweight=".06pt" strokecolor="#000000">
                <v:path arrowok="t"/>
              </v:shape>
            </v:group>
            <v:group style="position:absolute;left:6482;top:1348;width:17;height:16" coordorigin="6482,1348" coordsize="17,16">
              <v:shape style="position:absolute;left:6482;top:1348;width:17;height:16" coordorigin="6482,1348" coordsize="17,16" path="m6499,1348l6499,1364,6482,1348,6499,1348xe" filled="f" stroked="t" strokeweight=".06pt" strokecolor="#000000">
                <v:path arrowok="t"/>
              </v:shape>
            </v:group>
            <v:group style="position:absolute;left:6482;top:1364;width:17;height:16" coordorigin="6482,1364" coordsize="17,16">
              <v:shape style="position:absolute;left:6482;top:1364;width:17;height:16" coordorigin="6482,1364" coordsize="17,16" path="m6482,1371l6500,1371e" filled="f" stroked="t" strokeweight=".94pt" strokecolor="#000000">
                <v:path arrowok="t"/>
              </v:shape>
            </v:group>
            <v:group style="position:absolute;left:6482;top:1379;width:17;height:14" coordorigin="6482,1379" coordsize="17,14">
              <v:shape style="position:absolute;left:6482;top:1379;width:17;height:14" coordorigin="6482,1379" coordsize="17,14" path="m6499,1394l6482,1394,6499,1379,6499,1394xe" filled="f" stroked="t" strokeweight=".06pt" strokecolor="#000000">
                <v:path arrowok="t"/>
              </v:shape>
            </v:group>
            <v:group style="position:absolute;left:6482;top:1409;width:17;height:2" coordorigin="6482,1409" coordsize="17,2">
              <v:shape style="position:absolute;left:6482;top:1409;width:17;height:2" coordorigin="6482,1409" coordsize="17,0" path="m6499,1409l6482,1409,6499,1409xe" filled="f" stroked="t" strokeweight=".06pt" strokecolor="#000000">
                <v:path arrowok="t"/>
              </v:shape>
            </v:group>
            <v:group style="position:absolute;left:6482;top:1425;width:17;height:16" coordorigin="6482,1425" coordsize="17,16">
              <v:shape style="position:absolute;left:6482;top:1425;width:17;height:16" coordorigin="6482,1425" coordsize="17,16" path="m6482,1433l6500,1433e" filled="f" stroked="t" strokeweight=".94pt" strokecolor="#000000">
                <v:path arrowok="t"/>
              </v:shape>
            </v:group>
            <v:group style="position:absolute;left:6482;top:1440;width:17;height:16" coordorigin="6482,1440" coordsize="17,16">
              <v:shape style="position:absolute;left:6482;top:1440;width:17;height:16" coordorigin="6482,1440" coordsize="17,16" path="m6482,1448l6500,1448e" filled="f" stroked="t" strokeweight=".94pt" strokecolor="#000000">
                <v:path arrowok="t"/>
              </v:shape>
            </v:group>
            <v:group style="position:absolute;left:6482;top:1472;width:17;height:2" coordorigin="6482,1472" coordsize="17,2">
              <v:shape style="position:absolute;left:6482;top:1472;width:17;height:2" coordorigin="6482,1472" coordsize="17,0" path="m6499,1472l6482,1472,6499,1472xe" filled="f" stroked="t" strokeweight=".06pt" strokecolor="#000000">
                <v:path arrowok="t"/>
              </v:shape>
            </v:group>
            <v:group style="position:absolute;left:6482;top:1487;width:17;height:2" coordorigin="6482,1487" coordsize="17,2">
              <v:shape style="position:absolute;left:6482;top:1487;width:17;height:2" coordorigin="6482,1487" coordsize="17,0" path="m6499,1487l6482,1487,6499,1487xe" filled="f" stroked="t" strokeweight=".06pt" strokecolor="#000000">
                <v:path arrowok="t"/>
              </v:shape>
            </v:group>
            <v:group style="position:absolute;left:6482;top:1503;width:17;height:16" coordorigin="6482,1503" coordsize="17,16">
              <v:shape style="position:absolute;left:6482;top:1503;width:17;height:16" coordorigin="6482,1503" coordsize="17,16" path="m6482,1511l6500,1511e" filled="f" stroked="t" strokeweight=".94pt" strokecolor="#000000">
                <v:path arrowok="t"/>
              </v:shape>
            </v:group>
            <v:group style="position:absolute;left:6482;top:1518;width:17;height:16" coordorigin="6482,1518" coordsize="17,16">
              <v:shape style="position:absolute;left:6482;top:1518;width:17;height:16" coordorigin="6482,1518" coordsize="17,16" path="m6482,1526l6500,1526e" filled="f" stroked="t" strokeweight=".94pt" strokecolor="#000000">
                <v:path arrowok="t"/>
              </v:shape>
            </v:group>
            <v:group style="position:absolute;left:6482;top:1548;width:17;height:2" coordorigin="6482,1548" coordsize="17,2">
              <v:shape style="position:absolute;left:6482;top:1548;width:17;height:2" coordorigin="6482,1548" coordsize="17,0" path="m6499,1548l6482,1548,6499,1548xe" filled="f" stroked="t" strokeweight=".06pt" strokecolor="#000000">
                <v:path arrowok="t"/>
              </v:shape>
            </v:group>
            <v:group style="position:absolute;left:6482;top:1564;width:17;height:16" coordorigin="6482,1564" coordsize="17,16">
              <v:shape style="position:absolute;left:6482;top:1564;width:17;height:16" coordorigin="6482,1564" coordsize="17,16" path="m6499,1564l6499,1580,6482,1564,6499,1564xe" filled="f" stroked="t" strokeweight=".06pt" strokecolor="#000000">
                <v:path arrowok="t"/>
              </v:shape>
            </v:group>
            <v:group style="position:absolute;left:6482;top:1580;width:17;height:16" coordorigin="6482,1580" coordsize="17,16">
              <v:shape style="position:absolute;left:6482;top:1580;width:17;height:16" coordorigin="6482,1580" coordsize="17,16" path="m6482,1587l6500,1587e" filled="f" stroked="t" strokeweight=".94pt" strokecolor="#000000">
                <v:path arrowok="t"/>
              </v:shape>
            </v:group>
            <v:group style="position:absolute;left:6482;top:1595;width:17;height:16" coordorigin="6482,1595" coordsize="17,16">
              <v:shape style="position:absolute;left:6482;top:1595;width:17;height:16" coordorigin="6482,1595" coordsize="17,16" path="m6499,1611l6482,1611,6499,1595,6499,1611xe" filled="f" stroked="t" strokeweight=".06pt" strokecolor="#000000">
                <v:path arrowok="t"/>
              </v:shape>
            </v:group>
            <v:group style="position:absolute;left:6482;top:1626;width:17;height:2" coordorigin="6482,1626" coordsize="17,2">
              <v:shape style="position:absolute;left:6482;top:1626;width:17;height:2" coordorigin="6482,1626" coordsize="17,0" path="m6499,1626l6482,1626,6499,1626xe" filled="f" stroked="t" strokeweight=".06pt" strokecolor="#000000">
                <v:path arrowok="t"/>
              </v:shape>
            </v:group>
            <v:group style="position:absolute;left:6482;top:1642;width:17;height:16" coordorigin="6482,1642" coordsize="17,16">
              <v:shape style="position:absolute;left:6482;top:1642;width:17;height:16" coordorigin="6482,1642" coordsize="17,16" path="m6482,1650l6500,1650e" filled="f" stroked="t" strokeweight=".94001pt" strokecolor="#000000">
                <v:path arrowok="t"/>
              </v:shape>
            </v:group>
            <v:group style="position:absolute;left:6482;top:1658;width:17;height:16" coordorigin="6482,1658" coordsize="17,16">
              <v:shape style="position:absolute;left:6482;top:1658;width:17;height:16" coordorigin="6482,1658" coordsize="17,16" path="m6482,1665l6500,1665e" filled="f" stroked="t" strokeweight=".94pt" strokecolor="#000000">
                <v:path arrowok="t"/>
              </v:shape>
            </v:group>
            <v:group style="position:absolute;left:6482;top:1689;width:17;height:2" coordorigin="6482,1689" coordsize="17,2">
              <v:shape style="position:absolute;left:6482;top:1689;width:17;height:2" coordorigin="6482,1689" coordsize="17,0" path="m6499,1689l6482,1689,6499,1689xe" filled="f" stroked="t" strokeweight=".06pt" strokecolor="#000000">
                <v:path arrowok="t"/>
              </v:shape>
            </v:group>
            <v:group style="position:absolute;left:6482;top:1703;width:17;height:2" coordorigin="6482,1703" coordsize="17,2">
              <v:shape style="position:absolute;left:6482;top:1703;width:17;height:2" coordorigin="6482,1703" coordsize="17,0" path="m6499,1703l6482,1703,6499,1703xe" filled="f" stroked="t" strokeweight=".06pt" strokecolor="#000000">
                <v:path arrowok="t"/>
              </v:shape>
            </v:group>
            <v:group style="position:absolute;left:6482;top:1719;width:17;height:16" coordorigin="6482,1719" coordsize="17,16">
              <v:shape style="position:absolute;left:6482;top:1719;width:17;height:16" coordorigin="6482,1719" coordsize="17,16" path="m6482,1727l6500,1727e" filled="f" stroked="t" strokeweight=".94pt" strokecolor="#000000">
                <v:path arrowok="t"/>
              </v:shape>
            </v:group>
            <v:group style="position:absolute;left:6482;top:1734;width:17;height:16" coordorigin="6482,1734" coordsize="17,16">
              <v:shape style="position:absolute;left:6482;top:1734;width:17;height:16" coordorigin="6482,1734" coordsize="17,16" path="m6482,1742l6500,1742e" filled="f" stroked="t" strokeweight=".94pt" strokecolor="#000000">
                <v:path arrowok="t"/>
              </v:shape>
            </v:group>
            <v:group style="position:absolute;left:6482;top:1766;width:17;height:2" coordorigin="6482,1766" coordsize="17,2">
              <v:shape style="position:absolute;left:6482;top:1766;width:17;height:2" coordorigin="6482,1766" coordsize="17,0" path="m6499,1766l6482,1766,6499,1766xe" filled="f" stroked="t" strokeweight=".06pt" strokecolor="#000000">
                <v:path arrowok="t"/>
              </v:shape>
            </v:group>
            <v:group style="position:absolute;left:6482;top:1781;width:17;height:16" coordorigin="6482,1781" coordsize="17,16">
              <v:shape style="position:absolute;left:6482;top:1781;width:17;height:16" coordorigin="6482,1781" coordsize="17,16" path="m6499,1781l6499,1797,6482,1781,6499,1781xe" filled="f" stroked="t" strokeweight=".06pt" strokecolor="#000000">
                <v:path arrowok="t"/>
              </v:shape>
            </v:group>
            <v:group style="position:absolute;left:6482;top:1797;width:17;height:16" coordorigin="6482,1797" coordsize="17,16">
              <v:shape style="position:absolute;left:6482;top:1797;width:17;height:16" coordorigin="6482,1797" coordsize="17,16" path="m6482,1805l6500,1805e" filled="f" stroked="t" strokeweight=".94pt" strokecolor="#000000">
                <v:path arrowok="t"/>
              </v:shape>
            </v:group>
            <v:group style="position:absolute;left:6482;top:1812;width:17;height:16" coordorigin="6482,1812" coordsize="17,16">
              <v:shape style="position:absolute;left:6482;top:1812;width:17;height:16" coordorigin="6482,1812" coordsize="17,16" path="m6499,1828l6482,1828,6499,1812,6499,1828xe" filled="f" stroked="t" strokeweight=".06pt" strokecolor="#000000">
                <v:path arrowok="t"/>
              </v:shape>
            </v:group>
            <v:group style="position:absolute;left:6482;top:1844;width:17;height:2" coordorigin="6482,1844" coordsize="17,2">
              <v:shape style="position:absolute;left:6482;top:1844;width:17;height:2" coordorigin="6482,1844" coordsize="17,0" path="m6499,1844l6482,1844,6499,1844xe" filled="f" stroked="t" strokeweight=".06pt" strokecolor="#000000">
                <v:path arrowok="t"/>
              </v:shape>
            </v:group>
            <v:group style="position:absolute;left:6482;top:1858;width:17;height:16" coordorigin="6482,1858" coordsize="17,16">
              <v:shape style="position:absolute;left:6482;top:1858;width:17;height:16" coordorigin="6482,1858" coordsize="17,16" path="m6482,1866l6500,1866e" filled="f" stroked="t" strokeweight=".94pt" strokecolor="#000000">
                <v:path arrowok="t"/>
              </v:shape>
            </v:group>
            <v:group style="position:absolute;left:6482;top:1874;width:17;height:16" coordorigin="6482,1874" coordsize="17,16">
              <v:shape style="position:absolute;left:6482;top:1874;width:17;height:16" coordorigin="6482,1874" coordsize="17,16" path="m6482,1881l6500,1881e" filled="f" stroked="t" strokeweight=".94pt" strokecolor="#000000">
                <v:path arrowok="t"/>
              </v:shape>
            </v:group>
            <v:group style="position:absolute;left:6482;top:1905;width:17;height:2" coordorigin="6482,1905" coordsize="17,2">
              <v:shape style="position:absolute;left:6482;top:1905;width:17;height:2" coordorigin="6482,1905" coordsize="17,0" path="m6499,1905l6482,1905,6499,1905xe" filled="f" stroked="t" strokeweight=".06pt" strokecolor="#000000">
                <v:path arrowok="t"/>
              </v:shape>
            </v:group>
            <v:group style="position:absolute;left:6482;top:1920;width:17;height:2" coordorigin="6482,1920" coordsize="17,2">
              <v:shape style="position:absolute;left:6482;top:1920;width:17;height:2" coordorigin="6482,1920" coordsize="17,0" path="m6499,1920l6482,1920,6499,1920xe" filled="f" stroked="t" strokeweight=".06pt" strokecolor="#000000">
                <v:path arrowok="t"/>
              </v:shape>
            </v:group>
            <v:group style="position:absolute;left:6482;top:1936;width:17;height:16" coordorigin="6482,1936" coordsize="17,16">
              <v:shape style="position:absolute;left:6482;top:1936;width:17;height:16" coordorigin="6482,1936" coordsize="17,16" path="m6482,1944l6500,1944e" filled="f" stroked="t" strokeweight=".94pt" strokecolor="#000000">
                <v:path arrowok="t"/>
              </v:shape>
            </v:group>
            <v:group style="position:absolute;left:6482;top:1952;width:17;height:16" coordorigin="6482,1952" coordsize="17,16">
              <v:shape style="position:absolute;left:6482;top:1952;width:17;height:16" coordorigin="6482,1952" coordsize="17,16" path="m6482,1959l6500,1959e" filled="f" stroked="t" strokeweight=".94pt" strokecolor="#000000">
                <v:path arrowok="t"/>
              </v:shape>
            </v:group>
            <v:group style="position:absolute;left:6482;top:1983;width:17;height:2" coordorigin="6482,1983" coordsize="17,2">
              <v:shape style="position:absolute;left:6482;top:1983;width:17;height:2" coordorigin="6482,1983" coordsize="17,0" path="m6499,1983l6482,1983,6499,1983xe" filled="f" stroked="t" strokeweight=".06pt" strokecolor="#000000">
                <v:path arrowok="t"/>
              </v:shape>
            </v:group>
            <v:group style="position:absolute;left:6482;top:1998;width:17;height:14" coordorigin="6482,1998" coordsize="17,14">
              <v:shape style="position:absolute;left:6482;top:1998;width:17;height:14" coordorigin="6482,1998" coordsize="17,14" path="m6499,1998l6499,2013,6482,1998,6499,1998xe" filled="f" stroked="t" strokeweight=".06pt" strokecolor="#000000">
                <v:path arrowok="t"/>
              </v:shape>
            </v:group>
            <v:group style="position:absolute;left:6482;top:2013;width:17;height:16" coordorigin="6482,2013" coordsize="17,16">
              <v:shape style="position:absolute;left:6482;top:2013;width:17;height:16" coordorigin="6482,2013" coordsize="17,16" path="m6482,2021l6500,2021e" filled="f" stroked="t" strokeweight=".94pt" strokecolor="#000000">
                <v:path arrowok="t"/>
              </v:shape>
            </v:group>
            <v:group style="position:absolute;left:6482;top:2028;width:17;height:16" coordorigin="6482,2028" coordsize="17,16">
              <v:shape style="position:absolute;left:6482;top:2028;width:17;height:16" coordorigin="6482,2028" coordsize="17,16" path="m6499,2044l6482,2044,6499,2028,6499,2044xe" filled="f" stroked="t" strokeweight=".06pt" strokecolor="#000000">
                <v:path arrowok="t"/>
              </v:shape>
            </v:group>
            <v:group style="position:absolute;left:6482;top:2060;width:17;height:2" coordorigin="6482,2060" coordsize="17,2">
              <v:shape style="position:absolute;left:6482;top:2060;width:17;height:2" coordorigin="6482,2060" coordsize="17,0" path="m6499,2060l6482,2060,6499,2060xe" filled="f" stroked="t" strokeweight=".06pt" strokecolor="#000000">
                <v:path arrowok="t"/>
              </v:shape>
            </v:group>
            <v:group style="position:absolute;left:6482;top:2075;width:17;height:16" coordorigin="6482,2075" coordsize="17,16">
              <v:shape style="position:absolute;left:6482;top:2075;width:17;height:16" coordorigin="6482,2075" coordsize="17,16" path="m6499,2075l6499,2091,6482,2075,6499,2075xe" filled="f" stroked="t" strokeweight=".06pt" strokecolor="#000000">
                <v:path arrowok="t"/>
              </v:shape>
            </v:group>
            <v:group style="position:absolute;left:6482;top:2091;width:17;height:16" coordorigin="6482,2091" coordsize="17,16">
              <v:shape style="position:absolute;left:6482;top:2091;width:17;height:16" coordorigin="6482,2091" coordsize="17,16" path="m6482,2099l6500,2099e" filled="f" stroked="t" strokeweight=".94pt" strokecolor="#000000">
                <v:path arrowok="t"/>
              </v:shape>
            </v:group>
            <v:group style="position:absolute;left:6482;top:2106;width:17;height:16" coordorigin="6482,2106" coordsize="17,16">
              <v:shape style="position:absolute;left:6482;top:2106;width:17;height:16" coordorigin="6482,2106" coordsize="17,16" path="m6499,2122l6482,2122,6499,2106,6499,2122xe" filled="f" stroked="t" strokeweight=".06pt" strokecolor="#000000">
                <v:path arrowok="t"/>
              </v:shape>
            </v:group>
            <v:group style="position:absolute;left:6482;top:2138;width:17;height:2" coordorigin="6482,2138" coordsize="17,2">
              <v:shape style="position:absolute;left:6482;top:2138;width:17;height:2" coordorigin="6482,2138" coordsize="17,0" path="m6499,2138l6482,2138,6499,2138xe" filled="f" stroked="t" strokeweight=".06pt" strokecolor="#000000">
                <v:path arrowok="t"/>
              </v:shape>
            </v:group>
            <v:group style="position:absolute;left:6482;top:2203;width:17;height:2" coordorigin="6482,2203" coordsize="17,2">
              <v:shape style="position:absolute;left:6482;top:2203;width:17;height:2" coordorigin="6482,2203" coordsize="17,0" path="m6482,2203l6499,2203e" filled="f" stroked="t" strokeweight=".47pt" strokecolor="#000000">
                <v:path arrowok="t"/>
              </v:shape>
            </v:group>
            <v:group style="position:absolute;left:6482;top:2153;width:17;height:14" coordorigin="6482,2153" coordsize="17,14">
              <v:shape style="position:absolute;left:6482;top:2153;width:17;height:14" coordorigin="6482,2153" coordsize="17,14" path="m6482,2160l6500,2160e" filled="f" stroked="t" strokeweight=".88pt" strokecolor="#000000">
                <v:path arrowok="t"/>
              </v:shape>
            </v:group>
            <v:group style="position:absolute;left:6482;top:2168;width:17;height:16" coordorigin="6482,2168" coordsize="17,16">
              <v:shape style="position:absolute;left:6482;top:2168;width:17;height:16" coordorigin="6482,2168" coordsize="17,16" path="m6482,2175l6500,2175e" filled="f" stroked="t" strokeweight=".94pt" strokecolor="#000000">
                <v:path arrowok="t"/>
              </v:shape>
            </v:group>
            <v:group style="position:absolute;left:6482;top:2214;width:17;height:2" coordorigin="6482,2214" coordsize="17,2">
              <v:shape style="position:absolute;left:6482;top:2214;width:17;height:2" coordorigin="6482,2214" coordsize="17,0" path="m6499,2214l6482,2214,6499,2214xe" filled="f" stroked="t" strokeweight=".06pt" strokecolor="#000000">
                <v:path arrowok="t"/>
              </v:shape>
            </v:group>
            <v:group style="position:absolute;left:6482;top:2230;width:17;height:16" coordorigin="6482,2230" coordsize="17,16">
              <v:shape style="position:absolute;left:6482;top:2230;width:17;height:16" coordorigin="6482,2230" coordsize="17,16" path="m6482,2238l6500,2238e" filled="f" stroked="t" strokeweight=".94pt" strokecolor="#000000">
                <v:path arrowok="t"/>
              </v:shape>
            </v:group>
            <v:group style="position:absolute;left:6482;top:2246;width:17;height:16" coordorigin="6482,2246" coordsize="17,16">
              <v:shape style="position:absolute;left:6482;top:2246;width:17;height:16" coordorigin="6482,2246" coordsize="17,16" path="m6482,2253l6500,2253e" filled="f" stroked="t" strokeweight=".94pt" strokecolor="#000000">
                <v:path arrowok="t"/>
              </v:shape>
            </v:group>
            <v:group style="position:absolute;left:6482;top:2277;width:17;height:2" coordorigin="6482,2277" coordsize="17,2">
              <v:shape style="position:absolute;left:6482;top:2277;width:17;height:2" coordorigin="6482,2277" coordsize="17,0" path="m6499,2277l6482,2277,6499,2277xe" filled="f" stroked="t" strokeweight=".06pt" strokecolor="#000000">
                <v:path arrowok="t"/>
              </v:shape>
            </v:group>
            <v:group style="position:absolute;left:6482;top:2292;width:17;height:14" coordorigin="6482,2292" coordsize="17,14">
              <v:shape style="position:absolute;left:6482;top:2292;width:17;height:14" coordorigin="6482,2292" coordsize="17,14" path="m6499,2292l6499,2307,6482,2292,6499,2292xe" filled="f" stroked="t" strokeweight=".06pt" strokecolor="#000000">
                <v:path arrowok="t"/>
              </v:shape>
            </v:group>
            <v:group style="position:absolute;left:6482;top:2307;width:17;height:16" coordorigin="6482,2307" coordsize="17,16">
              <v:shape style="position:absolute;left:6482;top:2307;width:17;height:16" coordorigin="6482,2307" coordsize="17,16" path="m6482,2315l6500,2315e" filled="f" stroked="t" strokeweight=".94pt" strokecolor="#000000">
                <v:path arrowok="t"/>
              </v:shape>
            </v:group>
            <v:group style="position:absolute;left:6482;top:2322;width:17;height:16" coordorigin="6482,2322" coordsize="17,16">
              <v:shape style="position:absolute;left:6482;top:2322;width:17;height:16" coordorigin="6482,2322" coordsize="17,16" path="m6499,2338l6482,2338,6499,2322,6499,2338xe" filled="f" stroked="t" strokeweight=".06pt" strokecolor="#000000">
                <v:path arrowok="t"/>
              </v:shape>
            </v:group>
            <v:group style="position:absolute;left:6482;top:2354;width:17;height:2" coordorigin="6482,2354" coordsize="17,2">
              <v:shape style="position:absolute;left:6482;top:2354;width:17;height:2" coordorigin="6482,2354" coordsize="17,0" path="m6499,2354l6482,2354,6499,2354xe" filled="f" stroked="t" strokeweight=".06pt" strokecolor="#000000">
                <v:path arrowok="t"/>
              </v:shape>
            </v:group>
            <v:group style="position:absolute;left:6482;top:2369;width:17;height:16" coordorigin="6482,2369" coordsize="17,16">
              <v:shape style="position:absolute;left:6482;top:2369;width:17;height:16" coordorigin="6482,2369" coordsize="17,16" path="m6482,2377l6500,2377e" filled="f" stroked="t" strokeweight=".94pt" strokecolor="#000000">
                <v:path arrowok="t"/>
              </v:shape>
            </v:group>
            <v:group style="position:absolute;left:6482;top:2385;width:17;height:16" coordorigin="6482,2385" coordsize="17,16">
              <v:shape style="position:absolute;left:6482;top:2385;width:17;height:16" coordorigin="6482,2385" coordsize="17,16" path="m6482,2393l6500,2393e" filled="f" stroked="t" strokeweight=".94pt" strokecolor="#000000">
                <v:path arrowok="t"/>
              </v:shape>
            </v:group>
            <v:group style="position:absolute;left:6482;top:2416;width:17;height:2" coordorigin="6482,2416" coordsize="17,2">
              <v:shape style="position:absolute;left:6482;top:2416;width:17;height:2" coordorigin="6482,2416" coordsize="17,0" path="m6499,2416l6482,2416,6499,2416xe" filled="f" stroked="t" strokeweight=".06pt" strokecolor="#000000">
                <v:path arrowok="t"/>
              </v:shape>
            </v:group>
            <v:group style="position:absolute;left:6482;top:2432;width:17;height:2" coordorigin="6482,2432" coordsize="17,2">
              <v:shape style="position:absolute;left:6482;top:2432;width:17;height:2" coordorigin="6482,2432" coordsize="17,0" path="m6499,2432l6482,2432,6499,2432xe" filled="f" stroked="t" strokeweight=".06pt" strokecolor="#000000">
                <v:path arrowok="t"/>
              </v:shape>
            </v:group>
            <v:group style="position:absolute;left:6482;top:2447;width:17;height:14" coordorigin="6482,2447" coordsize="17,14">
              <v:shape style="position:absolute;left:6482;top:2447;width:17;height:14" coordorigin="6482,2447" coordsize="17,14" path="m6482,2454l6500,2454e" filled="f" stroked="t" strokeweight=".88pt" strokecolor="#000000">
                <v:path arrowok="t"/>
              </v:shape>
            </v:group>
            <v:group style="position:absolute;left:6482;top:2462;width:17;height:16" coordorigin="6482,2462" coordsize="17,16">
              <v:shape style="position:absolute;left:6482;top:2462;width:17;height:16" coordorigin="6482,2462" coordsize="17,16" path="m6482,2469l6500,2469e" filled="f" stroked="t" strokeweight=".94pt" strokecolor="#000000">
                <v:path arrowok="t"/>
              </v:shape>
            </v:group>
            <v:group style="position:absolute;left:6482;top:2493;width:17;height:2" coordorigin="6482,2493" coordsize="17,2">
              <v:shape style="position:absolute;left:6482;top:2493;width:17;height:2" coordorigin="6482,2493" coordsize="17,0" path="m6499,2493l6482,2493,6499,2493xe" filled="f" stroked="t" strokeweight=".06pt" strokecolor="#000000">
                <v:path arrowok="t"/>
              </v:shape>
            </v:group>
            <v:group style="position:absolute;left:6482;top:2508;width:17;height:16" coordorigin="6482,2508" coordsize="17,16">
              <v:shape style="position:absolute;left:6482;top:2508;width:17;height:16" coordorigin="6482,2508" coordsize="17,16" path="m6499,2508l6499,2524,6482,2508,6499,2508xe" filled="f" stroked="t" strokeweight=".06pt" strokecolor="#000000">
                <v:path arrowok="t"/>
              </v:shape>
            </v:group>
            <v:group style="position:absolute;left:6482;top:2524;width:17;height:16" coordorigin="6482,2524" coordsize="17,16">
              <v:shape style="position:absolute;left:6482;top:2524;width:17;height:16" coordorigin="6482,2524" coordsize="17,16" path="m6482,2532l6500,2532e" filled="f" stroked="t" strokeweight=".94pt" strokecolor="#000000">
                <v:path arrowok="t"/>
              </v:shape>
            </v:group>
            <v:group style="position:absolute;left:6482;top:2540;width:17;height:16" coordorigin="6482,2540" coordsize="17,16">
              <v:shape style="position:absolute;left:6482;top:2540;width:17;height:16" coordorigin="6482,2540" coordsize="17,16" path="m6499,2555l6482,2555,6499,2540,6499,2555xe" filled="f" stroked="t" strokeweight=".06pt" strokecolor="#000000">
                <v:path arrowok="t"/>
              </v:shape>
            </v:group>
            <v:group style="position:absolute;left:6482;top:2571;width:17;height:2" coordorigin="6482,2571" coordsize="17,2">
              <v:shape style="position:absolute;left:6482;top:2571;width:17;height:2" coordorigin="6482,2571" coordsize="17,0" path="m6499,2571l6482,2571,6499,2571xe" filled="f" stroked="t" strokeweight=".06pt" strokecolor="#000000">
                <v:path arrowok="t"/>
              </v:shape>
            </v:group>
            <v:group style="position:absolute;left:6482;top:2586;width:17;height:16" coordorigin="6482,2586" coordsize="17,16">
              <v:shape style="position:absolute;left:6482;top:2586;width:17;height:16" coordorigin="6482,2586" coordsize="17,16" path="m6482,2594l6500,2594e" filled="f" stroked="t" strokeweight=".94pt" strokecolor="#000000">
                <v:path arrowok="t"/>
              </v:shape>
            </v:group>
            <v:group style="position:absolute;left:6482;top:2602;width:17;height:14" coordorigin="6482,2602" coordsize="17,14">
              <v:shape style="position:absolute;left:6482;top:2602;width:17;height:14" coordorigin="6482,2602" coordsize="17,14" path="m6482,2609l6500,2609e" filled="f" stroked="t" strokeweight=".88pt" strokecolor="#000000">
                <v:path arrowok="t"/>
              </v:shape>
            </v:group>
            <v:group style="position:absolute;left:6482;top:2632;width:17;height:2" coordorigin="6482,2632" coordsize="17,2">
              <v:shape style="position:absolute;left:6482;top:2632;width:17;height:2" coordorigin="6482,2632" coordsize="17,0" path="m6499,2632l6482,2632,6499,2632xe" filled="f" stroked="t" strokeweight=".06pt" strokecolor="#000000">
                <v:path arrowok="t"/>
              </v:shape>
            </v:group>
            <v:group style="position:absolute;left:6482;top:2648;width:17;height:2" coordorigin="6482,2648" coordsize="17,2">
              <v:shape style="position:absolute;left:6482;top:2648;width:17;height:2" coordorigin="6482,2648" coordsize="17,0" path="m6499,2648l6482,2648,6499,2648xe" filled="f" stroked="t" strokeweight=".06pt" strokecolor="#000000">
                <v:path arrowok="t"/>
              </v:shape>
            </v:group>
            <v:group style="position:absolute;left:6482;top:2663;width:17;height:16" coordorigin="6482,2663" coordsize="17,16">
              <v:shape style="position:absolute;left:6482;top:2663;width:17;height:16" coordorigin="6482,2663" coordsize="17,16" path="m6482,2671l6500,2671e" filled="f" stroked="t" strokeweight=".94pt" strokecolor="#000000">
                <v:path arrowok="t"/>
              </v:shape>
            </v:group>
            <v:group style="position:absolute;left:6482;top:2679;width:17;height:16" coordorigin="6482,2679" coordsize="17,16">
              <v:shape style="position:absolute;left:6482;top:2679;width:17;height:16" coordorigin="6482,2679" coordsize="17,16" path="m6482,2687l6500,2687e" filled="f" stroked="t" strokeweight=".94pt" strokecolor="#000000">
                <v:path arrowok="t"/>
              </v:shape>
            </v:group>
            <v:group style="position:absolute;left:6482;top:2710;width:17;height:2" coordorigin="6482,2710" coordsize="17,2">
              <v:shape style="position:absolute;left:6482;top:2710;width:17;height:2" coordorigin="6482,2710" coordsize="17,0" path="m6499,2710l6482,2710,6499,2710xe" filled="f" stroked="t" strokeweight=".06pt" strokecolor="#000000">
                <v:path arrowok="t"/>
              </v:shape>
            </v:group>
            <v:group style="position:absolute;left:6482;top:2726;width:17;height:16" coordorigin="6482,2726" coordsize="17,16">
              <v:shape style="position:absolute;left:6482;top:2726;width:17;height:16" coordorigin="6482,2726" coordsize="17,16" path="m6499,2726l6499,2741,6482,2726,6499,2726xe" filled="f" stroked="t" strokeweight=".06pt" strokecolor="#000000">
                <v:path arrowok="t"/>
              </v:shape>
            </v:group>
            <v:group style="position:absolute;left:6482;top:2741;width:17;height:16" coordorigin="6482,2741" coordsize="17,16">
              <v:shape style="position:absolute;left:6482;top:2741;width:17;height:16" coordorigin="6482,2741" coordsize="17,16" path="m6482,2749l6500,2749e" filled="f" stroked="t" strokeweight=".94pt" strokecolor="#000000">
                <v:path arrowok="t"/>
              </v:shape>
            </v:group>
            <v:group style="position:absolute;left:6482;top:2757;width:17;height:14" coordorigin="6482,2757" coordsize="17,14">
              <v:shape style="position:absolute;left:6482;top:2757;width:17;height:14" coordorigin="6482,2757" coordsize="17,14" path="m6499,2771l6482,2771,6499,2757,6499,2771xe" filled="f" stroked="t" strokeweight=".06pt" strokecolor="#000000">
                <v:path arrowok="t"/>
              </v:shape>
            </v:group>
            <v:group style="position:absolute;left:6482;top:2787;width:17;height:2" coordorigin="6482,2787" coordsize="17,2">
              <v:shape style="position:absolute;left:6482;top:2787;width:17;height:2" coordorigin="6482,2787" coordsize="17,0" path="m6499,2787l6482,2787,6499,2787xe" filled="f" stroked="t" strokeweight=".06pt" strokecolor="#000000">
                <v:path arrowok="t"/>
              </v:shape>
            </v:group>
            <v:group style="position:absolute;left:6482;top:2802;width:17;height:16" coordorigin="6482,2802" coordsize="17,16">
              <v:shape style="position:absolute;left:6482;top:2802;width:17;height:16" coordorigin="6482,2802" coordsize="17,16" path="m6482,2810l6500,2810e" filled="f" stroked="t" strokeweight=".94pt" strokecolor="#000000">
                <v:path arrowok="t"/>
              </v:shape>
            </v:group>
            <v:group style="position:absolute;left:6482;top:2818;width:17;height:16" coordorigin="6482,2818" coordsize="17,16">
              <v:shape style="position:absolute;left:6482;top:2818;width:17;height:16" coordorigin="6482,2818" coordsize="17,16" path="m6482,2826l6500,2826e" filled="f" stroked="t" strokeweight=".94001pt" strokecolor="#000000">
                <v:path arrowok="t"/>
              </v:shape>
            </v:group>
            <v:group style="position:absolute;left:6482;top:2849;width:17;height:2" coordorigin="6482,2849" coordsize="17,2">
              <v:shape style="position:absolute;left:6482;top:2849;width:17;height:2" coordorigin="6482,2849" coordsize="17,0" path="m6499,2849l6482,2849,6499,2849xe" filled="f" stroked="t" strokeweight=".06pt" strokecolor="#000000">
                <v:path arrowok="t"/>
              </v:shape>
            </v:group>
            <v:group style="position:absolute;left:6482;top:2865;width:17;height:2" coordorigin="6482,2865" coordsize="17,2">
              <v:shape style="position:absolute;left:6482;top:2865;width:17;height:2" coordorigin="6482,2865" coordsize="17,0" path="m6499,2865l6482,2865,6499,2865xe" filled="f" stroked="t" strokeweight=".06pt" strokecolor="#000000">
                <v:path arrowok="t"/>
              </v:shape>
            </v:group>
            <v:group style="position:absolute;left:6482;top:2880;width:17;height:16" coordorigin="6482,2880" coordsize="17,16">
              <v:shape style="position:absolute;left:6482;top:2880;width:17;height:16" coordorigin="6482,2880" coordsize="17,16" path="m6482,2888l6500,2888e" filled="f" stroked="t" strokeweight=".94pt" strokecolor="#000000">
                <v:path arrowok="t"/>
              </v:shape>
            </v:group>
            <v:group style="position:absolute;left:6482;top:2896;width:17;height:16" coordorigin="6482,2896" coordsize="17,16">
              <v:shape style="position:absolute;left:6482;top:2896;width:17;height:16" coordorigin="6482,2896" coordsize="17,16" path="m6482,2904l6500,2904e" filled="f" stroked="t" strokeweight=".94pt" strokecolor="#000000">
                <v:path arrowok="t"/>
              </v:shape>
            </v:group>
            <v:group style="position:absolute;left:6482;top:2926;width:17;height:2" coordorigin="6482,2926" coordsize="17,2">
              <v:shape style="position:absolute;left:6482;top:2926;width:17;height:2" coordorigin="6482,2926" coordsize="17,0" path="m6499,2926l6482,2926,6499,2926xe" filled="f" stroked="t" strokeweight=".06pt" strokecolor="#000000">
                <v:path arrowok="t"/>
              </v:shape>
            </v:group>
            <v:group style="position:absolute;left:6482;top:2942;width:17;height:16" coordorigin="6482,2942" coordsize="17,16">
              <v:shape style="position:absolute;left:6482;top:2942;width:17;height:16" coordorigin="6482,2942" coordsize="17,16" path="m6499,2942l6499,2957,6482,2942,6499,2942xe" filled="f" stroked="t" strokeweight=".06pt" strokecolor="#000000">
                <v:path arrowok="t"/>
              </v:shape>
            </v:group>
            <v:group style="position:absolute;left:6482;top:2957;width:17;height:16" coordorigin="6482,2957" coordsize="17,16">
              <v:shape style="position:absolute;left:6482;top:2957;width:17;height:16" coordorigin="6482,2957" coordsize="17,16" path="m6482,2965l6500,2965e" filled="f" stroked="t" strokeweight=".94pt" strokecolor="#000000">
                <v:path arrowok="t"/>
              </v:shape>
            </v:group>
            <v:group style="position:absolute;left:6482;top:2973;width:17;height:16" coordorigin="6482,2973" coordsize="17,16">
              <v:shape style="position:absolute;left:6482;top:2973;width:17;height:16" coordorigin="6482,2973" coordsize="17,16" path="m6499,2988l6482,2988,6499,2973,6499,2988xe" filled="f" stroked="t" strokeweight=".06pt" strokecolor="#000000">
                <v:path arrowok="t"/>
              </v:shape>
            </v:group>
            <v:group style="position:absolute;left:6482;top:3004;width:17;height:2" coordorigin="6482,3004" coordsize="17,2">
              <v:shape style="position:absolute;left:6482;top:3004;width:17;height:2" coordorigin="6482,3004" coordsize="17,0" path="m6499,3004l6482,3004,6499,3004xe" filled="f" stroked="t" strokeweight=".06pt" strokecolor="#000000">
                <v:path arrowok="t"/>
              </v:shape>
            </v:group>
            <v:group style="position:absolute;left:6482;top:3020;width:17;height:16" coordorigin="6482,3020" coordsize="17,16">
              <v:shape style="position:absolute;left:6482;top:3020;width:17;height:16" coordorigin="6482,3020" coordsize="17,16" path="m6482,3027l6500,3027e" filled="f" stroked="t" strokeweight=".94pt" strokecolor="#000000">
                <v:path arrowok="t"/>
              </v:shape>
            </v:group>
            <v:group style="position:absolute;left:6482;top:3035;width:17;height:16" coordorigin="6482,3035" coordsize="17,16">
              <v:shape style="position:absolute;left:6482;top:3035;width:17;height:16" coordorigin="6482,3035" coordsize="17,16" path="m6482,3043l6500,3043e" filled="f" stroked="t" strokeweight=".94pt" strokecolor="#000000">
                <v:path arrowok="t"/>
              </v:shape>
            </v:group>
            <v:group style="position:absolute;left:6482;top:3065;width:17;height:2" coordorigin="6482,3065" coordsize="17,2">
              <v:shape style="position:absolute;left:6482;top:3065;width:17;height:2" coordorigin="6482,3065" coordsize="17,0" path="m6499,3065l6482,3065,6499,3065xe" filled="f" stroked="t" strokeweight=".06pt" strokecolor="#000000">
                <v:path arrowok="t"/>
              </v:shape>
            </v:group>
            <v:group style="position:absolute;left:6482;top:3081;width:17;height:2" coordorigin="6482,3081" coordsize="17,2">
              <v:shape style="position:absolute;left:6482;top:3081;width:17;height:2" coordorigin="6482,3081" coordsize="17,0" path="m6499,3081l6482,3081,6499,3081xe" filled="f" stroked="t" strokeweight=".06pt" strokecolor="#000000">
                <v:path arrowok="t"/>
              </v:shape>
            </v:group>
            <v:group style="position:absolute;left:6482;top:3096;width:17;height:16" coordorigin="6482,3096" coordsize="17,16">
              <v:shape style="position:absolute;left:6482;top:3096;width:17;height:16" coordorigin="6482,3096" coordsize="17,16" path="m6482,3104l6500,3104e" filled="f" stroked="t" strokeweight=".94pt" strokecolor="#000000">
                <v:path arrowok="t"/>
              </v:shape>
            </v:group>
            <v:group style="position:absolute;left:6482;top:3112;width:17;height:16" coordorigin="6482,3112" coordsize="17,16">
              <v:shape style="position:absolute;left:6482;top:3112;width:17;height:16" coordorigin="6482,3112" coordsize="17,16" path="m6482,3120l6500,3120e" filled="f" stroked="t" strokeweight=".94pt" strokecolor="#000000">
                <v:path arrowok="t"/>
              </v:shape>
            </v:group>
            <v:group style="position:absolute;left:6482;top:3143;width:17;height:2" coordorigin="6482,3143" coordsize="17,2">
              <v:shape style="position:absolute;left:6482;top:3143;width:17;height:2" coordorigin="6482,3143" coordsize="17,0" path="m6499,3143l6482,3143,6499,3143xe" filled="f" stroked="t" strokeweight=".06pt" strokecolor="#000000">
                <v:path arrowok="t"/>
              </v:shape>
            </v:group>
            <v:group style="position:absolute;left:6482;top:3159;width:17;height:16" coordorigin="6482,3159" coordsize="17,16">
              <v:shape style="position:absolute;left:6482;top:3159;width:17;height:16" coordorigin="6482,3159" coordsize="17,16" path="m6499,3159l6499,3174,6482,3159,6499,3159xe" filled="f" stroked="t" strokeweight=".06pt" strokecolor="#000000">
                <v:path arrowok="t"/>
              </v:shape>
            </v:group>
            <v:group style="position:absolute;left:6482;top:3174;width:17;height:16" coordorigin="6482,3174" coordsize="17,16">
              <v:shape style="position:absolute;left:6482;top:3174;width:17;height:16" coordorigin="6482,3174" coordsize="17,16" path="m6482,3182l6500,3182e" filled="f" stroked="t" strokeweight=".94pt" strokecolor="#000000">
                <v:path arrowok="t"/>
              </v:shape>
            </v:group>
            <v:group style="position:absolute;left:5776;top:2834;width:2;height:418" coordorigin="5776,2834" coordsize="2,418">
              <v:shape style="position:absolute;left:5776;top:2834;width:2;height:418" coordorigin="5776,2834" coordsize="0,418" path="m5776,2834l5776,3251e" filled="f" stroked="t" strokeweight="1.607463pt" strokecolor="#000000">
                <v:path arrowok="t"/>
              </v:shape>
            </v:group>
            <v:group style="position:absolute;left:4601;top:2834;width:1175;height:2" coordorigin="4601,2834" coordsize="1175,2">
              <v:shape style="position:absolute;left:4601;top:2834;width:1175;height:2" coordorigin="4601,2834" coordsize="1175,0" path="m4601,2834l5776,2834e" filled="f" stroked="t" strokeweight="1.547114pt" strokecolor="#000000">
                <v:path arrowok="t"/>
              </v:shape>
            </v:group>
            <v:group style="position:absolute;left:5776;top:3251;width:3763;height:2" coordorigin="5776,3251" coordsize="3763,2">
              <v:shape style="position:absolute;left:5776;top:3251;width:3763;height:2" coordorigin="5776,3251" coordsize="3763,0" path="m5776,3251l9539,3251e" filled="f" stroked="t" strokeweight="1.547114pt" strokecolor="#000000">
                <v:path arrowok="t"/>
              </v:shape>
            </v:group>
            <v:group style="position:absolute;left:3010;top:3251;width:1591;height:2" coordorigin="3010,3251" coordsize="1591,2">
              <v:shape style="position:absolute;left:3010;top:3251;width:1591;height:2" coordorigin="3010,3251" coordsize="1591,0" path="m3010,3251l4601,3251e" filled="f" stroked="t" strokeweight="1.547114pt" strokecolor="#000000">
                <v:path arrowok="t"/>
              </v:shape>
            </v:group>
            <v:group style="position:absolute;left:4601;top:2834;width:2;height:418" coordorigin="4601,2834" coordsize="2,418">
              <v:shape style="position:absolute;left:4601;top:2834;width:2;height:418" coordorigin="4601,2834" coordsize="0,418" path="m4601,2834l4601,3251e" filled="f" stroked="t" strokeweight="1.607463pt" strokecolor="#000000">
                <v:path arrowok="t"/>
              </v:shape>
            </v:group>
            <v:group style="position:absolute;left:6482;top:3190;width:17;height:16" coordorigin="6482,3190" coordsize="17,16">
              <v:shape style="position:absolute;left:6482;top:3190;width:17;height:16" coordorigin="6482,3190" coordsize="17,16" path="m6499,3206l6482,3206,6499,3190,6499,3206xe" filled="f" stroked="t" strokeweight=".06pt" strokecolor="#000000">
                <v:path arrowok="t"/>
              </v:shape>
            </v:group>
            <v:group style="position:absolute;left:6482;top:3220;width:17;height:2" coordorigin="6482,3220" coordsize="17,2">
              <v:shape style="position:absolute;left:6482;top:3220;width:17;height:2" coordorigin="6482,3220" coordsize="17,0" path="m6499,3220l6482,3220,6499,3220xe" filled="f" stroked="t" strokeweight=".06pt" strokecolor="#000000">
                <v:path arrowok="t"/>
              </v:shape>
            </v:group>
            <v:group style="position:absolute;left:6482;top:3236;width:17;height:16" coordorigin="6482,3236" coordsize="17,16">
              <v:shape style="position:absolute;left:6482;top:3236;width:17;height:16" coordorigin="6482,3236" coordsize="17,16" path="m6482,3243l6500,3243e" filled="f" stroked="t" strokeweight=".94pt" strokecolor="#000000">
                <v:path arrowok="t"/>
              </v:shape>
            </v:group>
            <v:group style="position:absolute;left:6482;top:3251;width:17;height:16" coordorigin="6482,3251" coordsize="17,16">
              <v:shape style="position:absolute;left:6482;top:3251;width:17;height:16" coordorigin="6482,3251" coordsize="17,16" path="m6482,3259l6500,3259e" filled="f" stroked="t" strokeweight=".94pt" strokecolor="#000000">
                <v:path arrowok="t"/>
              </v:shape>
            </v:group>
            <v:group style="position:absolute;left:6482;top:3282;width:17;height:2" coordorigin="6482,3282" coordsize="17,2">
              <v:shape style="position:absolute;left:6482;top:3282;width:17;height:2" coordorigin="6482,3282" coordsize="17,0" path="m6499,3282l6482,3282,6499,3282xe" filled="f" stroked="t" strokeweight=".06pt" strokecolor="#000000">
                <v:path arrowok="t"/>
              </v:shape>
            </v:group>
            <v:group style="position:absolute;left:6482;top:3298;width:17;height:2" coordorigin="6482,3298" coordsize="17,2">
              <v:shape style="position:absolute;left:6482;top:3298;width:17;height:2" coordorigin="6482,3298" coordsize="17,0" path="m6499,3298l6482,3298,6499,3298xe" filled="f" stroked="t" strokeweight=".06pt" strokecolor="#000000">
                <v:path arrowok="t"/>
              </v:shape>
            </v:group>
            <v:group style="position:absolute;left:6482;top:3314;width:17;height:16" coordorigin="6482,3314" coordsize="17,16">
              <v:shape style="position:absolute;left:6482;top:3314;width:17;height:16" coordorigin="6482,3314" coordsize="17,16" path="m6482,3321l6500,3321e" filled="f" stroked="t" strokeweight=".94pt" strokecolor="#000000">
                <v:path arrowok="t"/>
              </v:shape>
            </v:group>
            <v:group style="position:absolute;left:6482;top:3329;width:17;height:16" coordorigin="6482,3329" coordsize="17,16">
              <v:shape style="position:absolute;left:6482;top:3329;width:17;height:16" coordorigin="6482,3329" coordsize="17,16" path="m6482,3337l6500,3337e" filled="f" stroked="t" strokeweight=".94pt" strokecolor="#000000">
                <v:path arrowok="t"/>
              </v:shape>
            </v:group>
            <v:group style="position:absolute;left:6482;top:3360;width:17;height:2" coordorigin="6482,3360" coordsize="17,2">
              <v:shape style="position:absolute;left:6482;top:3360;width:17;height:2" coordorigin="6482,3360" coordsize="17,0" path="m6499,3360l6482,3360,6499,3360xe" filled="f" stroked="t" strokeweight=".06pt" strokecolor="#000000">
                <v:path arrowok="t"/>
              </v:shape>
            </v:group>
            <v:group style="position:absolute;left:6482;top:3375;width:17;height:16" coordorigin="6482,3375" coordsize="17,16">
              <v:shape style="position:absolute;left:6482;top:3375;width:17;height:16" coordorigin="6482,3375" coordsize="17,16" path="m6499,3375l6499,3390,6482,3375,6499,3375xe" filled="f" stroked="t" strokeweight=".06pt" strokecolor="#000000">
                <v:path arrowok="t"/>
              </v:shape>
            </v:group>
            <v:group style="position:absolute;left:6482;top:3390;width:17;height:16" coordorigin="6482,3390" coordsize="17,16">
              <v:shape style="position:absolute;left:6482;top:3390;width:17;height:16" coordorigin="6482,3390" coordsize="17,16" path="m6482,3398l6500,3398e" filled="f" stroked="t" strokeweight=".94pt" strokecolor="#000000">
                <v:path arrowok="t"/>
              </v:shape>
            </v:group>
            <v:group style="position:absolute;left:6482;top:3406;width:17;height:16" coordorigin="6482,3406" coordsize="17,16">
              <v:shape style="position:absolute;left:6482;top:3406;width:17;height:16" coordorigin="6482,3406" coordsize="17,16" path="m6499,3422l6482,3422,6499,3406,6499,3422xe" filled="f" stroked="t" strokeweight=".06pt" strokecolor="#000000">
                <v:path arrowok="t"/>
              </v:shape>
            </v:group>
            <v:group style="position:absolute;left:6482;top:3437;width:17;height:2" coordorigin="6482,3437" coordsize="17,2">
              <v:shape style="position:absolute;left:6482;top:3437;width:17;height:2" coordorigin="6482,3437" coordsize="17,0" path="m6499,3437l6482,3437,6499,3437xe" filled="f" stroked="t" strokeweight=".06pt" strokecolor="#000000">
                <v:path arrowok="t"/>
              </v:shape>
            </v:group>
            <v:group style="position:absolute;left:6482;top:3453;width:17;height:16" coordorigin="6482,3453" coordsize="17,16">
              <v:shape style="position:absolute;left:6482;top:3453;width:17;height:16" coordorigin="6482,3453" coordsize="17,16" path="m6482,3461l6500,3461e" filled="f" stroked="t" strokeweight=".94pt" strokecolor="#000000">
                <v:path arrowok="t"/>
              </v:shape>
            </v:group>
            <v:group style="position:absolute;left:6482;top:3468;width:17;height:16" coordorigin="6482,3468" coordsize="17,16">
              <v:shape style="position:absolute;left:6482;top:3468;width:17;height:16" coordorigin="6482,3468" coordsize="17,16" path="m6482,3476l6500,3476e" filled="f" stroked="t" strokeweight=".94pt" strokecolor="#000000">
                <v:path arrowok="t"/>
              </v:shape>
            </v:group>
            <v:group style="position:absolute;left:6482;top:3500;width:17;height:2" coordorigin="6482,3500" coordsize="17,2">
              <v:shape style="position:absolute;left:6482;top:3500;width:17;height:2" coordorigin="6482,3500" coordsize="17,0" path="m6499,3500l6482,3500,6499,3500xe" filled="f" stroked="t" strokeweight=".06pt" strokecolor="#000000">
                <v:path arrowok="t"/>
              </v:shape>
            </v:group>
            <v:group style="position:absolute;left:6482;top:3515;width:17;height:2" coordorigin="6482,3515" coordsize="17,2">
              <v:shape style="position:absolute;left:6482;top:3515;width:17;height:2" coordorigin="6482,3515" coordsize="17,0" path="m6499,3515l6482,3515,6499,3515xe" filled="f" stroked="t" strokeweight=".06pt" strokecolor="#000000">
                <v:path arrowok="t"/>
              </v:shape>
            </v:group>
            <v:group style="position:absolute;left:6482;top:3530;width:17;height:16" coordorigin="6482,3530" coordsize="17,16">
              <v:shape style="position:absolute;left:6482;top:3530;width:17;height:16" coordorigin="6482,3530" coordsize="17,16" path="m6482,3537l6500,3537e" filled="f" stroked="t" strokeweight=".94pt" strokecolor="#000000">
                <v:path arrowok="t"/>
              </v:shape>
            </v:group>
            <v:group style="position:absolute;left:6482;top:3545;width:17;height:16" coordorigin="6482,3545" coordsize="17,16">
              <v:shape style="position:absolute;left:6482;top:3545;width:17;height:16" coordorigin="6482,3545" coordsize="17,16" path="m6482,3553l6500,3553e" filled="f" stroked="t" strokeweight=".94pt" strokecolor="#000000">
                <v:path arrowok="t"/>
              </v:shape>
            </v:group>
            <v:group style="position:absolute;left:6482;top:3576;width:17;height:2" coordorigin="6482,3576" coordsize="17,2">
              <v:shape style="position:absolute;left:6482;top:3576;width:17;height:2" coordorigin="6482,3576" coordsize="17,0" path="m6499,3576l6482,3576,6499,3576xe" filled="f" stroked="t" strokeweight=".06pt" strokecolor="#000000">
                <v:path arrowok="t"/>
              </v:shape>
            </v:group>
            <v:group style="position:absolute;left:6482;top:3592;width:17;height:16" coordorigin="6482,3592" coordsize="17,16">
              <v:shape style="position:absolute;left:6482;top:3592;width:17;height:16" coordorigin="6482,3592" coordsize="17,16" path="m6499,3592l6499,3608,6482,3592,6499,3592xe" filled="f" stroked="t" strokeweight=".06pt" strokecolor="#000000">
                <v:path arrowok="t"/>
              </v:shape>
            </v:group>
            <v:group style="position:absolute;left:6482;top:3608;width:17;height:16" coordorigin="6482,3608" coordsize="17,16">
              <v:shape style="position:absolute;left:6482;top:3608;width:17;height:16" coordorigin="6482,3608" coordsize="17,16" path="m6482,3615l6500,3615e" filled="f" stroked="t" strokeweight=".94pt" strokecolor="#000000">
                <v:path arrowok="t"/>
              </v:shape>
            </v:group>
            <v:group style="position:absolute;left:6482;top:3623;width:17;height:16" coordorigin="6482,3623" coordsize="17,16">
              <v:shape style="position:absolute;left:6482;top:3623;width:17;height:16" coordorigin="6482,3623" coordsize="17,16" path="m6499,3639l6482,3639,6499,3623,6499,3639xe" filled="f" stroked="t" strokeweight=".06pt" strokecolor="#000000">
                <v:path arrowok="t"/>
              </v:shape>
            </v:group>
            <v:group style="position:absolute;left:6482;top:3654;width:17;height:2" coordorigin="6482,3654" coordsize="17,2">
              <v:shape style="position:absolute;left:6482;top:3654;width:17;height:2" coordorigin="6482,3654" coordsize="17,0" path="m6499,3654l6482,3654,6499,3654xe" filled="f" stroked="t" strokeweight=".06pt" strokecolor="#000000">
                <v:path arrowok="t"/>
              </v:shape>
            </v:group>
            <v:group style="position:absolute;left:6482;top:3670;width:17;height:14" coordorigin="6482,3670" coordsize="17,14">
              <v:shape style="position:absolute;left:6482;top:3670;width:17;height:14" coordorigin="6482,3670" coordsize="17,14" path="m6482,3677l6500,3677e" filled="f" stroked="t" strokeweight=".88pt" strokecolor="#000000">
                <v:path arrowok="t"/>
              </v:shape>
            </v:group>
            <v:group style="position:absolute;left:6482;top:3684;width:17;height:16" coordorigin="6482,3684" coordsize="17,16">
              <v:shape style="position:absolute;left:6482;top:3684;width:17;height:16" coordorigin="6482,3684" coordsize="17,16" path="m6482,3692l6500,3692e" filled="f" stroked="t" strokeweight=".94pt" strokecolor="#000000">
                <v:path arrowok="t"/>
              </v:shape>
            </v:group>
            <v:group style="position:absolute;left:6482;top:3716;width:17;height:2" coordorigin="6482,3716" coordsize="17,2">
              <v:shape style="position:absolute;left:6482;top:3716;width:17;height:2" coordorigin="6482,3716" coordsize="17,0" path="m6499,3716l6482,3716,6499,3716xe" filled="f" stroked="t" strokeweight=".06pt" strokecolor="#000000">
                <v:path arrowok="t"/>
              </v:shape>
            </v:group>
            <v:group style="position:absolute;left:6482;top:3731;width:17;height:2" coordorigin="6482,3731" coordsize="17,2">
              <v:shape style="position:absolute;left:6482;top:3731;width:17;height:2" coordorigin="6482,3731" coordsize="17,0" path="m6499,3731l6482,3731,6499,3731xe" filled="f" stroked="t" strokeweight=".06pt" strokecolor="#000000">
                <v:path arrowok="t"/>
              </v:shape>
            </v:group>
            <v:group style="position:absolute;left:6482;top:3747;width:17;height:16" coordorigin="6482,3747" coordsize="17,16">
              <v:shape style="position:absolute;left:6482;top:3747;width:17;height:16" coordorigin="6482,3747" coordsize="17,16" path="m6482,3755l6500,3755e" filled="f" stroked="t" strokeweight=".94pt" strokecolor="#000000">
                <v:path arrowok="t"/>
              </v:shape>
            </v:group>
            <v:group style="position:absolute;left:6482;top:3762;width:17;height:16" coordorigin="6482,3762" coordsize="17,16">
              <v:shape style="position:absolute;left:6482;top:3762;width:17;height:16" coordorigin="6482,3762" coordsize="17,16" path="m6482,3770l6500,3770e" filled="f" stroked="t" strokeweight=".94pt" strokecolor="#000000">
                <v:path arrowok="t"/>
              </v:shape>
            </v:group>
            <v:group style="position:absolute;left:6482;top:3794;width:17;height:2" coordorigin="6482,3794" coordsize="17,2">
              <v:shape style="position:absolute;left:6482;top:3794;width:17;height:2" coordorigin="6482,3794" coordsize="17,0" path="m6499,3794l6482,3794,6499,3794xe" filled="f" stroked="t" strokeweight=".06pt" strokecolor="#000000">
                <v:path arrowok="t"/>
              </v:shape>
            </v:group>
            <v:group style="position:absolute;left:6482;top:3809;width:17;height:2" coordorigin="6482,3809" coordsize="17,2">
              <v:shape style="position:absolute;left:6482;top:3809;width:17;height:2" coordorigin="6482,3809" coordsize="17,0" path="m6499,3809l6482,3809,6499,3809xe" filled="f" stroked="t" strokeweight=".06pt" strokecolor="#000000">
                <v:path arrowok="t"/>
              </v:shape>
            </v:group>
            <v:group style="position:absolute;left:6482;top:3825;width:17;height:14" coordorigin="6482,3825" coordsize="17,14">
              <v:shape style="position:absolute;left:6482;top:3825;width:17;height:14" coordorigin="6482,3825" coordsize="17,14" path="m6482,3832l6500,3832e" filled="f" stroked="t" strokeweight=".88pt" strokecolor="#000000">
                <v:path arrowok="t"/>
              </v:shape>
            </v:group>
            <v:group style="position:absolute;left:6482;top:3839;width:17;height:16" coordorigin="6482,3839" coordsize="17,16">
              <v:shape style="position:absolute;left:6482;top:3839;width:17;height:16" coordorigin="6482,3839" coordsize="17,16" path="m6499,3855l6482,3855,6499,3839,6499,3855xe" filled="f" stroked="t" strokeweight=".06pt" strokecolor="#000000">
                <v:path arrowok="t"/>
              </v:shape>
            </v:group>
            <v:group style="position:absolute;left:6482;top:3870;width:17;height:2" coordorigin="6482,3870" coordsize="17,2">
              <v:shape style="position:absolute;left:6482;top:3870;width:17;height:2" coordorigin="6482,3870" coordsize="17,0" path="m6499,3870l6482,3870,6499,3870xe" filled="f" stroked="t" strokeweight=".06pt" strokecolor="#000000">
                <v:path arrowok="t"/>
              </v:shape>
            </v:group>
            <v:group style="position:absolute;left:6482;top:3886;width:17;height:16" coordorigin="6482,3886" coordsize="17,16">
              <v:shape style="position:absolute;left:6482;top:3886;width:17;height:16" coordorigin="6482,3886" coordsize="17,16" path="m6482,3894l6500,3894e" filled="f" stroked="t" strokeweight=".94pt" strokecolor="#000000">
                <v:path arrowok="t"/>
              </v:shape>
            </v:group>
            <v:group style="position:absolute;left:6482;top:3902;width:17;height:16" coordorigin="6482,3902" coordsize="17,16">
              <v:shape style="position:absolute;left:6482;top:3902;width:17;height:16" coordorigin="6482,3902" coordsize="17,16" path="m6482,3909l6500,3909e" filled="f" stroked="t" strokeweight=".94pt" strokecolor="#000000">
                <v:path arrowok="t"/>
              </v:shape>
            </v:group>
            <v:group style="position:absolute;left:6482;top:3917;width:17;height:16" coordorigin="6482,3917" coordsize="17,16">
              <v:shape style="position:absolute;left:6482;top:3917;width:17;height:16" coordorigin="6482,3917" coordsize="17,16" path="m6499,3933l6482,3933,6499,3917,6499,3933xe" filled="f" stroked="t" strokeweight=".06pt" strokecolor="#000000">
                <v:path arrowok="t"/>
              </v:shape>
            </v:group>
            <v:group style="position:absolute;left:6482;top:3948;width:17;height:2" coordorigin="6482,3948" coordsize="17,2">
              <v:shape style="position:absolute;left:6482;top:3948;width:17;height:2" coordorigin="6482,3948" coordsize="17,0" path="m6499,3948l6482,3948,6499,3948xe" filled="f" stroked="t" strokeweight=".06pt" strokecolor="#000000">
                <v:path arrowok="t"/>
              </v:shape>
            </v:group>
            <v:group style="position:absolute;left:6482;top:3964;width:17;height:14" coordorigin="6482,3964" coordsize="17,14">
              <v:shape style="position:absolute;left:6482;top:3964;width:17;height:14" coordorigin="6482,3964" coordsize="17,14" path="m6482,3971l6500,3971e" filled="f" stroked="t" strokeweight=".88pt" strokecolor="#000000">
                <v:path arrowok="t"/>
              </v:shape>
            </v:group>
            <v:group style="position:absolute;left:6482;top:3978;width:17;height:16" coordorigin="6482,3978" coordsize="17,16">
              <v:shape style="position:absolute;left:6482;top:3978;width:17;height:16" coordorigin="6482,3978" coordsize="17,16" path="m6482,3986l6500,3986e" filled="f" stroked="t" strokeweight=".94pt" strokecolor="#000000">
                <v:path arrowok="t"/>
              </v:shape>
            </v:group>
            <v:group style="position:absolute;left:6482;top:4010;width:17;height:2" coordorigin="6482,4010" coordsize="17,2">
              <v:shape style="position:absolute;left:6482;top:4010;width:17;height:2" coordorigin="6482,4010" coordsize="17,0" path="m6499,4010l6482,4010,6499,4010xe" filled="f" stroked="t" strokeweight=".06pt" strokecolor="#000000">
                <v:path arrowok="t"/>
              </v:shape>
            </v:group>
            <v:group style="position:absolute;left:6482;top:4025;width:17;height:2" coordorigin="6482,4025" coordsize="17,2">
              <v:shape style="position:absolute;left:6482;top:4025;width:17;height:2" coordorigin="6482,4025" coordsize="17,0" path="m6499,4025l6482,4025,6499,4025xe" filled="f" stroked="t" strokeweight=".06pt" strokecolor="#000000">
                <v:path arrowok="t"/>
              </v:shape>
            </v:group>
            <v:group style="position:absolute;left:6482;top:4041;width:17;height:16" coordorigin="6482,4041" coordsize="17,16">
              <v:shape style="position:absolute;left:6482;top:4041;width:17;height:16" coordorigin="6482,4041" coordsize="17,16" path="m6482,4049l6500,4049e" filled="f" stroked="t" strokeweight=".94pt" strokecolor="#000000">
                <v:path arrowok="t"/>
              </v:shape>
            </v:group>
            <v:group style="position:absolute;left:6482;top:4056;width:17;height:16" coordorigin="6482,4056" coordsize="17,16">
              <v:shape style="position:absolute;left:6482;top:4056;width:17;height:16" coordorigin="6482,4056" coordsize="17,16" path="m6482,4064l6500,4064e" filled="f" stroked="t" strokeweight=".94pt" strokecolor="#000000">
                <v:path arrowok="t"/>
              </v:shape>
            </v:group>
            <v:group style="position:absolute;left:6482;top:4088;width:17;height:2" coordorigin="6482,4088" coordsize="17,2">
              <v:shape style="position:absolute;left:6482;top:4088;width:17;height:2" coordorigin="6482,4088" coordsize="17,0" path="m6499,4088l6482,4088,6499,4088xe" filled="f" stroked="t" strokeweight=".06pt" strokecolor="#000000">
                <v:path arrowok="t"/>
              </v:shape>
            </v:group>
            <v:group style="position:absolute;left:6482;top:4103;width:17;height:16" coordorigin="6482,4103" coordsize="17,16">
              <v:shape style="position:absolute;left:6482;top:4103;width:17;height:16" coordorigin="6482,4103" coordsize="17,16" path="m6499,4103l6499,4119,6482,4103,6499,4103xe" filled="f" stroked="t" strokeweight=".06pt" strokecolor="#000000">
                <v:path arrowok="t"/>
              </v:shape>
            </v:group>
            <v:group style="position:absolute;left:6482;top:4119;width:17;height:14" coordorigin="6482,4119" coordsize="17,14">
              <v:shape style="position:absolute;left:6482;top:4119;width:17;height:14" coordorigin="6482,4119" coordsize="17,14" path="m6482,4126l6500,4126e" filled="f" stroked="t" strokeweight=".87997pt" strokecolor="#000000">
                <v:path arrowok="t"/>
              </v:shape>
            </v:group>
            <v:group style="position:absolute;left:6482;top:4133;width:17;height:16" coordorigin="6482,4133" coordsize="17,16">
              <v:shape style="position:absolute;left:6482;top:4133;width:17;height:16" coordorigin="6482,4133" coordsize="17,16" path="m6499,4149l6482,4149,6499,4133,6499,4149xe" filled="f" stroked="t" strokeweight=".06pt" strokecolor="#000000">
                <v:path arrowok="t"/>
              </v:shape>
            </v:group>
            <v:group style="position:absolute;left:6482;top:4164;width:17;height:2" coordorigin="6482,4164" coordsize="17,2">
              <v:shape style="position:absolute;left:6482;top:4164;width:17;height:2" coordorigin="6482,4164" coordsize="17,0" path="m6499,4164l6482,4164,6499,4164xe" filled="f" stroked="t" strokeweight=".06pt" strokecolor="#000000">
                <v:path arrowok="t"/>
              </v:shape>
            </v:group>
            <v:group style="position:absolute;left:6482;top:4180;width:17;height:16" coordorigin="6482,4180" coordsize="17,16">
              <v:shape style="position:absolute;left:6482;top:4180;width:17;height:16" coordorigin="6482,4180" coordsize="17,16" path="m6482,4188l6500,4188e" filled="f" stroked="t" strokeweight=".94pt" strokecolor="#000000">
                <v:path arrowok="t"/>
              </v:shape>
            </v:group>
            <v:group style="position:absolute;left:6482;top:4196;width:17;height:16" coordorigin="6482,4196" coordsize="17,16">
              <v:shape style="position:absolute;left:6482;top:4196;width:17;height:16" coordorigin="6482,4196" coordsize="17,16" path="m6482,4203l6500,4203e" filled="f" stroked="t" strokeweight=".94pt" strokecolor="#000000">
                <v:path arrowok="t"/>
              </v:shape>
            </v:group>
            <v:group style="position:absolute;left:6482;top:4227;width:17;height:2" coordorigin="6482,4227" coordsize="17,2">
              <v:shape style="position:absolute;left:6482;top:4227;width:17;height:2" coordorigin="6482,4227" coordsize="17,0" path="m6499,4227l6482,4227,6499,4227xe" filled="f" stroked="t" strokeweight=".06pt" strokecolor="#000000">
                <v:path arrowok="t"/>
              </v:shape>
            </v:group>
            <v:group style="position:absolute;left:6482;top:4242;width:17;height:2" coordorigin="6482,4242" coordsize="17,2">
              <v:shape style="position:absolute;left:6482;top:4242;width:17;height:2" coordorigin="6482,4242" coordsize="17,0" path="m6499,4242l6482,4242,6499,4242xe" filled="f" stroked="t" strokeweight=".06pt" strokecolor="#000000">
                <v:path arrowok="t"/>
              </v:shape>
            </v:group>
            <v:group style="position:absolute;left:6482;top:4258;width:17;height:16" coordorigin="6482,4258" coordsize="17,16">
              <v:shape style="position:absolute;left:6482;top:4258;width:17;height:16" coordorigin="6482,4258" coordsize="17,16" path="m6482,4266l6500,4266e" filled="f" stroked="t" strokeweight=".94pt" strokecolor="#000000">
                <v:path arrowok="t"/>
              </v:shape>
            </v:group>
            <v:group style="position:absolute;left:6482;top:4274;width:17;height:14" coordorigin="6482,4274" coordsize="17,14">
              <v:shape style="position:absolute;left:6482;top:4274;width:17;height:14" coordorigin="6482,4274" coordsize="17,14" path="m6482,4281l6500,4281e" filled="f" stroked="t" strokeweight=".88pt" strokecolor="#000000">
                <v:path arrowok="t"/>
              </v:shape>
            </v:group>
            <v:group style="position:absolute;left:6482;top:4304;width:17;height:2" coordorigin="6482,4304" coordsize="17,2">
              <v:shape style="position:absolute;left:6482;top:4304;width:17;height:2" coordorigin="6482,4304" coordsize="17,0" path="m6499,4304l6482,4304,6499,4304xe" filled="f" stroked="t" strokeweight=".06pt" strokecolor="#000000">
                <v:path arrowok="t"/>
              </v:shape>
            </v:group>
            <v:group style="position:absolute;left:6482;top:4319;width:17;height:16" coordorigin="6482,4319" coordsize="17,16">
              <v:shape style="position:absolute;left:6482;top:4319;width:17;height:16" coordorigin="6482,4319" coordsize="17,16" path="m6499,4319l6499,4335,6482,4319,6499,4319xe" filled="f" stroked="t" strokeweight=".06pt" strokecolor="#000000">
                <v:path arrowok="t"/>
              </v:shape>
            </v:group>
            <v:group style="position:absolute;left:6482;top:4335;width:17;height:16" coordorigin="6482,4335" coordsize="17,16">
              <v:shape style="position:absolute;left:6482;top:4335;width:17;height:16" coordorigin="6482,4335" coordsize="17,16" path="m6482,4343l6500,4343e" filled="f" stroked="t" strokeweight=".94pt" strokecolor="#000000">
                <v:path arrowok="t"/>
              </v:shape>
            </v:group>
            <v:group style="position:absolute;left:6482;top:4350;width:17;height:16" coordorigin="6482,4350" coordsize="17,16">
              <v:shape style="position:absolute;left:6482;top:4350;width:17;height:16" coordorigin="6482,4350" coordsize="17,16" path="m6499,4366l6482,4366,6499,4350,6499,4366xe" filled="f" stroked="t" strokeweight=".06pt" strokecolor="#000000">
                <v:path arrowok="t"/>
              </v:shape>
            </v:group>
            <v:group style="position:absolute;left:6482;top:4382;width:17;height:2" coordorigin="6482,4382" coordsize="17,2">
              <v:shape style="position:absolute;left:6482;top:4382;width:17;height:2" coordorigin="6482,4382" coordsize="17,0" path="m6499,4382l6482,4382,6499,4382xe" filled="f" stroked="t" strokeweight=".06pt" strokecolor="#000000">
                <v:path arrowok="t"/>
              </v:shape>
            </v:group>
            <v:group style="position:absolute;left:6482;top:4397;width:17;height:16" coordorigin="6482,4397" coordsize="17,16">
              <v:shape style="position:absolute;left:6482;top:4397;width:17;height:16" coordorigin="6482,4397" coordsize="17,16" path="m6482,4405l6500,4405e" filled="f" stroked="t" strokeweight=".94pt" strokecolor="#000000">
                <v:path arrowok="t"/>
              </v:shape>
            </v:group>
            <v:group style="position:absolute;left:6482;top:4413;width:17;height:16" coordorigin="6482,4413" coordsize="17,16">
              <v:shape style="position:absolute;left:6482;top:4413;width:17;height:16" coordorigin="6482,4413" coordsize="17,16" path="m6482,4421l6500,4421e" filled="f" stroked="t" strokeweight=".94pt" strokecolor="#000000">
                <v:path arrowok="t"/>
              </v:shape>
            </v:group>
            <v:group style="position:absolute;left:6482;top:4443;width:17;height:2" coordorigin="6482,4443" coordsize="17,2">
              <v:shape style="position:absolute;left:6482;top:4443;width:17;height:2" coordorigin="6482,4443" coordsize="17,0" path="m6499,4443l6482,4443,6499,4443xe" filled="f" stroked="t" strokeweight=".06pt" strokecolor="#000000">
                <v:path arrowok="t"/>
              </v:shape>
            </v:group>
            <v:group style="position:absolute;left:6482;top:4458;width:17;height:2" coordorigin="6482,4458" coordsize="17,2">
              <v:shape style="position:absolute;left:6482;top:4458;width:17;height:2" coordorigin="6482,4458" coordsize="17,0" path="m6499,4458l6482,4458,6499,4458xe" filled="f" stroked="t" strokeweight=".06pt" strokecolor="#000000">
                <v:path arrowok="t"/>
              </v:shape>
            </v:group>
            <v:group style="position:absolute;left:6482;top:4474;width:17;height:16" coordorigin="6482,4474" coordsize="17,16">
              <v:shape style="position:absolute;left:6482;top:4474;width:17;height:16" coordorigin="6482,4474" coordsize="17,16" path="m6482,4482l6500,4482e" filled="f" stroked="t" strokeweight=".94pt" strokecolor="#000000">
                <v:path arrowok="t"/>
              </v:shape>
            </v:group>
            <v:group style="position:absolute;left:6482;top:4490;width:17;height:16" coordorigin="6482,4490" coordsize="17,16">
              <v:shape style="position:absolute;left:6482;top:4490;width:17;height:16" coordorigin="6482,4490" coordsize="17,16" path="m6482,4497l6500,4497e" filled="f" stroked="t" strokeweight=".94pt" strokecolor="#000000">
                <v:path arrowok="t"/>
              </v:shape>
            </v:group>
            <v:group style="position:absolute;left:4312;top:1703;width:1753;height:2" coordorigin="4312,1703" coordsize="1753,2">
              <v:shape style="position:absolute;left:4312;top:1703;width:1753;height:2" coordorigin="4312,1703" coordsize="1753,0" path="m4312,1703l6065,1703e" filled="f" stroked="t" strokeweight="1.547114pt" strokecolor="#000000">
                <v:path arrowok="t"/>
              </v:shape>
            </v:group>
            <v:group style="position:absolute;left:3010;top:2122;width:1302;height:16" coordorigin="3010,2122" coordsize="1302,16">
              <v:shape style="position:absolute;left:3010;top:2122;width:1302;height:16" coordorigin="3010,2122" coordsize="1302,16" path="m3010,2122l4312,2138e" filled="f" stroked="t" strokeweight="1.547123pt" strokecolor="#000000">
                <v:path arrowok="t"/>
              </v:shape>
            </v:group>
            <v:group style="position:absolute;left:4312;top:1703;width:2;height:434" coordorigin="4312,1703" coordsize="2,434">
              <v:shape style="position:absolute;left:4312;top:1703;width:2;height:434" coordorigin="4312,1703" coordsize="0,434" path="m4312,1703l4312,2138e" filled="f" stroked="t" strokeweight="1.607463pt" strokecolor="#000000">
                <v:path arrowok="t"/>
              </v:shape>
            </v:group>
            <v:group style="position:absolute;left:6065;top:1703;width:2;height:434" coordorigin="6065,1703" coordsize="2,434">
              <v:shape style="position:absolute;left:6065;top:1703;width:2;height:434" coordorigin="6065,1703" coordsize="0,434" path="m6065,1703l6065,2138e" filled="f" stroked="t" strokeweight="1.607463pt" strokecolor="#000000">
                <v:path arrowok="t"/>
              </v:shape>
            </v:group>
            <v:group style="position:absolute;left:6065;top:2122;width:3474;height:16" coordorigin="6065,2122" coordsize="3474,16">
              <v:shape style="position:absolute;left:6065;top:2122;width:3474;height:16" coordorigin="6065,2122" coordsize="3474,16" path="m6065,2122l9539,2138e" filled="f" stroked="t" strokeweight="1.547115pt" strokecolor="#000000">
                <v:path arrowok="t"/>
              </v:shape>
            </v:group>
            <v:group style="position:absolute;left:8236;top:1007;width:580;height:2" coordorigin="8236,1007" coordsize="580,2">
              <v:shape style="position:absolute;left:8236;top:1007;width:580;height:2" coordorigin="8236,1007" coordsize="580,0" path="m8236,1007l8815,1007e" filled="f" stroked="t" strokeweight="1.547114pt" strokecolor="#000000">
                <v:path arrowok="t"/>
              </v:shape>
            </v:group>
            <v:group style="position:absolute;left:3010;top:4227;width:3490;height:2" coordorigin="3010,4227" coordsize="3490,2">
              <v:shape style="position:absolute;left:3010;top:4227;width:3490;height:2" coordorigin="3010,4227" coordsize="3490,0" path="m3010,4227l6499,4227e" filled="f" stroked="t" strokeweight="1.547114pt" strokecolor="#000000">
                <v:path arrowok="t"/>
              </v:shape>
            </v:group>
            <v:group style="position:absolute;left:7801;top:3809;width:2;height:418" coordorigin="7801,3809" coordsize="2,418">
              <v:shape style="position:absolute;left:7801;top:3809;width:2;height:418" coordorigin="7801,3809" coordsize="0,418" path="m7801,3809l7801,4227e" filled="f" stroked="t" strokeweight="1.607463pt" strokecolor="#000000">
                <v:path arrowok="t"/>
              </v:shape>
            </v:group>
            <v:group style="position:absolute;left:6499;top:3809;width:1302;height:2" coordorigin="6499,3809" coordsize="1302,2">
              <v:shape style="position:absolute;left:6499;top:3809;width:1302;height:2" coordorigin="6499,3809" coordsize="1302,0" path="m6499,3809l7801,3809e" filled="f" stroked="t" strokeweight="1.547114pt" strokecolor="#000000">
                <v:path arrowok="t"/>
              </v:shape>
            </v:group>
            <v:group style="position:absolute;left:7801;top:4227;width:1738;height:2" coordorigin="7801,4227" coordsize="1738,2">
              <v:shape style="position:absolute;left:7801;top:4227;width:1738;height:2" coordorigin="7801,4227" coordsize="1738,0" path="m7801,4227l9539,4227e" filled="f" stroked="t" strokeweight="1.547114pt" strokecolor="#000000">
                <v:path arrowok="t"/>
              </v:shape>
            </v:group>
            <v:group style="position:absolute;left:6499;top:3809;width:2;height:418" coordorigin="6499,3809" coordsize="2,418">
              <v:shape style="position:absolute;left:6499;top:3809;width:2;height:418" coordorigin="6499,3809" coordsize="0,418" path="m6499,3809l6499,4227e" filled="f" stroked="t" strokeweight="1.607463pt" strokecolor="#000000">
                <v:path arrowok="t"/>
              </v:shape>
            </v:group>
            <v:group style="position:absolute;left:6049;top:2203;width:16;height:2" coordorigin="6049,2203" coordsize="16,2">
              <v:shape style="position:absolute;left:6049;top:2203;width:16;height:2" coordorigin="6049,2203" coordsize="16,0" path="m6049,2203l6065,2203e" filled="f" stroked="t" strokeweight=".47pt" strokecolor="#000000">
                <v:path arrowok="t"/>
              </v:shape>
            </v:group>
            <v:group style="position:absolute;left:6049;top:-108;width:16;height:2" coordorigin="6049,-108" coordsize="16,2">
              <v:shape style="position:absolute;left:6049;top:-108;width:16;height:2" coordorigin="6049,-108" coordsize="16,0" path="m6065,-108l6049,-108,6065,-108xe" filled="f" stroked="t" strokeweight=".06pt" strokecolor="#000000">
                <v:path arrowok="t"/>
              </v:shape>
            </v:group>
            <v:group style="position:absolute;left:6049;top:-92;width:16;height:16" coordorigin="6049,-92" coordsize="16,16">
              <v:shape style="position:absolute;left:6049;top:-92;width:16;height:16" coordorigin="6049,-92" coordsize="16,16" path="m6049,-84l6065,-84e" filled="f" stroked="t" strokeweight=".94003pt" strokecolor="#000000">
                <v:path arrowok="t"/>
              </v:shape>
            </v:group>
            <v:group style="position:absolute;left:6049;top:-76;width:16;height:16" coordorigin="6049,-76" coordsize="16,16">
              <v:shape style="position:absolute;left:6049;top:-76;width:16;height:16" coordorigin="6049,-76" coordsize="16,16" path="m6049,-69l6065,-69e" filled="f" stroked="t" strokeweight=".93997pt" strokecolor="#000000">
                <v:path arrowok="t"/>
              </v:shape>
            </v:group>
            <v:group style="position:absolute;left:6049;top:-45;width:16;height:2" coordorigin="6049,-45" coordsize="16,2">
              <v:shape style="position:absolute;left:6049;top:-45;width:16;height:2" coordorigin="6049,-45" coordsize="16,0" path="m6065,-45l6049,-45,6065,-45xe" filled="f" stroked="t" strokeweight=".06pt" strokecolor="#000000">
                <v:path arrowok="t"/>
              </v:shape>
            </v:group>
            <v:group style="position:absolute;left:6049;top:-30;width:16;height:16" coordorigin="6049,-30" coordsize="16,16">
              <v:shape style="position:absolute;left:6049;top:-30;width:16;height:16" coordorigin="6049,-30" coordsize="16,16" path="m6065,-30l6065,-14,6049,-30,6065,-30xe" filled="f" stroked="t" strokeweight=".06pt" strokecolor="#000000">
                <v:path arrowok="t"/>
              </v:shape>
            </v:group>
            <v:group style="position:absolute;left:6049;top:-14;width:16;height:16" coordorigin="6049,-14" coordsize="16,16">
              <v:shape style="position:absolute;left:6049;top:-14;width:16;height:16" coordorigin="6049,-14" coordsize="16,16" path="m6049,-6l6065,-6e" filled="f" stroked="t" strokeweight=".94pt" strokecolor="#000000">
                <v:path arrowok="t"/>
              </v:shape>
            </v:group>
            <v:group style="position:absolute;left:6049;top:2;width:16;height:16" coordorigin="6049,2" coordsize="16,16">
              <v:shape style="position:absolute;left:6049;top:2;width:16;height:16" coordorigin="6049,2" coordsize="16,16" path="m6065,17l6049,17,6065,2,6065,17xe" filled="f" stroked="t" strokeweight=".06pt" strokecolor="#000000">
                <v:path arrowok="t"/>
              </v:shape>
            </v:group>
            <v:group style="position:absolute;left:6049;top:32;width:16;height:2" coordorigin="6049,32" coordsize="16,2">
              <v:shape style="position:absolute;left:6049;top:32;width:16;height:2" coordorigin="6049,32" coordsize="16,0" path="m6065,32l6049,32,6065,32xe" filled="f" stroked="t" strokeweight=".06pt" strokecolor="#000000">
                <v:path arrowok="t"/>
              </v:shape>
            </v:group>
            <v:group style="position:absolute;left:6049;top:47;width:16;height:16" coordorigin="6049,47" coordsize="16,16">
              <v:shape style="position:absolute;left:6049;top:47;width:16;height:16" coordorigin="6049,47" coordsize="16,16" path="m6049,55l6065,55e" filled="f" stroked="t" strokeweight=".94pt" strokecolor="#000000">
                <v:path arrowok="t"/>
              </v:shape>
            </v:group>
            <v:group style="position:absolute;left:6049;top:63;width:16;height:16" coordorigin="6049,63" coordsize="16,16">
              <v:shape style="position:absolute;left:6049;top:63;width:16;height:16" coordorigin="6049,63" coordsize="16,16" path="m6049,71l6065,71e" filled="f" stroked="t" strokeweight=".94pt" strokecolor="#000000">
                <v:path arrowok="t"/>
              </v:shape>
            </v:group>
            <v:group style="position:absolute;left:6049;top:78;width:16;height:16" coordorigin="6049,78" coordsize="16,16">
              <v:shape style="position:absolute;left:6049;top:78;width:16;height:16" coordorigin="6049,78" coordsize="16,16" path="m6065,94l6049,94,6065,78,6065,94xe" filled="f" stroked="t" strokeweight=".06pt" strokecolor="#000000">
                <v:path arrowok="t"/>
              </v:shape>
            </v:group>
            <v:group style="position:absolute;left:6049;top:110;width:16;height:2" coordorigin="6049,110" coordsize="16,2">
              <v:shape style="position:absolute;left:6049;top:110;width:16;height:2" coordorigin="6049,110" coordsize="16,0" path="m6065,110l6049,110,6065,110xe" filled="f" stroked="t" strokeweight=".06pt" strokecolor="#000000">
                <v:path arrowok="t"/>
              </v:shape>
            </v:group>
            <v:group style="position:absolute;left:6049;top:125;width:16;height:16" coordorigin="6049,125" coordsize="16,16">
              <v:shape style="position:absolute;left:6049;top:125;width:16;height:16" coordorigin="6049,125" coordsize="16,16" path="m6049,133l6065,133e" filled="f" stroked="t" strokeweight=".94pt" strokecolor="#000000">
                <v:path arrowok="t"/>
              </v:shape>
            </v:group>
            <v:group style="position:absolute;left:6049;top:141;width:16;height:16" coordorigin="6049,141" coordsize="16,16">
              <v:shape style="position:absolute;left:6049;top:141;width:16;height:16" coordorigin="6049,141" coordsize="16,16" path="m6049,149l6065,149e" filled="f" stroked="t" strokeweight=".94pt" strokecolor="#000000">
                <v:path arrowok="t"/>
              </v:shape>
            </v:group>
            <v:group style="position:absolute;left:6049;top:172;width:16;height:2" coordorigin="6049,172" coordsize="16,2">
              <v:shape style="position:absolute;left:6049;top:172;width:16;height:2" coordorigin="6049,172" coordsize="16,0" path="m6065,172l6049,172,6065,172xe" filled="f" stroked="t" strokeweight=".06pt" strokecolor="#000000">
                <v:path arrowok="t"/>
              </v:shape>
            </v:group>
            <v:group style="position:absolute;left:6049;top:186;width:16;height:2" coordorigin="6049,186" coordsize="16,2">
              <v:shape style="position:absolute;left:6049;top:186;width:16;height:2" coordorigin="6049,186" coordsize="16,0" path="m6065,186l6049,186,6065,186xe" filled="f" stroked="t" strokeweight=".06pt" strokecolor="#000000">
                <v:path arrowok="t"/>
              </v:shape>
            </v:group>
            <v:group style="position:absolute;left:6049;top:202;width:16;height:16" coordorigin="6049,202" coordsize="16,16">
              <v:shape style="position:absolute;left:6049;top:202;width:16;height:16" coordorigin="6049,202" coordsize="16,16" path="m6049,210l6065,210e" filled="f" stroked="t" strokeweight=".94pt" strokecolor="#000000">
                <v:path arrowok="t"/>
              </v:shape>
            </v:group>
            <v:group style="position:absolute;left:6049;top:218;width:16;height:16" coordorigin="6049,218" coordsize="16,16">
              <v:shape style="position:absolute;left:6049;top:218;width:16;height:16" coordorigin="6049,218" coordsize="16,16" path="m6049,225l6065,225e" filled="f" stroked="t" strokeweight=".94pt" strokecolor="#000000">
                <v:path arrowok="t"/>
              </v:shape>
            </v:group>
            <v:group style="position:absolute;left:6049;top:249;width:16;height:2" coordorigin="6049,249" coordsize="16,2">
              <v:shape style="position:absolute;left:6049;top:249;width:16;height:2" coordorigin="6049,249" coordsize="16,0" path="m6065,249l6049,249,6065,249xe" filled="f" stroked="t" strokeweight=".06pt" strokecolor="#000000">
                <v:path arrowok="t"/>
              </v:shape>
            </v:group>
            <v:group style="position:absolute;left:6049;top:264;width:16;height:16" coordorigin="6049,264" coordsize="16,16">
              <v:shape style="position:absolute;left:6049;top:264;width:16;height:16" coordorigin="6049,264" coordsize="16,16" path="m6049,272l6065,272e" filled="f" stroked="t" strokeweight=".94pt" strokecolor="#000000">
                <v:path arrowok="t"/>
              </v:shape>
            </v:group>
            <v:group style="position:absolute;left:6049;top:280;width:16;height:16" coordorigin="6049,280" coordsize="16,16">
              <v:shape style="position:absolute;left:6049;top:280;width:16;height:16" coordorigin="6049,280" coordsize="16,16" path="m6049,288l6065,288e" filled="f" stroked="t" strokeweight=".94pt" strokecolor="#000000">
                <v:path arrowok="t"/>
              </v:shape>
            </v:group>
            <v:group style="position:absolute;left:6049;top:296;width:16;height:16" coordorigin="6049,296" coordsize="16,16">
              <v:shape style="position:absolute;left:6049;top:296;width:16;height:16" coordorigin="6049,296" coordsize="16,16" path="m6065,311l6049,311,6065,296,6065,311xe" filled="f" stroked="t" strokeweight=".06pt" strokecolor="#000000">
                <v:path arrowok="t"/>
              </v:shape>
            </v:group>
            <v:group style="position:absolute;left:6049;top:327;width:16;height:2" coordorigin="6049,327" coordsize="16,2">
              <v:shape style="position:absolute;left:6049;top:327;width:16;height:2" coordorigin="6049,327" coordsize="16,0" path="m6065,327l6049,327,6065,327xe" filled="f" stroked="t" strokeweight=".06pt" strokecolor="#000000">
                <v:path arrowok="t"/>
              </v:shape>
            </v:group>
            <v:group style="position:absolute;left:6049;top:341;width:16;height:16" coordorigin="6049,341" coordsize="16,16">
              <v:shape style="position:absolute;left:6049;top:341;width:16;height:16" coordorigin="6049,341" coordsize="16,16" path="m6049,349l6065,349e" filled="f" stroked="t" strokeweight=".93997pt" strokecolor="#000000">
                <v:path arrowok="t"/>
              </v:shape>
            </v:group>
            <v:group style="position:absolute;left:6049;top:357;width:16;height:16" coordorigin="6049,357" coordsize="16,16">
              <v:shape style="position:absolute;left:6049;top:357;width:16;height:16" coordorigin="6049,357" coordsize="16,16" path="m6049,365l6065,365e" filled="f" stroked="t" strokeweight=".94003pt" strokecolor="#000000">
                <v:path arrowok="t"/>
              </v:shape>
            </v:group>
            <v:group style="position:absolute;left:6049;top:388;width:16;height:2" coordorigin="6049,388" coordsize="16,2">
              <v:shape style="position:absolute;left:6049;top:388;width:16;height:2" coordorigin="6049,388" coordsize="16,0" path="m6065,388l6049,388,6065,388xe" filled="f" stroked="t" strokeweight=".06pt" strokecolor="#000000">
                <v:path arrowok="t"/>
              </v:shape>
            </v:group>
            <v:group style="position:absolute;left:6049;top:404;width:16;height:2" coordorigin="6049,404" coordsize="16,2">
              <v:shape style="position:absolute;left:6049;top:404;width:16;height:2" coordorigin="6049,404" coordsize="16,0" path="m6065,404l6049,404,6065,404xe" filled="f" stroked="t" strokeweight=".06pt" strokecolor="#000000">
                <v:path arrowok="t"/>
              </v:shape>
            </v:group>
            <v:group style="position:absolute;left:6049;top:419;width:16;height:16" coordorigin="6049,419" coordsize="16,16">
              <v:shape style="position:absolute;left:6049;top:419;width:16;height:16" coordorigin="6049,419" coordsize="16,16" path="m6049,427l6065,427e" filled="f" stroked="t" strokeweight=".94003pt" strokecolor="#000000">
                <v:path arrowok="t"/>
              </v:shape>
            </v:group>
            <v:group style="position:absolute;left:6049;top:435;width:16;height:16" coordorigin="6049,435" coordsize="16,16">
              <v:shape style="position:absolute;left:6049;top:435;width:16;height:16" coordorigin="6049,435" coordsize="16,16" path="m6049,443l6065,443e" filled="f" stroked="t" strokeweight=".93997pt" strokecolor="#000000">
                <v:path arrowok="t"/>
              </v:shape>
            </v:group>
            <v:group style="position:absolute;left:6049;top:466;width:16;height:2" coordorigin="6049,466" coordsize="16,2">
              <v:shape style="position:absolute;left:6049;top:466;width:16;height:2" coordorigin="6049,466" coordsize="16,0" path="m6065,466l6049,466,6065,466xe" filled="f" stroked="t" strokeweight=".06pt" strokecolor="#000000">
                <v:path arrowok="t"/>
              </v:shape>
            </v:group>
            <v:group style="position:absolute;left:6049;top:480;width:16;height:16" coordorigin="6049,480" coordsize="16,16">
              <v:shape style="position:absolute;left:6049;top:480;width:16;height:16" coordorigin="6049,480" coordsize="16,16" path="m6065,480l6065,496,6049,480,6065,480xe" filled="f" stroked="t" strokeweight=".06pt" strokecolor="#000000">
                <v:path arrowok="t"/>
              </v:shape>
            </v:group>
            <v:group style="position:absolute;left:6049;top:496;width:16;height:16" coordorigin="6049,496" coordsize="16,16">
              <v:shape style="position:absolute;left:6049;top:496;width:16;height:16" coordorigin="6049,496" coordsize="16,16" path="m6049,504l6065,504e" filled="f" stroked="t" strokeweight=".94pt" strokecolor="#000000">
                <v:path arrowok="t"/>
              </v:shape>
            </v:group>
            <v:group style="position:absolute;left:6049;top:512;width:16;height:16" coordorigin="6049,512" coordsize="16,16">
              <v:shape style="position:absolute;left:6049;top:512;width:16;height:16" coordorigin="6049,512" coordsize="16,16" path="m6065,527l6049,527,6065,512,6065,527xe" filled="f" stroked="t" strokeweight=".06pt" strokecolor="#000000">
                <v:path arrowok="t"/>
              </v:shape>
            </v:group>
            <v:group style="position:absolute;left:6049;top:543;width:16;height:2" coordorigin="6049,543" coordsize="16,2">
              <v:shape style="position:absolute;left:6049;top:543;width:16;height:2" coordorigin="6049,543" coordsize="16,0" path="m6065,543l6049,543,6065,543xe" filled="f" stroked="t" strokeweight=".06pt" strokecolor="#000000">
                <v:path arrowok="t"/>
              </v:shape>
            </v:group>
            <v:group style="position:absolute;left:6049;top:558;width:16;height:16" coordorigin="6049,558" coordsize="16,16">
              <v:shape style="position:absolute;left:6049;top:558;width:16;height:16" coordorigin="6049,558" coordsize="16,16" path="m6049,566l6065,566e" filled="f" stroked="t" strokeweight=".94pt" strokecolor="#000000">
                <v:path arrowok="t"/>
              </v:shape>
            </v:group>
            <v:group style="position:absolute;left:6049;top:574;width:16;height:16" coordorigin="6049,574" coordsize="16,16">
              <v:shape style="position:absolute;left:6049;top:574;width:16;height:16" coordorigin="6049,574" coordsize="16,16" path="m6049,582l6065,582e" filled="f" stroked="t" strokeweight=".94pt" strokecolor="#000000">
                <v:path arrowok="t"/>
              </v:shape>
            </v:group>
            <v:group style="position:absolute;left:6049;top:605;width:16;height:2" coordorigin="6049,605" coordsize="16,2">
              <v:shape style="position:absolute;left:6049;top:605;width:16;height:2" coordorigin="6049,605" coordsize="16,0" path="m6065,605l6049,605,6065,605xe" filled="f" stroked="t" strokeweight=".06pt" strokecolor="#000000">
                <v:path arrowok="t"/>
              </v:shape>
            </v:group>
            <v:group style="position:absolute;left:6049;top:621;width:16;height:2" coordorigin="6049,621" coordsize="16,2">
              <v:shape style="position:absolute;left:6049;top:621;width:16;height:2" coordorigin="6049,621" coordsize="16,0" path="m6065,621l6049,621,6065,621xe" filled="f" stroked="t" strokeweight=".06pt" strokecolor="#000000">
                <v:path arrowok="t"/>
              </v:shape>
            </v:group>
            <v:group style="position:absolute;left:6049;top:635;width:16;height:16" coordorigin="6049,635" coordsize="16,16">
              <v:shape style="position:absolute;left:6049;top:635;width:16;height:16" coordorigin="6049,635" coordsize="16,16" path="m6049,643l6065,643e" filled="f" stroked="t" strokeweight=".94pt" strokecolor="#000000">
                <v:path arrowok="t"/>
              </v:shape>
            </v:group>
            <v:group style="position:absolute;left:6049;top:651;width:16;height:16" coordorigin="6049,651" coordsize="16,16">
              <v:shape style="position:absolute;left:6049;top:651;width:16;height:16" coordorigin="6049,651" coordsize="16,16" path="m6049,659l6065,659e" filled="f" stroked="t" strokeweight=".94pt" strokecolor="#000000">
                <v:path arrowok="t"/>
              </v:shape>
            </v:group>
            <v:group style="position:absolute;left:6049;top:682;width:16;height:2" coordorigin="6049,682" coordsize="16,2">
              <v:shape style="position:absolute;left:6049;top:682;width:16;height:2" coordorigin="6049,682" coordsize="16,0" path="m6065,682l6049,682,6065,682xe" filled="f" stroked="t" strokeweight=".06pt" strokecolor="#000000">
                <v:path arrowok="t"/>
              </v:shape>
            </v:group>
            <v:group style="position:absolute;left:6049;top:698;width:16;height:16" coordorigin="6049,698" coordsize="16,16">
              <v:shape style="position:absolute;left:6049;top:698;width:16;height:16" coordorigin="6049,698" coordsize="16,16" path="m6065,698l6065,713,6049,698,6065,698xe" filled="f" stroked="t" strokeweight=".06pt" strokecolor="#000000">
                <v:path arrowok="t"/>
              </v:shape>
            </v:group>
            <v:group style="position:absolute;left:6049;top:713;width:16;height:16" coordorigin="6049,713" coordsize="16,16">
              <v:shape style="position:absolute;left:6049;top:713;width:16;height:16" coordorigin="6049,713" coordsize="16,16" path="m6049,721l6065,721e" filled="f" stroked="t" strokeweight=".94003pt" strokecolor="#000000">
                <v:path arrowok="t"/>
              </v:shape>
            </v:group>
            <v:group style="position:absolute;left:6049;top:729;width:16;height:16" coordorigin="6049,729" coordsize="16,16">
              <v:shape style="position:absolute;left:6049;top:729;width:16;height:16" coordorigin="6049,729" coordsize="16,16" path="m6065,744l6049,744,6065,729,6065,744xe" filled="f" stroked="t" strokeweight=".06pt" strokecolor="#000000">
                <v:path arrowok="t"/>
              </v:shape>
            </v:group>
            <v:group style="position:absolute;left:6049;top:760;width:16;height:2" coordorigin="6049,760" coordsize="16,2">
              <v:shape style="position:absolute;left:6049;top:760;width:16;height:2" coordorigin="6049,760" coordsize="16,0" path="m6065,760l6049,760,6065,760xe" filled="f" stroked="t" strokeweight=".06pt" strokecolor="#000000">
                <v:path arrowok="t"/>
              </v:shape>
            </v:group>
            <v:group style="position:absolute;left:6049;top:776;width:16;height:14" coordorigin="6049,776" coordsize="16,14">
              <v:shape style="position:absolute;left:6049;top:776;width:16;height:14" coordorigin="6049,776" coordsize="16,14" path="m6049,783l6065,783e" filled="f" stroked="t" strokeweight=".88003pt" strokecolor="#000000">
                <v:path arrowok="t"/>
              </v:shape>
            </v:group>
            <v:group style="position:absolute;left:6049;top:790;width:16;height:16" coordorigin="6049,790" coordsize="16,16">
              <v:shape style="position:absolute;left:6049;top:790;width:16;height:16" coordorigin="6049,790" coordsize="16,16" path="m6049,798l6065,798e" filled="f" stroked="t" strokeweight=".93997pt" strokecolor="#000000">
                <v:path arrowok="t"/>
              </v:shape>
            </v:group>
            <v:group style="position:absolute;left:6049;top:821;width:16;height:2" coordorigin="6049,821" coordsize="16,2">
              <v:shape style="position:absolute;left:6049;top:821;width:16;height:2" coordorigin="6049,821" coordsize="16,0" path="m6065,821l6049,821,6065,821xe" filled="f" stroked="t" strokeweight=".06pt" strokecolor="#000000">
                <v:path arrowok="t"/>
              </v:shape>
            </v:group>
            <v:group style="position:absolute;left:6049;top:837;width:16;height:2" coordorigin="6049,837" coordsize="16,2">
              <v:shape style="position:absolute;left:6049;top:837;width:16;height:2" coordorigin="6049,837" coordsize="16,0" path="m6065,837l6049,837,6065,837xe" filled="f" stroked="t" strokeweight=".06pt" strokecolor="#000000">
                <v:path arrowok="t"/>
              </v:shape>
            </v:group>
            <v:group style="position:absolute;left:6049;top:852;width:16;height:16" coordorigin="6049,852" coordsize="16,16">
              <v:shape style="position:absolute;left:6049;top:852;width:16;height:16" coordorigin="6049,852" coordsize="16,16" path="m6049,860l6065,860e" filled="f" stroked="t" strokeweight=".93997pt" strokecolor="#000000">
                <v:path arrowok="t"/>
              </v:shape>
            </v:group>
            <v:group style="position:absolute;left:6049;top:868;width:16;height:16" coordorigin="6049,868" coordsize="16,16">
              <v:shape style="position:absolute;left:6049;top:868;width:16;height:16" coordorigin="6049,868" coordsize="16,16" path="m6049,876l6065,876e" filled="f" stroked="t" strokeweight=".94003pt" strokecolor="#000000">
                <v:path arrowok="t"/>
              </v:shape>
            </v:group>
            <v:group style="position:absolute;left:6049;top:899;width:16;height:2" coordorigin="6049,899" coordsize="16,2">
              <v:shape style="position:absolute;left:6049;top:899;width:16;height:2" coordorigin="6049,899" coordsize="16,0" path="m6065,899l6049,899,6065,899xe" filled="f" stroked="t" strokeweight=".06pt" strokecolor="#000000">
                <v:path arrowok="t"/>
              </v:shape>
            </v:group>
            <v:group style="position:absolute;left:6049;top:915;width:16;height:16" coordorigin="6049,915" coordsize="16,16">
              <v:shape style="position:absolute;left:6049;top:915;width:16;height:16" coordorigin="6049,915" coordsize="16,16" path="m6065,915l6065,930,6049,915,6065,915xe" filled="f" stroked="t" strokeweight=".06pt" strokecolor="#000000">
                <v:path arrowok="t"/>
              </v:shape>
            </v:group>
            <v:group style="position:absolute;left:6049;top:930;width:16;height:14" coordorigin="6049,930" coordsize="16,14">
              <v:shape style="position:absolute;left:6049;top:930;width:16;height:14" coordorigin="6049,930" coordsize="16,14" path="m6049,938l6065,938e" filled="f" stroked="t" strokeweight=".88pt" strokecolor="#000000">
                <v:path arrowok="t"/>
              </v:shape>
            </v:group>
            <v:group style="position:absolute;left:6049;top:945;width:16;height:16" coordorigin="6049,945" coordsize="16,16">
              <v:shape style="position:absolute;left:6049;top:945;width:16;height:16" coordorigin="6049,945" coordsize="16,16" path="m6065,960l6049,960,6065,945,6065,960xe" filled="f" stroked="t" strokeweight=".06pt" strokecolor="#000000">
                <v:path arrowok="t"/>
              </v:shape>
            </v:group>
            <v:group style="position:absolute;left:6049;top:976;width:16;height:2" coordorigin="6049,976" coordsize="16,2">
              <v:shape style="position:absolute;left:6049;top:976;width:16;height:2" coordorigin="6049,976" coordsize="16,0" path="m6065,976l6049,976,6065,976xe" filled="f" stroked="t" strokeweight=".06pt" strokecolor="#000000">
                <v:path arrowok="t"/>
              </v:shape>
            </v:group>
            <v:group style="position:absolute;left:6049;top:992;width:16;height:16" coordorigin="6049,992" coordsize="16,16">
              <v:shape style="position:absolute;left:6049;top:992;width:16;height:16" coordorigin="6049,992" coordsize="16,16" path="m6049,999l6065,999e" filled="f" stroked="t" strokeweight=".94pt" strokecolor="#000000">
                <v:path arrowok="t"/>
              </v:shape>
            </v:group>
            <v:group style="position:absolute;left:6049;top:1007;width:16;height:16" coordorigin="6049,1007" coordsize="16,16">
              <v:shape style="position:absolute;left:6049;top:1007;width:16;height:16" coordorigin="6049,1007" coordsize="16,16" path="m6049,1015l6065,1015e" filled="f" stroked="t" strokeweight=".94pt" strokecolor="#000000">
                <v:path arrowok="t"/>
              </v:shape>
            </v:group>
            <v:group style="position:absolute;left:6049;top:1038;width:16;height:2" coordorigin="6049,1038" coordsize="16,2">
              <v:shape style="position:absolute;left:6049;top:1038;width:16;height:2" coordorigin="6049,1038" coordsize="16,0" path="m6065,1038l6049,1038,6065,1038xe" filled="f" stroked="t" strokeweight=".06pt" strokecolor="#000000">
                <v:path arrowok="t"/>
              </v:shape>
            </v:group>
            <v:group style="position:absolute;left:6049;top:1054;width:16;height:2" coordorigin="6049,1054" coordsize="16,2">
              <v:shape style="position:absolute;left:6049;top:1054;width:16;height:2" coordorigin="6049,1054" coordsize="16,0" path="m6065,1054l6049,1054,6065,1054xe" filled="f" stroked="t" strokeweight=".06pt" strokecolor="#000000">
                <v:path arrowok="t"/>
              </v:shape>
            </v:group>
            <v:group style="position:absolute;left:6049;top:1070;width:16;height:16" coordorigin="6049,1070" coordsize="16,16">
              <v:shape style="position:absolute;left:6049;top:1070;width:16;height:16" coordorigin="6049,1070" coordsize="16,16" path="m6049,1077l6065,1077e" filled="f" stroked="t" strokeweight=".94pt" strokecolor="#000000">
                <v:path arrowok="t"/>
              </v:shape>
            </v:group>
            <v:group style="position:absolute;left:6049;top:1085;width:16;height:14" coordorigin="6049,1085" coordsize="16,14">
              <v:shape style="position:absolute;left:6049;top:1085;width:16;height:14" coordorigin="6049,1085" coordsize="16,14" path="m6049,1092l6065,1092e" filled="f" stroked="t" strokeweight=".88pt" strokecolor="#000000">
                <v:path arrowok="t"/>
              </v:shape>
            </v:group>
            <v:group style="position:absolute;left:6049;top:1115;width:16;height:2" coordorigin="6049,1115" coordsize="16,2">
              <v:shape style="position:absolute;left:6049;top:1115;width:16;height:2" coordorigin="6049,1115" coordsize="16,0" path="m6065,1115l6049,1115,6065,1115xe" filled="f" stroked="t" strokeweight=".06pt" strokecolor="#000000">
                <v:path arrowok="t"/>
              </v:shape>
            </v:group>
            <v:group style="position:absolute;left:6049;top:1131;width:16;height:16" coordorigin="6049,1131" coordsize="16,16">
              <v:shape style="position:absolute;left:6049;top:1131;width:16;height:16" coordorigin="6049,1131" coordsize="16,16" path="m6065,1131l6065,1146,6049,1131,6065,1131xe" filled="f" stroked="t" strokeweight=".06pt" strokecolor="#000000">
                <v:path arrowok="t"/>
              </v:shape>
            </v:group>
            <v:group style="position:absolute;left:6049;top:1146;width:16;height:16" coordorigin="6049,1146" coordsize="16,16">
              <v:shape style="position:absolute;left:6049;top:1146;width:16;height:16" coordorigin="6049,1146" coordsize="16,16" path="m6049,1154l6065,1154e" filled="f" stroked="t" strokeweight=".94pt" strokecolor="#000000">
                <v:path arrowok="t"/>
              </v:shape>
            </v:group>
            <v:group style="position:absolute;left:6049;top:1162;width:16;height:16" coordorigin="6049,1162" coordsize="16,16">
              <v:shape style="position:absolute;left:6049;top:1162;width:16;height:16" coordorigin="6049,1162" coordsize="16,16" path="m6065,1178l6049,1178,6065,1162,6065,1178xe" filled="f" stroked="t" strokeweight=".06pt" strokecolor="#000000">
                <v:path arrowok="t"/>
              </v:shape>
            </v:group>
            <v:group style="position:absolute;left:6049;top:1193;width:16;height:2" coordorigin="6049,1193" coordsize="16,2">
              <v:shape style="position:absolute;left:6049;top:1193;width:16;height:2" coordorigin="6049,1193" coordsize="16,0" path="m6065,1193l6049,1193,6065,1193xe" filled="f" stroked="t" strokeweight=".06pt" strokecolor="#000000">
                <v:path arrowok="t"/>
              </v:shape>
            </v:group>
            <v:group style="position:absolute;left:6049;top:1209;width:16;height:16" coordorigin="6049,1209" coordsize="16,16">
              <v:shape style="position:absolute;left:6049;top:1209;width:16;height:16" coordorigin="6049,1209" coordsize="16,16" path="m6049,1217l6065,1217e" filled="f" stroked="t" strokeweight=".94pt" strokecolor="#000000">
                <v:path arrowok="t"/>
              </v:shape>
            </v:group>
            <v:group style="position:absolute;left:6049;top:1224;width:16;height:16" coordorigin="6049,1224" coordsize="16,16">
              <v:shape style="position:absolute;left:6049;top:1224;width:16;height:16" coordorigin="6049,1224" coordsize="16,16" path="m6049,1232l6065,1232e" filled="f" stroked="t" strokeweight=".94pt" strokecolor="#000000">
                <v:path arrowok="t"/>
              </v:shape>
            </v:group>
            <v:group style="position:absolute;left:6049;top:1254;width:16;height:2" coordorigin="6049,1254" coordsize="16,2">
              <v:shape style="position:absolute;left:6049;top:1254;width:16;height:2" coordorigin="6049,1254" coordsize="16,0" path="m6065,1254l6049,1254,6065,1254xe" filled="f" stroked="t" strokeweight=".06pt" strokecolor="#000000">
                <v:path arrowok="t"/>
              </v:shape>
            </v:group>
            <v:group style="position:absolute;left:6049;top:1270;width:16;height:2" coordorigin="6049,1270" coordsize="16,2">
              <v:shape style="position:absolute;left:6049;top:1270;width:16;height:2" coordorigin="6049,1270" coordsize="16,0" path="m6065,1270l6049,1270,6065,1270xe" filled="f" stroked="t" strokeweight=".06pt" strokecolor="#000000">
                <v:path arrowok="t"/>
              </v:shape>
            </v:group>
            <v:group style="position:absolute;left:6049;top:1286;width:16;height:16" coordorigin="6049,1286" coordsize="16,16">
              <v:shape style="position:absolute;left:6049;top:1286;width:16;height:16" coordorigin="6049,1286" coordsize="16,16" path="m6049,1293l6065,1293e" filled="f" stroked="t" strokeweight=".94pt" strokecolor="#000000">
                <v:path arrowok="t"/>
              </v:shape>
            </v:group>
            <v:group style="position:absolute;left:6049;top:1301;width:16;height:16" coordorigin="6049,1301" coordsize="16,16">
              <v:shape style="position:absolute;left:6049;top:1301;width:16;height:16" coordorigin="6049,1301" coordsize="16,16" path="m6049,1309l6065,1309e" filled="f" stroked="t" strokeweight=".94pt" strokecolor="#000000">
                <v:path arrowok="t"/>
              </v:shape>
            </v:group>
            <v:group style="position:absolute;left:6049;top:1332;width:16;height:2" coordorigin="6049,1332" coordsize="16,2">
              <v:shape style="position:absolute;left:6049;top:1332;width:16;height:2" coordorigin="6049,1332" coordsize="16,0" path="m6065,1332l6049,1332,6065,1332xe" filled="f" stroked="t" strokeweight=".06pt" strokecolor="#000000">
                <v:path arrowok="t"/>
              </v:shape>
            </v:group>
            <v:group style="position:absolute;left:6049;top:1348;width:16;height:16" coordorigin="6049,1348" coordsize="16,16">
              <v:shape style="position:absolute;left:6049;top:1348;width:16;height:16" coordorigin="6049,1348" coordsize="16,16" path="m6065,1348l6065,1364,6049,1348,6065,1348xe" filled="f" stroked="t" strokeweight=".06pt" strokecolor="#000000">
                <v:path arrowok="t"/>
              </v:shape>
            </v:group>
            <v:group style="position:absolute;left:6049;top:1364;width:16;height:16" coordorigin="6049,1364" coordsize="16,16">
              <v:shape style="position:absolute;left:6049;top:1364;width:16;height:16" coordorigin="6049,1364" coordsize="16,16" path="m6049,1371l6065,1371e" filled="f" stroked="t" strokeweight=".94pt" strokecolor="#000000">
                <v:path arrowok="t"/>
              </v:shape>
            </v:group>
            <v:group style="position:absolute;left:6049;top:1379;width:16;height:14" coordorigin="6049,1379" coordsize="16,14">
              <v:shape style="position:absolute;left:6049;top:1379;width:16;height:14" coordorigin="6049,1379" coordsize="16,14" path="m6065,1394l6049,1394,6065,1379,6065,1394xe" filled="f" stroked="t" strokeweight=".06pt" strokecolor="#000000">
                <v:path arrowok="t"/>
              </v:shape>
            </v:group>
            <v:group style="position:absolute;left:6049;top:1409;width:16;height:2" coordorigin="6049,1409" coordsize="16,2">
              <v:shape style="position:absolute;left:6049;top:1409;width:16;height:2" coordorigin="6049,1409" coordsize="16,0" path="m6065,1409l6049,1409,6065,1409xe" filled="f" stroked="t" strokeweight=".06pt" strokecolor="#000000">
                <v:path arrowok="t"/>
              </v:shape>
            </v:group>
            <v:group style="position:absolute;left:6049;top:1425;width:16;height:16" coordorigin="6049,1425" coordsize="16,16">
              <v:shape style="position:absolute;left:6049;top:1425;width:16;height:16" coordorigin="6049,1425" coordsize="16,16" path="m6049,1433l6065,1433e" filled="f" stroked="t" strokeweight=".94pt" strokecolor="#000000">
                <v:path arrowok="t"/>
              </v:shape>
            </v:group>
            <v:group style="position:absolute;left:6049;top:1440;width:16;height:16" coordorigin="6049,1440" coordsize="16,16">
              <v:shape style="position:absolute;left:6049;top:1440;width:16;height:16" coordorigin="6049,1440" coordsize="16,16" path="m6049,1448l6065,1448e" filled="f" stroked="t" strokeweight=".94pt" strokecolor="#000000">
                <v:path arrowok="t"/>
              </v:shape>
            </v:group>
            <v:group style="position:absolute;left:6049;top:1472;width:16;height:2" coordorigin="6049,1472" coordsize="16,2">
              <v:shape style="position:absolute;left:6049;top:1472;width:16;height:2" coordorigin="6049,1472" coordsize="16,0" path="m6065,1472l6049,1472,6065,1472xe" filled="f" stroked="t" strokeweight=".06pt" strokecolor="#000000">
                <v:path arrowok="t"/>
              </v:shape>
            </v:group>
            <v:group style="position:absolute;left:6049;top:1487;width:16;height:2" coordorigin="6049,1487" coordsize="16,2">
              <v:shape style="position:absolute;left:6049;top:1487;width:16;height:2" coordorigin="6049,1487" coordsize="16,0" path="m6065,1487l6049,1487,6065,1487xe" filled="f" stroked="t" strokeweight=".06pt" strokecolor="#000000">
                <v:path arrowok="t"/>
              </v:shape>
            </v:group>
            <v:group style="position:absolute;left:6049;top:1503;width:16;height:16" coordorigin="6049,1503" coordsize="16,16">
              <v:shape style="position:absolute;left:6049;top:1503;width:16;height:16" coordorigin="6049,1503" coordsize="16,16" path="m6049,1511l6065,1511e" filled="f" stroked="t" strokeweight=".94pt" strokecolor="#000000">
                <v:path arrowok="t"/>
              </v:shape>
            </v:group>
            <v:group style="position:absolute;left:6049;top:1518;width:16;height:16" coordorigin="6049,1518" coordsize="16,16">
              <v:shape style="position:absolute;left:6049;top:1518;width:16;height:16" coordorigin="6049,1518" coordsize="16,16" path="m6049,1526l6065,1526e" filled="f" stroked="t" strokeweight=".94pt" strokecolor="#000000">
                <v:path arrowok="t"/>
              </v:shape>
            </v:group>
            <v:group style="position:absolute;left:6049;top:1548;width:16;height:2" coordorigin="6049,1548" coordsize="16,2">
              <v:shape style="position:absolute;left:6049;top:1548;width:16;height:2" coordorigin="6049,1548" coordsize="16,0" path="m6065,1548l6049,1548,6065,1548xe" filled="f" stroked="t" strokeweight=".06pt" strokecolor="#000000">
                <v:path arrowok="t"/>
              </v:shape>
            </v:group>
            <v:group style="position:absolute;left:6049;top:1564;width:16;height:16" coordorigin="6049,1564" coordsize="16,16">
              <v:shape style="position:absolute;left:6049;top:1564;width:16;height:16" coordorigin="6049,1564" coordsize="16,16" path="m6065,1564l6065,1580,6049,1564,6065,1564xe" filled="f" stroked="t" strokeweight=".06pt" strokecolor="#000000">
                <v:path arrowok="t"/>
              </v:shape>
            </v:group>
            <v:group style="position:absolute;left:6049;top:1580;width:16;height:16" coordorigin="6049,1580" coordsize="16,16">
              <v:shape style="position:absolute;left:6049;top:1580;width:16;height:16" coordorigin="6049,1580" coordsize="16,16" path="m6049,1587l6065,1587e" filled="f" stroked="t" strokeweight=".94pt" strokecolor="#000000">
                <v:path arrowok="t"/>
              </v:shape>
            </v:group>
            <v:group style="position:absolute;left:6049;top:1595;width:16;height:16" coordorigin="6049,1595" coordsize="16,16">
              <v:shape style="position:absolute;left:6049;top:1595;width:16;height:16" coordorigin="6049,1595" coordsize="16,16" path="m6065,1611l6049,1611,6065,1595,6065,1611xe" filled="f" stroked="t" strokeweight=".06pt" strokecolor="#000000">
                <v:path arrowok="t"/>
              </v:shape>
            </v:group>
            <v:group style="position:absolute;left:6049;top:1626;width:16;height:2" coordorigin="6049,1626" coordsize="16,2">
              <v:shape style="position:absolute;left:6049;top:1626;width:16;height:2" coordorigin="6049,1626" coordsize="16,0" path="m6065,1626l6049,1626,6065,1626xe" filled="f" stroked="t" strokeweight=".06pt" strokecolor="#000000">
                <v:path arrowok="t"/>
              </v:shape>
            </v:group>
            <v:group style="position:absolute;left:6049;top:1642;width:16;height:16" coordorigin="6049,1642" coordsize="16,16">
              <v:shape style="position:absolute;left:6049;top:1642;width:16;height:16" coordorigin="6049,1642" coordsize="16,16" path="m6049,1650l6065,1650e" filled="f" stroked="t" strokeweight=".94001pt" strokecolor="#000000">
                <v:path arrowok="t"/>
              </v:shape>
            </v:group>
            <v:group style="position:absolute;left:6049;top:1658;width:16;height:16" coordorigin="6049,1658" coordsize="16,16">
              <v:shape style="position:absolute;left:6049;top:1658;width:16;height:16" coordorigin="6049,1658" coordsize="16,16" path="m6049,1665l6065,1665e" filled="f" stroked="t" strokeweight=".94pt" strokecolor="#000000">
                <v:path arrowok="t"/>
              </v:shape>
            </v:group>
            <v:group style="position:absolute;left:6049;top:1689;width:16;height:2" coordorigin="6049,1689" coordsize="16,2">
              <v:shape style="position:absolute;left:6049;top:1689;width:16;height:2" coordorigin="6049,1689" coordsize="16,0" path="m6065,1689l6049,1689,6065,1689xe" filled="f" stroked="t" strokeweight=".06pt" strokecolor="#000000">
                <v:path arrowok="t"/>
              </v:shape>
            </v:group>
            <v:group style="position:absolute;left:6049;top:1703;width:16;height:2" coordorigin="6049,1703" coordsize="16,2">
              <v:shape style="position:absolute;left:6049;top:1703;width:16;height:2" coordorigin="6049,1703" coordsize="16,0" path="m6065,1703l6049,1703,6065,1703xe" filled="f" stroked="t" strokeweight=".06pt" strokecolor="#000000">
                <v:path arrowok="t"/>
              </v:shape>
            </v:group>
            <v:group style="position:absolute;left:6049;top:1719;width:16;height:16" coordorigin="6049,1719" coordsize="16,16">
              <v:shape style="position:absolute;left:6049;top:1719;width:16;height:16" coordorigin="6049,1719" coordsize="16,16" path="m6049,1727l6065,1727e" filled="f" stroked="t" strokeweight=".94pt" strokecolor="#000000">
                <v:path arrowok="t"/>
              </v:shape>
            </v:group>
            <v:group style="position:absolute;left:6049;top:1734;width:16;height:16" coordorigin="6049,1734" coordsize="16,16">
              <v:shape style="position:absolute;left:6049;top:1734;width:16;height:16" coordorigin="6049,1734" coordsize="16,16" path="m6049,1742l6065,1742e" filled="f" stroked="t" strokeweight=".94pt" strokecolor="#000000">
                <v:path arrowok="t"/>
              </v:shape>
            </v:group>
            <v:group style="position:absolute;left:6049;top:1766;width:16;height:2" coordorigin="6049,1766" coordsize="16,2">
              <v:shape style="position:absolute;left:6049;top:1766;width:16;height:2" coordorigin="6049,1766" coordsize="16,0" path="m6065,1766l6049,1766,6065,1766xe" filled="f" stroked="t" strokeweight=".06pt" strokecolor="#000000">
                <v:path arrowok="t"/>
              </v:shape>
            </v:group>
            <v:group style="position:absolute;left:6049;top:1781;width:16;height:16" coordorigin="6049,1781" coordsize="16,16">
              <v:shape style="position:absolute;left:6049;top:1781;width:16;height:16" coordorigin="6049,1781" coordsize="16,16" path="m6065,1781l6065,1797,6049,1781,6065,1781xe" filled="f" stroked="t" strokeweight=".06pt" strokecolor="#000000">
                <v:path arrowok="t"/>
              </v:shape>
            </v:group>
            <v:group style="position:absolute;left:6049;top:1797;width:16;height:16" coordorigin="6049,1797" coordsize="16,16">
              <v:shape style="position:absolute;left:6049;top:1797;width:16;height:16" coordorigin="6049,1797" coordsize="16,16" path="m6049,1805l6065,1805e" filled="f" stroked="t" strokeweight=".94pt" strokecolor="#000000">
                <v:path arrowok="t"/>
              </v:shape>
            </v:group>
            <v:group style="position:absolute;left:6049;top:1812;width:16;height:16" coordorigin="6049,1812" coordsize="16,16">
              <v:shape style="position:absolute;left:6049;top:1812;width:16;height:16" coordorigin="6049,1812" coordsize="16,16" path="m6065,1828l6049,1828,6065,1812,6065,1828xe" filled="f" stroked="t" strokeweight=".06pt" strokecolor="#000000">
                <v:path arrowok="t"/>
              </v:shape>
            </v:group>
            <v:group style="position:absolute;left:6049;top:1844;width:16;height:2" coordorigin="6049,1844" coordsize="16,2">
              <v:shape style="position:absolute;left:6049;top:1844;width:16;height:2" coordorigin="6049,1844" coordsize="16,0" path="m6065,1844l6049,1844,6065,1844xe" filled="f" stroked="t" strokeweight=".06pt" strokecolor="#000000">
                <v:path arrowok="t"/>
              </v:shape>
            </v:group>
            <v:group style="position:absolute;left:6049;top:1858;width:16;height:16" coordorigin="6049,1858" coordsize="16,16">
              <v:shape style="position:absolute;left:6049;top:1858;width:16;height:16" coordorigin="6049,1858" coordsize="16,16" path="m6049,1866l6065,1866e" filled="f" stroked="t" strokeweight=".94pt" strokecolor="#000000">
                <v:path arrowok="t"/>
              </v:shape>
            </v:group>
            <v:group style="position:absolute;left:6049;top:1874;width:16;height:16" coordorigin="6049,1874" coordsize="16,16">
              <v:shape style="position:absolute;left:6049;top:1874;width:16;height:16" coordorigin="6049,1874" coordsize="16,16" path="m6049,1881l6065,1881e" filled="f" stroked="t" strokeweight=".94pt" strokecolor="#000000">
                <v:path arrowok="t"/>
              </v:shape>
            </v:group>
            <v:group style="position:absolute;left:6049;top:1905;width:16;height:2" coordorigin="6049,1905" coordsize="16,2">
              <v:shape style="position:absolute;left:6049;top:1905;width:16;height:2" coordorigin="6049,1905" coordsize="16,0" path="m6065,1905l6049,1905,6065,1905xe" filled="f" stroked="t" strokeweight=".06pt" strokecolor="#000000">
                <v:path arrowok="t"/>
              </v:shape>
            </v:group>
            <v:group style="position:absolute;left:6049;top:1920;width:16;height:2" coordorigin="6049,1920" coordsize="16,2">
              <v:shape style="position:absolute;left:6049;top:1920;width:16;height:2" coordorigin="6049,1920" coordsize="16,0" path="m6065,1920l6049,1920,6065,1920xe" filled="f" stroked="t" strokeweight=".06pt" strokecolor="#000000">
                <v:path arrowok="t"/>
              </v:shape>
            </v:group>
            <v:group style="position:absolute;left:6049;top:1936;width:16;height:16" coordorigin="6049,1936" coordsize="16,16">
              <v:shape style="position:absolute;left:6049;top:1936;width:16;height:16" coordorigin="6049,1936" coordsize="16,16" path="m6049,1944l6065,1944e" filled="f" stroked="t" strokeweight=".94pt" strokecolor="#000000">
                <v:path arrowok="t"/>
              </v:shape>
            </v:group>
            <v:group style="position:absolute;left:6049;top:1952;width:16;height:16" coordorigin="6049,1952" coordsize="16,16">
              <v:shape style="position:absolute;left:6049;top:1952;width:16;height:16" coordorigin="6049,1952" coordsize="16,16" path="m6049,1959l6065,1959e" filled="f" stroked="t" strokeweight=".94pt" strokecolor="#000000">
                <v:path arrowok="t"/>
              </v:shape>
            </v:group>
            <v:group style="position:absolute;left:6049;top:1983;width:16;height:2" coordorigin="6049,1983" coordsize="16,2">
              <v:shape style="position:absolute;left:6049;top:1983;width:16;height:2" coordorigin="6049,1983" coordsize="16,0" path="m6065,1983l6049,1983,6065,1983xe" filled="f" stroked="t" strokeweight=".06pt" strokecolor="#000000">
                <v:path arrowok="t"/>
              </v:shape>
            </v:group>
            <v:group style="position:absolute;left:6049;top:1998;width:16;height:14" coordorigin="6049,1998" coordsize="16,14">
              <v:shape style="position:absolute;left:6049;top:1998;width:16;height:14" coordorigin="6049,1998" coordsize="16,14" path="m6065,1998l6065,2013,6049,1998,6065,1998xe" filled="f" stroked="t" strokeweight=".06pt" strokecolor="#000000">
                <v:path arrowok="t"/>
              </v:shape>
            </v:group>
            <v:group style="position:absolute;left:6049;top:2013;width:16;height:16" coordorigin="6049,2013" coordsize="16,16">
              <v:shape style="position:absolute;left:6049;top:2013;width:16;height:16" coordorigin="6049,2013" coordsize="16,16" path="m6049,2021l6065,2021e" filled="f" stroked="t" strokeweight=".94pt" strokecolor="#000000">
                <v:path arrowok="t"/>
              </v:shape>
            </v:group>
            <v:group style="position:absolute;left:6049;top:2028;width:16;height:16" coordorigin="6049,2028" coordsize="16,16">
              <v:shape style="position:absolute;left:6049;top:2028;width:16;height:16" coordorigin="6049,2028" coordsize="16,16" path="m6065,2044l6049,2044,6065,2028,6065,2044xe" filled="f" stroked="t" strokeweight=".06pt" strokecolor="#000000">
                <v:path arrowok="t"/>
              </v:shape>
            </v:group>
            <v:group style="position:absolute;left:6049;top:2060;width:16;height:2" coordorigin="6049,2060" coordsize="16,2">
              <v:shape style="position:absolute;left:6049;top:2060;width:16;height:2" coordorigin="6049,2060" coordsize="16,0" path="m6065,2060l6049,2060,6065,2060xe" filled="f" stroked="t" strokeweight=".06pt" strokecolor="#000000">
                <v:path arrowok="t"/>
              </v:shape>
            </v:group>
            <v:group style="position:absolute;left:6049;top:2075;width:16;height:16" coordorigin="6049,2075" coordsize="16,16">
              <v:shape style="position:absolute;left:6049;top:2075;width:16;height:16" coordorigin="6049,2075" coordsize="16,16" path="m6065,2075l6065,2091,6049,2075,6065,2075xe" filled="f" stroked="t" strokeweight=".06pt" strokecolor="#000000">
                <v:path arrowok="t"/>
              </v:shape>
            </v:group>
            <v:group style="position:absolute;left:6049;top:2091;width:16;height:16" coordorigin="6049,2091" coordsize="16,16">
              <v:shape style="position:absolute;left:6049;top:2091;width:16;height:16" coordorigin="6049,2091" coordsize="16,16" path="m6049,2099l6065,2099e" filled="f" stroked="t" strokeweight=".94pt" strokecolor="#000000">
                <v:path arrowok="t"/>
              </v:shape>
            </v:group>
            <v:group style="position:absolute;left:6049;top:2106;width:16;height:16" coordorigin="6049,2106" coordsize="16,16">
              <v:shape style="position:absolute;left:6049;top:2106;width:16;height:16" coordorigin="6049,2106" coordsize="16,16" path="m6065,2122l6049,2122,6065,2106,6065,2122xe" filled="f" stroked="t" strokeweight=".06pt" strokecolor="#000000">
                <v:path arrowok="t"/>
              </v:shape>
            </v:group>
            <v:group style="position:absolute;left:6049;top:2138;width:16;height:2" coordorigin="6049,2138" coordsize="16,2">
              <v:shape style="position:absolute;left:6049;top:2138;width:16;height:2" coordorigin="6049,2138" coordsize="16,0" path="m6065,2138l6049,2138,6065,2138xe" filled="f" stroked="t" strokeweight=".06pt" strokecolor="#000000">
                <v:path arrowok="t"/>
              </v:shape>
            </v:group>
            <v:group style="position:absolute;left:6049;top:2153;width:16;height:14" coordorigin="6049,2153" coordsize="16,14">
              <v:shape style="position:absolute;left:6049;top:2153;width:16;height:14" coordorigin="6049,2153" coordsize="16,14" path="m6049,2160l6065,2160e" filled="f" stroked="t" strokeweight=".88pt" strokecolor="#000000">
                <v:path arrowok="t"/>
              </v:shape>
            </v:group>
            <v:group style="position:absolute;left:6049;top:2168;width:16;height:16" coordorigin="6049,2168" coordsize="16,16">
              <v:shape style="position:absolute;left:6049;top:2168;width:16;height:16" coordorigin="6049,2168" coordsize="16,16" path="m6049,2175l6065,2175e" filled="f" stroked="t" strokeweight=".94pt" strokecolor="#000000">
                <v:path arrowok="t"/>
              </v:shape>
            </v:group>
            <v:group style="position:absolute;left:6049;top:2214;width:16;height:2" coordorigin="6049,2214" coordsize="16,2">
              <v:shape style="position:absolute;left:6049;top:2214;width:16;height:2" coordorigin="6049,2214" coordsize="16,0" path="m6065,2214l6049,2214,6065,2214xe" filled="f" stroked="t" strokeweight=".06pt" strokecolor="#000000">
                <v:path arrowok="t"/>
              </v:shape>
            </v:group>
            <v:group style="position:absolute;left:6049;top:2230;width:16;height:16" coordorigin="6049,2230" coordsize="16,16">
              <v:shape style="position:absolute;left:6049;top:2230;width:16;height:16" coordorigin="6049,2230" coordsize="16,16" path="m6049,2238l6065,2238e" filled="f" stroked="t" strokeweight=".94pt" strokecolor="#000000">
                <v:path arrowok="t"/>
              </v:shape>
            </v:group>
            <v:group style="position:absolute;left:6049;top:2246;width:16;height:16" coordorigin="6049,2246" coordsize="16,16">
              <v:shape style="position:absolute;left:6049;top:2246;width:16;height:16" coordorigin="6049,2246" coordsize="16,16" path="m6049,2253l6065,2253e" filled="f" stroked="t" strokeweight=".94pt" strokecolor="#000000">
                <v:path arrowok="t"/>
              </v:shape>
            </v:group>
            <v:group style="position:absolute;left:6049;top:2277;width:16;height:2" coordorigin="6049,2277" coordsize="16,2">
              <v:shape style="position:absolute;left:6049;top:2277;width:16;height:2" coordorigin="6049,2277" coordsize="16,0" path="m6065,2277l6049,2277,6065,2277xe" filled="f" stroked="t" strokeweight=".06pt" strokecolor="#000000">
                <v:path arrowok="t"/>
              </v:shape>
            </v:group>
            <v:group style="position:absolute;left:6049;top:2292;width:16;height:14" coordorigin="6049,2292" coordsize="16,14">
              <v:shape style="position:absolute;left:6049;top:2292;width:16;height:14" coordorigin="6049,2292" coordsize="16,14" path="m6065,2292l6065,2307,6049,2292,6065,2292xe" filled="f" stroked="t" strokeweight=".06pt" strokecolor="#000000">
                <v:path arrowok="t"/>
              </v:shape>
            </v:group>
            <v:group style="position:absolute;left:6049;top:2307;width:16;height:16" coordorigin="6049,2307" coordsize="16,16">
              <v:shape style="position:absolute;left:6049;top:2307;width:16;height:16" coordorigin="6049,2307" coordsize="16,16" path="m6049,2315l6065,2315e" filled="f" stroked="t" strokeweight=".94pt" strokecolor="#000000">
                <v:path arrowok="t"/>
              </v:shape>
            </v:group>
            <v:group style="position:absolute;left:6049;top:2322;width:16;height:16" coordorigin="6049,2322" coordsize="16,16">
              <v:shape style="position:absolute;left:6049;top:2322;width:16;height:16" coordorigin="6049,2322" coordsize="16,16" path="m6065,2338l6049,2338,6065,2322,6065,2338xe" filled="f" stroked="t" strokeweight=".06pt" strokecolor="#000000">
                <v:path arrowok="t"/>
              </v:shape>
            </v:group>
            <v:group style="position:absolute;left:6049;top:2354;width:16;height:2" coordorigin="6049,2354" coordsize="16,2">
              <v:shape style="position:absolute;left:6049;top:2354;width:16;height:2" coordorigin="6049,2354" coordsize="16,0" path="m6065,2354l6049,2354,6065,2354xe" filled="f" stroked="t" strokeweight=".06pt" strokecolor="#000000">
                <v:path arrowok="t"/>
              </v:shape>
            </v:group>
            <v:group style="position:absolute;left:6049;top:2369;width:16;height:16" coordorigin="6049,2369" coordsize="16,16">
              <v:shape style="position:absolute;left:6049;top:2369;width:16;height:16" coordorigin="6049,2369" coordsize="16,16" path="m6049,2377l6065,2377e" filled="f" stroked="t" strokeweight=".94pt" strokecolor="#000000">
                <v:path arrowok="t"/>
              </v:shape>
            </v:group>
            <v:group style="position:absolute;left:6049;top:2385;width:16;height:16" coordorigin="6049,2385" coordsize="16,16">
              <v:shape style="position:absolute;left:6049;top:2385;width:16;height:16" coordorigin="6049,2385" coordsize="16,16" path="m6049,2393l6065,2393e" filled="f" stroked="t" strokeweight=".94pt" strokecolor="#000000">
                <v:path arrowok="t"/>
              </v:shape>
            </v:group>
            <v:group style="position:absolute;left:6049;top:2416;width:16;height:2" coordorigin="6049,2416" coordsize="16,2">
              <v:shape style="position:absolute;left:6049;top:2416;width:16;height:2" coordorigin="6049,2416" coordsize="16,0" path="m6065,2416l6049,2416,6065,2416xe" filled="f" stroked="t" strokeweight=".06pt" strokecolor="#000000">
                <v:path arrowok="t"/>
              </v:shape>
            </v:group>
            <v:group style="position:absolute;left:6049;top:2432;width:16;height:2" coordorigin="6049,2432" coordsize="16,2">
              <v:shape style="position:absolute;left:6049;top:2432;width:16;height:2" coordorigin="6049,2432" coordsize="16,0" path="m6065,2432l6049,2432,6065,2432xe" filled="f" stroked="t" strokeweight=".06pt" strokecolor="#000000">
                <v:path arrowok="t"/>
              </v:shape>
            </v:group>
            <v:group style="position:absolute;left:6049;top:2447;width:16;height:14" coordorigin="6049,2447" coordsize="16,14">
              <v:shape style="position:absolute;left:6049;top:2447;width:16;height:14" coordorigin="6049,2447" coordsize="16,14" path="m6049,2454l6065,2454e" filled="f" stroked="t" strokeweight=".88pt" strokecolor="#000000">
                <v:path arrowok="t"/>
              </v:shape>
            </v:group>
            <v:group style="position:absolute;left:6049;top:2462;width:16;height:16" coordorigin="6049,2462" coordsize="16,16">
              <v:shape style="position:absolute;left:6049;top:2462;width:16;height:16" coordorigin="6049,2462" coordsize="16,16" path="m6049,2469l6065,2469e" filled="f" stroked="t" strokeweight=".94pt" strokecolor="#000000">
                <v:path arrowok="t"/>
              </v:shape>
            </v:group>
            <v:group style="position:absolute;left:6049;top:2493;width:16;height:2" coordorigin="6049,2493" coordsize="16,2">
              <v:shape style="position:absolute;left:6049;top:2493;width:16;height:2" coordorigin="6049,2493" coordsize="16,0" path="m6065,2493l6049,2493,6065,2493xe" filled="f" stroked="t" strokeweight=".06pt" strokecolor="#000000">
                <v:path arrowok="t"/>
              </v:shape>
            </v:group>
            <v:group style="position:absolute;left:6049;top:2508;width:16;height:16" coordorigin="6049,2508" coordsize="16,16">
              <v:shape style="position:absolute;left:6049;top:2508;width:16;height:16" coordorigin="6049,2508" coordsize="16,16" path="m6065,2508l6065,2524,6049,2508,6065,2508xe" filled="f" stroked="t" strokeweight=".06pt" strokecolor="#000000">
                <v:path arrowok="t"/>
              </v:shape>
            </v:group>
            <v:group style="position:absolute;left:6049;top:2524;width:16;height:16" coordorigin="6049,2524" coordsize="16,16">
              <v:shape style="position:absolute;left:6049;top:2524;width:16;height:16" coordorigin="6049,2524" coordsize="16,16" path="m6049,2532l6065,2532e" filled="f" stroked="t" strokeweight=".94pt" strokecolor="#000000">
                <v:path arrowok="t"/>
              </v:shape>
            </v:group>
            <v:group style="position:absolute;left:6049;top:2540;width:16;height:16" coordorigin="6049,2540" coordsize="16,16">
              <v:shape style="position:absolute;left:6049;top:2540;width:16;height:16" coordorigin="6049,2540" coordsize="16,16" path="m6065,2555l6049,2555,6065,2540,6065,2555xe" filled="f" stroked="t" strokeweight=".06pt" strokecolor="#000000">
                <v:path arrowok="t"/>
              </v:shape>
            </v:group>
            <v:group style="position:absolute;left:6049;top:2571;width:16;height:2" coordorigin="6049,2571" coordsize="16,2">
              <v:shape style="position:absolute;left:6049;top:2571;width:16;height:2" coordorigin="6049,2571" coordsize="16,0" path="m6065,2571l6049,2571,6065,2571xe" filled="f" stroked="t" strokeweight=".06pt" strokecolor="#000000">
                <v:path arrowok="t"/>
              </v:shape>
            </v:group>
            <v:group style="position:absolute;left:6049;top:2586;width:16;height:16" coordorigin="6049,2586" coordsize="16,16">
              <v:shape style="position:absolute;left:6049;top:2586;width:16;height:16" coordorigin="6049,2586" coordsize="16,16" path="m6049,2594l6065,2594e" filled="f" stroked="t" strokeweight=".94pt" strokecolor="#000000">
                <v:path arrowok="t"/>
              </v:shape>
            </v:group>
            <v:group style="position:absolute;left:6049;top:2602;width:16;height:14" coordorigin="6049,2602" coordsize="16,14">
              <v:shape style="position:absolute;left:6049;top:2602;width:16;height:14" coordorigin="6049,2602" coordsize="16,14" path="m6049,2609l6065,2609e" filled="f" stroked="t" strokeweight=".88pt" strokecolor="#000000">
                <v:path arrowok="t"/>
              </v:shape>
            </v:group>
            <v:group style="position:absolute;left:6049;top:2632;width:16;height:2" coordorigin="6049,2632" coordsize="16,2">
              <v:shape style="position:absolute;left:6049;top:2632;width:16;height:2" coordorigin="6049,2632" coordsize="16,0" path="m6065,2632l6049,2632,6065,2632xe" filled="f" stroked="t" strokeweight=".06pt" strokecolor="#000000">
                <v:path arrowok="t"/>
              </v:shape>
            </v:group>
            <v:group style="position:absolute;left:6049;top:2648;width:16;height:2" coordorigin="6049,2648" coordsize="16,2">
              <v:shape style="position:absolute;left:6049;top:2648;width:16;height:2" coordorigin="6049,2648" coordsize="16,0" path="m6065,2648l6049,2648,6065,2648xe" filled="f" stroked="t" strokeweight=".06pt" strokecolor="#000000">
                <v:path arrowok="t"/>
              </v:shape>
            </v:group>
            <v:group style="position:absolute;left:6049;top:2663;width:16;height:16" coordorigin="6049,2663" coordsize="16,16">
              <v:shape style="position:absolute;left:6049;top:2663;width:16;height:16" coordorigin="6049,2663" coordsize="16,16" path="m6049,2671l6065,2671e" filled="f" stroked="t" strokeweight=".94pt" strokecolor="#000000">
                <v:path arrowok="t"/>
              </v:shape>
            </v:group>
            <v:group style="position:absolute;left:6049;top:2679;width:16;height:16" coordorigin="6049,2679" coordsize="16,16">
              <v:shape style="position:absolute;left:6049;top:2679;width:16;height:16" coordorigin="6049,2679" coordsize="16,16" path="m6049,2687l6065,2687e" filled="f" stroked="t" strokeweight=".94pt" strokecolor="#000000">
                <v:path arrowok="t"/>
              </v:shape>
            </v:group>
            <v:group style="position:absolute;left:6049;top:2710;width:16;height:2" coordorigin="6049,2710" coordsize="16,2">
              <v:shape style="position:absolute;left:6049;top:2710;width:16;height:2" coordorigin="6049,2710" coordsize="16,0" path="m6065,2710l6049,2710,6065,2710xe" filled="f" stroked="t" strokeweight=".06pt" strokecolor="#000000">
                <v:path arrowok="t"/>
              </v:shape>
            </v:group>
            <v:group style="position:absolute;left:6049;top:2726;width:16;height:16" coordorigin="6049,2726" coordsize="16,16">
              <v:shape style="position:absolute;left:6049;top:2726;width:16;height:16" coordorigin="6049,2726" coordsize="16,16" path="m6065,2726l6065,2741,6049,2726,6065,2726xe" filled="f" stroked="t" strokeweight=".06pt" strokecolor="#000000">
                <v:path arrowok="t"/>
              </v:shape>
            </v:group>
            <v:group style="position:absolute;left:6049;top:2741;width:16;height:16" coordorigin="6049,2741" coordsize="16,16">
              <v:shape style="position:absolute;left:6049;top:2741;width:16;height:16" coordorigin="6049,2741" coordsize="16,16" path="m6049,2749l6065,2749e" filled="f" stroked="t" strokeweight=".94pt" strokecolor="#000000">
                <v:path arrowok="t"/>
              </v:shape>
            </v:group>
            <v:group style="position:absolute;left:6049;top:2757;width:16;height:14" coordorigin="6049,2757" coordsize="16,14">
              <v:shape style="position:absolute;left:6049;top:2757;width:16;height:14" coordorigin="6049,2757" coordsize="16,14" path="m6065,2771l6049,2771,6065,2757,6065,2771xe" filled="f" stroked="t" strokeweight=".06pt" strokecolor="#000000">
                <v:path arrowok="t"/>
              </v:shape>
            </v:group>
            <v:group style="position:absolute;left:6049;top:2787;width:16;height:2" coordorigin="6049,2787" coordsize="16,2">
              <v:shape style="position:absolute;left:6049;top:2787;width:16;height:2" coordorigin="6049,2787" coordsize="16,0" path="m6065,2787l6049,2787,6065,2787xe" filled="f" stroked="t" strokeweight=".06pt" strokecolor="#000000">
                <v:path arrowok="t"/>
              </v:shape>
            </v:group>
            <v:group style="position:absolute;left:6049;top:2802;width:16;height:16" coordorigin="6049,2802" coordsize="16,16">
              <v:shape style="position:absolute;left:6049;top:2802;width:16;height:16" coordorigin="6049,2802" coordsize="16,16" path="m6049,2810l6065,2810e" filled="f" stroked="t" strokeweight=".94pt" strokecolor="#000000">
                <v:path arrowok="t"/>
              </v:shape>
            </v:group>
            <v:group style="position:absolute;left:6049;top:2818;width:16;height:16" coordorigin="6049,2818" coordsize="16,16">
              <v:shape style="position:absolute;left:6049;top:2818;width:16;height:16" coordorigin="6049,2818" coordsize="16,16" path="m6049,2826l6065,2826e" filled="f" stroked="t" strokeweight=".94001pt" strokecolor="#000000">
                <v:path arrowok="t"/>
              </v:shape>
            </v:group>
            <v:group style="position:absolute;left:6049;top:2849;width:16;height:2" coordorigin="6049,2849" coordsize="16,2">
              <v:shape style="position:absolute;left:6049;top:2849;width:16;height:2" coordorigin="6049,2849" coordsize="16,0" path="m6065,2849l6049,2849,6065,2849xe" filled="f" stroked="t" strokeweight=".06pt" strokecolor="#000000">
                <v:path arrowok="t"/>
              </v:shape>
            </v:group>
            <v:group style="position:absolute;left:6049;top:2865;width:16;height:2" coordorigin="6049,2865" coordsize="16,2">
              <v:shape style="position:absolute;left:6049;top:2865;width:16;height:2" coordorigin="6049,2865" coordsize="16,0" path="m6065,2865l6049,2865,6065,2865xe" filled="f" stroked="t" strokeweight=".06pt" strokecolor="#000000">
                <v:path arrowok="t"/>
              </v:shape>
            </v:group>
            <v:group style="position:absolute;left:6049;top:2880;width:16;height:16" coordorigin="6049,2880" coordsize="16,16">
              <v:shape style="position:absolute;left:6049;top:2880;width:16;height:16" coordorigin="6049,2880" coordsize="16,16" path="m6049,2888l6065,2888e" filled="f" stroked="t" strokeweight=".94pt" strokecolor="#000000">
                <v:path arrowok="t"/>
              </v:shape>
            </v:group>
            <v:group style="position:absolute;left:6049;top:2896;width:16;height:16" coordorigin="6049,2896" coordsize="16,16">
              <v:shape style="position:absolute;left:6049;top:2896;width:16;height:16" coordorigin="6049,2896" coordsize="16,16" path="m6049,2904l6065,2904e" filled="f" stroked="t" strokeweight=".94pt" strokecolor="#000000">
                <v:path arrowok="t"/>
              </v:shape>
            </v:group>
            <v:group style="position:absolute;left:6049;top:2926;width:16;height:2" coordorigin="6049,2926" coordsize="16,2">
              <v:shape style="position:absolute;left:6049;top:2926;width:16;height:2" coordorigin="6049,2926" coordsize="16,0" path="m6065,2926l6049,2926,6065,2926xe" filled="f" stroked="t" strokeweight=".06pt" strokecolor="#000000">
                <v:path arrowok="t"/>
              </v:shape>
            </v:group>
            <v:group style="position:absolute;left:6049;top:2942;width:16;height:16" coordorigin="6049,2942" coordsize="16,16">
              <v:shape style="position:absolute;left:6049;top:2942;width:16;height:16" coordorigin="6049,2942" coordsize="16,16" path="m6065,2942l6065,2957,6049,2942,6065,2942xe" filled="f" stroked="t" strokeweight=".06pt" strokecolor="#000000">
                <v:path arrowok="t"/>
              </v:shape>
            </v:group>
            <v:group style="position:absolute;left:6049;top:2957;width:16;height:16" coordorigin="6049,2957" coordsize="16,16">
              <v:shape style="position:absolute;left:6049;top:2957;width:16;height:16" coordorigin="6049,2957" coordsize="16,16" path="m6049,2965l6065,2965e" filled="f" stroked="t" strokeweight=".94pt" strokecolor="#000000">
                <v:path arrowok="t"/>
              </v:shape>
            </v:group>
            <v:group style="position:absolute;left:6049;top:2973;width:16;height:16" coordorigin="6049,2973" coordsize="16,16">
              <v:shape style="position:absolute;left:6049;top:2973;width:16;height:16" coordorigin="6049,2973" coordsize="16,16" path="m6065,2988l6049,2988,6065,2973,6065,2988xe" filled="f" stroked="t" strokeweight=".06pt" strokecolor="#000000">
                <v:path arrowok="t"/>
              </v:shape>
            </v:group>
            <v:group style="position:absolute;left:6049;top:3004;width:16;height:2" coordorigin="6049,3004" coordsize="16,2">
              <v:shape style="position:absolute;left:6049;top:3004;width:16;height:2" coordorigin="6049,3004" coordsize="16,0" path="m6065,3004l6049,3004,6065,3004xe" filled="f" stroked="t" strokeweight=".06pt" strokecolor="#000000">
                <v:path arrowok="t"/>
              </v:shape>
            </v:group>
            <v:group style="position:absolute;left:6049;top:3020;width:16;height:16" coordorigin="6049,3020" coordsize="16,16">
              <v:shape style="position:absolute;left:6049;top:3020;width:16;height:16" coordorigin="6049,3020" coordsize="16,16" path="m6049,3027l6065,3027e" filled="f" stroked="t" strokeweight=".94pt" strokecolor="#000000">
                <v:path arrowok="t"/>
              </v:shape>
            </v:group>
            <v:group style="position:absolute;left:6049;top:3035;width:16;height:16" coordorigin="6049,3035" coordsize="16,16">
              <v:shape style="position:absolute;left:6049;top:3035;width:16;height:16" coordorigin="6049,3035" coordsize="16,16" path="m6049,3043l6065,3043e" filled="f" stroked="t" strokeweight=".94pt" strokecolor="#000000">
                <v:path arrowok="t"/>
              </v:shape>
            </v:group>
            <v:group style="position:absolute;left:6049;top:3065;width:16;height:2" coordorigin="6049,3065" coordsize="16,2">
              <v:shape style="position:absolute;left:6049;top:3065;width:16;height:2" coordorigin="6049,3065" coordsize="16,0" path="m6065,3065l6049,3065,6065,3065xe" filled="f" stroked="t" strokeweight=".06pt" strokecolor="#000000">
                <v:path arrowok="t"/>
              </v:shape>
            </v:group>
            <v:group style="position:absolute;left:6049;top:3081;width:16;height:2" coordorigin="6049,3081" coordsize="16,2">
              <v:shape style="position:absolute;left:6049;top:3081;width:16;height:2" coordorigin="6049,3081" coordsize="16,0" path="m6065,3081l6049,3081,6065,3081xe" filled="f" stroked="t" strokeweight=".06pt" strokecolor="#000000">
                <v:path arrowok="t"/>
              </v:shape>
            </v:group>
            <v:group style="position:absolute;left:6049;top:3096;width:16;height:16" coordorigin="6049,3096" coordsize="16,16">
              <v:shape style="position:absolute;left:6049;top:3096;width:16;height:16" coordorigin="6049,3096" coordsize="16,16" path="m6049,3104l6065,3104e" filled="f" stroked="t" strokeweight=".94pt" strokecolor="#000000">
                <v:path arrowok="t"/>
              </v:shape>
            </v:group>
            <v:group style="position:absolute;left:6049;top:3112;width:16;height:16" coordorigin="6049,3112" coordsize="16,16">
              <v:shape style="position:absolute;left:6049;top:3112;width:16;height:16" coordorigin="6049,3112" coordsize="16,16" path="m6049,3120l6065,3120e" filled="f" stroked="t" strokeweight=".94pt" strokecolor="#000000">
                <v:path arrowok="t"/>
              </v:shape>
            </v:group>
            <v:group style="position:absolute;left:6049;top:3143;width:16;height:2" coordorigin="6049,3143" coordsize="16,2">
              <v:shape style="position:absolute;left:6049;top:3143;width:16;height:2" coordorigin="6049,3143" coordsize="16,0" path="m6065,3143l6049,3143,6065,3143xe" filled="f" stroked="t" strokeweight=".06pt" strokecolor="#000000">
                <v:path arrowok="t"/>
              </v:shape>
            </v:group>
            <v:group style="position:absolute;left:6049;top:3159;width:16;height:16" coordorigin="6049,3159" coordsize="16,16">
              <v:shape style="position:absolute;left:6049;top:3159;width:16;height:16" coordorigin="6049,3159" coordsize="16,16" path="m6065,3159l6065,3174,6049,3159,6065,3159xe" filled="f" stroked="t" strokeweight=".06pt" strokecolor="#000000">
                <v:path arrowok="t"/>
              </v:shape>
            </v:group>
            <v:group style="position:absolute;left:6049;top:3174;width:16;height:16" coordorigin="6049,3174" coordsize="16,16">
              <v:shape style="position:absolute;left:6049;top:3174;width:16;height:16" coordorigin="6049,3174" coordsize="16,16" path="m6049,3182l6065,3182e" filled="f" stroked="t" strokeweight=".94pt" strokecolor="#000000">
                <v:path arrowok="t"/>
              </v:shape>
            </v:group>
            <v:group style="position:absolute;left:6049;top:3190;width:16;height:16" coordorigin="6049,3190" coordsize="16,16">
              <v:shape style="position:absolute;left:6049;top:3190;width:16;height:16" coordorigin="6049,3190" coordsize="16,16" path="m6065,3206l6049,3206,6065,3190,6065,3206xe" filled="f" stroked="t" strokeweight=".06pt" strokecolor="#000000">
                <v:path arrowok="t"/>
              </v:shape>
            </v:group>
            <v:group style="position:absolute;left:6049;top:3220;width:16;height:2" coordorigin="6049,3220" coordsize="16,2">
              <v:shape style="position:absolute;left:6049;top:3220;width:16;height:2" coordorigin="6049,3220" coordsize="16,0" path="m6065,3220l6049,3220,6065,3220xe" filled="f" stroked="t" strokeweight=".06pt" strokecolor="#000000">
                <v:path arrowok="t"/>
              </v:shape>
            </v:group>
            <v:group style="position:absolute;left:6049;top:3236;width:16;height:16" coordorigin="6049,3236" coordsize="16,16">
              <v:shape style="position:absolute;left:6049;top:3236;width:16;height:16" coordorigin="6049,3236" coordsize="16,16" path="m6049,3243l6065,3243e" filled="f" stroked="t" strokeweight=".94pt" strokecolor="#000000">
                <v:path arrowok="t"/>
              </v:shape>
            </v:group>
            <v:group style="position:absolute;left:6049;top:3251;width:16;height:16" coordorigin="6049,3251" coordsize="16,16">
              <v:shape style="position:absolute;left:6049;top:3251;width:16;height:16" coordorigin="6049,3251" coordsize="16,16" path="m6049,3259l6065,3259e" filled="f" stroked="t" strokeweight=".94pt" strokecolor="#000000">
                <v:path arrowok="t"/>
              </v:shape>
            </v:group>
            <v:group style="position:absolute;left:6049;top:3282;width:16;height:2" coordorigin="6049,3282" coordsize="16,2">
              <v:shape style="position:absolute;left:6049;top:3282;width:16;height:2" coordorigin="6049,3282" coordsize="16,0" path="m6065,3282l6049,3282,6065,3282xe" filled="f" stroked="t" strokeweight=".06pt" strokecolor="#000000">
                <v:path arrowok="t"/>
              </v:shape>
            </v:group>
            <v:group style="position:absolute;left:6049;top:3298;width:16;height:2" coordorigin="6049,3298" coordsize="16,2">
              <v:shape style="position:absolute;left:6049;top:3298;width:16;height:2" coordorigin="6049,3298" coordsize="16,0" path="m6065,3298l6049,3298,6065,3298xe" filled="f" stroked="t" strokeweight=".06pt" strokecolor="#000000">
                <v:path arrowok="t"/>
              </v:shape>
            </v:group>
            <v:group style="position:absolute;left:6049;top:3314;width:16;height:16" coordorigin="6049,3314" coordsize="16,16">
              <v:shape style="position:absolute;left:6049;top:3314;width:16;height:16" coordorigin="6049,3314" coordsize="16,16" path="m6049,3321l6065,3321e" filled="f" stroked="t" strokeweight=".94pt" strokecolor="#000000">
                <v:path arrowok="t"/>
              </v:shape>
            </v:group>
            <v:group style="position:absolute;left:6049;top:3329;width:16;height:16" coordorigin="6049,3329" coordsize="16,16">
              <v:shape style="position:absolute;left:6049;top:3329;width:16;height:16" coordorigin="6049,3329" coordsize="16,16" path="m6049,3337l6065,3337e" filled="f" stroked="t" strokeweight=".94pt" strokecolor="#000000">
                <v:path arrowok="t"/>
              </v:shape>
            </v:group>
            <v:group style="position:absolute;left:6049;top:3360;width:16;height:2" coordorigin="6049,3360" coordsize="16,2">
              <v:shape style="position:absolute;left:6049;top:3360;width:16;height:2" coordorigin="6049,3360" coordsize="16,0" path="m6065,3360l6049,3360,6065,3360xe" filled="f" stroked="t" strokeweight=".06pt" strokecolor="#000000">
                <v:path arrowok="t"/>
              </v:shape>
            </v:group>
            <v:group style="position:absolute;left:6049;top:3375;width:16;height:16" coordorigin="6049,3375" coordsize="16,16">
              <v:shape style="position:absolute;left:6049;top:3375;width:16;height:16" coordorigin="6049,3375" coordsize="16,16" path="m6065,3375l6065,3390,6049,3375,6065,3375xe" filled="f" stroked="t" strokeweight=".06pt" strokecolor="#000000">
                <v:path arrowok="t"/>
              </v:shape>
            </v:group>
            <v:group style="position:absolute;left:6049;top:3390;width:16;height:16" coordorigin="6049,3390" coordsize="16,16">
              <v:shape style="position:absolute;left:6049;top:3390;width:16;height:16" coordorigin="6049,3390" coordsize="16,16" path="m6049,3398l6065,3398e" filled="f" stroked="t" strokeweight=".94pt" strokecolor="#000000">
                <v:path arrowok="t"/>
              </v:shape>
            </v:group>
            <v:group style="position:absolute;left:6049;top:3406;width:16;height:16" coordorigin="6049,3406" coordsize="16,16">
              <v:shape style="position:absolute;left:6049;top:3406;width:16;height:16" coordorigin="6049,3406" coordsize="16,16" path="m6065,3422l6049,3422,6065,3406,6065,3422xe" filled="f" stroked="t" strokeweight=".06pt" strokecolor="#000000">
                <v:path arrowok="t"/>
              </v:shape>
            </v:group>
            <v:group style="position:absolute;left:6049;top:3437;width:16;height:2" coordorigin="6049,3437" coordsize="16,2">
              <v:shape style="position:absolute;left:6049;top:3437;width:16;height:2" coordorigin="6049,3437" coordsize="16,0" path="m6065,3437l6049,3437,6065,3437xe" filled="f" stroked="t" strokeweight=".06pt" strokecolor="#000000">
                <v:path arrowok="t"/>
              </v:shape>
            </v:group>
            <v:group style="position:absolute;left:6049;top:3453;width:16;height:16" coordorigin="6049,3453" coordsize="16,16">
              <v:shape style="position:absolute;left:6049;top:3453;width:16;height:16" coordorigin="6049,3453" coordsize="16,16" path="m6049,3461l6065,3461e" filled="f" stroked="t" strokeweight=".94pt" strokecolor="#000000">
                <v:path arrowok="t"/>
              </v:shape>
            </v:group>
            <v:group style="position:absolute;left:6049;top:3468;width:16;height:16" coordorigin="6049,3468" coordsize="16,16">
              <v:shape style="position:absolute;left:6049;top:3468;width:16;height:16" coordorigin="6049,3468" coordsize="16,16" path="m6049,3476l6065,3476e" filled="f" stroked="t" strokeweight=".94pt" strokecolor="#000000">
                <v:path arrowok="t"/>
              </v:shape>
            </v:group>
            <v:group style="position:absolute;left:6049;top:3500;width:16;height:2" coordorigin="6049,3500" coordsize="16,2">
              <v:shape style="position:absolute;left:6049;top:3500;width:16;height:2" coordorigin="6049,3500" coordsize="16,0" path="m6065,3500l6049,3500,6065,3500xe" filled="f" stroked="t" strokeweight=".06pt" strokecolor="#000000">
                <v:path arrowok="t"/>
              </v:shape>
            </v:group>
            <v:group style="position:absolute;left:6049;top:3515;width:16;height:2" coordorigin="6049,3515" coordsize="16,2">
              <v:shape style="position:absolute;left:6049;top:3515;width:16;height:2" coordorigin="6049,3515" coordsize="16,0" path="m6065,3515l6049,3515,6065,3515xe" filled="f" stroked="t" strokeweight=".06pt" strokecolor="#000000">
                <v:path arrowok="t"/>
              </v:shape>
            </v:group>
            <v:group style="position:absolute;left:6049;top:3530;width:16;height:16" coordorigin="6049,3530" coordsize="16,16">
              <v:shape style="position:absolute;left:6049;top:3530;width:16;height:16" coordorigin="6049,3530" coordsize="16,16" path="m6049,3537l6065,3537e" filled="f" stroked="t" strokeweight=".94pt" strokecolor="#000000">
                <v:path arrowok="t"/>
              </v:shape>
            </v:group>
            <v:group style="position:absolute;left:6049;top:3545;width:16;height:16" coordorigin="6049,3545" coordsize="16,16">
              <v:shape style="position:absolute;left:6049;top:3545;width:16;height:16" coordorigin="6049,3545" coordsize="16,16" path="m6049,3553l6065,3553e" filled="f" stroked="t" strokeweight=".94pt" strokecolor="#000000">
                <v:path arrowok="t"/>
              </v:shape>
            </v:group>
            <v:group style="position:absolute;left:6049;top:3576;width:16;height:2" coordorigin="6049,3576" coordsize="16,2">
              <v:shape style="position:absolute;left:6049;top:3576;width:16;height:2" coordorigin="6049,3576" coordsize="16,0" path="m6065,3576l6049,3576,6065,3576xe" filled="f" stroked="t" strokeweight=".06pt" strokecolor="#000000">
                <v:path arrowok="t"/>
              </v:shape>
            </v:group>
            <v:group style="position:absolute;left:6049;top:3592;width:16;height:16" coordorigin="6049,3592" coordsize="16,16">
              <v:shape style="position:absolute;left:6049;top:3592;width:16;height:16" coordorigin="6049,3592" coordsize="16,16" path="m6065,3592l6065,3608,6049,3592,6065,3592xe" filled="f" stroked="t" strokeweight=".06pt" strokecolor="#000000">
                <v:path arrowok="t"/>
              </v:shape>
            </v:group>
            <v:group style="position:absolute;left:6049;top:3608;width:16;height:16" coordorigin="6049,3608" coordsize="16,16">
              <v:shape style="position:absolute;left:6049;top:3608;width:16;height:16" coordorigin="6049,3608" coordsize="16,16" path="m6049,3615l6065,3615e" filled="f" stroked="t" strokeweight=".94pt" strokecolor="#000000">
                <v:path arrowok="t"/>
              </v:shape>
            </v:group>
            <v:group style="position:absolute;left:6049;top:3623;width:16;height:16" coordorigin="6049,3623" coordsize="16,16">
              <v:shape style="position:absolute;left:6049;top:3623;width:16;height:16" coordorigin="6049,3623" coordsize="16,16" path="m6065,3639l6049,3639,6065,3623,6065,3639xe" filled="f" stroked="t" strokeweight=".06pt" strokecolor="#000000">
                <v:path arrowok="t"/>
              </v:shape>
            </v:group>
            <v:group style="position:absolute;left:6049;top:3654;width:16;height:2" coordorigin="6049,3654" coordsize="16,2">
              <v:shape style="position:absolute;left:6049;top:3654;width:16;height:2" coordorigin="6049,3654" coordsize="16,0" path="m6065,3654l6049,3654,6065,3654xe" filled="f" stroked="t" strokeweight=".06pt" strokecolor="#000000">
                <v:path arrowok="t"/>
              </v:shape>
            </v:group>
            <v:group style="position:absolute;left:6049;top:3670;width:16;height:14" coordorigin="6049,3670" coordsize="16,14">
              <v:shape style="position:absolute;left:6049;top:3670;width:16;height:14" coordorigin="6049,3670" coordsize="16,14" path="m6049,3677l6065,3677e" filled="f" stroked="t" strokeweight=".88pt" strokecolor="#000000">
                <v:path arrowok="t"/>
              </v:shape>
            </v:group>
            <v:group style="position:absolute;left:6049;top:3684;width:16;height:16" coordorigin="6049,3684" coordsize="16,16">
              <v:shape style="position:absolute;left:6049;top:3684;width:16;height:16" coordorigin="6049,3684" coordsize="16,16" path="m6049,3692l6065,3692e" filled="f" stroked="t" strokeweight=".94pt" strokecolor="#000000">
                <v:path arrowok="t"/>
              </v:shape>
            </v:group>
            <v:group style="position:absolute;left:6049;top:3716;width:16;height:2" coordorigin="6049,3716" coordsize="16,2">
              <v:shape style="position:absolute;left:6049;top:3716;width:16;height:2" coordorigin="6049,3716" coordsize="16,0" path="m6065,3716l6049,3716,6065,3716xe" filled="f" stroked="t" strokeweight=".06pt" strokecolor="#000000">
                <v:path arrowok="t"/>
              </v:shape>
            </v:group>
            <v:group style="position:absolute;left:6049;top:3731;width:16;height:2" coordorigin="6049,3731" coordsize="16,2">
              <v:shape style="position:absolute;left:6049;top:3731;width:16;height:2" coordorigin="6049,3731" coordsize="16,0" path="m6065,3731l6049,3731,6065,3731xe" filled="f" stroked="t" strokeweight=".06pt" strokecolor="#000000">
                <v:path arrowok="t"/>
              </v:shape>
            </v:group>
            <v:group style="position:absolute;left:6049;top:3747;width:16;height:16" coordorigin="6049,3747" coordsize="16,16">
              <v:shape style="position:absolute;left:6049;top:3747;width:16;height:16" coordorigin="6049,3747" coordsize="16,16" path="m6049,3755l6065,3755e" filled="f" stroked="t" strokeweight=".94pt" strokecolor="#000000">
                <v:path arrowok="t"/>
              </v:shape>
            </v:group>
            <v:group style="position:absolute;left:6049;top:3762;width:16;height:16" coordorigin="6049,3762" coordsize="16,16">
              <v:shape style="position:absolute;left:6049;top:3762;width:16;height:16" coordorigin="6049,3762" coordsize="16,16" path="m6049,3770l6065,3770e" filled="f" stroked="t" strokeweight=".94pt" strokecolor="#000000">
                <v:path arrowok="t"/>
              </v:shape>
            </v:group>
            <v:group style="position:absolute;left:6049;top:3794;width:16;height:2" coordorigin="6049,3794" coordsize="16,2">
              <v:shape style="position:absolute;left:6049;top:3794;width:16;height:2" coordorigin="6049,3794" coordsize="16,0" path="m6065,3794l6049,3794,6065,3794xe" filled="f" stroked="t" strokeweight=".06pt" strokecolor="#000000">
                <v:path arrowok="t"/>
              </v:shape>
            </v:group>
            <v:group style="position:absolute;left:6049;top:3809;width:16;height:2" coordorigin="6049,3809" coordsize="16,2">
              <v:shape style="position:absolute;left:6049;top:3809;width:16;height:2" coordorigin="6049,3809" coordsize="16,0" path="m6065,3809l6049,3809,6065,3809xe" filled="f" stroked="t" strokeweight=".06pt" strokecolor="#000000">
                <v:path arrowok="t"/>
              </v:shape>
            </v:group>
            <v:group style="position:absolute;left:6049;top:3825;width:16;height:14" coordorigin="6049,3825" coordsize="16,14">
              <v:shape style="position:absolute;left:6049;top:3825;width:16;height:14" coordorigin="6049,3825" coordsize="16,14" path="m6049,3832l6065,3832e" filled="f" stroked="t" strokeweight=".88pt" strokecolor="#000000">
                <v:path arrowok="t"/>
              </v:shape>
            </v:group>
            <v:group style="position:absolute;left:6049;top:3839;width:16;height:16" coordorigin="6049,3839" coordsize="16,16">
              <v:shape style="position:absolute;left:6049;top:3839;width:16;height:16" coordorigin="6049,3839" coordsize="16,16" path="m6065,3855l6049,3855,6065,3839,6065,3855xe" filled="f" stroked="t" strokeweight=".06pt" strokecolor="#000000">
                <v:path arrowok="t"/>
              </v:shape>
            </v:group>
            <v:group style="position:absolute;left:6049;top:3870;width:16;height:2" coordorigin="6049,3870" coordsize="16,2">
              <v:shape style="position:absolute;left:6049;top:3870;width:16;height:2" coordorigin="6049,3870" coordsize="16,0" path="m6065,3870l6049,3870,6065,3870xe" filled="f" stroked="t" strokeweight=".06pt" strokecolor="#000000">
                <v:path arrowok="t"/>
              </v:shape>
            </v:group>
            <v:group style="position:absolute;left:6049;top:3886;width:16;height:16" coordorigin="6049,3886" coordsize="16,16">
              <v:shape style="position:absolute;left:6049;top:3886;width:16;height:16" coordorigin="6049,3886" coordsize="16,16" path="m6049,3894l6065,3894e" filled="f" stroked="t" strokeweight=".94pt" strokecolor="#000000">
                <v:path arrowok="t"/>
              </v:shape>
            </v:group>
            <v:group style="position:absolute;left:6049;top:3902;width:16;height:16" coordorigin="6049,3902" coordsize="16,16">
              <v:shape style="position:absolute;left:6049;top:3902;width:16;height:16" coordorigin="6049,3902" coordsize="16,16" path="m6049,3909l6065,3909e" filled="f" stroked="t" strokeweight=".94pt" strokecolor="#000000">
                <v:path arrowok="t"/>
              </v:shape>
            </v:group>
            <v:group style="position:absolute;left:6049;top:3917;width:16;height:16" coordorigin="6049,3917" coordsize="16,16">
              <v:shape style="position:absolute;left:6049;top:3917;width:16;height:16" coordorigin="6049,3917" coordsize="16,16" path="m6065,3933l6049,3933,6065,3917,6065,3933xe" filled="f" stroked="t" strokeweight=".06pt" strokecolor="#000000">
                <v:path arrowok="t"/>
              </v:shape>
            </v:group>
            <v:group style="position:absolute;left:6049;top:3948;width:16;height:2" coordorigin="6049,3948" coordsize="16,2">
              <v:shape style="position:absolute;left:6049;top:3948;width:16;height:2" coordorigin="6049,3948" coordsize="16,0" path="m6065,3948l6049,3948,6065,3948xe" filled="f" stroked="t" strokeweight=".06pt" strokecolor="#000000">
                <v:path arrowok="t"/>
              </v:shape>
            </v:group>
            <v:group style="position:absolute;left:6049;top:3964;width:16;height:14" coordorigin="6049,3964" coordsize="16,14">
              <v:shape style="position:absolute;left:6049;top:3964;width:16;height:14" coordorigin="6049,3964" coordsize="16,14" path="m6049,3971l6065,3971e" filled="f" stroked="t" strokeweight=".88pt" strokecolor="#000000">
                <v:path arrowok="t"/>
              </v:shape>
            </v:group>
            <v:group style="position:absolute;left:6049;top:3978;width:16;height:16" coordorigin="6049,3978" coordsize="16,16">
              <v:shape style="position:absolute;left:6049;top:3978;width:16;height:16" coordorigin="6049,3978" coordsize="16,16" path="m6049,3986l6065,3986e" filled="f" stroked="t" strokeweight=".94pt" strokecolor="#000000">
                <v:path arrowok="t"/>
              </v:shape>
            </v:group>
            <v:group style="position:absolute;left:6049;top:4010;width:16;height:2" coordorigin="6049,4010" coordsize="16,2">
              <v:shape style="position:absolute;left:6049;top:4010;width:16;height:2" coordorigin="6049,4010" coordsize="16,0" path="m6065,4010l6049,4010,6065,4010xe" filled="f" stroked="t" strokeweight=".06pt" strokecolor="#000000">
                <v:path arrowok="t"/>
              </v:shape>
            </v:group>
            <v:group style="position:absolute;left:6049;top:4025;width:16;height:2" coordorigin="6049,4025" coordsize="16,2">
              <v:shape style="position:absolute;left:6049;top:4025;width:16;height:2" coordorigin="6049,4025" coordsize="16,0" path="m6065,4025l6049,4025,6065,4025xe" filled="f" stroked="t" strokeweight=".06pt" strokecolor="#000000">
                <v:path arrowok="t"/>
              </v:shape>
            </v:group>
            <v:group style="position:absolute;left:6049;top:4041;width:16;height:16" coordorigin="6049,4041" coordsize="16,16">
              <v:shape style="position:absolute;left:6049;top:4041;width:16;height:16" coordorigin="6049,4041" coordsize="16,16" path="m6049,4049l6065,4049e" filled="f" stroked="t" strokeweight=".94pt" strokecolor="#000000">
                <v:path arrowok="t"/>
              </v:shape>
            </v:group>
            <v:group style="position:absolute;left:6049;top:4056;width:16;height:16" coordorigin="6049,4056" coordsize="16,16">
              <v:shape style="position:absolute;left:6049;top:4056;width:16;height:16" coordorigin="6049,4056" coordsize="16,16" path="m6049,4064l6065,4064e" filled="f" stroked="t" strokeweight=".94pt" strokecolor="#000000">
                <v:path arrowok="t"/>
              </v:shape>
            </v:group>
            <v:group style="position:absolute;left:6049;top:4088;width:16;height:2" coordorigin="6049,4088" coordsize="16,2">
              <v:shape style="position:absolute;left:6049;top:4088;width:16;height:2" coordorigin="6049,4088" coordsize="16,0" path="m6065,4088l6049,4088,6065,4088xe" filled="f" stroked="t" strokeweight=".06pt" strokecolor="#000000">
                <v:path arrowok="t"/>
              </v:shape>
            </v:group>
            <v:group style="position:absolute;left:6049;top:4103;width:16;height:16" coordorigin="6049,4103" coordsize="16,16">
              <v:shape style="position:absolute;left:6049;top:4103;width:16;height:16" coordorigin="6049,4103" coordsize="16,16" path="m6065,4103l6065,4119,6049,4103,6065,4103xe" filled="f" stroked="t" strokeweight=".06pt" strokecolor="#000000">
                <v:path arrowok="t"/>
              </v:shape>
            </v:group>
            <v:group style="position:absolute;left:6049;top:4119;width:16;height:14" coordorigin="6049,4119" coordsize="16,14">
              <v:shape style="position:absolute;left:6049;top:4119;width:16;height:14" coordorigin="6049,4119" coordsize="16,14" path="m6049,4126l6065,4126e" filled="f" stroked="t" strokeweight=".87997pt" strokecolor="#000000">
                <v:path arrowok="t"/>
              </v:shape>
            </v:group>
            <v:group style="position:absolute;left:6049;top:4133;width:16;height:16" coordorigin="6049,4133" coordsize="16,16">
              <v:shape style="position:absolute;left:6049;top:4133;width:16;height:16" coordorigin="6049,4133" coordsize="16,16" path="m6065,4149l6049,4149,6065,4133,6065,4149xe" filled="f" stroked="t" strokeweight=".06pt" strokecolor="#000000">
                <v:path arrowok="t"/>
              </v:shape>
            </v:group>
            <v:group style="position:absolute;left:6049;top:4164;width:16;height:2" coordorigin="6049,4164" coordsize="16,2">
              <v:shape style="position:absolute;left:6049;top:4164;width:16;height:2" coordorigin="6049,4164" coordsize="16,0" path="m6065,4164l6049,4164,6065,4164xe" filled="f" stroked="t" strokeweight=".06pt" strokecolor="#000000">
                <v:path arrowok="t"/>
              </v:shape>
            </v:group>
            <v:group style="position:absolute;left:6049;top:4180;width:16;height:16" coordorigin="6049,4180" coordsize="16,16">
              <v:shape style="position:absolute;left:6049;top:4180;width:16;height:16" coordorigin="6049,4180" coordsize="16,16" path="m6049,4188l6065,4188e" filled="f" stroked="t" strokeweight=".94pt" strokecolor="#000000">
                <v:path arrowok="t"/>
              </v:shape>
            </v:group>
            <v:group style="position:absolute;left:6049;top:4196;width:16;height:16" coordorigin="6049,4196" coordsize="16,16">
              <v:shape style="position:absolute;left:6049;top:4196;width:16;height:16" coordorigin="6049,4196" coordsize="16,16" path="m6049,4203l6065,4203e" filled="f" stroked="t" strokeweight=".94pt" strokecolor="#000000">
                <v:path arrowok="t"/>
              </v:shape>
            </v:group>
            <v:group style="position:absolute;left:6049;top:4227;width:16;height:2" coordorigin="6049,4227" coordsize="16,2">
              <v:shape style="position:absolute;left:6049;top:4227;width:16;height:2" coordorigin="6049,4227" coordsize="16,0" path="m6065,4227l6049,4227,6065,4227xe" filled="f" stroked="t" strokeweight=".06pt" strokecolor="#000000">
                <v:path arrowok="t"/>
              </v:shape>
            </v:group>
            <v:group style="position:absolute;left:6049;top:4242;width:16;height:2" coordorigin="6049,4242" coordsize="16,2">
              <v:shape style="position:absolute;left:6049;top:4242;width:16;height:2" coordorigin="6049,4242" coordsize="16,0" path="m6065,4242l6049,4242,6065,4242xe" filled="f" stroked="t" strokeweight=".06pt" strokecolor="#000000">
                <v:path arrowok="t"/>
              </v:shape>
            </v:group>
            <v:group style="position:absolute;left:6049;top:4258;width:16;height:16" coordorigin="6049,4258" coordsize="16,16">
              <v:shape style="position:absolute;left:6049;top:4258;width:16;height:16" coordorigin="6049,4258" coordsize="16,16" path="m6049,4266l6065,4266e" filled="f" stroked="t" strokeweight=".94pt" strokecolor="#000000">
                <v:path arrowok="t"/>
              </v:shape>
            </v:group>
            <v:group style="position:absolute;left:6049;top:4274;width:16;height:14" coordorigin="6049,4274" coordsize="16,14">
              <v:shape style="position:absolute;left:6049;top:4274;width:16;height:14" coordorigin="6049,4274" coordsize="16,14" path="m6049,4281l6065,4281e" filled="f" stroked="t" strokeweight=".88pt" strokecolor="#000000">
                <v:path arrowok="t"/>
              </v:shape>
            </v:group>
            <v:group style="position:absolute;left:6049;top:4304;width:16;height:2" coordorigin="6049,4304" coordsize="16,2">
              <v:shape style="position:absolute;left:6049;top:4304;width:16;height:2" coordorigin="6049,4304" coordsize="16,0" path="m6065,4304l6049,4304,6065,4304xe" filled="f" stroked="t" strokeweight=".06pt" strokecolor="#000000">
                <v:path arrowok="t"/>
              </v:shape>
            </v:group>
            <v:group style="position:absolute;left:6049;top:4319;width:16;height:16" coordorigin="6049,4319" coordsize="16,16">
              <v:shape style="position:absolute;left:6049;top:4319;width:16;height:16" coordorigin="6049,4319" coordsize="16,16" path="m6065,4319l6065,4335,6049,4319,6065,4319xe" filled="f" stroked="t" strokeweight=".06pt" strokecolor="#000000">
                <v:path arrowok="t"/>
              </v:shape>
            </v:group>
            <v:group style="position:absolute;left:6049;top:4335;width:16;height:16" coordorigin="6049,4335" coordsize="16,16">
              <v:shape style="position:absolute;left:6049;top:4335;width:16;height:16" coordorigin="6049,4335" coordsize="16,16" path="m6049,4343l6065,4343e" filled="f" stroked="t" strokeweight=".94pt" strokecolor="#000000">
                <v:path arrowok="t"/>
              </v:shape>
            </v:group>
            <v:group style="position:absolute;left:6049;top:4350;width:16;height:16" coordorigin="6049,4350" coordsize="16,16">
              <v:shape style="position:absolute;left:6049;top:4350;width:16;height:16" coordorigin="6049,4350" coordsize="16,16" path="m6065,4366l6049,4366,6065,4350,6065,4366xe" filled="f" stroked="t" strokeweight=".06pt" strokecolor="#000000">
                <v:path arrowok="t"/>
              </v:shape>
            </v:group>
            <v:group style="position:absolute;left:6049;top:4382;width:16;height:2" coordorigin="6049,4382" coordsize="16,2">
              <v:shape style="position:absolute;left:6049;top:4382;width:16;height:2" coordorigin="6049,4382" coordsize="16,0" path="m6065,4382l6049,4382,6065,4382xe" filled="f" stroked="t" strokeweight=".06pt" strokecolor="#000000">
                <v:path arrowok="t"/>
              </v:shape>
            </v:group>
            <v:group style="position:absolute;left:6049;top:4397;width:16;height:16" coordorigin="6049,4397" coordsize="16,16">
              <v:shape style="position:absolute;left:6049;top:4397;width:16;height:16" coordorigin="6049,4397" coordsize="16,16" path="m6049,4405l6065,4405e" filled="f" stroked="t" strokeweight=".94pt" strokecolor="#000000">
                <v:path arrowok="t"/>
              </v:shape>
            </v:group>
            <v:group style="position:absolute;left:6049;top:4413;width:16;height:16" coordorigin="6049,4413" coordsize="16,16">
              <v:shape style="position:absolute;left:6049;top:4413;width:16;height:16" coordorigin="6049,4413" coordsize="16,16" path="m6049,4421l6065,4421e" filled="f" stroked="t" strokeweight=".94pt" strokecolor="#000000">
                <v:path arrowok="t"/>
              </v:shape>
            </v:group>
            <v:group style="position:absolute;left:6049;top:4443;width:16;height:2" coordorigin="6049,4443" coordsize="16,2">
              <v:shape style="position:absolute;left:6049;top:4443;width:16;height:2" coordorigin="6049,4443" coordsize="16,0" path="m6065,4443l6049,4443,6065,4443xe" filled="f" stroked="t" strokeweight=".06pt" strokecolor="#000000">
                <v:path arrowok="t"/>
              </v:shape>
            </v:group>
            <v:group style="position:absolute;left:6049;top:4458;width:16;height:2" coordorigin="6049,4458" coordsize="16,2">
              <v:shape style="position:absolute;left:6049;top:4458;width:16;height:2" coordorigin="6049,4458" coordsize="16,0" path="m6065,4458l6049,4458,6065,4458xe" filled="f" stroked="t" strokeweight=".06pt" strokecolor="#000000">
                <v:path arrowok="t"/>
              </v:shape>
            </v:group>
            <v:group style="position:absolute;left:6049;top:4474;width:16;height:16" coordorigin="6049,4474" coordsize="16,16">
              <v:shape style="position:absolute;left:6049;top:4474;width:16;height:16" coordorigin="6049,4474" coordsize="16,16" path="m6049,4482l6065,4482e" filled="f" stroked="t" strokeweight=".94pt" strokecolor="#000000">
                <v:path arrowok="t"/>
              </v:shape>
            </v:group>
            <v:group style="position:absolute;left:6049;top:4490;width:16;height:16" coordorigin="6049,4490" coordsize="16,16">
              <v:shape style="position:absolute;left:6049;top:4490;width:16;height:16" coordorigin="6049,4490" coordsize="16,16" path="m6049,4497l6065,4497e" filled="f" stroked="t" strokeweight=".94pt" strokecolor="#000000">
                <v:path arrowok="t"/>
              </v:shape>
            </v:group>
            <v:group style="position:absolute;left:3877;top:2404;width:17;height:2" coordorigin="3877,2404" coordsize="17,2">
              <v:shape style="position:absolute;left:3877;top:2404;width:17;height:2" coordorigin="3877,2404" coordsize="17,0" path="m3877,2404l3894,2404e" filled="f" stroked="t" strokeweight=".47pt" strokecolor="#000000">
                <v:path arrowok="t"/>
              </v:shape>
            </v:group>
            <v:group style="position:absolute;left:3877;top:311;width:17;height:2" coordorigin="3877,311" coordsize="17,2">
              <v:shape style="position:absolute;left:3877;top:311;width:17;height:2" coordorigin="3877,311" coordsize="17,0" path="m3894,311l3877,311,3894,311xe" filled="f" stroked="t" strokeweight=".06pt" strokecolor="#000000">
                <v:path arrowok="t"/>
              </v:shape>
            </v:group>
            <v:group style="position:absolute;left:3877;top:327;width:17;height:14" coordorigin="3877,327" coordsize="17,14">
              <v:shape style="position:absolute;left:3877;top:327;width:17;height:14" coordorigin="3877,327" coordsize="17,14" path="m3877,334l3895,334e" filled="f" stroked="t" strokeweight=".88003pt" strokecolor="#000000">
                <v:path arrowok="t"/>
              </v:shape>
            </v:group>
            <v:group style="position:absolute;left:3877;top:341;width:17;height:16" coordorigin="3877,341" coordsize="17,16">
              <v:shape style="position:absolute;left:3877;top:341;width:17;height:16" coordorigin="3877,341" coordsize="17,16" path="m3877,349l3895,349e" filled="f" stroked="t" strokeweight=".93997pt" strokecolor="#000000">
                <v:path arrowok="t"/>
              </v:shape>
            </v:group>
            <v:group style="position:absolute;left:3877;top:372;width:17;height:2" coordorigin="3877,372" coordsize="17,2">
              <v:shape style="position:absolute;left:3877;top:372;width:17;height:2" coordorigin="3877,372" coordsize="17,0" path="m3894,372l3877,372,3894,372xe" filled="f" stroked="t" strokeweight=".06pt" strokecolor="#000000">
                <v:path arrowok="t"/>
              </v:shape>
            </v:group>
            <v:group style="position:absolute;left:3877;top:388;width:17;height:16" coordorigin="3877,388" coordsize="17,16">
              <v:shape style="position:absolute;left:3877;top:388;width:17;height:16" coordorigin="3877,388" coordsize="17,16" path="m3894,388l3877,404,3877,388,3894,388xe" filled="f" stroked="t" strokeweight=".06pt" strokecolor="#000000">
                <v:path arrowok="t"/>
              </v:shape>
            </v:group>
            <v:group style="position:absolute;left:3877;top:404;width:17;height:16" coordorigin="3877,404" coordsize="17,16">
              <v:shape style="position:absolute;left:3877;top:404;width:17;height:16" coordorigin="3877,404" coordsize="17,16" path="m3877,411l3895,411e" filled="f" stroked="t" strokeweight=".93997pt" strokecolor="#000000">
                <v:path arrowok="t"/>
              </v:shape>
            </v:group>
            <v:group style="position:absolute;left:3877;top:419;width:17;height:16" coordorigin="3877,419" coordsize="17,16">
              <v:shape style="position:absolute;left:3877;top:419;width:17;height:16" coordorigin="3877,419" coordsize="17,16" path="m3894,435l3877,435,3877,419,3894,435xe" filled="f" stroked="t" strokeweight=".06pt" strokecolor="#000000">
                <v:path arrowok="t"/>
              </v:shape>
            </v:group>
            <v:group style="position:absolute;left:3877;top:450;width:17;height:2" coordorigin="3877,450" coordsize="17,2">
              <v:shape style="position:absolute;left:3877;top:450;width:17;height:2" coordorigin="3877,450" coordsize="17,0" path="m3894,450l3877,450,3894,450xe" filled="f" stroked="t" strokeweight=".06pt" strokecolor="#000000">
                <v:path arrowok="t"/>
              </v:shape>
            </v:group>
            <v:group style="position:absolute;left:3877;top:466;width:17;height:14" coordorigin="3877,466" coordsize="17,14">
              <v:shape style="position:absolute;left:3877;top:466;width:17;height:14" coordorigin="3877,466" coordsize="17,14" path="m3877,473l3895,473e" filled="f" stroked="t" strokeweight=".87997pt" strokecolor="#000000">
                <v:path arrowok="t"/>
              </v:shape>
            </v:group>
            <v:group style="position:absolute;left:3877;top:480;width:17;height:16" coordorigin="3877,480" coordsize="17,16">
              <v:shape style="position:absolute;left:3877;top:480;width:17;height:16" coordorigin="3877,480" coordsize="17,16" path="m3877,488l3895,488e" filled="f" stroked="t" strokeweight=".94003pt" strokecolor="#000000">
                <v:path arrowok="t"/>
              </v:shape>
            </v:group>
            <v:group style="position:absolute;left:3877;top:512;width:17;height:2" coordorigin="3877,512" coordsize="17,2">
              <v:shape style="position:absolute;left:3877;top:512;width:17;height:2" coordorigin="3877,512" coordsize="17,0" path="m3894,512l3877,512,3894,512xe" filled="f" stroked="t" strokeweight=".06pt" strokecolor="#000000">
                <v:path arrowok="t"/>
              </v:shape>
            </v:group>
            <v:group style="position:absolute;left:3877;top:527;width:17;height:2" coordorigin="3877,527" coordsize="17,2">
              <v:shape style="position:absolute;left:3877;top:527;width:17;height:2" coordorigin="3877,527" coordsize="17,0" path="m3894,527l3877,527,3894,527xe" filled="f" stroked="t" strokeweight=".06pt" strokecolor="#000000">
                <v:path arrowok="t"/>
              </v:shape>
            </v:group>
            <v:group style="position:absolute;left:3877;top:543;width:17;height:16" coordorigin="3877,543" coordsize="17,16">
              <v:shape style="position:absolute;left:3877;top:543;width:17;height:16" coordorigin="3877,543" coordsize="17,16" path="m3877,551l3895,551e" filled="f" stroked="t" strokeweight=".94pt" strokecolor="#000000">
                <v:path arrowok="t"/>
              </v:shape>
            </v:group>
            <v:group style="position:absolute;left:3877;top:558;width:17;height:16" coordorigin="3877,558" coordsize="17,16">
              <v:shape style="position:absolute;left:3877;top:558;width:17;height:16" coordorigin="3877,558" coordsize="17,16" path="m3877,566l3895,566e" filled="f" stroked="t" strokeweight=".94pt" strokecolor="#000000">
                <v:path arrowok="t"/>
              </v:shape>
            </v:group>
            <v:group style="position:absolute;left:3877;top:590;width:17;height:2" coordorigin="3877,590" coordsize="17,2">
              <v:shape style="position:absolute;left:3877;top:590;width:17;height:2" coordorigin="3877,590" coordsize="17,0" path="m3894,590l3877,590,3894,590xe" filled="f" stroked="t" strokeweight=".06pt" strokecolor="#000000">
                <v:path arrowok="t"/>
              </v:shape>
            </v:group>
            <v:group style="position:absolute;left:3877;top:605;width:17;height:16" coordorigin="3877,605" coordsize="17,16">
              <v:shape style="position:absolute;left:3877;top:605;width:17;height:16" coordorigin="3877,605" coordsize="17,16" path="m3894,605l3877,621,3877,605,3894,605xe" filled="f" stroked="t" strokeweight=".06pt" strokecolor="#000000">
                <v:path arrowok="t"/>
              </v:shape>
            </v:group>
            <v:group style="position:absolute;left:3877;top:621;width:17;height:14" coordorigin="3877,621" coordsize="17,14">
              <v:shape style="position:absolute;left:3877;top:621;width:17;height:14" coordorigin="3877,621" coordsize="17,14" path="m3877,628l3895,628e" filled="f" stroked="t" strokeweight=".88pt" strokecolor="#000000">
                <v:path arrowok="t"/>
              </v:shape>
            </v:group>
            <v:group style="position:absolute;left:3877;top:635;width:17;height:16" coordorigin="3877,635" coordsize="17,16">
              <v:shape style="position:absolute;left:3877;top:635;width:17;height:16" coordorigin="3877,635" coordsize="17,16" path="m3894,651l3877,651,3877,635,3894,651xe" filled="f" stroked="t" strokeweight=".06pt" strokecolor="#000000">
                <v:path arrowok="t"/>
              </v:shape>
            </v:group>
            <v:group style="position:absolute;left:3877;top:666;width:17;height:2" coordorigin="3877,666" coordsize="17,2">
              <v:shape style="position:absolute;left:3877;top:666;width:17;height:2" coordorigin="3877,666" coordsize="17,0" path="m3894,666l3877,666,3894,666xe" filled="f" stroked="t" strokeweight=".06pt" strokecolor="#000000">
                <v:path arrowok="t"/>
              </v:shape>
            </v:group>
            <v:group style="position:absolute;left:3877;top:682;width:17;height:16" coordorigin="3877,682" coordsize="17,16">
              <v:shape style="position:absolute;left:3877;top:682;width:17;height:16" coordorigin="3877,682" coordsize="17,16" path="m3877,690l3895,690e" filled="f" stroked="t" strokeweight=".94pt" strokecolor="#000000">
                <v:path arrowok="t"/>
              </v:shape>
            </v:group>
            <v:group style="position:absolute;left:3877;top:698;width:17;height:16" coordorigin="3877,698" coordsize="17,16">
              <v:shape style="position:absolute;left:3877;top:698;width:17;height:16" coordorigin="3877,698" coordsize="17,16" path="m3877,705l3895,705e" filled="f" stroked="t" strokeweight=".94pt" strokecolor="#000000">
                <v:path arrowok="t"/>
              </v:shape>
            </v:group>
            <v:group style="position:absolute;left:3877;top:729;width:17;height:2" coordorigin="3877,729" coordsize="17,2">
              <v:shape style="position:absolute;left:3877;top:729;width:17;height:2" coordorigin="3877,729" coordsize="17,0" path="m3894,729l3877,729,3894,729xe" filled="f" stroked="t" strokeweight=".06pt" strokecolor="#000000">
                <v:path arrowok="t"/>
              </v:shape>
            </v:group>
            <v:group style="position:absolute;left:3877;top:744;width:17;height:2" coordorigin="3877,744" coordsize="17,2">
              <v:shape style="position:absolute;left:3877;top:744;width:17;height:2" coordorigin="3877,744" coordsize="17,0" path="m3894,744l3877,744,3894,744xe" filled="f" stroked="t" strokeweight=".06pt" strokecolor="#000000">
                <v:path arrowok="t"/>
              </v:shape>
            </v:group>
            <v:group style="position:absolute;left:3877;top:760;width:17;height:16" coordorigin="3877,760" coordsize="17,16">
              <v:shape style="position:absolute;left:3877;top:760;width:17;height:16" coordorigin="3877,760" coordsize="17,16" path="m3877,768l3895,768e" filled="f" stroked="t" strokeweight=".93997pt" strokecolor="#000000">
                <v:path arrowok="t"/>
              </v:shape>
            </v:group>
            <v:group style="position:absolute;left:3877;top:776;width:17;height:14" coordorigin="3877,776" coordsize="17,14">
              <v:shape style="position:absolute;left:3877;top:776;width:17;height:14" coordorigin="3877,776" coordsize="17,14" path="m3877,783l3895,783e" filled="f" stroked="t" strokeweight=".88003pt" strokecolor="#000000">
                <v:path arrowok="t"/>
              </v:shape>
            </v:group>
            <v:group style="position:absolute;left:3877;top:806;width:17;height:2" coordorigin="3877,806" coordsize="17,2">
              <v:shape style="position:absolute;left:3877;top:806;width:17;height:2" coordorigin="3877,806" coordsize="17,0" path="m3894,806l3877,806,3894,806xe" filled="f" stroked="t" strokeweight=".06pt" strokecolor="#000000">
                <v:path arrowok="t"/>
              </v:shape>
            </v:group>
            <v:group style="position:absolute;left:3877;top:821;width:17;height:16" coordorigin="3877,821" coordsize="17,16">
              <v:shape style="position:absolute;left:3877;top:821;width:17;height:16" coordorigin="3877,821" coordsize="17,16" path="m3894,821l3877,837,3877,821,3894,821xe" filled="f" stroked="t" strokeweight=".06pt" strokecolor="#000000">
                <v:path arrowok="t"/>
              </v:shape>
            </v:group>
            <v:group style="position:absolute;left:3877;top:837;width:17;height:16" coordorigin="3877,837" coordsize="17,16">
              <v:shape style="position:absolute;left:3877;top:837;width:17;height:16" coordorigin="3877,837" coordsize="17,16" path="m3877,845l3895,845e" filled="f" stroked="t" strokeweight=".94003pt" strokecolor="#000000">
                <v:path arrowok="t"/>
              </v:shape>
            </v:group>
            <v:group style="position:absolute;left:3877;top:852;width:17;height:16" coordorigin="3877,852" coordsize="17,16">
              <v:shape style="position:absolute;left:3877;top:852;width:17;height:16" coordorigin="3877,852" coordsize="17,16" path="m3894,868l3877,868,3877,852,3894,868xe" filled="f" stroked="t" strokeweight=".06pt" strokecolor="#000000">
                <v:path arrowok="t"/>
              </v:shape>
            </v:group>
            <v:group style="position:absolute;left:3877;top:884;width:17;height:2" coordorigin="3877,884" coordsize="17,2">
              <v:shape style="position:absolute;left:3877;top:884;width:17;height:2" coordorigin="3877,884" coordsize="17,0" path="m3894,884l3877,884,3894,884xe" filled="f" stroked="t" strokeweight=".06pt" strokecolor="#000000">
                <v:path arrowok="t"/>
              </v:shape>
            </v:group>
            <v:group style="position:absolute;left:3877;top:899;width:17;height:16" coordorigin="3877,899" coordsize="17,16">
              <v:shape style="position:absolute;left:3877;top:899;width:17;height:16" coordorigin="3877,899" coordsize="17,16" path="m3877,907l3895,907e" filled="f" stroked="t" strokeweight=".94003pt" strokecolor="#000000">
                <v:path arrowok="t"/>
              </v:shape>
            </v:group>
            <v:group style="position:absolute;left:3877;top:915;width:17;height:16" coordorigin="3877,915" coordsize="17,16">
              <v:shape style="position:absolute;left:3877;top:915;width:17;height:16" coordorigin="3877,915" coordsize="17,16" path="m3877,923l3895,923e" filled="f" stroked="t" strokeweight=".94pt" strokecolor="#000000">
                <v:path arrowok="t"/>
              </v:shape>
            </v:group>
            <v:group style="position:absolute;left:3877;top:945;width:17;height:2" coordorigin="3877,945" coordsize="17,2">
              <v:shape style="position:absolute;left:3877;top:945;width:17;height:2" coordorigin="3877,945" coordsize="17,0" path="m3894,945l3877,945,3894,945xe" filled="f" stroked="t" strokeweight=".06pt" strokecolor="#000000">
                <v:path arrowok="t"/>
              </v:shape>
            </v:group>
            <v:group style="position:absolute;left:3877;top:960;width:17;height:2" coordorigin="3877,960" coordsize="17,2">
              <v:shape style="position:absolute;left:3877;top:960;width:17;height:2" coordorigin="3877,960" coordsize="17,0" path="m3894,960l3877,960,3894,960xe" filled="f" stroked="t" strokeweight=".06pt" strokecolor="#000000">
                <v:path arrowok="t"/>
              </v:shape>
            </v:group>
            <v:group style="position:absolute;left:3877;top:976;width:17;height:16" coordorigin="3877,976" coordsize="17,16">
              <v:shape style="position:absolute;left:3877;top:976;width:17;height:16" coordorigin="3877,976" coordsize="17,16" path="m3877,984l3895,984e" filled="f" stroked="t" strokeweight=".94pt" strokecolor="#000000">
                <v:path arrowok="t"/>
              </v:shape>
            </v:group>
            <v:group style="position:absolute;left:3877;top:992;width:17;height:16" coordorigin="3877,992" coordsize="17,16">
              <v:shape style="position:absolute;left:3877;top:992;width:17;height:16" coordorigin="3877,992" coordsize="17,16" path="m3877,999l3895,999e" filled="f" stroked="t" strokeweight=".94pt" strokecolor="#000000">
                <v:path arrowok="t"/>
              </v:shape>
            </v:group>
            <v:group style="position:absolute;left:3877;top:1023;width:17;height:2" coordorigin="3877,1023" coordsize="17,2">
              <v:shape style="position:absolute;left:3877;top:1023;width:17;height:2" coordorigin="3877,1023" coordsize="17,0" path="m3894,1023l3877,1023,3894,1023xe" filled="f" stroked="t" strokeweight=".06pt" strokecolor="#000000">
                <v:path arrowok="t"/>
              </v:shape>
            </v:group>
            <v:group style="position:absolute;left:3877;top:1038;width:17;height:16" coordorigin="3877,1038" coordsize="17,16">
              <v:shape style="position:absolute;left:3877;top:1038;width:17;height:16" coordorigin="3877,1038" coordsize="17,16" path="m3894,1038l3877,1054,3877,1038,3894,1038xe" filled="f" stroked="t" strokeweight=".06pt" strokecolor="#000000">
                <v:path arrowok="t"/>
              </v:shape>
            </v:group>
            <v:group style="position:absolute;left:3877;top:1054;width:17;height:16" coordorigin="3877,1054" coordsize="17,16">
              <v:shape style="position:absolute;left:3877;top:1054;width:17;height:16" coordorigin="3877,1054" coordsize="17,16" path="m3877,1062l3895,1062e" filled="f" stroked="t" strokeweight=".94pt" strokecolor="#000000">
                <v:path arrowok="t"/>
              </v:shape>
            </v:group>
            <v:group style="position:absolute;left:3877;top:1070;width:17;height:16" coordorigin="3877,1070" coordsize="17,16">
              <v:shape style="position:absolute;left:3877;top:1070;width:17;height:16" coordorigin="3877,1070" coordsize="17,16" path="m3894,1085l3877,1085,3877,1070,3894,1085xe" filled="f" stroked="t" strokeweight=".06pt" strokecolor="#000000">
                <v:path arrowok="t"/>
              </v:shape>
            </v:group>
            <v:group style="position:absolute;left:3877;top:1100;width:17;height:2" coordorigin="3877,1100" coordsize="17,2">
              <v:shape style="position:absolute;left:3877;top:1100;width:17;height:2" coordorigin="3877,1100" coordsize="17,0" path="m3894,1100l3877,1100,3894,1100xe" filled="f" stroked="t" strokeweight=".06pt" strokecolor="#000000">
                <v:path arrowok="t"/>
              </v:shape>
            </v:group>
            <v:group style="position:absolute;left:3877;top:1115;width:17;height:16" coordorigin="3877,1115" coordsize="17,16">
              <v:shape style="position:absolute;left:3877;top:1115;width:17;height:16" coordorigin="3877,1115" coordsize="17,16" path="m3877,1123l3895,1123e" filled="f" stroked="t" strokeweight=".94pt" strokecolor="#000000">
                <v:path arrowok="t"/>
              </v:shape>
            </v:group>
            <v:group style="position:absolute;left:3877;top:1131;width:17;height:16" coordorigin="3877,1131" coordsize="17,16">
              <v:shape style="position:absolute;left:3877;top:1131;width:17;height:16" coordorigin="3877,1131" coordsize="17,16" path="m3877,1139l3895,1139e" filled="f" stroked="t" strokeweight=".94pt" strokecolor="#000000">
                <v:path arrowok="t"/>
              </v:shape>
            </v:group>
            <v:group style="position:absolute;left:3877;top:1162;width:17;height:2" coordorigin="3877,1162" coordsize="17,2">
              <v:shape style="position:absolute;left:3877;top:1162;width:17;height:2" coordorigin="3877,1162" coordsize="17,0" path="m3894,1162l3877,1162,3894,1162xe" filled="f" stroked="t" strokeweight=".06pt" strokecolor="#000000">
                <v:path arrowok="t"/>
              </v:shape>
            </v:group>
            <v:group style="position:absolute;left:3877;top:1178;width:17;height:2" coordorigin="3877,1178" coordsize="17,2">
              <v:shape style="position:absolute;left:3877;top:1178;width:17;height:2" coordorigin="3877,1178" coordsize="17,0" path="m3894,1178l3877,1178,3894,1178xe" filled="f" stroked="t" strokeweight=".06pt" strokecolor="#000000">
                <v:path arrowok="t"/>
              </v:shape>
            </v:group>
            <v:group style="position:absolute;left:3877;top:1193;width:17;height:16" coordorigin="3877,1193" coordsize="17,16">
              <v:shape style="position:absolute;left:3877;top:1193;width:17;height:16" coordorigin="3877,1193" coordsize="17,16" path="m3877,1201l3895,1201e" filled="f" stroked="t" strokeweight=".94pt" strokecolor="#000000">
                <v:path arrowok="t"/>
              </v:shape>
            </v:group>
            <v:group style="position:absolute;left:3877;top:1209;width:17;height:16" coordorigin="3877,1209" coordsize="17,16">
              <v:shape style="position:absolute;left:3877;top:1209;width:17;height:16" coordorigin="3877,1209" coordsize="17,16" path="m3877,1217l3895,1217e" filled="f" stroked="t" strokeweight=".94pt" strokecolor="#000000">
                <v:path arrowok="t"/>
              </v:shape>
            </v:group>
            <v:group style="position:absolute;left:3877;top:1240;width:17;height:2" coordorigin="3877,1240" coordsize="17,2">
              <v:shape style="position:absolute;left:3877;top:1240;width:17;height:2" coordorigin="3877,1240" coordsize="17,0" path="m3894,1240l3877,1240,3894,1240xe" filled="f" stroked="t" strokeweight=".06pt" strokecolor="#000000">
                <v:path arrowok="t"/>
              </v:shape>
            </v:group>
            <v:group style="position:absolute;left:3877;top:1254;width:17;height:16" coordorigin="3877,1254" coordsize="17,16">
              <v:shape style="position:absolute;left:3877;top:1254;width:17;height:16" coordorigin="3877,1254" coordsize="17,16" path="m3894,1254l3877,1270,3877,1254,3894,1254xe" filled="f" stroked="t" strokeweight=".06pt" strokecolor="#000000">
                <v:path arrowok="t"/>
              </v:shape>
            </v:group>
            <v:group style="position:absolute;left:3877;top:1270;width:17;height:16" coordorigin="3877,1270" coordsize="17,16">
              <v:shape style="position:absolute;left:3877;top:1270;width:17;height:16" coordorigin="3877,1270" coordsize="17,16" path="m3877,1278l3895,1278e" filled="f" stroked="t" strokeweight=".94pt" strokecolor="#000000">
                <v:path arrowok="t"/>
              </v:shape>
            </v:group>
            <v:group style="position:absolute;left:3877;top:1286;width:17;height:16" coordorigin="3877,1286" coordsize="17,16">
              <v:shape style="position:absolute;left:3877;top:1286;width:17;height:16" coordorigin="3877,1286" coordsize="17,16" path="m3894,1301l3877,1301,3877,1286,3894,1301xe" filled="f" stroked="t" strokeweight=".06pt" strokecolor="#000000">
                <v:path arrowok="t"/>
              </v:shape>
            </v:group>
            <v:group style="position:absolute;left:3877;top:1317;width:17;height:2" coordorigin="3877,1317" coordsize="17,2">
              <v:shape style="position:absolute;left:3877;top:1317;width:17;height:2" coordorigin="3877,1317" coordsize="17,0" path="m3894,1317l3877,1317,3894,1317xe" filled="f" stroked="t" strokeweight=".06pt" strokecolor="#000000">
                <v:path arrowok="t"/>
              </v:shape>
            </v:group>
            <v:group style="position:absolute;left:3877;top:1332;width:17;height:16" coordorigin="3877,1332" coordsize="17,16">
              <v:shape style="position:absolute;left:3877;top:1332;width:17;height:16" coordorigin="3877,1332" coordsize="17,16" path="m3877,1340l3895,1340e" filled="f" stroked="t" strokeweight=".94pt" strokecolor="#000000">
                <v:path arrowok="t"/>
              </v:shape>
            </v:group>
            <v:group style="position:absolute;left:3877;top:1348;width:17;height:16" coordorigin="3877,1348" coordsize="17,16">
              <v:shape style="position:absolute;left:3877;top:1348;width:17;height:16" coordorigin="3877,1348" coordsize="17,16" path="m3877,1356l3895,1356e" filled="f" stroked="t" strokeweight=".94pt" strokecolor="#000000">
                <v:path arrowok="t"/>
              </v:shape>
            </v:group>
            <v:group style="position:absolute;left:3877;top:1379;width:17;height:2" coordorigin="3877,1379" coordsize="17,2">
              <v:shape style="position:absolute;left:3877;top:1379;width:17;height:2" coordorigin="3877,1379" coordsize="17,0" path="m3894,1379l3877,1379,3894,1379xe" filled="f" stroked="t" strokeweight=".06pt" strokecolor="#000000">
                <v:path arrowok="t"/>
              </v:shape>
            </v:group>
            <v:group style="position:absolute;left:3877;top:1394;width:17;height:2" coordorigin="3877,1394" coordsize="17,2">
              <v:shape style="position:absolute;left:3877;top:1394;width:17;height:2" coordorigin="3877,1394" coordsize="17,0" path="m3894,1394l3877,1394,3894,1394xe" filled="f" stroked="t" strokeweight=".06pt" strokecolor="#000000">
                <v:path arrowok="t"/>
              </v:shape>
            </v:group>
            <v:group style="position:absolute;left:3877;top:1409;width:17;height:16" coordorigin="3877,1409" coordsize="17,16">
              <v:shape style="position:absolute;left:3877;top:1409;width:17;height:16" coordorigin="3877,1409" coordsize="17,16" path="m3877,1417l3895,1417e" filled="f" stroked="t" strokeweight=".94001pt" strokecolor="#000000">
                <v:path arrowok="t"/>
              </v:shape>
            </v:group>
            <v:group style="position:absolute;left:3877;top:1425;width:17;height:16" coordorigin="3877,1425" coordsize="17,16">
              <v:shape style="position:absolute;left:3877;top:1425;width:17;height:16" coordorigin="3877,1425" coordsize="17,16" path="m3877,1433l3895,1433e" filled="f" stroked="t" strokeweight=".94pt" strokecolor="#000000">
                <v:path arrowok="t"/>
              </v:shape>
            </v:group>
            <v:group style="position:absolute;left:3877;top:1456;width:17;height:2" coordorigin="3877,1456" coordsize="17,2">
              <v:shape style="position:absolute;left:3877;top:1456;width:17;height:2" coordorigin="3877,1456" coordsize="17,0" path="m3894,1456l3877,1456,3894,1456xe" filled="f" stroked="t" strokeweight=".06pt" strokecolor="#000000">
                <v:path arrowok="t"/>
              </v:shape>
            </v:group>
            <v:group style="position:absolute;left:3877;top:1472;width:17;height:16" coordorigin="3877,1472" coordsize="17,16">
              <v:shape style="position:absolute;left:3877;top:1472;width:17;height:16" coordorigin="3877,1472" coordsize="17,16" path="m3894,1472l3877,1487,3877,1472,3894,1472xe" filled="f" stroked="t" strokeweight=".06pt" strokecolor="#000000">
                <v:path arrowok="t"/>
              </v:shape>
            </v:group>
            <v:group style="position:absolute;left:3877;top:1487;width:17;height:16" coordorigin="3877,1487" coordsize="17,16">
              <v:shape style="position:absolute;left:3877;top:1487;width:17;height:16" coordorigin="3877,1487" coordsize="17,16" path="m3877,1495l3895,1495e" filled="f" stroked="t" strokeweight=".94pt" strokecolor="#000000">
                <v:path arrowok="t"/>
              </v:shape>
            </v:group>
            <v:group style="position:absolute;left:3877;top:1503;width:17;height:16" coordorigin="3877,1503" coordsize="17,16">
              <v:shape style="position:absolute;left:3877;top:1503;width:17;height:16" coordorigin="3877,1503" coordsize="17,16" path="m3894,1518l3877,1518,3877,1503,3894,1518xe" filled="f" stroked="t" strokeweight=".06pt" strokecolor="#000000">
                <v:path arrowok="t"/>
              </v:shape>
            </v:group>
            <v:group style="position:absolute;left:3877;top:1534;width:17;height:2" coordorigin="3877,1534" coordsize="17,2">
              <v:shape style="position:absolute;left:3877;top:1534;width:17;height:2" coordorigin="3877,1534" coordsize="17,0" path="m3894,1534l3877,1534,3894,1534xe" filled="f" stroked="t" strokeweight=".06pt" strokecolor="#000000">
                <v:path arrowok="t"/>
              </v:shape>
            </v:group>
            <v:group style="position:absolute;left:3877;top:1548;width:17;height:16" coordorigin="3877,1548" coordsize="17,16">
              <v:shape style="position:absolute;left:3877;top:1548;width:17;height:16" coordorigin="3877,1548" coordsize="17,16" path="m3877,1556l3895,1556e" filled="f" stroked="t" strokeweight=".94pt" strokecolor="#000000">
                <v:path arrowok="t"/>
              </v:shape>
            </v:group>
            <v:group style="position:absolute;left:3877;top:1564;width:17;height:16" coordorigin="3877,1564" coordsize="17,16">
              <v:shape style="position:absolute;left:3877;top:1564;width:17;height:16" coordorigin="3877,1564" coordsize="17,16" path="m3877,1572l3895,1572e" filled="f" stroked="t" strokeweight=".94pt" strokecolor="#000000">
                <v:path arrowok="t"/>
              </v:shape>
            </v:group>
            <v:group style="position:absolute;left:3877;top:1595;width:17;height:2" coordorigin="3877,1595" coordsize="17,2">
              <v:shape style="position:absolute;left:3877;top:1595;width:17;height:2" coordorigin="3877,1595" coordsize="17,0" path="m3894,1595l3877,1595,3894,1595xe" filled="f" stroked="t" strokeweight=".06pt" strokecolor="#000000">
                <v:path arrowok="t"/>
              </v:shape>
            </v:group>
            <v:group style="position:absolute;left:3877;top:1611;width:17;height:2" coordorigin="3877,1611" coordsize="17,2">
              <v:shape style="position:absolute;left:3877;top:1611;width:17;height:2" coordorigin="3877,1611" coordsize="17,0" path="m3894,1611l3877,1611,3894,1611xe" filled="f" stroked="t" strokeweight=".06pt" strokecolor="#000000">
                <v:path arrowok="t"/>
              </v:shape>
            </v:group>
            <v:group style="position:absolute;left:3877;top:1626;width:17;height:16" coordorigin="3877,1626" coordsize="17,16">
              <v:shape style="position:absolute;left:3877;top:1626;width:17;height:16" coordorigin="3877,1626" coordsize="17,16" path="m3877,1634l3895,1634e" filled="f" stroked="t" strokeweight=".94pt" strokecolor="#000000">
                <v:path arrowok="t"/>
              </v:shape>
            </v:group>
            <v:group style="position:absolute;left:3877;top:1642;width:17;height:16" coordorigin="3877,1642" coordsize="17,16">
              <v:shape style="position:absolute;left:3877;top:1642;width:17;height:16" coordorigin="3877,1642" coordsize="17,16" path="m3877,1650l3895,1650e" filled="f" stroked="t" strokeweight=".94001pt" strokecolor="#000000">
                <v:path arrowok="t"/>
              </v:shape>
            </v:group>
            <v:group style="position:absolute;left:3877;top:1673;width:17;height:2" coordorigin="3877,1673" coordsize="17,2">
              <v:shape style="position:absolute;left:3877;top:1673;width:17;height:2" coordorigin="3877,1673" coordsize="17,0" path="m3894,1673l3877,1673,3894,1673xe" filled="f" stroked="t" strokeweight=".06pt" strokecolor="#000000">
                <v:path arrowok="t"/>
              </v:shape>
            </v:group>
            <v:group style="position:absolute;left:3877;top:1689;width:17;height:14" coordorigin="3877,1689" coordsize="17,14">
              <v:shape style="position:absolute;left:3877;top:1689;width:17;height:14" coordorigin="3877,1689" coordsize="17,14" path="m3894,1689l3877,1703,3877,1689,3894,1689xe" filled="f" stroked="t" strokeweight=".06pt" strokecolor="#000000">
                <v:path arrowok="t"/>
              </v:shape>
            </v:group>
            <v:group style="position:absolute;left:3877;top:1703;width:17;height:16" coordorigin="3877,1703" coordsize="17,16">
              <v:shape style="position:absolute;left:3877;top:1703;width:17;height:16" coordorigin="3877,1703" coordsize="17,16" path="m3877,1711l3895,1711e" filled="f" stroked="t" strokeweight=".94pt" strokecolor="#000000">
                <v:path arrowok="t"/>
              </v:shape>
            </v:group>
            <v:group style="position:absolute;left:3877;top:1719;width:17;height:16" coordorigin="3877,1719" coordsize="17,16">
              <v:shape style="position:absolute;left:3877;top:1719;width:17;height:16" coordorigin="3877,1719" coordsize="17,16" path="m3894,1734l3877,1734,3877,1719,3894,1734xe" filled="f" stroked="t" strokeweight=".06pt" strokecolor="#000000">
                <v:path arrowok="t"/>
              </v:shape>
            </v:group>
            <v:group style="position:absolute;left:3877;top:1750;width:17;height:2" coordorigin="3877,1750" coordsize="17,2">
              <v:shape style="position:absolute;left:3877;top:1750;width:17;height:2" coordorigin="3877,1750" coordsize="17,0" path="m3894,1750l3877,1750,3894,1750xe" filled="f" stroked="t" strokeweight=".06pt" strokecolor="#000000">
                <v:path arrowok="t"/>
              </v:shape>
            </v:group>
            <v:group style="position:absolute;left:3877;top:1766;width:17;height:16" coordorigin="3877,1766" coordsize="17,16">
              <v:shape style="position:absolute;left:3877;top:1766;width:17;height:16" coordorigin="3877,1766" coordsize="17,16" path="m3877,1773l3895,1773e" filled="f" stroked="t" strokeweight=".94pt" strokecolor="#000000">
                <v:path arrowok="t"/>
              </v:shape>
            </v:group>
            <v:group style="position:absolute;left:3877;top:1781;width:17;height:16" coordorigin="3877,1781" coordsize="17,16">
              <v:shape style="position:absolute;left:3877;top:1781;width:17;height:16" coordorigin="3877,1781" coordsize="17,16" path="m3877,1789l3895,1789e" filled="f" stroked="t" strokeweight=".94pt" strokecolor="#000000">
                <v:path arrowok="t"/>
              </v:shape>
            </v:group>
            <v:group style="position:absolute;left:3877;top:1812;width:17;height:2" coordorigin="3877,1812" coordsize="17,2">
              <v:shape style="position:absolute;left:3877;top:1812;width:17;height:2" coordorigin="3877,1812" coordsize="17,0" path="m3894,1812l3877,1812,3894,1812xe" filled="f" stroked="t" strokeweight=".06pt" strokecolor="#000000">
                <v:path arrowok="t"/>
              </v:shape>
            </v:group>
            <v:group style="position:absolute;left:3877;top:1828;width:17;height:2" coordorigin="3877,1828" coordsize="17,2">
              <v:shape style="position:absolute;left:3877;top:1828;width:17;height:2" coordorigin="3877,1828" coordsize="17,0" path="m3894,1828l3877,1828,3894,1828xe" filled="f" stroked="t" strokeweight=".06pt" strokecolor="#000000">
                <v:path arrowok="t"/>
              </v:shape>
            </v:group>
            <v:group style="position:absolute;left:3877;top:1844;width:17;height:14" coordorigin="3877,1844" coordsize="17,14">
              <v:shape style="position:absolute;left:3877;top:1844;width:17;height:14" coordorigin="3877,1844" coordsize="17,14" path="m3877,1851l3895,1851e" filled="f" stroked="t" strokeweight=".88pt" strokecolor="#000000">
                <v:path arrowok="t"/>
              </v:shape>
            </v:group>
            <v:group style="position:absolute;left:3877;top:1858;width:17;height:16" coordorigin="3877,1858" coordsize="17,16">
              <v:shape style="position:absolute;left:3877;top:1858;width:17;height:16" coordorigin="3877,1858" coordsize="17,16" path="m3877,1866l3895,1866e" filled="f" stroked="t" strokeweight=".94pt" strokecolor="#000000">
                <v:path arrowok="t"/>
              </v:shape>
            </v:group>
            <v:group style="position:absolute;left:3877;top:1889;width:17;height:2" coordorigin="3877,1889" coordsize="17,2">
              <v:shape style="position:absolute;left:3877;top:1889;width:17;height:2" coordorigin="3877,1889" coordsize="17,0" path="m3894,1889l3877,1889,3894,1889xe" filled="f" stroked="t" strokeweight=".06pt" strokecolor="#000000">
                <v:path arrowok="t"/>
              </v:shape>
            </v:group>
            <v:group style="position:absolute;left:3877;top:1905;width:17;height:16" coordorigin="3877,1905" coordsize="17,16">
              <v:shape style="position:absolute;left:3877;top:1905;width:17;height:16" coordorigin="3877,1905" coordsize="17,16" path="m3894,1905l3877,1920,3877,1905,3894,1905xe" filled="f" stroked="t" strokeweight=".06pt" strokecolor="#000000">
                <v:path arrowok="t"/>
              </v:shape>
            </v:group>
            <v:group style="position:absolute;left:3877;top:1920;width:17;height:16" coordorigin="3877,1920" coordsize="17,16">
              <v:shape style="position:absolute;left:3877;top:1920;width:17;height:16" coordorigin="3877,1920" coordsize="17,16" path="m3877,1928l3895,1928e" filled="f" stroked="t" strokeweight=".94pt" strokecolor="#000000">
                <v:path arrowok="t"/>
              </v:shape>
            </v:group>
            <v:group style="position:absolute;left:3877;top:1936;width:17;height:16" coordorigin="3877,1936" coordsize="17,16">
              <v:shape style="position:absolute;left:3877;top:1936;width:17;height:16" coordorigin="3877,1936" coordsize="17,16" path="m3894,1952l3877,1952,3877,1936,3894,1952xe" filled="f" stroked="t" strokeweight=".06pt" strokecolor="#000000">
                <v:path arrowok="t"/>
              </v:shape>
            </v:group>
            <v:group style="position:absolute;left:3877;top:1967;width:17;height:2" coordorigin="3877,1967" coordsize="17,2">
              <v:shape style="position:absolute;left:3877;top:1967;width:17;height:2" coordorigin="3877,1967" coordsize="17,0" path="m3894,1967l3877,1967,3894,1967xe" filled="f" stroked="t" strokeweight=".06pt" strokecolor="#000000">
                <v:path arrowok="t"/>
              </v:shape>
            </v:group>
            <v:group style="position:absolute;left:3877;top:1983;width:17;height:16" coordorigin="3877,1983" coordsize="17,16">
              <v:shape style="position:absolute;left:3877;top:1983;width:17;height:16" coordorigin="3877,1983" coordsize="17,16" path="m3877,1991l3895,1991e" filled="f" stroked="t" strokeweight=".94pt" strokecolor="#000000">
                <v:path arrowok="t"/>
              </v:shape>
            </v:group>
            <v:group style="position:absolute;left:3877;top:1998;width:17;height:14" coordorigin="3877,1998" coordsize="17,14">
              <v:shape style="position:absolute;left:3877;top:1998;width:17;height:14" coordorigin="3877,1998" coordsize="17,14" path="m3877,2006l3895,2006e" filled="f" stroked="t" strokeweight=".88pt" strokecolor="#000000">
                <v:path arrowok="t"/>
              </v:shape>
            </v:group>
            <v:group style="position:absolute;left:3877;top:2013;width:17;height:16" coordorigin="3877,2013" coordsize="17,16">
              <v:shape style="position:absolute;left:3877;top:2013;width:17;height:16" coordorigin="3877,2013" coordsize="17,16" path="m3894,2028l3877,2028,3877,2013,3894,2028xe" filled="f" stroked="t" strokeweight=".06pt" strokecolor="#000000">
                <v:path arrowok="t"/>
              </v:shape>
            </v:group>
            <v:group style="position:absolute;left:3877;top:2044;width:17;height:2" coordorigin="3877,2044" coordsize="17,2">
              <v:shape style="position:absolute;left:3877;top:2044;width:17;height:2" coordorigin="3877,2044" coordsize="17,0" path="m3894,2044l3877,2044,3894,2044xe" filled="f" stroked="t" strokeweight=".06pt" strokecolor="#000000">
                <v:path arrowok="t"/>
              </v:shape>
            </v:group>
            <v:group style="position:absolute;left:3877;top:2060;width:17;height:16" coordorigin="3877,2060" coordsize="17,16">
              <v:shape style="position:absolute;left:3877;top:2060;width:17;height:16" coordorigin="3877,2060" coordsize="17,16" path="m3877,2067l3895,2067e" filled="f" stroked="t" strokeweight=".94pt" strokecolor="#000000">
                <v:path arrowok="t"/>
              </v:shape>
            </v:group>
            <v:group style="position:absolute;left:3877;top:2075;width:17;height:16" coordorigin="3877,2075" coordsize="17,16">
              <v:shape style="position:absolute;left:3877;top:2075;width:17;height:16" coordorigin="3877,2075" coordsize="17,16" path="m3877,2083l3895,2083e" filled="f" stroked="t" strokeweight=".94pt" strokecolor="#000000">
                <v:path arrowok="t"/>
              </v:shape>
            </v:group>
            <v:group style="position:absolute;left:3877;top:2106;width:17;height:2" coordorigin="3877,2106" coordsize="17,2">
              <v:shape style="position:absolute;left:3877;top:2106;width:17;height:2" coordorigin="3877,2106" coordsize="17,0" path="m3894,2106l3877,2106,3894,2106xe" filled="f" stroked="t" strokeweight=".06pt" strokecolor="#000000">
                <v:path arrowok="t"/>
              </v:shape>
            </v:group>
            <v:group style="position:absolute;left:3877;top:2122;width:17;height:2" coordorigin="3877,2122" coordsize="17,2">
              <v:shape style="position:absolute;left:3877;top:2122;width:17;height:2" coordorigin="3877,2122" coordsize="17,0" path="m3894,2122l3877,2122,3894,2122xe" filled="f" stroked="t" strokeweight=".06pt" strokecolor="#000000">
                <v:path arrowok="t"/>
              </v:shape>
            </v:group>
            <v:group style="position:absolute;left:3877;top:2138;width:17;height:16" coordorigin="3877,2138" coordsize="17,16">
              <v:shape style="position:absolute;left:3877;top:2138;width:17;height:16" coordorigin="3877,2138" coordsize="17,16" path="m3877,2145l3895,2145e" filled="f" stroked="t" strokeweight=".94pt" strokecolor="#000000">
                <v:path arrowok="t"/>
              </v:shape>
            </v:group>
            <v:group style="position:absolute;left:3877;top:2153;width:17;height:14" coordorigin="3877,2153" coordsize="17,14">
              <v:shape style="position:absolute;left:3877;top:2153;width:17;height:14" coordorigin="3877,2153" coordsize="17,14" path="m3877,2160l3895,2160e" filled="f" stroked="t" strokeweight=".88pt" strokecolor="#000000">
                <v:path arrowok="t"/>
              </v:shape>
            </v:group>
            <v:group style="position:absolute;left:3877;top:2183;width:17;height:2" coordorigin="3877,2183" coordsize="17,2">
              <v:shape style="position:absolute;left:3877;top:2183;width:17;height:2" coordorigin="3877,2183" coordsize="17,0" path="m3894,2183l3877,2183,3894,2183xe" filled="f" stroked="t" strokeweight=".06pt" strokecolor="#000000">
                <v:path arrowok="t"/>
              </v:shape>
            </v:group>
            <v:group style="position:absolute;left:3877;top:2199;width:17;height:16" coordorigin="3877,2199" coordsize="17,16">
              <v:shape style="position:absolute;left:3877;top:2199;width:17;height:16" coordorigin="3877,2199" coordsize="17,16" path="m3877,2207l3895,2207e" filled="f" stroked="t" strokeweight=".94pt" strokecolor="#000000">
                <v:path arrowok="t"/>
              </v:shape>
            </v:group>
            <v:group style="position:absolute;left:3877;top:2214;width:17;height:16" coordorigin="3877,2214" coordsize="17,16">
              <v:shape style="position:absolute;left:3877;top:2214;width:17;height:16" coordorigin="3877,2214" coordsize="17,16" path="m3877,2222l3895,2222e" filled="f" stroked="t" strokeweight=".94pt" strokecolor="#000000">
                <v:path arrowok="t"/>
              </v:shape>
            </v:group>
            <v:group style="position:absolute;left:3877;top:2230;width:17;height:16" coordorigin="3877,2230" coordsize="17,16">
              <v:shape style="position:absolute;left:3877;top:2230;width:17;height:16" coordorigin="3877,2230" coordsize="17,16" path="m3894,2246l3877,2246,3877,2230,3894,2246xe" filled="f" stroked="t" strokeweight=".06pt" strokecolor="#000000">
                <v:path arrowok="t"/>
              </v:shape>
            </v:group>
            <v:group style="position:absolute;left:3877;top:2261;width:17;height:2" coordorigin="3877,2261" coordsize="17,2">
              <v:shape style="position:absolute;left:3877;top:2261;width:17;height:2" coordorigin="3877,2261" coordsize="17,0" path="m3894,2261l3877,2261,3894,2261xe" filled="f" stroked="t" strokeweight=".06pt" strokecolor="#000000">
                <v:path arrowok="t"/>
              </v:shape>
            </v:group>
            <v:group style="position:absolute;left:3877;top:2277;width:17;height:16" coordorigin="3877,2277" coordsize="17,16">
              <v:shape style="position:absolute;left:3877;top:2277;width:17;height:16" coordorigin="3877,2277" coordsize="17,16" path="m3877,2285l3895,2285e" filled="f" stroked="t" strokeweight=".94pt" strokecolor="#000000">
                <v:path arrowok="t"/>
              </v:shape>
            </v:group>
            <v:group style="position:absolute;left:3877;top:2292;width:17;height:14" coordorigin="3877,2292" coordsize="17,14">
              <v:shape style="position:absolute;left:3877;top:2292;width:17;height:14" coordorigin="3877,2292" coordsize="17,14" path="m3877,2300l3895,2300e" filled="f" stroked="t" strokeweight=".88pt" strokecolor="#000000">
                <v:path arrowok="t"/>
              </v:shape>
            </v:group>
            <v:group style="position:absolute;left:3877;top:2322;width:17;height:2" coordorigin="3877,2322" coordsize="17,2">
              <v:shape style="position:absolute;left:3877;top:2322;width:17;height:2" coordorigin="3877,2322" coordsize="17,0" path="m3894,2322l3877,2322,3894,2322xe" filled="f" stroked="t" strokeweight=".06pt" strokecolor="#000000">
                <v:path arrowok="t"/>
              </v:shape>
            </v:group>
            <v:group style="position:absolute;left:3877;top:2338;width:17;height:2" coordorigin="3877,2338" coordsize="17,2">
              <v:shape style="position:absolute;left:3877;top:2338;width:17;height:2" coordorigin="3877,2338" coordsize="17,0" path="m3894,2338l3877,2338,3894,2338xe" filled="f" stroked="t" strokeweight=".06pt" strokecolor="#000000">
                <v:path arrowok="t"/>
              </v:shape>
            </v:group>
            <v:group style="position:absolute;left:3877;top:2354;width:17;height:16" coordorigin="3877,2354" coordsize="17,16">
              <v:shape style="position:absolute;left:3877;top:2354;width:17;height:16" coordorigin="3877,2354" coordsize="17,16" path="m3877,2361l3895,2361e" filled="f" stroked="t" strokeweight=".94001pt" strokecolor="#000000">
                <v:path arrowok="t"/>
              </v:shape>
            </v:group>
            <v:group style="position:absolute;left:3877;top:2369;width:17;height:16" coordorigin="3877,2369" coordsize="17,16">
              <v:shape style="position:absolute;left:3877;top:2369;width:17;height:16" coordorigin="3877,2369" coordsize="17,16" path="m3877,2377l3895,2377e" filled="f" stroked="t" strokeweight=".94pt" strokecolor="#000000">
                <v:path arrowok="t"/>
              </v:shape>
            </v:group>
            <v:group style="position:absolute;left:3877;top:2416;width:17;height:16" coordorigin="3877,2416" coordsize="17,16">
              <v:shape style="position:absolute;left:3877;top:2416;width:17;height:16" coordorigin="3877,2416" coordsize="17,16" path="m3894,2416l3877,2432,3877,2416,3894,2416xe" filled="f" stroked="t" strokeweight=".06pt" strokecolor="#000000">
                <v:path arrowok="t"/>
              </v:shape>
            </v:group>
            <v:group style="position:absolute;left:3877;top:2432;width:17;height:16" coordorigin="3877,2432" coordsize="17,16">
              <v:shape style="position:absolute;left:3877;top:2432;width:17;height:16" coordorigin="3877,2432" coordsize="17,16" path="m3877,2439l3895,2439e" filled="f" stroked="t" strokeweight=".94pt" strokecolor="#000000">
                <v:path arrowok="t"/>
              </v:shape>
            </v:group>
            <v:group style="position:absolute;left:3877;top:2447;width:17;height:14" coordorigin="3877,2447" coordsize="17,14">
              <v:shape style="position:absolute;left:3877;top:2447;width:17;height:14" coordorigin="3877,2447" coordsize="17,14" path="m3894,2462l3877,2462,3877,2447,3894,2462xe" filled="f" stroked="t" strokeweight=".06pt" strokecolor="#000000">
                <v:path arrowok="t"/>
              </v:shape>
            </v:group>
            <v:group style="position:absolute;left:3877;top:2477;width:17;height:2" coordorigin="3877,2477" coordsize="17,2">
              <v:shape style="position:absolute;left:3877;top:2477;width:17;height:2" coordorigin="3877,2477" coordsize="17,0" path="m3894,2477l3877,2477,3894,2477xe" filled="f" stroked="t" strokeweight=".06pt" strokecolor="#000000">
                <v:path arrowok="t"/>
              </v:shape>
            </v:group>
            <v:group style="position:absolute;left:3877;top:2493;width:17;height:16" coordorigin="3877,2493" coordsize="17,16">
              <v:shape style="position:absolute;left:3877;top:2493;width:17;height:16" coordorigin="3877,2493" coordsize="17,16" path="m3877,2501l3895,2501e" filled="f" stroked="t" strokeweight=".94pt" strokecolor="#000000">
                <v:path arrowok="t"/>
              </v:shape>
            </v:group>
            <v:group style="position:absolute;left:3877;top:2508;width:17;height:16" coordorigin="3877,2508" coordsize="17,16">
              <v:shape style="position:absolute;left:3877;top:2508;width:17;height:16" coordorigin="3877,2508" coordsize="17,16" path="m3877,2516l3895,2516e" filled="f" stroked="t" strokeweight=".94pt" strokecolor="#000000">
                <v:path arrowok="t"/>
              </v:shape>
            </v:group>
            <v:group style="position:absolute;left:3877;top:2540;width:17;height:2" coordorigin="3877,2540" coordsize="17,2">
              <v:shape style="position:absolute;left:3877;top:2540;width:17;height:2" coordorigin="3877,2540" coordsize="17,0" path="m3894,2540l3877,2540,3894,2540xe" filled="f" stroked="t" strokeweight=".06pt" strokecolor="#000000">
                <v:path arrowok="t"/>
              </v:shape>
            </v:group>
            <v:group style="position:absolute;left:3877;top:2555;width:17;height:2" coordorigin="3877,2555" coordsize="17,2">
              <v:shape style="position:absolute;left:3877;top:2555;width:17;height:2" coordorigin="3877,2555" coordsize="17,0" path="m3894,2555l3877,2555,3894,2555xe" filled="f" stroked="t" strokeweight=".06pt" strokecolor="#000000">
                <v:path arrowok="t"/>
              </v:shape>
            </v:group>
            <v:group style="position:absolute;left:3877;top:2571;width:17;height:16" coordorigin="3877,2571" coordsize="17,16">
              <v:shape style="position:absolute;left:3877;top:2571;width:17;height:16" coordorigin="3877,2571" coordsize="17,16" path="m3877,2579l3895,2579e" filled="f" stroked="t" strokeweight=".94001pt" strokecolor="#000000">
                <v:path arrowok="t"/>
              </v:shape>
            </v:group>
            <v:group style="position:absolute;left:3877;top:2586;width:17;height:16" coordorigin="3877,2586" coordsize="17,16">
              <v:shape style="position:absolute;left:3877;top:2586;width:17;height:16" coordorigin="3877,2586" coordsize="17,16" path="m3877,2594l3895,2594e" filled="f" stroked="t" strokeweight=".94pt" strokecolor="#000000">
                <v:path arrowok="t"/>
              </v:shape>
            </v:group>
            <v:group style="position:absolute;left:3877;top:2616;width:17;height:2" coordorigin="3877,2616" coordsize="17,2">
              <v:shape style="position:absolute;left:3877;top:2616;width:17;height:2" coordorigin="3877,2616" coordsize="17,0" path="m3894,2616l3877,2616,3894,2616xe" filled="f" stroked="t" strokeweight=".06pt" strokecolor="#000000">
                <v:path arrowok="t"/>
              </v:shape>
            </v:group>
            <v:group style="position:absolute;left:3877;top:2632;width:17;height:16" coordorigin="3877,2632" coordsize="17,16">
              <v:shape style="position:absolute;left:3877;top:2632;width:17;height:16" coordorigin="3877,2632" coordsize="17,16" path="m3894,2632l3877,2648,3877,2632,3894,2632xe" filled="f" stroked="t" strokeweight=".06pt" strokecolor="#000000">
                <v:path arrowok="t"/>
              </v:shape>
            </v:group>
            <v:group style="position:absolute;left:3877;top:2648;width:17;height:16" coordorigin="3877,2648" coordsize="17,16">
              <v:shape style="position:absolute;left:3877;top:2648;width:17;height:16" coordorigin="3877,2648" coordsize="17,16" path="m3877,2655l3895,2655e" filled="f" stroked="t" strokeweight=".94pt" strokecolor="#000000">
                <v:path arrowok="t"/>
              </v:shape>
            </v:group>
            <v:group style="position:absolute;left:3877;top:2663;width:17;height:16" coordorigin="3877,2663" coordsize="17,16">
              <v:shape style="position:absolute;left:3877;top:2663;width:17;height:16" coordorigin="3877,2663" coordsize="17,16" path="m3894,2679l3877,2679,3877,2663,3894,2679xe" filled="f" stroked="t" strokeweight=".06pt" strokecolor="#000000">
                <v:path arrowok="t"/>
              </v:shape>
            </v:group>
            <v:group style="position:absolute;left:3877;top:2694;width:17;height:2" coordorigin="3877,2694" coordsize="17,2">
              <v:shape style="position:absolute;left:3877;top:2694;width:17;height:2" coordorigin="3877,2694" coordsize="17,0" path="m3894,2694l3877,2694,3894,2694xe" filled="f" stroked="t" strokeweight=".06pt" strokecolor="#000000">
                <v:path arrowok="t"/>
              </v:shape>
            </v:group>
            <v:group style="position:absolute;left:3877;top:2710;width:17;height:16" coordorigin="3877,2710" coordsize="17,16">
              <v:shape style="position:absolute;left:3877;top:2710;width:17;height:16" coordorigin="3877,2710" coordsize="17,16" path="m3877,2718l3895,2718e" filled="f" stroked="t" strokeweight=".94pt" strokecolor="#000000">
                <v:path arrowok="t"/>
              </v:shape>
            </v:group>
            <v:group style="position:absolute;left:3877;top:2726;width:17;height:16" coordorigin="3877,2726" coordsize="17,16">
              <v:shape style="position:absolute;left:3877;top:2726;width:17;height:16" coordorigin="3877,2726" coordsize="17,16" path="m3877,2733l3895,2733e" filled="f" stroked="t" strokeweight=".94pt" strokecolor="#000000">
                <v:path arrowok="t"/>
              </v:shape>
            </v:group>
            <v:group style="position:absolute;left:3877;top:2757;width:17;height:2" coordorigin="3877,2757" coordsize="17,2">
              <v:shape style="position:absolute;left:3877;top:2757;width:17;height:2" coordorigin="3877,2757" coordsize="17,0" path="m3894,2757l3877,2757,3894,2757xe" filled="f" stroked="t" strokeweight=".06pt" strokecolor="#000000">
                <v:path arrowok="t"/>
              </v:shape>
            </v:group>
            <v:group style="position:absolute;left:3877;top:2771;width:17;height:2" coordorigin="3877,2771" coordsize="17,2">
              <v:shape style="position:absolute;left:3877;top:2771;width:17;height:2" coordorigin="3877,2771" coordsize="17,0" path="m3894,2771l3877,2771,3894,2771xe" filled="f" stroked="t" strokeweight=".06pt" strokecolor="#000000">
                <v:path arrowok="t"/>
              </v:shape>
            </v:group>
            <v:group style="position:absolute;left:3877;top:2787;width:17;height:16" coordorigin="3877,2787" coordsize="17,16">
              <v:shape style="position:absolute;left:3877;top:2787;width:17;height:16" coordorigin="3877,2787" coordsize="17,16" path="m3877,2795l3895,2795e" filled="f" stroked="t" strokeweight=".94pt" strokecolor="#000000">
                <v:path arrowok="t"/>
              </v:shape>
            </v:group>
            <v:group style="position:absolute;left:3877;top:2802;width:17;height:16" coordorigin="3877,2802" coordsize="17,16">
              <v:shape style="position:absolute;left:3877;top:2802;width:17;height:16" coordorigin="3877,2802" coordsize="17,16" path="m3877,2810l3895,2810e" filled="f" stroked="t" strokeweight=".94pt" strokecolor="#000000">
                <v:path arrowok="t"/>
              </v:shape>
            </v:group>
            <v:group style="position:absolute;left:3877;top:2834;width:17;height:2" coordorigin="3877,2834" coordsize="17,2">
              <v:shape style="position:absolute;left:3877;top:2834;width:17;height:2" coordorigin="3877,2834" coordsize="17,0" path="m3894,2834l3877,2834,3894,2834xe" filled="f" stroked="t" strokeweight=".06pt" strokecolor="#000000">
                <v:path arrowok="t"/>
              </v:shape>
            </v:group>
            <v:group style="position:absolute;left:3877;top:2849;width:17;height:16" coordorigin="3877,2849" coordsize="17,16">
              <v:shape style="position:absolute;left:3877;top:2849;width:17;height:16" coordorigin="3877,2849" coordsize="17,16" path="m3894,2849l3877,2865,3877,2849,3894,2849xe" filled="f" stroked="t" strokeweight=".06pt" strokecolor="#000000">
                <v:path arrowok="t"/>
              </v:shape>
            </v:group>
            <v:group style="position:absolute;left:3877;top:2865;width:17;height:16" coordorigin="3877,2865" coordsize="17,16">
              <v:shape style="position:absolute;left:3877;top:2865;width:17;height:16" coordorigin="3877,2865" coordsize="17,16" path="m3877,2873l3895,2873e" filled="f" stroked="t" strokeweight=".94pt" strokecolor="#000000">
                <v:path arrowok="t"/>
              </v:shape>
            </v:group>
            <v:group style="position:absolute;left:3877;top:2880;width:17;height:16" coordorigin="3877,2880" coordsize="17,16">
              <v:shape style="position:absolute;left:3877;top:2880;width:17;height:16" coordorigin="3877,2880" coordsize="17,16" path="m3894,2896l3877,2896,3877,2880,3894,2896xe" filled="f" stroked="t" strokeweight=".06pt" strokecolor="#000000">
                <v:path arrowok="t"/>
              </v:shape>
            </v:group>
            <v:group style="position:absolute;left:3877;top:2912;width:17;height:2" coordorigin="3877,2912" coordsize="17,2">
              <v:shape style="position:absolute;left:3877;top:2912;width:17;height:2" coordorigin="3877,2912" coordsize="17,0" path="m3894,2912l3877,2912,3894,2912xe" filled="f" stroked="t" strokeweight=".06pt" strokecolor="#000000">
                <v:path arrowok="t"/>
              </v:shape>
            </v:group>
            <v:group style="position:absolute;left:3877;top:2926;width:17;height:16" coordorigin="3877,2926" coordsize="17,16">
              <v:shape style="position:absolute;left:3877;top:2926;width:17;height:16" coordorigin="3877,2926" coordsize="17,16" path="m3877,2934l3895,2934e" filled="f" stroked="t" strokeweight=".94pt" strokecolor="#000000">
                <v:path arrowok="t"/>
              </v:shape>
            </v:group>
            <v:group style="position:absolute;left:3877;top:2942;width:17;height:16" coordorigin="3877,2942" coordsize="17,16">
              <v:shape style="position:absolute;left:3877;top:2942;width:17;height:16" coordorigin="3877,2942" coordsize="17,16" path="m3877,2949l3895,2949e" filled="f" stroked="t" strokeweight=".94pt" strokecolor="#000000">
                <v:path arrowok="t"/>
              </v:shape>
            </v:group>
            <v:group style="position:absolute;left:3877;top:2973;width:17;height:2" coordorigin="3877,2973" coordsize="17,2">
              <v:shape style="position:absolute;left:3877;top:2973;width:17;height:2" coordorigin="3877,2973" coordsize="17,0" path="m3894,2973l3877,2973,3894,2973xe" filled="f" stroked="t" strokeweight=".06pt" strokecolor="#000000">
                <v:path arrowok="t"/>
              </v:shape>
            </v:group>
            <v:group style="position:absolute;left:3877;top:2988;width:17;height:2" coordorigin="3877,2988" coordsize="17,2">
              <v:shape style="position:absolute;left:3877;top:2988;width:17;height:2" coordorigin="3877,2988" coordsize="17,0" path="m3894,2988l3877,2988,3894,2988xe" filled="f" stroked="t" strokeweight=".06pt" strokecolor="#000000">
                <v:path arrowok="t"/>
              </v:shape>
            </v:group>
            <v:group style="position:absolute;left:3877;top:3004;width:17;height:16" coordorigin="3877,3004" coordsize="17,16">
              <v:shape style="position:absolute;left:3877;top:3004;width:17;height:16" coordorigin="3877,3004" coordsize="17,16" path="m3877,3012l3895,3012e" filled="f" stroked="t" strokeweight=".94pt" strokecolor="#000000">
                <v:path arrowok="t"/>
              </v:shape>
            </v:group>
            <v:group style="position:absolute;left:3877;top:3020;width:17;height:16" coordorigin="3877,3020" coordsize="17,16">
              <v:shape style="position:absolute;left:3877;top:3020;width:17;height:16" coordorigin="3877,3020" coordsize="17,16" path="m3877,3027l3895,3027e" filled="f" stroked="t" strokeweight=".94pt" strokecolor="#000000">
                <v:path arrowok="t"/>
              </v:shape>
            </v:group>
            <v:group style="position:absolute;left:3877;top:3051;width:17;height:2" coordorigin="3877,3051" coordsize="17,2">
              <v:shape style="position:absolute;left:3877;top:3051;width:17;height:2" coordorigin="3877,3051" coordsize="17,0" path="m3894,3051l3877,3051,3894,3051xe" filled="f" stroked="t" strokeweight=".06pt" strokecolor="#000000">
                <v:path arrowok="t"/>
              </v:shape>
            </v:group>
            <v:group style="position:absolute;left:3877;top:3065;width:17;height:16" coordorigin="3877,3065" coordsize="17,16">
              <v:shape style="position:absolute;left:3877;top:3065;width:17;height:16" coordorigin="3877,3065" coordsize="17,16" path="m3894,3065l3877,3081,3877,3065,3894,3065xe" filled="f" stroked="t" strokeweight=".06pt" strokecolor="#000000">
                <v:path arrowok="t"/>
              </v:shape>
            </v:group>
            <v:group style="position:absolute;left:3877;top:3081;width:17;height:16" coordorigin="3877,3081" coordsize="17,16">
              <v:shape style="position:absolute;left:3877;top:3081;width:17;height:16" coordorigin="3877,3081" coordsize="17,16" path="m3877,3089l3895,3089e" filled="f" stroked="t" strokeweight=".94pt" strokecolor="#000000">
                <v:path arrowok="t"/>
              </v:shape>
            </v:group>
            <v:group style="position:absolute;left:3877;top:3096;width:17;height:16" coordorigin="3877,3096" coordsize="17,16">
              <v:shape style="position:absolute;left:3877;top:3096;width:17;height:16" coordorigin="3877,3096" coordsize="17,16" path="m3894,3112l3877,3112,3877,3096,3894,3112xe" filled="f" stroked="t" strokeweight=".06pt" strokecolor="#000000">
                <v:path arrowok="t"/>
              </v:shape>
            </v:group>
            <v:group style="position:absolute;left:3877;top:3128;width:17;height:2" coordorigin="3877,3128" coordsize="17,2">
              <v:shape style="position:absolute;left:3877;top:3128;width:17;height:2" coordorigin="3877,3128" coordsize="17,0" path="m3894,3128l3877,3128,3894,3128xe" filled="f" stroked="t" strokeweight=".06pt" strokecolor="#000000">
                <v:path arrowok="t"/>
              </v:shape>
            </v:group>
            <v:group style="position:absolute;left:3877;top:3143;width:17;height:16" coordorigin="3877,3143" coordsize="17,16">
              <v:shape style="position:absolute;left:3877;top:3143;width:17;height:16" coordorigin="3877,3143" coordsize="17,16" path="m3877,3151l3895,3151e" filled="f" stroked="t" strokeweight=".94pt" strokecolor="#000000">
                <v:path arrowok="t"/>
              </v:shape>
            </v:group>
            <v:group style="position:absolute;left:3877;top:3159;width:17;height:16" coordorigin="3877,3159" coordsize="17,16">
              <v:shape style="position:absolute;left:3877;top:3159;width:17;height:16" coordorigin="3877,3159" coordsize="17,16" path="m3877,3167l3895,3167e" filled="f" stroked="t" strokeweight=".94003pt" strokecolor="#000000">
                <v:path arrowok="t"/>
              </v:shape>
            </v:group>
            <v:group style="position:absolute;left:3877;top:3190;width:17;height:2" coordorigin="3877,3190" coordsize="17,2">
              <v:shape style="position:absolute;left:3877;top:3190;width:17;height:2" coordorigin="3877,3190" coordsize="17,0" path="m3894,3190l3877,3190,3894,3190xe" filled="f" stroked="t" strokeweight=".06pt" strokecolor="#000000">
                <v:path arrowok="t"/>
              </v:shape>
            </v:group>
            <v:group style="position:absolute;left:3877;top:3206;width:17;height:2" coordorigin="3877,3206" coordsize="17,2">
              <v:shape style="position:absolute;left:3877;top:3206;width:17;height:2" coordorigin="3877,3206" coordsize="17,0" path="m3894,3206l3877,3206,3894,3206xe" filled="f" stroked="t" strokeweight=".06pt" strokecolor="#000000">
                <v:path arrowok="t"/>
              </v:shape>
            </v:group>
            <v:group style="position:absolute;left:3877;top:3220;width:17;height:16" coordorigin="3877,3220" coordsize="17,16">
              <v:shape style="position:absolute;left:3877;top:3220;width:17;height:16" coordorigin="3877,3220" coordsize="17,16" path="m3877,3228l3895,3228e" filled="f" stroked="t" strokeweight=".94pt" strokecolor="#000000">
                <v:path arrowok="t"/>
              </v:shape>
            </v:group>
            <v:group style="position:absolute;left:3877;top:3236;width:17;height:16" coordorigin="3877,3236" coordsize="17,16">
              <v:shape style="position:absolute;left:3877;top:3236;width:17;height:16" coordorigin="3877,3236" coordsize="17,16" path="m3877,3243l3895,3243e" filled="f" stroked="t" strokeweight=".94pt" strokecolor="#000000">
                <v:path arrowok="t"/>
              </v:shape>
            </v:group>
            <v:group style="position:absolute;left:3877;top:3267;width:17;height:2" coordorigin="3877,3267" coordsize="17,2">
              <v:shape style="position:absolute;left:3877;top:3267;width:17;height:2" coordorigin="3877,3267" coordsize="17,0" path="m3894,3267l3877,3267,3894,3267xe" filled="f" stroked="t" strokeweight=".06pt" strokecolor="#000000">
                <v:path arrowok="t"/>
              </v:shape>
            </v:group>
            <v:group style="position:absolute;left:3877;top:3282;width:17;height:16" coordorigin="3877,3282" coordsize="17,16">
              <v:shape style="position:absolute;left:3877;top:3282;width:17;height:16" coordorigin="3877,3282" coordsize="17,16" path="m3894,3282l3877,3298,3877,3282,3894,3282xe" filled="f" stroked="t" strokeweight=".06pt" strokecolor="#000000">
                <v:path arrowok="t"/>
              </v:shape>
            </v:group>
            <v:group style="position:absolute;left:3877;top:3298;width:17;height:16" coordorigin="3877,3298" coordsize="17,16">
              <v:shape style="position:absolute;left:3877;top:3298;width:17;height:16" coordorigin="3877,3298" coordsize="17,16" path="m3877,3306l3895,3306e" filled="f" stroked="t" strokeweight=".94pt" strokecolor="#000000">
                <v:path arrowok="t"/>
              </v:shape>
            </v:group>
            <v:group style="position:absolute;left:3877;top:3314;width:17;height:16" coordorigin="3877,3314" coordsize="17,16">
              <v:shape style="position:absolute;left:3877;top:3314;width:17;height:16" coordorigin="3877,3314" coordsize="17,16" path="m3894,3329l3877,3329,3877,3314,3894,3329xe" filled="f" stroked="t" strokeweight=".06pt" strokecolor="#000000">
                <v:path arrowok="t"/>
              </v:shape>
            </v:group>
            <v:group style="position:absolute;left:3877;top:3345;width:17;height:2" coordorigin="3877,3345" coordsize="17,2">
              <v:shape style="position:absolute;left:3877;top:3345;width:17;height:2" coordorigin="3877,3345" coordsize="17,0" path="m3894,3345l3877,3345,3894,3345xe" filled="f" stroked="t" strokeweight=".06pt" strokecolor="#000000">
                <v:path arrowok="t"/>
              </v:shape>
            </v:group>
            <v:group style="position:absolute;left:3877;top:3360;width:17;height:14" coordorigin="3877,3360" coordsize="17,14">
              <v:shape style="position:absolute;left:3877;top:3360;width:17;height:14" coordorigin="3877,3360" coordsize="17,14" path="m3877,3368l3895,3368e" filled="f" stroked="t" strokeweight=".88pt" strokecolor="#000000">
                <v:path arrowok="t"/>
              </v:shape>
            </v:group>
            <v:group style="position:absolute;left:3877;top:3375;width:17;height:16" coordorigin="3877,3375" coordsize="17,16">
              <v:shape style="position:absolute;left:3877;top:3375;width:17;height:16" coordorigin="3877,3375" coordsize="17,16" path="m3877,3383l3895,3383e" filled="f" stroked="t" strokeweight=".94pt" strokecolor="#000000">
                <v:path arrowok="t"/>
              </v:shape>
            </v:group>
            <v:group style="position:absolute;left:3877;top:3406;width:17;height:2" coordorigin="3877,3406" coordsize="17,2">
              <v:shape style="position:absolute;left:3877;top:3406;width:17;height:2" coordorigin="3877,3406" coordsize="17,0" path="m3894,3406l3877,3406,3894,3406xe" filled="f" stroked="t" strokeweight=".06pt" strokecolor="#000000">
                <v:path arrowok="t"/>
              </v:shape>
            </v:group>
            <v:group style="position:absolute;left:3877;top:3422;width:17;height:2" coordorigin="3877,3422" coordsize="17,2">
              <v:shape style="position:absolute;left:3877;top:3422;width:17;height:2" coordorigin="3877,3422" coordsize="17,0" path="m3894,3422l3877,3422,3894,3422xe" filled="f" stroked="t" strokeweight=".06pt" strokecolor="#000000">
                <v:path arrowok="t"/>
              </v:shape>
            </v:group>
            <v:group style="position:absolute;left:3877;top:3437;width:17;height:16" coordorigin="3877,3437" coordsize="17,16">
              <v:shape style="position:absolute;left:3877;top:3437;width:17;height:16" coordorigin="3877,3437" coordsize="17,16" path="m3877,3445l3895,3445e" filled="f" stroked="t" strokeweight=".94pt" strokecolor="#000000">
                <v:path arrowok="t"/>
              </v:shape>
            </v:group>
            <v:group style="position:absolute;left:3877;top:3453;width:17;height:16" coordorigin="3877,3453" coordsize="17,16">
              <v:shape style="position:absolute;left:3877;top:3453;width:17;height:16" coordorigin="3877,3453" coordsize="17,16" path="m3877,3461l3895,3461e" filled="f" stroked="t" strokeweight=".94pt" strokecolor="#000000">
                <v:path arrowok="t"/>
              </v:shape>
            </v:group>
            <v:group style="position:absolute;left:3877;top:3484;width:17;height:2" coordorigin="3877,3484" coordsize="17,2">
              <v:shape style="position:absolute;left:3877;top:3484;width:17;height:2" coordorigin="3877,3484" coordsize="17,0" path="m3894,3484l3877,3484,3894,3484xe" filled="f" stroked="t" strokeweight=".06pt" strokecolor="#000000">
                <v:path arrowok="t"/>
              </v:shape>
            </v:group>
            <v:group style="position:absolute;left:3877;top:3500;width:17;height:16" coordorigin="3877,3500" coordsize="17,16">
              <v:shape style="position:absolute;left:3877;top:3500;width:17;height:16" coordorigin="3877,3500" coordsize="17,16" path="m3894,3500l3877,3515,3877,3500,3894,3500xe" filled="f" stroked="t" strokeweight=".06pt" strokecolor="#000000">
                <v:path arrowok="t"/>
              </v:shape>
            </v:group>
            <v:group style="position:absolute;left:3877;top:3515;width:17;height:14" coordorigin="3877,3515" coordsize="17,14">
              <v:shape style="position:absolute;left:3877;top:3515;width:17;height:14" coordorigin="3877,3515" coordsize="17,14" path="m3877,3522l3895,3522e" filled="f" stroked="t" strokeweight=".88pt" strokecolor="#000000">
                <v:path arrowok="t"/>
              </v:shape>
            </v:group>
            <v:group style="position:absolute;left:3877;top:3530;width:17;height:16" coordorigin="3877,3530" coordsize="17,16">
              <v:shape style="position:absolute;left:3877;top:3530;width:17;height:16" coordorigin="3877,3530" coordsize="17,16" path="m3894,3545l3877,3545,3877,3530,3894,3545xe" filled="f" stroked="t" strokeweight=".06pt" strokecolor="#000000">
                <v:path arrowok="t"/>
              </v:shape>
            </v:group>
            <v:group style="position:absolute;left:3877;top:3561;width:17;height:2" coordorigin="3877,3561" coordsize="17,2">
              <v:shape style="position:absolute;left:3877;top:3561;width:17;height:2" coordorigin="3877,3561" coordsize="17,0" path="m3894,3561l3877,3561,3894,3561xe" filled="f" stroked="t" strokeweight=".06pt" strokecolor="#000000">
                <v:path arrowok="t"/>
              </v:shape>
            </v:group>
            <v:group style="position:absolute;left:3877;top:3576;width:17;height:16" coordorigin="3877,3576" coordsize="17,16">
              <v:shape style="position:absolute;left:3877;top:3576;width:17;height:16" coordorigin="3877,3576" coordsize="17,16" path="m3877,3584l3895,3584e" filled="f" stroked="t" strokeweight=".94pt" strokecolor="#000000">
                <v:path arrowok="t"/>
              </v:shape>
            </v:group>
            <v:group style="position:absolute;left:3877;top:3592;width:17;height:16" coordorigin="3877,3592" coordsize="17,16">
              <v:shape style="position:absolute;left:3877;top:3592;width:17;height:16" coordorigin="3877,3592" coordsize="17,16" path="m3877,3600l3895,3600e" filled="f" stroked="t" strokeweight=".94pt" strokecolor="#000000">
                <v:path arrowok="t"/>
              </v:shape>
            </v:group>
            <v:group style="position:absolute;left:3877;top:3623;width:17;height:2" coordorigin="3877,3623" coordsize="17,2">
              <v:shape style="position:absolute;left:3877;top:3623;width:17;height:2" coordorigin="3877,3623" coordsize="17,0" path="m3894,3623l3877,3623,3894,3623xe" filled="f" stroked="t" strokeweight=".06pt" strokecolor="#000000">
                <v:path arrowok="t"/>
              </v:shape>
            </v:group>
            <v:group style="position:absolute;left:3877;top:3639;width:17;height:2" coordorigin="3877,3639" coordsize="17,2">
              <v:shape style="position:absolute;left:3877;top:3639;width:17;height:2" coordorigin="3877,3639" coordsize="17,0" path="m3894,3639l3877,3639,3894,3639xe" filled="f" stroked="t" strokeweight=".06pt" strokecolor="#000000">
                <v:path arrowok="t"/>
              </v:shape>
            </v:group>
            <v:group style="position:absolute;left:3877;top:3654;width:17;height:16" coordorigin="3877,3654" coordsize="17,16">
              <v:shape style="position:absolute;left:3877;top:3654;width:17;height:16" coordorigin="3877,3654" coordsize="17,16" path="m3877,3662l3895,3662e" filled="f" stroked="t" strokeweight=".94pt" strokecolor="#000000">
                <v:path arrowok="t"/>
              </v:shape>
            </v:group>
            <v:group style="position:absolute;left:3877;top:3670;width:17;height:14" coordorigin="3877,3670" coordsize="17,14">
              <v:shape style="position:absolute;left:3877;top:3670;width:17;height:14" coordorigin="3877,3670" coordsize="17,14" path="m3877,3677l3895,3677e" filled="f" stroked="t" strokeweight=".88pt" strokecolor="#000000">
                <v:path arrowok="t"/>
              </v:shape>
            </v:group>
            <v:group style="position:absolute;left:3877;top:3700;width:17;height:2" coordorigin="3877,3700" coordsize="17,2">
              <v:shape style="position:absolute;left:3877;top:3700;width:17;height:2" coordorigin="3877,3700" coordsize="17,0" path="m3894,3700l3877,3700,3894,3700xe" filled="f" stroked="t" strokeweight=".06pt" strokecolor="#000000">
                <v:path arrowok="t"/>
              </v:shape>
            </v:group>
            <v:group style="position:absolute;left:3877;top:3716;width:17;height:16" coordorigin="3877,3716" coordsize="17,16">
              <v:shape style="position:absolute;left:3877;top:3716;width:17;height:16" coordorigin="3877,3716" coordsize="17,16" path="m3894,3716l3877,3731,3877,3716,3894,3716xe" filled="f" stroked="t" strokeweight=".06pt" strokecolor="#000000">
                <v:path arrowok="t"/>
              </v:shape>
            </v:group>
            <v:group style="position:absolute;left:3877;top:3731;width:17;height:16" coordorigin="3877,3731" coordsize="17,16">
              <v:shape style="position:absolute;left:3877;top:3731;width:17;height:16" coordorigin="3877,3731" coordsize="17,16" path="m3877,3739l3895,3739e" filled="f" stroked="t" strokeweight=".94pt" strokecolor="#000000">
                <v:path arrowok="t"/>
              </v:shape>
            </v:group>
            <v:group style="position:absolute;left:3877;top:3747;width:17;height:16" coordorigin="3877,3747" coordsize="17,16">
              <v:shape style="position:absolute;left:3877;top:3747;width:17;height:16" coordorigin="3877,3747" coordsize="17,16" path="m3894,3762l3877,3762,3877,3747,3894,3762xe" filled="f" stroked="t" strokeweight=".06pt" strokecolor="#000000">
                <v:path arrowok="t"/>
              </v:shape>
            </v:group>
            <v:group style="position:absolute;left:3877;top:3778;width:17;height:2" coordorigin="3877,3778" coordsize="17,2">
              <v:shape style="position:absolute;left:3877;top:3778;width:17;height:2" coordorigin="3877,3778" coordsize="17,0" path="m3894,3778l3877,3778,3894,3778xe" filled="f" stroked="t" strokeweight=".06pt" strokecolor="#000000">
                <v:path arrowok="t"/>
              </v:shape>
            </v:group>
            <v:group style="position:absolute;left:3877;top:3794;width:17;height:16" coordorigin="3877,3794" coordsize="17,16">
              <v:shape style="position:absolute;left:3877;top:3794;width:17;height:16" coordorigin="3877,3794" coordsize="17,16" path="m3877,3801l3895,3801e" filled="f" stroked="t" strokeweight=".94pt" strokecolor="#000000">
                <v:path arrowok="t"/>
              </v:shape>
            </v:group>
            <v:group style="position:absolute;left:3877;top:3809;width:17;height:16" coordorigin="3877,3809" coordsize="17,16">
              <v:shape style="position:absolute;left:3877;top:3809;width:17;height:16" coordorigin="3877,3809" coordsize="17,16" path="m3877,3817l3895,3817e" filled="f" stroked="t" strokeweight=".94pt" strokecolor="#000000">
                <v:path arrowok="t"/>
              </v:shape>
            </v:group>
            <v:group style="position:absolute;left:3877;top:3839;width:17;height:2" coordorigin="3877,3839" coordsize="17,2">
              <v:shape style="position:absolute;left:3877;top:3839;width:17;height:2" coordorigin="3877,3839" coordsize="17,0" path="m3894,3839l3877,3839,3894,3839xe" filled="f" stroked="t" strokeweight=".06pt" strokecolor="#000000">
                <v:path arrowok="t"/>
              </v:shape>
            </v:group>
            <v:group style="position:absolute;left:3877;top:3855;width:17;height:2" coordorigin="3877,3855" coordsize="17,2">
              <v:shape style="position:absolute;left:3877;top:3855;width:17;height:2" coordorigin="3877,3855" coordsize="17,0" path="m3894,3855l3877,3855,3894,3855xe" filled="f" stroked="t" strokeweight=".06pt" strokecolor="#000000">
                <v:path arrowok="t"/>
              </v:shape>
            </v:group>
            <v:group style="position:absolute;left:3877;top:3870;width:17;height:16" coordorigin="3877,3870" coordsize="17,16">
              <v:shape style="position:absolute;left:3877;top:3870;width:17;height:16" coordorigin="3877,3870" coordsize="17,16" path="m3877,3878l3895,3878e" filled="f" stroked="t" strokeweight=".94pt" strokecolor="#000000">
                <v:path arrowok="t"/>
              </v:shape>
            </v:group>
            <v:group style="position:absolute;left:3877;top:3886;width:17;height:16" coordorigin="3877,3886" coordsize="17,16">
              <v:shape style="position:absolute;left:3877;top:3886;width:17;height:16" coordorigin="3877,3886" coordsize="17,16" path="m3877,3894l3895,3894e" filled="f" stroked="t" strokeweight=".94pt" strokecolor="#000000">
                <v:path arrowok="t"/>
              </v:shape>
            </v:group>
            <v:group style="position:absolute;left:3877;top:3917;width:17;height:2" coordorigin="3877,3917" coordsize="17,2">
              <v:shape style="position:absolute;left:3877;top:3917;width:17;height:2" coordorigin="3877,3917" coordsize="17,0" path="m3894,3917l3877,3917,3894,3917xe" filled="f" stroked="t" strokeweight=".06pt" strokecolor="#000000">
                <v:path arrowok="t"/>
              </v:shape>
            </v:group>
            <v:group style="position:absolute;left:3877;top:3933;width:17;height:16" coordorigin="3877,3933" coordsize="17,16">
              <v:shape style="position:absolute;left:3877;top:3933;width:17;height:16" coordorigin="3877,3933" coordsize="17,16" path="m3894,3933l3877,3948,3877,3933,3894,3933xe" filled="f" stroked="t" strokeweight=".06pt" strokecolor="#000000">
                <v:path arrowok="t"/>
              </v:shape>
            </v:group>
            <v:group style="position:absolute;left:3877;top:3948;width:17;height:16" coordorigin="3877,3948" coordsize="17,16">
              <v:shape style="position:absolute;left:3877;top:3948;width:17;height:16" coordorigin="3877,3948" coordsize="17,16" path="m3877,3956l3895,3956e" filled="f" stroked="t" strokeweight=".94pt" strokecolor="#000000">
                <v:path arrowok="t"/>
              </v:shape>
            </v:group>
            <v:group style="position:absolute;left:3877;top:3964;width:17;height:14" coordorigin="3877,3964" coordsize="17,14">
              <v:shape style="position:absolute;left:3877;top:3964;width:17;height:14" coordorigin="3877,3964" coordsize="17,14" path="m3894,3978l3877,3978,3877,3964,3894,3978xe" filled="f" stroked="t" strokeweight=".06pt" strokecolor="#000000">
                <v:path arrowok="t"/>
              </v:shape>
            </v:group>
            <v:group style="position:absolute;left:3877;top:3994;width:17;height:2" coordorigin="3877,3994" coordsize="17,2">
              <v:shape style="position:absolute;left:3877;top:3994;width:17;height:2" coordorigin="3877,3994" coordsize="17,0" path="m3894,3994l3877,3994,3894,3994xe" filled="f" stroked="t" strokeweight=".06pt" strokecolor="#000000">
                <v:path arrowok="t"/>
              </v:shape>
            </v:group>
            <v:group style="position:absolute;left:3877;top:4010;width:17;height:16" coordorigin="3877,4010" coordsize="17,16">
              <v:shape style="position:absolute;left:3877;top:4010;width:17;height:16" coordorigin="3877,4010" coordsize="17,16" path="m3877,4017l3895,4017e" filled="f" stroked="t" strokeweight=".94pt" strokecolor="#000000">
                <v:path arrowok="t"/>
              </v:shape>
            </v:group>
            <v:group style="position:absolute;left:3877;top:4025;width:17;height:16" coordorigin="3877,4025" coordsize="17,16">
              <v:shape style="position:absolute;left:3877;top:4025;width:17;height:16" coordorigin="3877,4025" coordsize="17,16" path="m3877,4033l3895,4033e" filled="f" stroked="t" strokeweight=".94pt" strokecolor="#000000">
                <v:path arrowok="t"/>
              </v:shape>
            </v:group>
            <v:group style="position:absolute;left:3877;top:4056;width:17;height:2" coordorigin="3877,4056" coordsize="17,2">
              <v:shape style="position:absolute;left:3877;top:4056;width:17;height:2" coordorigin="3877,4056" coordsize="17,0" path="m3894,4056l3877,4056,3894,4056xe" filled="f" stroked="t" strokeweight=".06pt" strokecolor="#000000">
                <v:path arrowok="t"/>
              </v:shape>
            </v:group>
            <v:group style="position:absolute;left:3877;top:4072;width:17;height:2" coordorigin="3877,4072" coordsize="17,2">
              <v:shape style="position:absolute;left:3877;top:4072;width:17;height:2" coordorigin="3877,4072" coordsize="17,0" path="m3894,4072l3877,4072,3894,4072xe" filled="f" stroked="t" strokeweight=".06pt" strokecolor="#000000">
                <v:path arrowok="t"/>
              </v:shape>
            </v:group>
            <v:group style="position:absolute;left:3877;top:4088;width:17;height:16" coordorigin="3877,4088" coordsize="17,16">
              <v:shape style="position:absolute;left:3877;top:4088;width:17;height:16" coordorigin="3877,4088" coordsize="17,16" path="m3877,4095l3895,4095e" filled="f" stroked="t" strokeweight=".94pt" strokecolor="#000000">
                <v:path arrowok="t"/>
              </v:shape>
            </v:group>
            <v:group style="position:absolute;left:3877;top:4103;width:17;height:16" coordorigin="3877,4103" coordsize="17,16">
              <v:shape style="position:absolute;left:3877;top:4103;width:17;height:16" coordorigin="3877,4103" coordsize="17,16" path="m3877,4111l3895,4111e" filled="f" stroked="t" strokeweight=".94003pt" strokecolor="#000000">
                <v:path arrowok="t"/>
              </v:shape>
            </v:group>
            <v:group style="position:absolute;left:3877;top:4133;width:17;height:2" coordorigin="3877,4133" coordsize="17,2">
              <v:shape style="position:absolute;left:3877;top:4133;width:17;height:2" coordorigin="3877,4133" coordsize="17,0" path="m3894,4133l3877,4133,3894,4133xe" filled="f" stroked="t" strokeweight=".06pt" strokecolor="#000000">
                <v:path arrowok="t"/>
              </v:shape>
            </v:group>
            <v:group style="position:absolute;left:3877;top:4149;width:17;height:2" coordorigin="3877,4149" coordsize="17,2">
              <v:shape style="position:absolute;left:3877;top:4149;width:17;height:2" coordorigin="3877,4149" coordsize="17,0" path="m3894,4149l3877,4149,3894,4149xe" filled="f" stroked="t" strokeweight=".06pt" strokecolor="#000000">
                <v:path arrowok="t"/>
              </v:shape>
            </v:group>
            <v:group style="position:absolute;left:3877;top:4164;width:17;height:16" coordorigin="3877,4164" coordsize="17,16">
              <v:shape style="position:absolute;left:3877;top:4164;width:17;height:16" coordorigin="3877,4164" coordsize="17,16" path="m3877,4172l3895,4172e" filled="f" stroked="t" strokeweight=".94pt" strokecolor="#000000">
                <v:path arrowok="t"/>
              </v:shape>
            </v:group>
            <v:group style="position:absolute;left:3877;top:4180;width:17;height:16" coordorigin="3877,4180" coordsize="17,16">
              <v:shape style="position:absolute;left:3877;top:4180;width:17;height:16" coordorigin="3877,4180" coordsize="17,16" path="m3877,4188l3895,4188e" filled="f" stroked="t" strokeweight=".94pt" strokecolor="#000000">
                <v:path arrowok="t"/>
              </v:shape>
            </v:group>
            <v:group style="position:absolute;left:3877;top:4211;width:17;height:2" coordorigin="3877,4211" coordsize="17,2">
              <v:shape style="position:absolute;left:3877;top:4211;width:17;height:2" coordorigin="3877,4211" coordsize="17,0" path="m3894,4211l3877,4211,3894,4211xe" filled="f" stroked="t" strokeweight=".06pt" strokecolor="#000000">
                <v:path arrowok="t"/>
              </v:shape>
            </v:group>
            <v:group style="position:absolute;left:3877;top:4227;width:17;height:16" coordorigin="3877,4227" coordsize="17,16">
              <v:shape style="position:absolute;left:3877;top:4227;width:17;height:16" coordorigin="3877,4227" coordsize="17,16" path="m3894,4227l3877,4242,3877,4227,3894,4227xe" filled="f" stroked="t" strokeweight=".06pt" strokecolor="#000000">
                <v:path arrowok="t"/>
              </v:shape>
            </v:group>
            <v:group style="position:absolute;left:3877;top:4242;width:17;height:16" coordorigin="3877,4242" coordsize="17,16">
              <v:shape style="position:absolute;left:3877;top:4242;width:17;height:16" coordorigin="3877,4242" coordsize="17,16" path="m3877,4250l3895,4250e" filled="f" stroked="t" strokeweight=".94pt" strokecolor="#000000">
                <v:path arrowok="t"/>
              </v:shape>
            </v:group>
            <v:group style="position:absolute;left:3877;top:4258;width:17;height:16" coordorigin="3877,4258" coordsize="17,16">
              <v:shape style="position:absolute;left:3877;top:4258;width:17;height:16" coordorigin="3877,4258" coordsize="17,16" path="m3894,4274l3877,4274,3877,4258,3894,4274xe" filled="f" stroked="t" strokeweight=".06pt" strokecolor="#000000">
                <v:path arrowok="t"/>
              </v:shape>
            </v:group>
            <v:group style="position:absolute;left:3877;top:4288;width:17;height:2" coordorigin="3877,4288" coordsize="17,2">
              <v:shape style="position:absolute;left:3877;top:4288;width:17;height:2" coordorigin="3877,4288" coordsize="17,0" path="m3894,4288l3877,4288,3894,4288xe" filled="f" stroked="t" strokeweight=".06pt" strokecolor="#000000">
                <v:path arrowok="t"/>
              </v:shape>
            </v:group>
            <v:group style="position:absolute;left:3877;top:4304;width:17;height:16" coordorigin="3877,4304" coordsize="17,16">
              <v:shape style="position:absolute;left:3877;top:4304;width:17;height:16" coordorigin="3877,4304" coordsize="17,16" path="m3877,4311l3895,4311e" filled="f" stroked="t" strokeweight=".94pt" strokecolor="#000000">
                <v:path arrowok="t"/>
              </v:shape>
            </v:group>
            <v:group style="position:absolute;left:3877;top:4319;width:17;height:16" coordorigin="3877,4319" coordsize="17,16">
              <v:shape style="position:absolute;left:3877;top:4319;width:17;height:16" coordorigin="3877,4319" coordsize="17,16" path="m3877,4327l3895,4327e" filled="f" stroked="t" strokeweight=".94pt" strokecolor="#000000">
                <v:path arrowok="t"/>
              </v:shape>
            </v:group>
            <v:group style="position:absolute;left:3877;top:4350;width:17;height:2" coordorigin="3877,4350" coordsize="17,2">
              <v:shape style="position:absolute;left:3877;top:4350;width:17;height:2" coordorigin="3877,4350" coordsize="17,0" path="m3894,4350l3877,4350,3894,4350xe" filled="f" stroked="t" strokeweight=".06pt" strokecolor="#000000">
                <v:path arrowok="t"/>
              </v:shape>
            </v:group>
            <v:group style="position:absolute;left:3877;top:4366;width:17;height:2" coordorigin="3877,4366" coordsize="17,2">
              <v:shape style="position:absolute;left:3877;top:4366;width:17;height:2" coordorigin="3877,4366" coordsize="17,0" path="m3894,4366l3877,4366,3894,4366xe" filled="f" stroked="t" strokeweight=".06pt" strokecolor="#000000">
                <v:path arrowok="t"/>
              </v:shape>
            </v:group>
            <v:group style="position:absolute;left:3877;top:4382;width:17;height:16" coordorigin="3877,4382" coordsize="17,16">
              <v:shape style="position:absolute;left:3877;top:4382;width:17;height:16" coordorigin="3877,4382" coordsize="17,16" path="m3877,4389l3895,4389e" filled="f" stroked="t" strokeweight=".94pt" strokecolor="#000000">
                <v:path arrowok="t"/>
              </v:shape>
            </v:group>
            <v:group style="position:absolute;left:3877;top:4397;width:17;height:16" coordorigin="3877,4397" coordsize="17,16">
              <v:shape style="position:absolute;left:3877;top:4397;width:17;height:16" coordorigin="3877,4397" coordsize="17,16" path="m3877,4405l3895,4405e" filled="f" stroked="t" strokeweight=".94pt" strokecolor="#000000">
                <v:path arrowok="t"/>
              </v:shape>
            </v:group>
            <v:group style="position:absolute;left:3877;top:4428;width:17;height:2" coordorigin="3877,4428" coordsize="17,2">
              <v:shape style="position:absolute;left:3877;top:4428;width:17;height:2" coordorigin="3877,4428" coordsize="17,0" path="m3894,4428l3877,4428,3894,4428xe" filled="f" stroked="t" strokeweight=".06pt" strokecolor="#000000">
                <v:path arrowok="t"/>
              </v:shape>
            </v:group>
            <v:group style="position:absolute;left:3877;top:4443;width:17;height:16" coordorigin="3877,4443" coordsize="17,16">
              <v:shape style="position:absolute;left:3877;top:4443;width:17;height:16" coordorigin="3877,4443" coordsize="17,16" path="m3894,4443l3877,4458,3877,4443,3894,4443xe" filled="f" stroked="t" strokeweight=".06pt" strokecolor="#000000">
                <v:path arrowok="t"/>
              </v:shape>
            </v:group>
            <v:group style="position:absolute;left:3877;top:4458;width:17;height:16" coordorigin="3877,4458" coordsize="17,16">
              <v:shape style="position:absolute;left:3877;top:4458;width:17;height:16" coordorigin="3877,4458" coordsize="17,16" path="m3877,4466l3895,4466e" filled="f" stroked="t" strokeweight=".94pt" strokecolor="#000000">
                <v:path arrowok="t"/>
              </v:shape>
            </v:group>
            <v:group style="position:absolute;left:3877;top:4474;width:17;height:16" coordorigin="3877,4474" coordsize="17,16">
              <v:shape style="position:absolute;left:3877;top:4474;width:17;height:16" coordorigin="3877,4474" coordsize="17,16" path="m3894,4490l3877,4490,3877,4474,3894,4490xe" filled="f" stroked="t" strokeweight=".06pt" strokecolor="#000000">
                <v:path arrowok="t"/>
              </v:shape>
            </v:group>
            <v:group style="position:absolute;left:8236;top:172;width:2;height:2" coordorigin="8236,172" coordsize="2,2">
              <v:shape style="position:absolute;left:8236;top:172;width:2;height:2" coordorigin="8236,172" coordsize="0,0" path="m8236,172l8236,172e" filled="f" stroked="t" strokeweight=".06pt" strokecolor="#000000">
                <v:path arrowok="t"/>
              </v:shape>
            </v:group>
            <v:group style="position:absolute;left:8236;top:194;width:2;height:2" coordorigin="8236,194" coordsize="2,2">
              <v:shape style="position:absolute;left:8236;top:194;width:2;height:2" coordorigin="8236,194" coordsize="1,0" path="m8236,194l8237,194e" filled="f" stroked="t" strokeweight=".78pt" strokecolor="#000000">
                <v:path arrowok="t"/>
              </v:shape>
            </v:group>
            <v:group style="position:absolute;left:8236;top:210;width:2;height:2" coordorigin="8236,210" coordsize="2,2">
              <v:shape style="position:absolute;left:8236;top:210;width:2;height:2" coordorigin="8236,210" coordsize="1,0" path="m8236,210l8237,210e" filled="f" stroked="t" strokeweight=".78pt" strokecolor="#000000">
                <v:path arrowok="t"/>
              </v:shape>
            </v:group>
            <v:group style="position:absolute;left:8236;top:233;width:2;height:2" coordorigin="8236,233" coordsize="2,2">
              <v:shape style="position:absolute;left:8236;top:233;width:2;height:2" coordorigin="8236,233" coordsize="0,0" path="m8236,233l8236,233e" filled="f" stroked="t" strokeweight=".06pt" strokecolor="#000000">
                <v:path arrowok="t"/>
              </v:shape>
            </v:group>
            <v:group style="position:absolute;left:8236;top:257;width:2;height:2" coordorigin="8236,257" coordsize="2,2">
              <v:shape style="position:absolute;left:8236;top:257;width:2;height:2" coordorigin="8236,257" coordsize="1,0" path="m8236,257l8237,257e" filled="f" stroked="t" strokeweight=".78pt" strokecolor="#000000">
                <v:path arrowok="t"/>
              </v:shape>
            </v:group>
            <v:group style="position:absolute;left:8236;top:272;width:2;height:2" coordorigin="8236,272" coordsize="2,2">
              <v:shape style="position:absolute;left:8236;top:272;width:2;height:2" coordorigin="8236,272" coordsize="1,0" path="m8236,272l8237,272e" filled="f" stroked="t" strokeweight=".78pt" strokecolor="#000000">
                <v:path arrowok="t"/>
              </v:shape>
            </v:group>
            <v:group style="position:absolute;left:8236;top:288;width:2;height:2" coordorigin="8236,288" coordsize="2,2">
              <v:shape style="position:absolute;left:8236;top:288;width:2;height:2" coordorigin="8236,288" coordsize="1,0" path="m8236,288l8237,288e" filled="f" stroked="t" strokeweight=".78pt" strokecolor="#000000">
                <v:path arrowok="t"/>
              </v:shape>
            </v:group>
            <v:group style="position:absolute;left:8236;top:311;width:2;height:2" coordorigin="8236,311" coordsize="2,2">
              <v:shape style="position:absolute;left:8236;top:311;width:2;height:2" coordorigin="8236,311" coordsize="0,0" path="m8236,311l8236,311e" filled="f" stroked="t" strokeweight=".06pt" strokecolor="#000000">
                <v:path arrowok="t"/>
              </v:shape>
            </v:group>
            <v:group style="position:absolute;left:8236;top:334;width:2;height:2" coordorigin="8236,334" coordsize="2,2">
              <v:shape style="position:absolute;left:8236;top:334;width:2;height:2" coordorigin="8236,334" coordsize="1,0" path="m8236,334l8237,334e" filled="f" stroked="t" strokeweight=".72pt" strokecolor="#000000">
                <v:path arrowok="t"/>
              </v:shape>
            </v:group>
            <v:group style="position:absolute;left:8236;top:349;width:2;height:2" coordorigin="8236,349" coordsize="2,2">
              <v:shape style="position:absolute;left:8236;top:349;width:2;height:2" coordorigin="8236,349" coordsize="1,0" path="m8236,349l8237,349e" filled="f" stroked="t" strokeweight=".78pt" strokecolor="#000000">
                <v:path arrowok="t"/>
              </v:shape>
            </v:group>
            <v:group style="position:absolute;left:8236;top:372;width:2;height:2" coordorigin="8236,372" coordsize="2,2">
              <v:shape style="position:absolute;left:8236;top:372;width:2;height:2" coordorigin="8236,372" coordsize="0,0" path="m8236,372l8236,372e" filled="f" stroked="t" strokeweight=".06pt" strokecolor="#000000">
                <v:path arrowok="t"/>
              </v:shape>
            </v:group>
            <v:group style="position:absolute;left:8236;top:388;width:2;height:2" coordorigin="8236,388" coordsize="2,2">
              <v:shape style="position:absolute;left:8236;top:388;width:2;height:2" coordorigin="8236,388" coordsize="0,0" path="m8236,388l8236,388e" filled="f" stroked="t" strokeweight=".06pt" strokecolor="#000000">
                <v:path arrowok="t"/>
              </v:shape>
            </v:group>
            <v:group style="position:absolute;left:8236;top:411;width:2;height:2" coordorigin="8236,411" coordsize="2,2">
              <v:shape style="position:absolute;left:8236;top:411;width:2;height:2" coordorigin="8236,411" coordsize="1,0" path="m8236,411l8237,411e" filled="f" stroked="t" strokeweight=".78pt" strokecolor="#000000">
                <v:path arrowok="t"/>
              </v:shape>
            </v:group>
            <v:group style="position:absolute;left:8236;top:427;width:2;height:2" coordorigin="8236,427" coordsize="2,2">
              <v:shape style="position:absolute;left:8236;top:427;width:2;height:2" coordorigin="8236,427" coordsize="1,0" path="m8236,427l8237,427e" filled="f" stroked="t" strokeweight=".78pt" strokecolor="#000000">
                <v:path arrowok="t"/>
              </v:shape>
            </v:group>
            <v:group style="position:absolute;left:8236;top:450;width:2;height:2" coordorigin="8236,450" coordsize="2,2">
              <v:shape style="position:absolute;left:8236;top:450;width:2;height:2" coordorigin="8236,450" coordsize="0,0" path="m8236,450l8236,450e" filled="f" stroked="t" strokeweight=".06pt" strokecolor="#000000">
                <v:path arrowok="t"/>
              </v:shape>
            </v:group>
            <v:group style="position:absolute;left:8236;top:473;width:2;height:2" coordorigin="8236,473" coordsize="2,2">
              <v:shape style="position:absolute;left:8236;top:473;width:2;height:2" coordorigin="8236,473" coordsize="1,0" path="m8236,473l8237,473e" filled="f" stroked="t" strokeweight=".72pt" strokecolor="#000000">
                <v:path arrowok="t"/>
              </v:shape>
            </v:group>
            <v:group style="position:absolute;left:8236;top:488;width:2;height:2" coordorigin="8236,488" coordsize="2,2">
              <v:shape style="position:absolute;left:8236;top:488;width:2;height:2" coordorigin="8236,488" coordsize="1,0" path="m8236,488l8237,488e" filled="f" stroked="t" strokeweight=".78pt" strokecolor="#000000">
                <v:path arrowok="t"/>
              </v:shape>
            </v:group>
            <v:group style="position:absolute;left:8236;top:504;width:2;height:2" coordorigin="8236,504" coordsize="2,2">
              <v:shape style="position:absolute;left:8236;top:504;width:2;height:2" coordorigin="8236,504" coordsize="1,0" path="m8236,504l8237,504e" filled="f" stroked="t" strokeweight=".78pt" strokecolor="#000000">
                <v:path arrowok="t"/>
              </v:shape>
            </v:group>
            <v:group style="position:absolute;left:8236;top:527;width:2;height:2" coordorigin="8236,527" coordsize="2,2">
              <v:shape style="position:absolute;left:8236;top:527;width:2;height:2" coordorigin="8236,527" coordsize="0,0" path="m8236,527l8236,527e" filled="f" stroked="t" strokeweight=".06pt" strokecolor="#000000">
                <v:path arrowok="t"/>
              </v:shape>
            </v:group>
            <v:group style="position:absolute;left:8236;top:551;width:2;height:2" coordorigin="8236,551" coordsize="2,2">
              <v:shape style="position:absolute;left:8236;top:551;width:2;height:2" coordorigin="8236,551" coordsize="1,0" path="m8236,551l8237,551e" filled="f" stroked="t" strokeweight=".78pt" strokecolor="#000000">
                <v:path arrowok="t"/>
              </v:shape>
            </v:group>
            <v:group style="position:absolute;left:8236;top:566;width:2;height:2" coordorigin="8236,566" coordsize="2,2">
              <v:shape style="position:absolute;left:8236;top:566;width:2;height:2" coordorigin="8236,566" coordsize="1,0" path="m8236,566l8237,566e" filled="f" stroked="t" strokeweight=".78pt" strokecolor="#000000">
                <v:path arrowok="t"/>
              </v:shape>
            </v:group>
            <v:group style="position:absolute;left:8236;top:590;width:2;height:2" coordorigin="8236,590" coordsize="2,2">
              <v:shape style="position:absolute;left:8236;top:590;width:2;height:2" coordorigin="8236,590" coordsize="0,0" path="m8236,590l8236,590e" filled="f" stroked="t" strokeweight=".06pt" strokecolor="#000000">
                <v:path arrowok="t"/>
              </v:shape>
            </v:group>
            <v:group style="position:absolute;left:8236;top:605;width:2;height:2" coordorigin="8236,605" coordsize="2,2">
              <v:shape style="position:absolute;left:8236;top:605;width:2;height:2" coordorigin="8236,605" coordsize="0,0" path="m8236,605l8236,605e" filled="f" stroked="t" strokeweight=".06pt" strokecolor="#000000">
                <v:path arrowok="t"/>
              </v:shape>
            </v:group>
            <v:group style="position:absolute;left:8236;top:628;width:2;height:2" coordorigin="8236,628" coordsize="2,2">
              <v:shape style="position:absolute;left:8236;top:628;width:2;height:2" coordorigin="8236,628" coordsize="1,0" path="m8236,628l8237,628e" filled="f" stroked="t" strokeweight=".72pt" strokecolor="#000000">
                <v:path arrowok="t"/>
              </v:shape>
            </v:group>
            <v:group style="position:absolute;left:8236;top:643;width:2;height:2" coordorigin="8236,643" coordsize="2,2">
              <v:shape style="position:absolute;left:8236;top:643;width:2;height:2" coordorigin="8236,643" coordsize="1,0" path="m8236,643l8237,643e" filled="f" stroked="t" strokeweight=".78pt" strokecolor="#000000">
                <v:path arrowok="t"/>
              </v:shape>
            </v:group>
            <v:group style="position:absolute;left:8236;top:666;width:2;height:2" coordorigin="8236,666" coordsize="2,2">
              <v:shape style="position:absolute;left:8236;top:666;width:2;height:2" coordorigin="8236,666" coordsize="0,0" path="m8236,666l8236,666e" filled="f" stroked="t" strokeweight=".06pt" strokecolor="#000000">
                <v:path arrowok="t"/>
              </v:shape>
            </v:group>
            <v:group style="position:absolute;left:8236;top:690;width:2;height:2" coordorigin="8236,690" coordsize="2,2">
              <v:shape style="position:absolute;left:8236;top:690;width:2;height:2" coordorigin="8236,690" coordsize="1,0" path="m8236,690l8237,690e" filled="f" stroked="t" strokeweight=".78pt" strokecolor="#000000">
                <v:path arrowok="t"/>
              </v:shape>
            </v:group>
            <v:group style="position:absolute;left:8236;top:705;width:2;height:2" coordorigin="8236,705" coordsize="2,2">
              <v:shape style="position:absolute;left:8236;top:705;width:2;height:2" coordorigin="8236,705" coordsize="1,0" path="m8236,705l8237,705e" filled="f" stroked="t" strokeweight=".78pt" strokecolor="#000000">
                <v:path arrowok="t"/>
              </v:shape>
            </v:group>
            <v:group style="position:absolute;left:8236;top:721;width:2;height:2" coordorigin="8236,721" coordsize="2,2">
              <v:shape style="position:absolute;left:8236;top:721;width:2;height:2" coordorigin="8236,721" coordsize="1,0" path="m8236,721l8237,721e" filled="f" stroked="t" strokeweight=".78pt" strokecolor="#000000">
                <v:path arrowok="t"/>
              </v:shape>
            </v:group>
            <v:group style="position:absolute;left:8236;top:744;width:2;height:2" coordorigin="8236,744" coordsize="2,2">
              <v:shape style="position:absolute;left:8236;top:744;width:2;height:2" coordorigin="8236,744" coordsize="0,0" path="m8236,744l8236,744e" filled="f" stroked="t" strokeweight=".06pt" strokecolor="#000000">
                <v:path arrowok="t"/>
              </v:shape>
            </v:group>
            <v:group style="position:absolute;left:8236;top:768;width:2;height:2" coordorigin="8236,768" coordsize="2,2">
              <v:shape style="position:absolute;left:8236;top:768;width:2;height:2" coordorigin="8236,768" coordsize="1,0" path="m8236,768l8237,768e" filled="f" stroked="t" strokeweight=".78pt" strokecolor="#000000">
                <v:path arrowok="t"/>
              </v:shape>
            </v:group>
            <v:group style="position:absolute;left:8236;top:783;width:2;height:2" coordorigin="8236,783" coordsize="2,2">
              <v:shape style="position:absolute;left:8236;top:783;width:2;height:2" coordorigin="8236,783" coordsize="1,0" path="m8236,783l8237,783e" filled="f" stroked="t" strokeweight=".72pt" strokecolor="#000000">
                <v:path arrowok="t"/>
              </v:shape>
            </v:group>
            <v:group style="position:absolute;left:8236;top:806;width:2;height:2" coordorigin="8236,806" coordsize="2,2">
              <v:shape style="position:absolute;left:8236;top:806;width:2;height:2" coordorigin="8236,806" coordsize="0,0" path="m8236,806l8236,806e" filled="f" stroked="t" strokeweight=".06pt" strokecolor="#000000">
                <v:path arrowok="t"/>
              </v:shape>
            </v:group>
            <v:group style="position:absolute;left:8236;top:821;width:2;height:2" coordorigin="8236,821" coordsize="2,2">
              <v:shape style="position:absolute;left:8236;top:821;width:2;height:2" coordorigin="8236,821" coordsize="0,0" path="m8236,821l8236,821e" filled="f" stroked="t" strokeweight=".06pt" strokecolor="#000000">
                <v:path arrowok="t"/>
              </v:shape>
            </v:group>
            <v:group style="position:absolute;left:8236;top:845;width:2;height:2" coordorigin="8236,845" coordsize="2,2">
              <v:shape style="position:absolute;left:8236;top:845;width:2;height:2" coordorigin="8236,845" coordsize="1,0" path="m8236,845l8237,845e" filled="f" stroked="t" strokeweight=".78pt" strokecolor="#000000">
                <v:path arrowok="t"/>
              </v:shape>
            </v:group>
            <v:group style="position:absolute;left:8236;top:860;width:2;height:2" coordorigin="8236,860" coordsize="2,2">
              <v:shape style="position:absolute;left:8236;top:860;width:2;height:2" coordorigin="8236,860" coordsize="1,0" path="m8236,860l8237,860e" filled="f" stroked="t" strokeweight=".78pt" strokecolor="#000000">
                <v:path arrowok="t"/>
              </v:shape>
            </v:group>
            <v:group style="position:absolute;left:8236;top:884;width:2;height:2" coordorigin="8236,884" coordsize="2,2">
              <v:shape style="position:absolute;left:8236;top:884;width:2;height:2" coordorigin="8236,884" coordsize="0,0" path="m8236,884l8236,884e" filled="f" stroked="t" strokeweight=".06pt" strokecolor="#000000">
                <v:path arrowok="t"/>
              </v:shape>
            </v:group>
            <v:group style="position:absolute;left:8236;top:907;width:2;height:2" coordorigin="8236,907" coordsize="2,2">
              <v:shape style="position:absolute;left:8236;top:907;width:2;height:2" coordorigin="8236,907" coordsize="1,0" path="m8236,907l8237,907e" filled="f" stroked="t" strokeweight=".78pt" strokecolor="#000000">
                <v:path arrowok="t"/>
              </v:shape>
            </v:group>
            <v:group style="position:absolute;left:8236;top:923;width:2;height:2" coordorigin="8236,923" coordsize="2,2">
              <v:shape style="position:absolute;left:8236;top:923;width:2;height:2" coordorigin="8236,923" coordsize="1,0" path="m8236,923l8237,923e" filled="f" stroked="t" strokeweight=".78pt" strokecolor="#000000">
                <v:path arrowok="t"/>
              </v:shape>
            </v:group>
            <v:group style="position:absolute;left:8236;top:938;width:2;height:2" coordorigin="8236,938" coordsize="2,2">
              <v:shape style="position:absolute;left:8236;top:938;width:2;height:2" coordorigin="8236,938" coordsize="1,0" path="m8236,938l8237,938e" filled="f" stroked="t" strokeweight=".72pt" strokecolor="#000000">
                <v:path arrowok="t"/>
              </v:shape>
            </v:group>
            <v:group style="position:absolute;left:8236;top:960;width:2;height:2" coordorigin="8236,960" coordsize="2,2">
              <v:shape style="position:absolute;left:8236;top:960;width:2;height:2" coordorigin="8236,960" coordsize="0,0" path="m8236,960l8236,960e" filled="f" stroked="t" strokeweight=".06pt" strokecolor="#000000">
                <v:path arrowok="t"/>
              </v:shape>
            </v:group>
            <v:group style="position:absolute;left:8236;top:984;width:2;height:2" coordorigin="8236,984" coordsize="2,2">
              <v:shape style="position:absolute;left:8236;top:984;width:2;height:2" coordorigin="8236,984" coordsize="1,0" path="m8236,984l8237,984e" filled="f" stroked="t" strokeweight=".78pt" strokecolor="#000000">
                <v:path arrowok="t"/>
              </v:shape>
            </v:group>
            <v:group style="position:absolute;left:8236;top:999;width:2;height:2" coordorigin="8236,999" coordsize="2,2">
              <v:shape style="position:absolute;left:8236;top:999;width:2;height:2" coordorigin="8236,999" coordsize="1,0" path="m8236,999l8237,999e" filled="f" stroked="t" strokeweight=".78pt" strokecolor="#000000">
                <v:path arrowok="t"/>
              </v:shape>
            </v:group>
            <v:group style="position:absolute;left:8236;top:1023;width:2;height:2" coordorigin="8236,1023" coordsize="2,2">
              <v:shape style="position:absolute;left:8236;top:1023;width:2;height:2" coordorigin="8236,1023" coordsize="0,0" path="m8236,1023l8236,1023e" filled="f" stroked="t" strokeweight=".06pt" strokecolor="#000000">
                <v:path arrowok="t"/>
              </v:shape>
            </v:group>
            <v:group style="position:absolute;left:8236;top:1038;width:2;height:2" coordorigin="8236,1038" coordsize="2,2">
              <v:shape style="position:absolute;left:8236;top:1038;width:2;height:2" coordorigin="8236,1038" coordsize="0,0" path="m8236,1038l8236,1038e" filled="f" stroked="t" strokeweight=".06pt" strokecolor="#000000">
                <v:path arrowok="t"/>
              </v:shape>
            </v:group>
            <v:group style="position:absolute;left:8236;top:1062;width:2;height:2" coordorigin="8236,1062" coordsize="2,2">
              <v:shape style="position:absolute;left:8236;top:1062;width:2;height:2" coordorigin="8236,1062" coordsize="1,0" path="m8236,1062l8237,1062e" filled="f" stroked="t" strokeweight=".78pt" strokecolor="#000000">
                <v:path arrowok="t"/>
              </v:shape>
            </v:group>
            <v:group style="position:absolute;left:8236;top:1077;width:2;height:2" coordorigin="8236,1077" coordsize="2,2">
              <v:shape style="position:absolute;left:8236;top:1077;width:2;height:2" coordorigin="8236,1077" coordsize="1,0" path="m8236,1077l8237,1077e" filled="f" stroked="t" strokeweight=".78pt" strokecolor="#000000">
                <v:path arrowok="t"/>
              </v:shape>
            </v:group>
            <v:group style="position:absolute;left:8236;top:1100;width:2;height:2" coordorigin="8236,1100" coordsize="2,2">
              <v:shape style="position:absolute;left:8236;top:1100;width:2;height:2" coordorigin="8236,1100" coordsize="0,0" path="m8236,1100l8236,1100e" filled="f" stroked="t" strokeweight=".06pt" strokecolor="#000000">
                <v:path arrowok="t"/>
              </v:shape>
            </v:group>
            <v:group style="position:absolute;left:8236;top:1123;width:2;height:2" coordorigin="8236,1123" coordsize="2,2">
              <v:shape style="position:absolute;left:8236;top:1123;width:2;height:2" coordorigin="8236,1123" coordsize="1,0" path="m8236,1123l8237,1123e" filled="f" stroked="t" strokeweight=".78pt" strokecolor="#000000">
                <v:path arrowok="t"/>
              </v:shape>
            </v:group>
            <v:group style="position:absolute;left:8236;top:1139;width:2;height:2" coordorigin="8236,1139" coordsize="2,2">
              <v:shape style="position:absolute;left:8236;top:1139;width:2;height:2" coordorigin="8236,1139" coordsize="1,0" path="m8236,1139l8237,1139e" filled="f" stroked="t" strokeweight=".78pt" strokecolor="#000000">
                <v:path arrowok="t"/>
              </v:shape>
            </v:group>
            <v:group style="position:absolute;left:8236;top:1154;width:2;height:2" coordorigin="8236,1154" coordsize="2,2">
              <v:shape style="position:absolute;left:8236;top:1154;width:2;height:2" coordorigin="8236,1154" coordsize="1,0" path="m8236,1154l8237,1154e" filled="f" stroked="t" strokeweight=".78pt" strokecolor="#000000">
                <v:path arrowok="t"/>
              </v:shape>
            </v:group>
            <v:group style="position:absolute;left:8236;top:1178;width:2;height:2" coordorigin="8236,1178" coordsize="2,2">
              <v:shape style="position:absolute;left:8236;top:1178;width:2;height:2" coordorigin="8236,1178" coordsize="0,0" path="m8236,1178l8236,1178e" filled="f" stroked="t" strokeweight=".06pt" strokecolor="#000000">
                <v:path arrowok="t"/>
              </v:shape>
            </v:group>
            <v:group style="position:absolute;left:8236;top:1201;width:2;height:2" coordorigin="8236,1201" coordsize="2,2">
              <v:shape style="position:absolute;left:8236;top:1201;width:2;height:2" coordorigin="8236,1201" coordsize="1,0" path="m8236,1201l8237,1201e" filled="f" stroked="t" strokeweight=".78pt" strokecolor="#000000">
                <v:path arrowok="t"/>
              </v:shape>
            </v:group>
            <v:group style="position:absolute;left:8236;top:1217;width:2;height:2" coordorigin="8236,1217" coordsize="2,2">
              <v:shape style="position:absolute;left:8236;top:1217;width:2;height:2" coordorigin="8236,1217" coordsize="1,0" path="m8236,1217l8237,1217e" filled="f" stroked="t" strokeweight=".78pt" strokecolor="#000000">
                <v:path arrowok="t"/>
              </v:shape>
            </v:group>
            <v:group style="position:absolute;left:8236;top:1240;width:2;height:2" coordorigin="8236,1240" coordsize="2,2">
              <v:shape style="position:absolute;left:8236;top:1240;width:2;height:2" coordorigin="8236,1240" coordsize="0,0" path="m8236,1240l8236,1240e" filled="f" stroked="t" strokeweight=".06pt" strokecolor="#000000">
                <v:path arrowok="t"/>
              </v:shape>
            </v:group>
            <v:group style="position:absolute;left:8236;top:1254;width:2;height:2" coordorigin="8236,1254" coordsize="2,2">
              <v:shape style="position:absolute;left:8236;top:1254;width:2;height:2" coordorigin="8236,1254" coordsize="0,0" path="m8236,1254l8236,1254e" filled="f" stroked="t" strokeweight=".06pt" strokecolor="#000000">
                <v:path arrowok="t"/>
              </v:shape>
            </v:group>
            <v:group style="position:absolute;left:8236;top:1278;width:2;height:2" coordorigin="8236,1278" coordsize="2,2">
              <v:shape style="position:absolute;left:8236;top:1278;width:2;height:2" coordorigin="8236,1278" coordsize="1,0" path="m8236,1278l8237,1278e" filled="f" stroked="t" strokeweight=".78pt" strokecolor="#000000">
                <v:path arrowok="t"/>
              </v:shape>
            </v:group>
            <v:group style="position:absolute;left:8236;top:1293;width:2;height:2" coordorigin="8236,1293" coordsize="2,2">
              <v:shape style="position:absolute;left:8236;top:1293;width:2;height:2" coordorigin="8236,1293" coordsize="1,0" path="m8236,1293l8237,1293e" filled="f" stroked="t" strokeweight=".78pt" strokecolor="#000000">
                <v:path arrowok="t"/>
              </v:shape>
            </v:group>
            <v:group style="position:absolute;left:8236;top:1317;width:2;height:2" coordorigin="8236,1317" coordsize="2,2">
              <v:shape style="position:absolute;left:8236;top:1317;width:2;height:2" coordorigin="8236,1317" coordsize="0,0" path="m8236,1317l8236,1317e" filled="f" stroked="t" strokeweight=".06pt" strokecolor="#000000">
                <v:path arrowok="t"/>
              </v:shape>
            </v:group>
            <v:group style="position:absolute;left:8236;top:1340;width:2;height:2" coordorigin="8236,1340" coordsize="2,2">
              <v:shape style="position:absolute;left:8236;top:1340;width:2;height:2" coordorigin="8236,1340" coordsize="1,0" path="m8236,1340l8237,1340e" filled="f" stroked="t" strokeweight=".78pt" strokecolor="#000000">
                <v:path arrowok="t"/>
              </v:shape>
            </v:group>
            <v:group style="position:absolute;left:8236;top:1356;width:2;height:2" coordorigin="8236,1356" coordsize="2,2">
              <v:shape style="position:absolute;left:8236;top:1356;width:2;height:2" coordorigin="8236,1356" coordsize="1,0" path="m8236,1356l8237,1356e" filled="f" stroked="t" strokeweight=".78pt" strokecolor="#000000">
                <v:path arrowok="t"/>
              </v:shape>
            </v:group>
            <v:group style="position:absolute;left:8236;top:1371;width:2;height:2" coordorigin="8236,1371" coordsize="2,2">
              <v:shape style="position:absolute;left:8236;top:1371;width:2;height:2" coordorigin="8236,1371" coordsize="1,0" path="m8236,1371l8237,1371e" filled="f" stroked="t" strokeweight=".78pt" strokecolor="#000000">
                <v:path arrowok="t"/>
              </v:shape>
            </v:group>
            <v:group style="position:absolute;left:8236;top:1394;width:2;height:2" coordorigin="8236,1394" coordsize="2,2">
              <v:shape style="position:absolute;left:8236;top:1394;width:2;height:2" coordorigin="8236,1394" coordsize="0,0" path="m8236,1394l8236,1394e" filled="f" stroked="t" strokeweight=".06pt" strokecolor="#000000">
                <v:path arrowok="t"/>
              </v:shape>
            </v:group>
            <v:group style="position:absolute;left:8236;top:1417;width:2;height:2" coordorigin="8236,1417" coordsize="2,2">
              <v:shape style="position:absolute;left:8236;top:1417;width:2;height:2" coordorigin="8236,1417" coordsize="1,0" path="m8236,1417l8237,1417e" filled="f" stroked="t" strokeweight=".78pt" strokecolor="#000000">
                <v:path arrowok="t"/>
              </v:shape>
            </v:group>
            <v:group style="position:absolute;left:8236;top:1433;width:2;height:2" coordorigin="8236,1433" coordsize="2,2">
              <v:shape style="position:absolute;left:8236;top:1433;width:2;height:2" coordorigin="8236,1433" coordsize="1,0" path="m8236,1433l8237,1433e" filled="f" stroked="t" strokeweight=".78pt" strokecolor="#000000">
                <v:path arrowok="t"/>
              </v:shape>
            </v:group>
            <v:group style="position:absolute;left:8236;top:1456;width:2;height:2" coordorigin="8236,1456" coordsize="2,2">
              <v:shape style="position:absolute;left:8236;top:1456;width:2;height:2" coordorigin="8236,1456" coordsize="0,0" path="m8236,1456l8236,1456e" filled="f" stroked="t" strokeweight=".06pt" strokecolor="#000000">
                <v:path arrowok="t"/>
              </v:shape>
            </v:group>
            <v:group style="position:absolute;left:8236;top:1472;width:2;height:2" coordorigin="8236,1472" coordsize="2,2">
              <v:shape style="position:absolute;left:8236;top:1472;width:2;height:2" coordorigin="8236,1472" coordsize="0,0" path="m8236,1472l8236,1472e" filled="f" stroked="t" strokeweight=".06pt" strokecolor="#000000">
                <v:path arrowok="t"/>
              </v:shape>
            </v:group>
            <v:group style="position:absolute;left:8236;top:1495;width:2;height:2" coordorigin="8236,1495" coordsize="2,2">
              <v:shape style="position:absolute;left:8236;top:1495;width:2;height:2" coordorigin="8236,1495" coordsize="1,0" path="m8236,1495l8237,1495e" filled="f" stroked="t" strokeweight=".78pt" strokecolor="#000000">
                <v:path arrowok="t"/>
              </v:shape>
            </v:group>
            <v:group style="position:absolute;left:8236;top:1511;width:2;height:2" coordorigin="8236,1511" coordsize="2,2">
              <v:shape style="position:absolute;left:8236;top:1511;width:2;height:2" coordorigin="8236,1511" coordsize="1,0" path="m8236,1511l8237,1511e" filled="f" stroked="t" strokeweight=".78pt" strokecolor="#000000">
                <v:path arrowok="t"/>
              </v:shape>
            </v:group>
            <v:group style="position:absolute;left:8236;top:1534;width:2;height:2" coordorigin="8236,1534" coordsize="2,2">
              <v:shape style="position:absolute;left:8236;top:1534;width:2;height:2" coordorigin="8236,1534" coordsize="0,0" path="m8236,1534l8236,1534e" filled="f" stroked="t" strokeweight=".06pt" strokecolor="#000000">
                <v:path arrowok="t"/>
              </v:shape>
            </v:group>
            <v:group style="position:absolute;left:8236;top:1548;width:2;height:2" coordorigin="8236,1548" coordsize="2,2">
              <v:shape style="position:absolute;left:8236;top:1548;width:2;height:2" coordorigin="8236,1548" coordsize="0,0" path="m8236,1548l8236,1548e" filled="f" stroked="t" strokeweight=".06pt" strokecolor="#000000">
                <v:path arrowok="t"/>
              </v:shape>
            </v:group>
            <v:group style="position:absolute;left:8236;top:1572;width:2;height:2" coordorigin="8236,1572" coordsize="2,2">
              <v:shape style="position:absolute;left:8236;top:1572;width:2;height:2" coordorigin="8236,1572" coordsize="1,0" path="m8236,1572l8237,1572e" filled="f" stroked="t" strokeweight=".78pt" strokecolor="#000000">
                <v:path arrowok="t"/>
              </v:shape>
            </v:group>
            <v:group style="position:absolute;left:8236;top:1587;width:2;height:2" coordorigin="8236,1587" coordsize="2,2">
              <v:shape style="position:absolute;left:8236;top:1587;width:2;height:2" coordorigin="8236,1587" coordsize="1,0" path="m8236,1587l8237,1587e" filled="f" stroked="t" strokeweight=".78pt" strokecolor="#000000">
                <v:path arrowok="t"/>
              </v:shape>
            </v:group>
            <v:group style="position:absolute;left:8236;top:1611;width:2;height:2" coordorigin="8236,1611" coordsize="2,2">
              <v:shape style="position:absolute;left:8236;top:1611;width:2;height:2" coordorigin="8236,1611" coordsize="0,0" path="m8236,1611l8236,1611e" filled="f" stroked="t" strokeweight=".06pt" strokecolor="#000000">
                <v:path arrowok="t"/>
              </v:shape>
            </v:group>
            <v:group style="position:absolute;left:8236;top:1634;width:2;height:2" coordorigin="8236,1634" coordsize="2,2">
              <v:shape style="position:absolute;left:8236;top:1634;width:2;height:2" coordorigin="8236,1634" coordsize="1,0" path="m8236,1634l8237,1634e" filled="f" stroked="t" strokeweight=".78pt" strokecolor="#000000">
                <v:path arrowok="t"/>
              </v:shape>
            </v:group>
            <v:group style="position:absolute;left:8236;top:1650;width:2;height:2" coordorigin="8236,1650" coordsize="2,2">
              <v:shape style="position:absolute;left:8236;top:1650;width:2;height:2" coordorigin="8236,1650" coordsize="1,0" path="m8236,1650l8237,1650e" filled="f" stroked="t" strokeweight=".78pt" strokecolor="#000000">
                <v:path arrowok="t"/>
              </v:shape>
            </v:group>
            <v:group style="position:absolute;left:8236;top:1665;width:2;height:2" coordorigin="8236,1665" coordsize="2,2">
              <v:shape style="position:absolute;left:8236;top:1665;width:2;height:2" coordorigin="8236,1665" coordsize="1,0" path="m8236,1665l8237,1665e" filled="f" stroked="t" strokeweight=".78pt" strokecolor="#000000">
                <v:path arrowok="t"/>
              </v:shape>
            </v:group>
            <v:group style="position:absolute;left:8236;top:1689;width:2;height:2" coordorigin="8236,1689" coordsize="2,2">
              <v:shape style="position:absolute;left:8236;top:1689;width:2;height:2" coordorigin="8236,1689" coordsize="0,0" path="m8236,1689l8236,1689e" filled="f" stroked="t" strokeweight=".06pt" strokecolor="#000000">
                <v:path arrowok="t"/>
              </v:shape>
            </v:group>
            <v:group style="position:absolute;left:8236;top:1711;width:2;height:2" coordorigin="8236,1711" coordsize="2,2">
              <v:shape style="position:absolute;left:8236;top:1711;width:2;height:2" coordorigin="8236,1711" coordsize="1,0" path="m8236,1711l8237,1711e" filled="f" stroked="t" strokeweight=".78pt" strokecolor="#000000">
                <v:path arrowok="t"/>
              </v:shape>
            </v:group>
            <v:group style="position:absolute;left:8236;top:1727;width:2;height:2" coordorigin="8236,1727" coordsize="2,2">
              <v:shape style="position:absolute;left:8236;top:1727;width:2;height:2" coordorigin="8236,1727" coordsize="1,0" path="m8236,1727l8237,1727e" filled="f" stroked="t" strokeweight=".78pt" strokecolor="#000000">
                <v:path arrowok="t"/>
              </v:shape>
            </v:group>
            <v:group style="position:absolute;left:8236;top:1750;width:2;height:2" coordorigin="8236,1750" coordsize="2,2">
              <v:shape style="position:absolute;left:8236;top:1750;width:2;height:2" coordorigin="8236,1750" coordsize="0,0" path="m8236,1750l8236,1750e" filled="f" stroked="t" strokeweight=".06pt" strokecolor="#000000">
                <v:path arrowok="t"/>
              </v:shape>
            </v:group>
            <v:group style="position:absolute;left:8236;top:1766;width:2;height:2" coordorigin="8236,1766" coordsize="2,2">
              <v:shape style="position:absolute;left:8236;top:1766;width:2;height:2" coordorigin="8236,1766" coordsize="0,0" path="m8236,1766l8236,1766e" filled="f" stroked="t" strokeweight=".06pt" strokecolor="#000000">
                <v:path arrowok="t"/>
              </v:shape>
            </v:group>
            <v:group style="position:absolute;left:8236;top:1789;width:2;height:2" coordorigin="8236,1789" coordsize="2,2">
              <v:shape style="position:absolute;left:8236;top:1789;width:2;height:2" coordorigin="8236,1789" coordsize="1,0" path="m8236,1789l8237,1789e" filled="f" stroked="t" strokeweight=".78pt" strokecolor="#000000">
                <v:path arrowok="t"/>
              </v:shape>
            </v:group>
            <v:group style="position:absolute;left:8236;top:1805;width:2;height:2" coordorigin="8236,1805" coordsize="2,2">
              <v:shape style="position:absolute;left:8236;top:1805;width:2;height:2" coordorigin="8236,1805" coordsize="1,0" path="m8236,1805l8237,1805e" filled="f" stroked="t" strokeweight=".78pt" strokecolor="#000000">
                <v:path arrowok="t"/>
              </v:shape>
            </v:group>
            <v:group style="position:absolute;left:8236;top:1828;width:2;height:2" coordorigin="8236,1828" coordsize="2,2">
              <v:shape style="position:absolute;left:8236;top:1828;width:2;height:2" coordorigin="8236,1828" coordsize="0,0" path="m8236,1828l8236,1828e" filled="f" stroked="t" strokeweight=".06pt" strokecolor="#000000">
                <v:path arrowok="t"/>
              </v:shape>
            </v:group>
            <v:group style="position:absolute;left:8236;top:1851;width:2;height:2" coordorigin="8236,1851" coordsize="2,2">
              <v:shape style="position:absolute;left:8236;top:1851;width:2;height:2" coordorigin="8236,1851" coordsize="1,0" path="m8236,1851l8237,1851e" filled="f" stroked="t" strokeweight=".72pt" strokecolor="#000000">
                <v:path arrowok="t"/>
              </v:shape>
            </v:group>
            <v:group style="position:absolute;left:8236;top:1866;width:2;height:2" coordorigin="8236,1866" coordsize="2,2">
              <v:shape style="position:absolute;left:8236;top:1866;width:2;height:2" coordorigin="8236,1866" coordsize="1,0" path="m8236,1866l8237,1866e" filled="f" stroked="t" strokeweight=".78pt" strokecolor="#000000">
                <v:path arrowok="t"/>
              </v:shape>
            </v:group>
            <v:group style="position:absolute;left:8236;top:1881;width:2;height:2" coordorigin="8236,1881" coordsize="2,2">
              <v:shape style="position:absolute;left:8236;top:1881;width:2;height:2" coordorigin="8236,1881" coordsize="1,0" path="m8236,1881l8237,1881e" filled="f" stroked="t" strokeweight=".78pt" strokecolor="#000000">
                <v:path arrowok="t"/>
              </v:shape>
            </v:group>
            <v:group style="position:absolute;left:8236;top:1905;width:2;height:2" coordorigin="8236,1905" coordsize="2,2">
              <v:shape style="position:absolute;left:8236;top:1905;width:2;height:2" coordorigin="8236,1905" coordsize="0,0" path="m8236,1905l8236,1905e" filled="f" stroked="t" strokeweight=".06pt" strokecolor="#000000">
                <v:path arrowok="t"/>
              </v:shape>
            </v:group>
            <v:group style="position:absolute;left:8236;top:1928;width:2;height:2" coordorigin="8236,1928" coordsize="2,2">
              <v:shape style="position:absolute;left:8236;top:1928;width:2;height:2" coordorigin="8236,1928" coordsize="1,0" path="m8236,1928l8237,1928e" filled="f" stroked="t" strokeweight=".78pt" strokecolor="#000000">
                <v:path arrowok="t"/>
              </v:shape>
            </v:group>
            <v:group style="position:absolute;left:8236;top:1944;width:2;height:2" coordorigin="8236,1944" coordsize="2,2">
              <v:shape style="position:absolute;left:8236;top:1944;width:2;height:2" coordorigin="8236,1944" coordsize="1,0" path="m8236,1944l8237,1944e" filled="f" stroked="t" strokeweight=".78pt" strokecolor="#000000">
                <v:path arrowok="t"/>
              </v:shape>
            </v:group>
            <v:group style="position:absolute;left:8236;top:1967;width:2;height:2" coordorigin="8236,1967" coordsize="2,2">
              <v:shape style="position:absolute;left:8236;top:1967;width:2;height:2" coordorigin="8236,1967" coordsize="0,0" path="m8236,1967l8236,1967e" filled="f" stroked="t" strokeweight=".06pt" strokecolor="#000000">
                <v:path arrowok="t"/>
              </v:shape>
            </v:group>
            <v:group style="position:absolute;left:8236;top:1983;width:2;height:2" coordorigin="8236,1983" coordsize="2,2">
              <v:shape style="position:absolute;left:8236;top:1983;width:2;height:2" coordorigin="8236,1983" coordsize="0,0" path="m8236,1983l8236,1983e" filled="f" stroked="t" strokeweight=".06pt" strokecolor="#000000">
                <v:path arrowok="t"/>
              </v:shape>
            </v:group>
            <v:group style="position:absolute;left:8236;top:2006;width:2;height:2" coordorigin="8236,2006" coordsize="2,2">
              <v:shape style="position:absolute;left:8236;top:2006;width:2;height:2" coordorigin="8236,2006" coordsize="1,0" path="m8236,2006l8237,2006e" filled="f" stroked="t" strokeweight=".72pt" strokecolor="#000000">
                <v:path arrowok="t"/>
              </v:shape>
            </v:group>
            <v:group style="position:absolute;left:8236;top:2021;width:2;height:2" coordorigin="8236,2021" coordsize="2,2">
              <v:shape style="position:absolute;left:8236;top:2021;width:2;height:2" coordorigin="8236,2021" coordsize="1,0" path="m8236,2021l8237,2021e" filled="f" stroked="t" strokeweight=".78pt" strokecolor="#000000">
                <v:path arrowok="t"/>
              </v:shape>
            </v:group>
            <v:group style="position:absolute;left:8236;top:2044;width:2;height:2" coordorigin="8236,2044" coordsize="2,2">
              <v:shape style="position:absolute;left:8236;top:2044;width:2;height:2" coordorigin="8236,2044" coordsize="0,0" path="m8236,2044l8236,2044e" filled="f" stroked="t" strokeweight=".06pt" strokecolor="#000000">
                <v:path arrowok="t"/>
              </v:shape>
            </v:group>
            <v:group style="position:absolute;left:8236;top:2067;width:2;height:2" coordorigin="8236,2067" coordsize="2,2">
              <v:shape style="position:absolute;left:8236;top:2067;width:2;height:2" coordorigin="8236,2067" coordsize="1,0" path="m8236,2067l8237,2067e" filled="f" stroked="t" strokeweight=".78pt" strokecolor="#000000">
                <v:path arrowok="t"/>
              </v:shape>
            </v:group>
            <v:group style="position:absolute;left:8236;top:2083;width:2;height:2" coordorigin="8236,2083" coordsize="2,2">
              <v:shape style="position:absolute;left:8236;top:2083;width:2;height:2" coordorigin="8236,2083" coordsize="1,0" path="m8236,2083l8237,2083e" filled="f" stroked="t" strokeweight=".78pt" strokecolor="#000000">
                <v:path arrowok="t"/>
              </v:shape>
            </v:group>
            <v:group style="position:absolute;left:8236;top:2099;width:2;height:2" coordorigin="8236,2099" coordsize="2,2">
              <v:shape style="position:absolute;left:8236;top:2099;width:2;height:2" coordorigin="8236,2099" coordsize="1,0" path="m8236,2099l8237,2099e" filled="f" stroked="t" strokeweight=".78pt" strokecolor="#000000">
                <v:path arrowok="t"/>
              </v:shape>
            </v:group>
            <v:group style="position:absolute;left:8236;top:2122;width:2;height:2" coordorigin="8236,2122" coordsize="2,2">
              <v:shape style="position:absolute;left:8236;top:2122;width:2;height:2" coordorigin="8236,2122" coordsize="0,0" path="m8236,2122l8236,2122e" filled="f" stroked="t" strokeweight=".06pt" strokecolor="#000000">
                <v:path arrowok="t"/>
              </v:shape>
            </v:group>
            <v:group style="position:absolute;left:8236;top:2145;width:2;height:2" coordorigin="8236,2145" coordsize="2,2">
              <v:shape style="position:absolute;left:8236;top:2145;width:2;height:2" coordorigin="8236,2145" coordsize="1,0" path="m8236,2145l8237,2145e" filled="f" stroked="t" strokeweight=".78pt" strokecolor="#000000">
                <v:path arrowok="t"/>
              </v:shape>
            </v:group>
            <v:group style="position:absolute;left:8236;top:2160;width:2;height:2" coordorigin="8236,2160" coordsize="2,2">
              <v:shape style="position:absolute;left:8236;top:2160;width:2;height:2" coordorigin="8236,2160" coordsize="1,0" path="m8236,2160l8237,2160e" filled="f" stroked="t" strokeweight=".72pt" strokecolor="#000000">
                <v:path arrowok="t"/>
              </v:shape>
            </v:group>
            <v:group style="position:absolute;left:8236;top:2183;width:2;height:2" coordorigin="8236,2183" coordsize="2,2">
              <v:shape style="position:absolute;left:8236;top:2183;width:2;height:2" coordorigin="8236,2183" coordsize="0,0" path="m8236,2183l8236,2183e" filled="f" stroked="t" strokeweight=".06pt" strokecolor="#000000">
                <v:path arrowok="t"/>
              </v:shape>
            </v:group>
            <v:group style="position:absolute;left:8236;top:2199;width:2;height:2" coordorigin="8236,2199" coordsize="2,2">
              <v:shape style="position:absolute;left:8236;top:2199;width:2;height:2" coordorigin="8236,2199" coordsize="0,0" path="m8236,2199l8236,2199e" filled="f" stroked="t" strokeweight=".06pt" strokecolor="#000000">
                <v:path arrowok="t"/>
              </v:shape>
            </v:group>
            <v:group style="position:absolute;left:8236;top:2222;width:2;height:2" coordorigin="8236,2222" coordsize="2,2">
              <v:shape style="position:absolute;left:8236;top:2222;width:2;height:2" coordorigin="8236,2222" coordsize="1,0" path="m8236,2222l8237,2222e" filled="f" stroked="t" strokeweight=".78pt" strokecolor="#000000">
                <v:path arrowok="t"/>
              </v:shape>
            </v:group>
            <v:group style="position:absolute;left:8236;top:2238;width:2;height:2" coordorigin="8236,2238" coordsize="2,2">
              <v:shape style="position:absolute;left:8236;top:2238;width:2;height:2" coordorigin="8236,2238" coordsize="1,0" path="m8236,2238l8237,2238e" filled="f" stroked="t" strokeweight=".78pt" strokecolor="#000000">
                <v:path arrowok="t"/>
              </v:shape>
            </v:group>
            <v:group style="position:absolute;left:8236;top:2261;width:2;height:2" coordorigin="8236,2261" coordsize="2,2">
              <v:shape style="position:absolute;left:8236;top:2261;width:2;height:2" coordorigin="8236,2261" coordsize="0,0" path="m8236,2261l8236,2261e" filled="f" stroked="t" strokeweight=".06pt" strokecolor="#000000">
                <v:path arrowok="t"/>
              </v:shape>
            </v:group>
            <v:group style="position:absolute;left:8236;top:2285;width:2;height:2" coordorigin="8236,2285" coordsize="2,2">
              <v:shape style="position:absolute;left:8236;top:2285;width:2;height:2" coordorigin="8236,2285" coordsize="1,0" path="m8236,2285l8237,2285e" filled="f" stroked="t" strokeweight=".78pt" strokecolor="#000000">
                <v:path arrowok="t"/>
              </v:shape>
            </v:group>
            <v:group style="position:absolute;left:8236;top:2300;width:2;height:2" coordorigin="8236,2300" coordsize="2,2">
              <v:shape style="position:absolute;left:8236;top:2300;width:2;height:2" coordorigin="8236,2300" coordsize="1,0" path="m8236,2300l8237,2300e" filled="f" stroked="t" strokeweight=".72pt" strokecolor="#000000">
                <v:path arrowok="t"/>
              </v:shape>
            </v:group>
            <v:group style="position:absolute;left:8236;top:2315;width:2;height:2" coordorigin="8236,2315" coordsize="2,2">
              <v:shape style="position:absolute;left:8236;top:2315;width:2;height:2" coordorigin="8236,2315" coordsize="1,0" path="m8236,2315l8237,2315e" filled="f" stroked="t" strokeweight=".78pt" strokecolor="#000000">
                <v:path arrowok="t"/>
              </v:shape>
            </v:group>
            <v:group style="position:absolute;left:8236;top:2338;width:2;height:2" coordorigin="8236,2338" coordsize="2,2">
              <v:shape style="position:absolute;left:8236;top:2338;width:2;height:2" coordorigin="8236,2338" coordsize="0,0" path="m8236,2338l8236,2338e" filled="f" stroked="t" strokeweight=".06pt" strokecolor="#000000">
                <v:path arrowok="t"/>
              </v:shape>
            </v:group>
            <v:group style="position:absolute;left:8236;top:2361;width:2;height:2" coordorigin="8236,2361" coordsize="2,2">
              <v:shape style="position:absolute;left:8236;top:2361;width:2;height:2" coordorigin="8236,2361" coordsize="1,0" path="m8236,2361l8237,2361e" filled="f" stroked="t" strokeweight=".78pt" strokecolor="#000000">
                <v:path arrowok="t"/>
              </v:shape>
            </v:group>
            <v:group style="position:absolute;left:8236;top:2377;width:2;height:2" coordorigin="8236,2377" coordsize="2,2">
              <v:shape style="position:absolute;left:8236;top:2377;width:2;height:2" coordorigin="8236,2377" coordsize="1,0" path="m8236,2377l8237,2377e" filled="f" stroked="t" strokeweight=".78pt" strokecolor="#000000">
                <v:path arrowok="t"/>
              </v:shape>
            </v:group>
            <v:group style="position:absolute;left:8236;top:2400;width:2;height:2" coordorigin="8236,2400" coordsize="2,2">
              <v:shape style="position:absolute;left:8236;top:2400;width:2;height:2" coordorigin="8236,2400" coordsize="0,0" path="m8236,2400l8236,2400e" filled="f" stroked="t" strokeweight=".06pt" strokecolor="#000000">
                <v:path arrowok="t"/>
              </v:shape>
            </v:group>
            <v:group style="position:absolute;left:8236;top:2416;width:2;height:2" coordorigin="8236,2416" coordsize="2,2">
              <v:shape style="position:absolute;left:8236;top:2416;width:2;height:2" coordorigin="8236,2416" coordsize="0,0" path="m8236,2416l8236,2416e" filled="f" stroked="t" strokeweight=".06pt" strokecolor="#000000">
                <v:path arrowok="t"/>
              </v:shape>
            </v:group>
            <v:group style="position:absolute;left:8236;top:2439;width:2;height:2" coordorigin="8236,2439" coordsize="2,2">
              <v:shape style="position:absolute;left:8236;top:2439;width:2;height:2" coordorigin="8236,2439" coordsize="1,0" path="m8236,2439l8237,2439e" filled="f" stroked="t" strokeweight=".78pt" strokecolor="#000000">
                <v:path arrowok="t"/>
              </v:shape>
            </v:group>
            <v:group style="position:absolute;left:8236;top:2454;width:2;height:2" coordorigin="8236,2454" coordsize="2,2">
              <v:shape style="position:absolute;left:8236;top:2454;width:2;height:2" coordorigin="8236,2454" coordsize="1,0" path="m8236,2454l8237,2454e" filled="f" stroked="t" strokeweight=".72pt" strokecolor="#000000">
                <v:path arrowok="t"/>
              </v:shape>
            </v:group>
            <v:group style="position:absolute;left:8236;top:2477;width:2;height:2" coordorigin="8236,2477" coordsize="2,2">
              <v:shape style="position:absolute;left:8236;top:2477;width:2;height:2" coordorigin="8236,2477" coordsize="0,0" path="m8236,2477l8236,2477e" filled="f" stroked="t" strokeweight=".06pt" strokecolor="#000000">
                <v:path arrowok="t"/>
              </v:shape>
            </v:group>
            <v:group style="position:absolute;left:8236;top:2501;width:2;height:2" coordorigin="8236,2501" coordsize="2,2">
              <v:shape style="position:absolute;left:8236;top:2501;width:2;height:2" coordorigin="8236,2501" coordsize="1,0" path="m8236,2501l8237,2501e" filled="f" stroked="t" strokeweight=".78pt" strokecolor="#000000">
                <v:path arrowok="t"/>
              </v:shape>
            </v:group>
            <v:group style="position:absolute;left:8236;top:2516;width:2;height:2" coordorigin="8236,2516" coordsize="2,2">
              <v:shape style="position:absolute;left:8236;top:2516;width:2;height:2" coordorigin="8236,2516" coordsize="1,0" path="m8236,2516l8237,2516e" filled="f" stroked="t" strokeweight=".78pt" strokecolor="#000000">
                <v:path arrowok="t"/>
              </v:shape>
            </v:group>
            <v:group style="position:absolute;left:8236;top:2532;width:2;height:2" coordorigin="8236,2532" coordsize="2,2">
              <v:shape style="position:absolute;left:8236;top:2532;width:2;height:2" coordorigin="8236,2532" coordsize="1,0" path="m8236,2532l8237,2532e" filled="f" stroked="t" strokeweight=".78pt" strokecolor="#000000">
                <v:path arrowok="t"/>
              </v:shape>
            </v:group>
            <v:group style="position:absolute;left:8236;top:2555;width:2;height:2" coordorigin="8236,2555" coordsize="2,2">
              <v:shape style="position:absolute;left:8236;top:2555;width:2;height:2" coordorigin="8236,2555" coordsize="0,0" path="m8236,2555l8236,2555e" filled="f" stroked="t" strokeweight=".06pt" strokecolor="#000000">
                <v:path arrowok="t"/>
              </v:shape>
            </v:group>
            <v:group style="position:absolute;left:8236;top:2579;width:2;height:2" coordorigin="8236,2579" coordsize="2,2">
              <v:shape style="position:absolute;left:8236;top:2579;width:2;height:2" coordorigin="8236,2579" coordsize="1,0" path="m8236,2579l8237,2579e" filled="f" stroked="t" strokeweight=".78pt" strokecolor="#000000">
                <v:path arrowok="t"/>
              </v:shape>
            </v:group>
            <v:group style="position:absolute;left:8236;top:2594;width:2;height:2" coordorigin="8236,2594" coordsize="2,2">
              <v:shape style="position:absolute;left:8236;top:2594;width:2;height:2" coordorigin="8236,2594" coordsize="1,0" path="m8236,2594l8237,2594e" filled="f" stroked="t" strokeweight=".78pt" strokecolor="#000000">
                <v:path arrowok="t"/>
              </v:shape>
            </v:group>
            <v:group style="position:absolute;left:8236;top:2616;width:2;height:2" coordorigin="8236,2616" coordsize="2,2">
              <v:shape style="position:absolute;left:8236;top:2616;width:2;height:2" coordorigin="8236,2616" coordsize="0,0" path="m8236,2616l8236,2616e" filled="f" stroked="t" strokeweight=".06pt" strokecolor="#000000">
                <v:path arrowok="t"/>
              </v:shape>
            </v:group>
            <v:group style="position:absolute;left:8236;top:2632;width:2;height:2" coordorigin="8236,2632" coordsize="2,2">
              <v:shape style="position:absolute;left:8236;top:2632;width:2;height:2" coordorigin="8236,2632" coordsize="0,0" path="m8236,2632l8236,2632e" filled="f" stroked="t" strokeweight=".06pt" strokecolor="#000000">
                <v:path arrowok="t"/>
              </v:shape>
            </v:group>
            <v:group style="position:absolute;left:8236;top:2655;width:2;height:2" coordorigin="8236,2655" coordsize="2,2">
              <v:shape style="position:absolute;left:8236;top:2655;width:2;height:2" coordorigin="8236,2655" coordsize="1,0" path="m8236,2655l8237,2655e" filled="f" stroked="t" strokeweight=".78pt" strokecolor="#000000">
                <v:path arrowok="t"/>
              </v:shape>
            </v:group>
            <v:group style="position:absolute;left:8236;top:2671;width:2;height:2" coordorigin="8236,2671" coordsize="2,2">
              <v:shape style="position:absolute;left:8236;top:2671;width:2;height:2" coordorigin="8236,2671" coordsize="1,0" path="m8236,2671l8237,2671e" filled="f" stroked="t" strokeweight=".78pt" strokecolor="#000000">
                <v:path arrowok="t"/>
              </v:shape>
            </v:group>
            <v:group style="position:absolute;left:8236;top:2694;width:2;height:2" coordorigin="8236,2694" coordsize="2,2">
              <v:shape style="position:absolute;left:8236;top:2694;width:2;height:2" coordorigin="8236,2694" coordsize="0,0" path="m8236,2694l8236,2694e" filled="f" stroked="t" strokeweight=".06pt" strokecolor="#000000">
                <v:path arrowok="t"/>
              </v:shape>
            </v:group>
            <v:group style="position:absolute;left:8236;top:2718;width:2;height:2" coordorigin="8236,2718" coordsize="2,2">
              <v:shape style="position:absolute;left:8236;top:2718;width:2;height:2" coordorigin="8236,2718" coordsize="1,0" path="m8236,2718l8237,2718e" filled="f" stroked="t" strokeweight=".78pt" strokecolor="#000000">
                <v:path arrowok="t"/>
              </v:shape>
            </v:group>
            <v:group style="position:absolute;left:8236;top:2733;width:2;height:2" coordorigin="8236,2733" coordsize="2,2">
              <v:shape style="position:absolute;left:8236;top:2733;width:2;height:2" coordorigin="8236,2733" coordsize="1,0" path="m8236,2733l8237,2733e" filled="f" stroked="t" strokeweight=".78pt" strokecolor="#000000">
                <v:path arrowok="t"/>
              </v:shape>
            </v:group>
            <v:group style="position:absolute;left:8236;top:2749;width:2;height:2" coordorigin="8236,2749" coordsize="2,2">
              <v:shape style="position:absolute;left:8236;top:2749;width:2;height:2" coordorigin="8236,2749" coordsize="1,0" path="m8236,2749l8237,2749e" filled="f" stroked="t" strokeweight=".78pt" strokecolor="#000000">
                <v:path arrowok="t"/>
              </v:shape>
            </v:group>
            <v:group style="position:absolute;left:8236;top:2771;width:2;height:2" coordorigin="8236,2771" coordsize="2,2">
              <v:shape style="position:absolute;left:8236;top:2771;width:2;height:2" coordorigin="8236,2771" coordsize="0,0" path="m8236,2771l8236,2771e" filled="f" stroked="t" strokeweight=".06pt" strokecolor="#000000">
                <v:path arrowok="t"/>
              </v:shape>
            </v:group>
            <v:group style="position:absolute;left:8236;top:2795;width:2;height:2" coordorigin="8236,2795" coordsize="2,2">
              <v:shape style="position:absolute;left:8236;top:2795;width:2;height:2" coordorigin="8236,2795" coordsize="1,0" path="m8236,2795l8237,2795e" filled="f" stroked="t" strokeweight=".78pt" strokecolor="#000000">
                <v:path arrowok="t"/>
              </v:shape>
            </v:group>
            <v:group style="position:absolute;left:8236;top:2810;width:2;height:2" coordorigin="8236,2810" coordsize="2,2">
              <v:shape style="position:absolute;left:8236;top:2810;width:2;height:2" coordorigin="8236,2810" coordsize="1,0" path="m8236,2810l8237,2810e" filled="f" stroked="t" strokeweight=".78pt" strokecolor="#000000">
                <v:path arrowok="t"/>
              </v:shape>
            </v:group>
            <v:group style="position:absolute;left:8236;top:2834;width:2;height:2" coordorigin="8236,2834" coordsize="2,2">
              <v:shape style="position:absolute;left:8236;top:2834;width:2;height:2" coordorigin="8236,2834" coordsize="0,0" path="m8236,2834l8236,2834e" filled="f" stroked="t" strokeweight=".06pt" strokecolor="#000000">
                <v:path arrowok="t"/>
              </v:shape>
            </v:group>
            <v:group style="position:absolute;left:8236;top:2849;width:2;height:2" coordorigin="8236,2849" coordsize="2,2">
              <v:shape style="position:absolute;left:8236;top:2849;width:2;height:2" coordorigin="8236,2849" coordsize="0,0" path="m8236,2849l8236,2849e" filled="f" stroked="t" strokeweight=".06pt" strokecolor="#000000">
                <v:path arrowok="t"/>
              </v:shape>
            </v:group>
            <v:group style="position:absolute;left:8236;top:2873;width:2;height:2" coordorigin="8236,2873" coordsize="2,2">
              <v:shape style="position:absolute;left:8236;top:2873;width:2;height:2" coordorigin="8236,2873" coordsize="1,0" path="m8236,2873l8237,2873e" filled="f" stroked="t" strokeweight=".78pt" strokecolor="#000000">
                <v:path arrowok="t"/>
              </v:shape>
            </v:group>
            <v:group style="position:absolute;left:8236;top:2888;width:2;height:2" coordorigin="8236,2888" coordsize="2,2">
              <v:shape style="position:absolute;left:8236;top:2888;width:2;height:2" coordorigin="8236,2888" coordsize="1,0" path="m8236,2888l8237,2888e" filled="f" stroked="t" strokeweight=".78pt" strokecolor="#000000">
                <v:path arrowok="t"/>
              </v:shape>
            </v:group>
            <v:group style="position:absolute;left:8236;top:2912;width:2;height:2" coordorigin="8236,2912" coordsize="2,2">
              <v:shape style="position:absolute;left:8236;top:2912;width:2;height:2" coordorigin="8236,2912" coordsize="0,0" path="m8236,2912l8236,2912e" filled="f" stroked="t" strokeweight=".06pt" strokecolor="#000000">
                <v:path arrowok="t"/>
              </v:shape>
            </v:group>
            <v:group style="position:absolute;left:8236;top:2934;width:2;height:2" coordorigin="8236,2934" coordsize="2,2">
              <v:shape style="position:absolute;left:8236;top:2934;width:2;height:2" coordorigin="8236,2934" coordsize="1,0" path="m8236,2934l8237,2934e" filled="f" stroked="t" strokeweight=".78pt" strokecolor="#000000">
                <v:path arrowok="t"/>
              </v:shape>
            </v:group>
            <v:group style="position:absolute;left:8236;top:2949;width:2;height:2" coordorigin="8236,2949" coordsize="2,2">
              <v:shape style="position:absolute;left:8236;top:2949;width:2;height:2" coordorigin="8236,2949" coordsize="1,0" path="m8236,2949l8237,2949e" filled="f" stroked="t" strokeweight=".78pt" strokecolor="#000000">
                <v:path arrowok="t"/>
              </v:shape>
            </v:group>
            <v:group style="position:absolute;left:8236;top:2965;width:2;height:2" coordorigin="8236,2965" coordsize="2,2">
              <v:shape style="position:absolute;left:8236;top:2965;width:2;height:2" coordorigin="8236,2965" coordsize="1,0" path="m8236,2965l8237,2965e" filled="f" stroked="t" strokeweight=".78pt" strokecolor="#000000">
                <v:path arrowok="t"/>
              </v:shape>
            </v:group>
            <v:group style="position:absolute;left:8236;top:2988;width:2;height:2" coordorigin="8236,2988" coordsize="2,2">
              <v:shape style="position:absolute;left:8236;top:2988;width:2;height:2" coordorigin="8236,2988" coordsize="0,0" path="m8236,2988l8236,2988e" filled="f" stroked="t" strokeweight=".06pt" strokecolor="#000000">
                <v:path arrowok="t"/>
              </v:shape>
            </v:group>
            <v:group style="position:absolute;left:8236;top:3012;width:2;height:2" coordorigin="8236,3012" coordsize="2,2">
              <v:shape style="position:absolute;left:8236;top:3012;width:2;height:2" coordorigin="8236,3012" coordsize="1,0" path="m8236,3012l8237,3012e" filled="f" stroked="t" strokeweight=".78pt" strokecolor="#000000">
                <v:path arrowok="t"/>
              </v:shape>
            </v:group>
            <v:group style="position:absolute;left:8236;top:3027;width:2;height:2" coordorigin="8236,3027" coordsize="2,2">
              <v:shape style="position:absolute;left:8236;top:3027;width:2;height:2" coordorigin="8236,3027" coordsize="1,0" path="m8236,3027l8237,3027e" filled="f" stroked="t" strokeweight=".78pt" strokecolor="#000000">
                <v:path arrowok="t"/>
              </v:shape>
            </v:group>
            <v:group style="position:absolute;left:8236;top:3051;width:2;height:2" coordorigin="8236,3051" coordsize="2,2">
              <v:shape style="position:absolute;left:8236;top:3051;width:2;height:2" coordorigin="8236,3051" coordsize="0,0" path="m8236,3051l8236,3051e" filled="f" stroked="t" strokeweight=".06pt" strokecolor="#000000">
                <v:path arrowok="t"/>
              </v:shape>
            </v:group>
            <v:group style="position:absolute;left:8236;top:3065;width:2;height:2" coordorigin="8236,3065" coordsize="2,2">
              <v:shape style="position:absolute;left:8236;top:3065;width:2;height:2" coordorigin="8236,3065" coordsize="0,0" path="m8236,3065l8236,3065e" filled="f" stroked="t" strokeweight=".06pt" strokecolor="#000000">
                <v:path arrowok="t"/>
              </v:shape>
            </v:group>
            <v:group style="position:absolute;left:8236;top:3089;width:2;height:2" coordorigin="8236,3089" coordsize="2,2">
              <v:shape style="position:absolute;left:8236;top:3089;width:2;height:2" coordorigin="8236,3089" coordsize="1,0" path="m8236,3089l8237,3089e" filled="f" stroked="t" strokeweight=".78pt" strokecolor="#000000">
                <v:path arrowok="t"/>
              </v:shape>
            </v:group>
            <v:group style="position:absolute;left:8236;top:3104;width:2;height:2" coordorigin="8236,3104" coordsize="2,2">
              <v:shape style="position:absolute;left:8236;top:3104;width:2;height:2" coordorigin="8236,3104" coordsize="1,0" path="m8236,3104l8237,3104e" filled="f" stroked="t" strokeweight=".78pt" strokecolor="#000000">
                <v:path arrowok="t"/>
              </v:shape>
            </v:group>
            <v:group style="position:absolute;left:8236;top:3128;width:2;height:2" coordorigin="8236,3128" coordsize="2,2">
              <v:shape style="position:absolute;left:8236;top:3128;width:2;height:2" coordorigin="8236,3128" coordsize="0,0" path="m8236,3128l8236,3128e" filled="f" stroked="t" strokeweight=".06pt" strokecolor="#000000">
                <v:path arrowok="t"/>
              </v:shape>
            </v:group>
            <v:group style="position:absolute;left:8236;top:3151;width:2;height:2" coordorigin="8236,3151" coordsize="2,2">
              <v:shape style="position:absolute;left:8236;top:3151;width:2;height:2" coordorigin="8236,3151" coordsize="1,0" path="m8236,3151l8237,3151e" filled="f" stroked="t" strokeweight=".78pt" strokecolor="#000000">
                <v:path arrowok="t"/>
              </v:shape>
            </v:group>
            <v:group style="position:absolute;left:8236;top:3167;width:2;height:2" coordorigin="8236,3167" coordsize="2,2">
              <v:shape style="position:absolute;left:8236;top:3167;width:2;height:2" coordorigin="8236,3167" coordsize="1,0" path="m8236,3167l8237,3167e" filled="f" stroked="t" strokeweight=".78pt" strokecolor="#000000">
                <v:path arrowok="t"/>
              </v:shape>
            </v:group>
            <v:group style="position:absolute;left:8236;top:3182;width:2;height:2" coordorigin="8236,3182" coordsize="2,2">
              <v:shape style="position:absolute;left:8236;top:3182;width:2;height:2" coordorigin="8236,3182" coordsize="1,0" path="m8236,3182l8237,3182e" filled="f" stroked="t" strokeweight=".78pt" strokecolor="#000000">
                <v:path arrowok="t"/>
              </v:shape>
            </v:group>
            <v:group style="position:absolute;left:8236;top:3206;width:2;height:2" coordorigin="8236,3206" coordsize="2,2">
              <v:shape style="position:absolute;left:8236;top:3206;width:2;height:2" coordorigin="8236,3206" coordsize="0,0" path="m8236,3206l8236,3206e" filled="f" stroked="t" strokeweight=".06pt" strokecolor="#000000">
                <v:path arrowok="t"/>
              </v:shape>
            </v:group>
            <v:group style="position:absolute;left:8236;top:3228;width:2;height:2" coordorigin="8236,3228" coordsize="2,2">
              <v:shape style="position:absolute;left:8236;top:3228;width:2;height:2" coordorigin="8236,3228" coordsize="1,0" path="m8236,3228l8237,3228e" filled="f" stroked="t" strokeweight=".78pt" strokecolor="#000000">
                <v:path arrowok="t"/>
              </v:shape>
            </v:group>
            <v:group style="position:absolute;left:8236;top:3243;width:2;height:2" coordorigin="8236,3243" coordsize="2,2">
              <v:shape style="position:absolute;left:8236;top:3243;width:2;height:2" coordorigin="8236,3243" coordsize="1,0" path="m8236,3243l8237,3243e" filled="f" stroked="t" strokeweight=".78pt" strokecolor="#000000">
                <v:path arrowok="t"/>
              </v:shape>
            </v:group>
            <v:group style="position:absolute;left:8236;top:3267;width:2;height:2" coordorigin="8236,3267" coordsize="2,2">
              <v:shape style="position:absolute;left:8236;top:3267;width:2;height:2" coordorigin="8236,3267" coordsize="0,0" path="m8236,3267l8236,3267e" filled="f" stroked="t" strokeweight=".06pt" strokecolor="#000000">
                <v:path arrowok="t"/>
              </v:shape>
            </v:group>
            <v:group style="position:absolute;left:8236;top:3282;width:2;height:2" coordorigin="8236,3282" coordsize="2,2">
              <v:shape style="position:absolute;left:8236;top:3282;width:2;height:2" coordorigin="8236,3282" coordsize="0,0" path="m8236,3282l8236,3282e" filled="f" stroked="t" strokeweight=".06pt" strokecolor="#000000">
                <v:path arrowok="t"/>
              </v:shape>
            </v:group>
            <v:group style="position:absolute;left:8236;top:3306;width:2;height:2" coordorigin="8236,3306" coordsize="2,2">
              <v:shape style="position:absolute;left:8236;top:3306;width:2;height:2" coordorigin="8236,3306" coordsize="1,0" path="m8236,3306l8237,3306e" filled="f" stroked="t" strokeweight=".78pt" strokecolor="#000000">
                <v:path arrowok="t"/>
              </v:shape>
            </v:group>
            <v:group style="position:absolute;left:8236;top:3321;width:2;height:2" coordorigin="8236,3321" coordsize="2,2">
              <v:shape style="position:absolute;left:8236;top:3321;width:2;height:2" coordorigin="8236,3321" coordsize="1,0" path="m8236,3321l8237,3321e" filled="f" stroked="t" strokeweight=".78pt" strokecolor="#000000">
                <v:path arrowok="t"/>
              </v:shape>
            </v:group>
            <v:group style="position:absolute;left:8236;top:3345;width:2;height:2" coordorigin="8236,3345" coordsize="2,2">
              <v:shape style="position:absolute;left:8236;top:3345;width:2;height:2" coordorigin="8236,3345" coordsize="0,0" path="m8236,3345l8236,3345e" filled="f" stroked="t" strokeweight=".06pt" strokecolor="#000000">
                <v:path arrowok="t"/>
              </v:shape>
            </v:group>
            <v:group style="position:absolute;left:8236;top:3360;width:2;height:2" coordorigin="8236,3360" coordsize="2,2">
              <v:shape style="position:absolute;left:8236;top:3360;width:2;height:2" coordorigin="8236,3360" coordsize="0,0" path="m8236,3360l8236,3360e" filled="f" stroked="t" strokeweight=".06pt" strokecolor="#000000">
                <v:path arrowok="t"/>
              </v:shape>
            </v:group>
            <v:group style="position:absolute;left:8236;top:3383;width:2;height:2" coordorigin="8236,3383" coordsize="2,2">
              <v:shape style="position:absolute;left:8236;top:3383;width:2;height:2" coordorigin="8236,3383" coordsize="1,0" path="m8236,3383l8237,3383e" filled="f" stroked="t" strokeweight=".78pt" strokecolor="#000000">
                <v:path arrowok="t"/>
              </v:shape>
            </v:group>
            <v:group style="position:absolute;left:8236;top:3398;width:2;height:2" coordorigin="8236,3398" coordsize="2,2">
              <v:shape style="position:absolute;left:8236;top:3398;width:2;height:2" coordorigin="8236,3398" coordsize="1,0" path="m8236,3398l8237,3398e" filled="f" stroked="t" strokeweight=".78pt" strokecolor="#000000">
                <v:path arrowok="t"/>
              </v:shape>
            </v:group>
            <v:group style="position:absolute;left:8236;top:3422;width:2;height:2" coordorigin="8236,3422" coordsize="2,2">
              <v:shape style="position:absolute;left:8236;top:3422;width:2;height:2" coordorigin="8236,3422" coordsize="0,0" path="m8236,3422l8236,3422e" filled="f" stroked="t" strokeweight=".06pt" strokecolor="#000000">
                <v:path arrowok="t"/>
              </v:shape>
            </v:group>
            <v:group style="position:absolute;left:8236;top:3445;width:2;height:2" coordorigin="8236,3445" coordsize="2,2">
              <v:shape style="position:absolute;left:8236;top:3445;width:2;height:2" coordorigin="8236,3445" coordsize="1,0" path="m8236,3445l8237,3445e" filled="f" stroked="t" strokeweight=".78pt" strokecolor="#000000">
                <v:path arrowok="t"/>
              </v:shape>
            </v:group>
            <v:group style="position:absolute;left:8236;top:3461;width:2;height:2" coordorigin="8236,3461" coordsize="2,2">
              <v:shape style="position:absolute;left:8236;top:3461;width:2;height:2" coordorigin="8236,3461" coordsize="1,0" path="m8236,3461l8237,3461e" filled="f" stroked="t" strokeweight=".78pt" strokecolor="#000000">
                <v:path arrowok="t"/>
              </v:shape>
            </v:group>
            <v:group style="position:absolute;left:8236;top:3476;width:2;height:2" coordorigin="8236,3476" coordsize="2,2">
              <v:shape style="position:absolute;left:8236;top:3476;width:2;height:2" coordorigin="8236,3476" coordsize="1,0" path="m8236,3476l8237,3476e" filled="f" stroked="t" strokeweight=".78pt" strokecolor="#000000">
                <v:path arrowok="t"/>
              </v:shape>
            </v:group>
            <v:group style="position:absolute;left:8236;top:3500;width:2;height:2" coordorigin="8236,3500" coordsize="2,2">
              <v:shape style="position:absolute;left:8236;top:3500;width:2;height:2" coordorigin="8236,3500" coordsize="0,0" path="m8236,3500l8236,3500e" filled="f" stroked="t" strokeweight=".06pt" strokecolor="#000000">
                <v:path arrowok="t"/>
              </v:shape>
            </v:group>
            <v:group style="position:absolute;left:8236;top:3522;width:2;height:2" coordorigin="8236,3522" coordsize="2,2">
              <v:shape style="position:absolute;left:8236;top:3522;width:2;height:2" coordorigin="8236,3522" coordsize="1,0" path="m8236,3522l8237,3522e" filled="f" stroked="t" strokeweight=".72pt" strokecolor="#000000">
                <v:path arrowok="t"/>
              </v:shape>
            </v:group>
            <v:group style="position:absolute;left:8236;top:3537;width:2;height:2" coordorigin="8236,3537" coordsize="2,2">
              <v:shape style="position:absolute;left:8236;top:3537;width:2;height:2" coordorigin="8236,3537" coordsize="1,0" path="m8236,3537l8237,3537e" filled="f" stroked="t" strokeweight=".78pt" strokecolor="#000000">
                <v:path arrowok="t"/>
              </v:shape>
            </v:group>
            <v:group style="position:absolute;left:8236;top:3561;width:2;height:2" coordorigin="8236,3561" coordsize="2,2">
              <v:shape style="position:absolute;left:8236;top:3561;width:2;height:2" coordorigin="8236,3561" coordsize="0,0" path="m8236,3561l8236,3561e" filled="f" stroked="t" strokeweight=".06pt" strokecolor="#000000">
                <v:path arrowok="t"/>
              </v:shape>
            </v:group>
            <v:group style="position:absolute;left:8236;top:3576;width:2;height:2" coordorigin="8236,3576" coordsize="2,2">
              <v:shape style="position:absolute;left:8236;top:3576;width:2;height:2" coordorigin="8236,3576" coordsize="0,0" path="m8236,3576l8236,3576e" filled="f" stroked="t" strokeweight=".06pt" strokecolor="#000000">
                <v:path arrowok="t"/>
              </v:shape>
            </v:group>
            <v:group style="position:absolute;left:8236;top:3600;width:2;height:2" coordorigin="8236,3600" coordsize="2,2">
              <v:shape style="position:absolute;left:8236;top:3600;width:2;height:2" coordorigin="8236,3600" coordsize="1,0" path="m8236,3600l8237,3600e" filled="f" stroked="t" strokeweight=".78pt" strokecolor="#000000">
                <v:path arrowok="t"/>
              </v:shape>
            </v:group>
            <v:group style="position:absolute;left:8236;top:3615;width:2;height:2" coordorigin="8236,3615" coordsize="2,2">
              <v:shape style="position:absolute;left:8236;top:3615;width:2;height:2" coordorigin="8236,3615" coordsize="1,0" path="m8236,3615l8237,3615e" filled="f" stroked="t" strokeweight=".78pt" strokecolor="#000000">
                <v:path arrowok="t"/>
              </v:shape>
            </v:group>
            <v:group style="position:absolute;left:8236;top:3639;width:2;height:2" coordorigin="8236,3639" coordsize="2,2">
              <v:shape style="position:absolute;left:8236;top:3639;width:2;height:2" coordorigin="8236,3639" coordsize="0,0" path="m8236,3639l8236,3639e" filled="f" stroked="t" strokeweight=".06pt" strokecolor="#000000">
                <v:path arrowok="t"/>
              </v:shape>
            </v:group>
            <v:group style="position:absolute;left:8236;top:3662;width:2;height:2" coordorigin="8236,3662" coordsize="2,2">
              <v:shape style="position:absolute;left:8236;top:3662;width:2;height:2" coordorigin="8236,3662" coordsize="1,0" path="m8236,3662l8237,3662e" filled="f" stroked="t" strokeweight=".78pt" strokecolor="#000000">
                <v:path arrowok="t"/>
              </v:shape>
            </v:group>
            <v:group style="position:absolute;left:8236;top:3677;width:2;height:2" coordorigin="8236,3677" coordsize="2,2">
              <v:shape style="position:absolute;left:8236;top:3677;width:2;height:2" coordorigin="8236,3677" coordsize="1,0" path="m8236,3677l8237,3677e" filled="f" stroked="t" strokeweight=".72pt" strokecolor="#000000">
                <v:path arrowok="t"/>
              </v:shape>
            </v:group>
            <v:group style="position:absolute;left:8236;top:3692;width:2;height:2" coordorigin="8236,3692" coordsize="2,2">
              <v:shape style="position:absolute;left:8236;top:3692;width:2;height:2" coordorigin="8236,3692" coordsize="1,0" path="m8236,3692l8237,3692e" filled="f" stroked="t" strokeweight=".78pt" strokecolor="#000000">
                <v:path arrowok="t"/>
              </v:shape>
            </v:group>
            <v:group style="position:absolute;left:8236;top:3716;width:2;height:2" coordorigin="8236,3716" coordsize="2,2">
              <v:shape style="position:absolute;left:8236;top:3716;width:2;height:2" coordorigin="8236,3716" coordsize="0,0" path="m8236,3716l8236,3716e" filled="f" stroked="t" strokeweight=".06pt" strokecolor="#000000">
                <v:path arrowok="t"/>
              </v:shape>
            </v:group>
            <v:group style="position:absolute;left:8236;top:3739;width:2;height:2" coordorigin="8236,3739" coordsize="2,2">
              <v:shape style="position:absolute;left:8236;top:3739;width:2;height:2" coordorigin="8236,3739" coordsize="1,0" path="m8236,3739l8237,3739e" filled="f" stroked="t" strokeweight=".78pt" strokecolor="#000000">
                <v:path arrowok="t"/>
              </v:shape>
            </v:group>
            <v:group style="position:absolute;left:8236;top:3755;width:2;height:2" coordorigin="8236,3755" coordsize="2,2">
              <v:shape style="position:absolute;left:8236;top:3755;width:2;height:2" coordorigin="8236,3755" coordsize="1,0" path="m8236,3755l8237,3755e" filled="f" stroked="t" strokeweight=".78pt" strokecolor="#000000">
                <v:path arrowok="t"/>
              </v:shape>
            </v:group>
            <v:group style="position:absolute;left:8236;top:3778;width:2;height:2" coordorigin="8236,3778" coordsize="2,2">
              <v:shape style="position:absolute;left:8236;top:3778;width:2;height:2" coordorigin="8236,3778" coordsize="0,0" path="m8236,3778l8236,3778e" filled="f" stroked="t" strokeweight=".06pt" strokecolor="#000000">
                <v:path arrowok="t"/>
              </v:shape>
            </v:group>
            <v:group style="position:absolute;left:8236;top:3794;width:2;height:2" coordorigin="8236,3794" coordsize="2,2">
              <v:shape style="position:absolute;left:8236;top:3794;width:2;height:2" coordorigin="8236,3794" coordsize="0,0" path="m8236,3794l8236,3794e" filled="f" stroked="t" strokeweight=".06pt" strokecolor="#000000">
                <v:path arrowok="t"/>
              </v:shape>
            </v:group>
            <v:group style="position:absolute;left:8236;top:3817;width:2;height:2" coordorigin="8236,3817" coordsize="2,2">
              <v:shape style="position:absolute;left:8236;top:3817;width:2;height:2" coordorigin="8236,3817" coordsize="1,0" path="m8236,3817l8237,3817e" filled="f" stroked="t" strokeweight=".78pt" strokecolor="#000000">
                <v:path arrowok="t"/>
              </v:shape>
            </v:group>
            <v:group style="position:absolute;left:8236;top:3832;width:2;height:2" coordorigin="8236,3832" coordsize="2,2">
              <v:shape style="position:absolute;left:8236;top:3832;width:2;height:2" coordorigin="8236,3832" coordsize="1,0" path="m8236,3832l8237,3832e" filled="f" stroked="t" strokeweight=".72pt" strokecolor="#000000">
                <v:path arrowok="t"/>
              </v:shape>
            </v:group>
            <v:group style="position:absolute;left:8236;top:3855;width:2;height:2" coordorigin="8236,3855" coordsize="2,2">
              <v:shape style="position:absolute;left:8236;top:3855;width:2;height:2" coordorigin="8236,3855" coordsize="0,0" path="m8236,3855l8236,3855e" filled="f" stroked="t" strokeweight=".06pt" strokecolor="#000000">
                <v:path arrowok="t"/>
              </v:shape>
            </v:group>
            <v:group style="position:absolute;left:8236;top:3878;width:2;height:2" coordorigin="8236,3878" coordsize="2,2">
              <v:shape style="position:absolute;left:8236;top:3878;width:2;height:2" coordorigin="8236,3878" coordsize="1,0" path="m8236,3878l8237,3878e" filled="f" stroked="t" strokeweight=".78pt" strokecolor="#000000">
                <v:path arrowok="t"/>
              </v:shape>
            </v:group>
            <v:group style="position:absolute;left:8236;top:3894;width:2;height:2" coordorigin="8236,3894" coordsize="2,2">
              <v:shape style="position:absolute;left:8236;top:3894;width:2;height:2" coordorigin="8236,3894" coordsize="1,0" path="m8236,3894l8237,3894e" filled="f" stroked="t" strokeweight=".78pt" strokecolor="#000000">
                <v:path arrowok="t"/>
              </v:shape>
            </v:group>
            <v:group style="position:absolute;left:8236;top:3909;width:2;height:2" coordorigin="8236,3909" coordsize="2,2">
              <v:shape style="position:absolute;left:8236;top:3909;width:2;height:2" coordorigin="8236,3909" coordsize="1,0" path="m8236,3909l8237,3909e" filled="f" stroked="t" strokeweight=".78pt" strokecolor="#000000">
                <v:path arrowok="t"/>
              </v:shape>
            </v:group>
            <v:group style="position:absolute;left:8236;top:3933;width:2;height:2" coordorigin="8236,3933" coordsize="2,2">
              <v:shape style="position:absolute;left:8236;top:3933;width:2;height:2" coordorigin="8236,3933" coordsize="0,0" path="m8236,3933l8236,3933e" filled="f" stroked="t" strokeweight=".06pt" strokecolor="#000000">
                <v:path arrowok="t"/>
              </v:shape>
            </v:group>
            <v:group style="position:absolute;left:8236;top:3956;width:2;height:2" coordorigin="8236,3956" coordsize="2,2">
              <v:shape style="position:absolute;left:8236;top:3956;width:2;height:2" coordorigin="8236,3956" coordsize="1,0" path="m8236,3956l8237,3956e" filled="f" stroked="t" strokeweight=".78pt" strokecolor="#000000">
                <v:path arrowok="t"/>
              </v:shape>
            </v:group>
            <v:group style="position:absolute;left:8236;top:3971;width:2;height:2" coordorigin="8236,3971" coordsize="2,2">
              <v:shape style="position:absolute;left:8236;top:3971;width:2;height:2" coordorigin="8236,3971" coordsize="1,0" path="m8236,3971l8237,3971e" filled="f" stroked="t" strokeweight=".72pt" strokecolor="#000000">
                <v:path arrowok="t"/>
              </v:shape>
            </v:group>
            <v:group style="position:absolute;left:8236;top:3994;width:2;height:2" coordorigin="8236,3994" coordsize="2,2">
              <v:shape style="position:absolute;left:8236;top:3994;width:2;height:2" coordorigin="8236,3994" coordsize="0,0" path="m8236,3994l8236,3994e" filled="f" stroked="t" strokeweight=".06pt" strokecolor="#000000">
                <v:path arrowok="t"/>
              </v:shape>
            </v:group>
            <v:group style="position:absolute;left:8236;top:4010;width:2;height:2" coordorigin="8236,4010" coordsize="2,2">
              <v:shape style="position:absolute;left:8236;top:4010;width:2;height:2" coordorigin="8236,4010" coordsize="0,0" path="m8236,4010l8236,4010e" filled="f" stroked="t" strokeweight=".06pt" strokecolor="#000000">
                <v:path arrowok="t"/>
              </v:shape>
            </v:group>
            <v:group style="position:absolute;left:8236;top:4033;width:2;height:2" coordorigin="8236,4033" coordsize="2,2">
              <v:shape style="position:absolute;left:8236;top:4033;width:2;height:2" coordorigin="8236,4033" coordsize="1,0" path="m8236,4033l8237,4033e" filled="f" stroked="t" strokeweight=".78pt" strokecolor="#000000">
                <v:path arrowok="t"/>
              </v:shape>
            </v:group>
            <v:group style="position:absolute;left:8236;top:4049;width:2;height:2" coordorigin="8236,4049" coordsize="2,2">
              <v:shape style="position:absolute;left:8236;top:4049;width:2;height:2" coordorigin="8236,4049" coordsize="1,0" path="m8236,4049l8237,4049e" filled="f" stroked="t" strokeweight=".78pt" strokecolor="#000000">
                <v:path arrowok="t"/>
              </v:shape>
            </v:group>
            <v:group style="position:absolute;left:8236;top:4072;width:2;height:2" coordorigin="8236,4072" coordsize="2,2">
              <v:shape style="position:absolute;left:8236;top:4072;width:2;height:2" coordorigin="8236,4072" coordsize="0,0" path="m8236,4072l8236,4072e" filled="f" stroked="t" strokeweight=".06pt" strokecolor="#000000">
                <v:path arrowok="t"/>
              </v:shape>
            </v:group>
            <v:group style="position:absolute;left:8236;top:4095;width:2;height:2" coordorigin="8236,4095" coordsize="2,2">
              <v:shape style="position:absolute;left:8236;top:4095;width:2;height:2" coordorigin="8236,4095" coordsize="1,0" path="m8236,4095l8237,4095e" filled="f" stroked="t" strokeweight=".78pt" strokecolor="#000000">
                <v:path arrowok="t"/>
              </v:shape>
            </v:group>
            <v:group style="position:absolute;left:8236;top:4111;width:2;height:2" coordorigin="8236,4111" coordsize="2,2">
              <v:shape style="position:absolute;left:8236;top:4111;width:2;height:2" coordorigin="8236,4111" coordsize="1,0" path="m8236,4111l8237,4111e" filled="f" stroked="t" strokeweight=".78pt" strokecolor="#000000">
                <v:path arrowok="t"/>
              </v:shape>
            </v:group>
            <v:group style="position:absolute;left:8236;top:4126;width:2;height:2" coordorigin="8236,4126" coordsize="2,2">
              <v:shape style="position:absolute;left:8236;top:4126;width:2;height:2" coordorigin="8236,4126" coordsize="1,0" path="m8236,4126l8237,4126e" filled="f" stroked="t" strokeweight=".72pt" strokecolor="#000000">
                <v:path arrowok="t"/>
              </v:shape>
            </v:group>
            <v:group style="position:absolute;left:8236;top:4149;width:2;height:2" coordorigin="8236,4149" coordsize="2,2">
              <v:shape style="position:absolute;left:8236;top:4149;width:2;height:2" coordorigin="8236,4149" coordsize="0,0" path="m8236,4149l8236,4149e" filled="f" stroked="t" strokeweight=".06pt" strokecolor="#000000">
                <v:path arrowok="t"/>
              </v:shape>
            </v:group>
            <v:group style="position:absolute;left:8236;top:4172;width:2;height:2" coordorigin="8236,4172" coordsize="2,2">
              <v:shape style="position:absolute;left:8236;top:4172;width:2;height:2" coordorigin="8236,4172" coordsize="1,0" path="m8236,4172l8237,4172e" filled="f" stroked="t" strokeweight=".78pt" strokecolor="#000000">
                <v:path arrowok="t"/>
              </v:shape>
            </v:group>
            <v:group style="position:absolute;left:8236;top:4188;width:2;height:2" coordorigin="8236,4188" coordsize="2,2">
              <v:shape style="position:absolute;left:8236;top:4188;width:2;height:2" coordorigin="8236,4188" coordsize="1,0" path="m8236,4188l8237,4188e" filled="f" stroked="t" strokeweight=".78pt" strokecolor="#000000">
                <v:path arrowok="t"/>
              </v:shape>
            </v:group>
            <v:group style="position:absolute;left:8236;top:4211;width:2;height:2" coordorigin="8236,4211" coordsize="2,2">
              <v:shape style="position:absolute;left:8236;top:4211;width:2;height:2" coordorigin="8236,4211" coordsize="0,0" path="m8236,4211l8236,4211e" filled="f" stroked="t" strokeweight=".06pt" strokecolor="#000000">
                <v:path arrowok="t"/>
              </v:shape>
            </v:group>
            <v:group style="position:absolute;left:8236;top:4227;width:2;height:2" coordorigin="8236,4227" coordsize="2,2">
              <v:shape style="position:absolute;left:8236;top:4227;width:2;height:2" coordorigin="8236,4227" coordsize="0,0" path="m8236,4227l8236,4227e" filled="f" stroked="t" strokeweight=".06pt" strokecolor="#000000">
                <v:path arrowok="t"/>
              </v:shape>
            </v:group>
            <v:group style="position:absolute;left:8236;top:4250;width:2;height:2" coordorigin="8236,4250" coordsize="2,2">
              <v:shape style="position:absolute;left:8236;top:4250;width:2;height:2" coordorigin="8236,4250" coordsize="1,0" path="m8236,4250l8237,4250e" filled="f" stroked="t" strokeweight=".78pt" strokecolor="#000000">
                <v:path arrowok="t"/>
              </v:shape>
            </v:group>
            <v:group style="position:absolute;left:8236;top:4266;width:2;height:2" coordorigin="8236,4266" coordsize="2,2">
              <v:shape style="position:absolute;left:8236;top:4266;width:2;height:2" coordorigin="8236,4266" coordsize="1,0" path="m8236,4266l8237,4266e" filled="f" stroked="t" strokeweight=".78pt" strokecolor="#000000">
                <v:path arrowok="t"/>
              </v:shape>
            </v:group>
            <v:group style="position:absolute;left:8236;top:4288;width:2;height:2" coordorigin="8236,4288" coordsize="2,2">
              <v:shape style="position:absolute;left:8236;top:4288;width:2;height:2" coordorigin="8236,4288" coordsize="0,0" path="m8236,4288l8236,4288e" filled="f" stroked="t" strokeweight=".06pt" strokecolor="#000000">
                <v:path arrowok="t"/>
              </v:shape>
            </v:group>
            <v:group style="position:absolute;left:8236;top:4311;width:2;height:2" coordorigin="8236,4311" coordsize="2,2">
              <v:shape style="position:absolute;left:8236;top:4311;width:2;height:2" coordorigin="8236,4311" coordsize="1,0" path="m8236,4311l8237,4311e" filled="f" stroked="t" strokeweight=".78pt" strokecolor="#000000">
                <v:path arrowok="t"/>
              </v:shape>
            </v:group>
            <v:group style="position:absolute;left:8236;top:4327;width:2;height:2" coordorigin="8236,4327" coordsize="2,2">
              <v:shape style="position:absolute;left:8236;top:4327;width:2;height:2" coordorigin="8236,4327" coordsize="1,0" path="m8236,4327l8237,4327e" filled="f" stroked="t" strokeweight=".78pt" strokecolor="#000000">
                <v:path arrowok="t"/>
              </v:shape>
            </v:group>
            <v:group style="position:absolute;left:8236;top:4343;width:2;height:2" coordorigin="8236,4343" coordsize="2,2">
              <v:shape style="position:absolute;left:8236;top:4343;width:2;height:2" coordorigin="8236,4343" coordsize="1,0" path="m8236,4343l8237,4343e" filled="f" stroked="t" strokeweight=".78pt" strokecolor="#000000">
                <v:path arrowok="t"/>
              </v:shape>
            </v:group>
            <v:group style="position:absolute;left:8236;top:4366;width:2;height:2" coordorigin="8236,4366" coordsize="2,2">
              <v:shape style="position:absolute;left:8236;top:4366;width:2;height:2" coordorigin="8236,4366" coordsize="0,0" path="m8236,4366l8236,4366e" filled="f" stroked="t" strokeweight=".06pt" strokecolor="#000000">
                <v:path arrowok="t"/>
              </v:shape>
            </v:group>
            <v:group style="position:absolute;left:8236;top:4389;width:2;height:2" coordorigin="8236,4389" coordsize="2,2">
              <v:shape style="position:absolute;left:8236;top:4389;width:2;height:2" coordorigin="8236,4389" coordsize="1,0" path="m8236,4389l8237,4389e" filled="f" stroked="t" strokeweight=".78pt" strokecolor="#000000">
                <v:path arrowok="t"/>
              </v:shape>
            </v:group>
            <v:group style="position:absolute;left:8236;top:4405;width:2;height:2" coordorigin="8236,4405" coordsize="2,2">
              <v:shape style="position:absolute;left:8236;top:4405;width:2;height:2" coordorigin="8236,4405" coordsize="1,0" path="m8236,4405l8237,4405e" filled="f" stroked="t" strokeweight=".78pt" strokecolor="#000000">
                <v:path arrowok="t"/>
              </v:shape>
            </v:group>
            <v:group style="position:absolute;left:8236;top:4428;width:2;height:2" coordorigin="8236,4428" coordsize="2,2">
              <v:shape style="position:absolute;left:8236;top:4428;width:2;height:2" coordorigin="8236,4428" coordsize="0,0" path="m8236,4428l8236,4428e" filled="f" stroked="t" strokeweight=".06pt" strokecolor="#000000">
                <v:path arrowok="t"/>
              </v:shape>
            </v:group>
            <v:group style="position:absolute;left:8236;top:4443;width:2;height:2" coordorigin="8236,4443" coordsize="2,2">
              <v:shape style="position:absolute;left:8236;top:4443;width:2;height:2" coordorigin="8236,4443" coordsize="0,0" path="m8236,4443l8236,4443e" filled="f" stroked="t" strokeweight=".06pt" strokecolor="#000000">
                <v:path arrowok="t"/>
              </v:shape>
            </v:group>
            <v:group style="position:absolute;left:8236;top:4466;width:2;height:2" coordorigin="8236,4466" coordsize="2,2">
              <v:shape style="position:absolute;left:8236;top:4466;width:2;height:2" coordorigin="8236,4466" coordsize="1,0" path="m8236,4466l8237,4466e" filled="f" stroked="t" strokeweight=".78pt" strokecolor="#000000">
                <v:path arrowok="t"/>
              </v:shape>
            </v:group>
            <v:group style="position:absolute;left:8236;top:4482;width:2;height:2" coordorigin="8236,4482" coordsize="2,2">
              <v:shape style="position:absolute;left:8236;top:4482;width:2;height:2" coordorigin="8236,4482" coordsize="1,0" path="m8236,4482l8237,4482e" filled="f" stroked="t" strokeweight=".78pt" strokecolor="#000000">
                <v:path arrowok="t"/>
              </v:shape>
            </v:group>
            <v:group style="position:absolute;left:7786;top:-92;width:16;height:31" coordorigin="7786,-92" coordsize="16,31">
              <v:shape style="position:absolute;left:7786;top:-92;width:16;height:31" coordorigin="7786,-92" coordsize="16,31" path="m7801,-76l7786,-61,7801,-61,7801,-76xe" filled="t" fillcolor="#000000" stroked="f">
                <v:path arrowok="t"/>
                <v:fill/>
              </v:shape>
              <v:shape style="position:absolute;left:7786;top:-92;width:16;height:31" coordorigin="7786,-92" coordsize="16,31" path="m7801,-92l7786,-92,7801,-76,7801,-92xe" filled="t" fillcolor="#000000" stroked="f">
                <v:path arrowok="t"/>
                <v:fill/>
              </v:shape>
            </v:group>
            <v:group style="position:absolute;left:7786;top:-108;width:16;height:2" coordorigin="7786,-108" coordsize="16,2">
              <v:shape style="position:absolute;left:7786;top:-108;width:16;height:2" coordorigin="7786,-108" coordsize="16,0" path="m7801,-108l7786,-108,7801,-108xe" filled="f" stroked="t" strokeweight=".06pt" strokecolor="#000000">
                <v:path arrowok="t"/>
              </v:shape>
            </v:group>
            <v:group style="position:absolute;left:7786;top:-92;width:16;height:16" coordorigin="7786,-92" coordsize="16,16">
              <v:shape style="position:absolute;left:7786;top:-92;width:16;height:16" coordorigin="7786,-92" coordsize="16,16" path="m7801,-92l7801,-76,7786,-92,7801,-92xe" filled="f" stroked="t" strokeweight=".06pt" strokecolor="#000000">
                <v:path arrowok="t"/>
              </v:shape>
            </v:group>
            <v:group style="position:absolute;left:7786;top:-76;width:16;height:16" coordorigin="7786,-76" coordsize="16,16">
              <v:shape style="position:absolute;left:7786;top:-76;width:16;height:16" coordorigin="7786,-76" coordsize="16,16" path="m7801,-61l7786,-61,7801,-76,7801,-61xe" filled="f" stroked="t" strokeweight=".06pt" strokecolor="#000000">
                <v:path arrowok="t"/>
              </v:shape>
            </v:group>
            <v:group style="position:absolute;left:7801;top:-45;width:2;height:2" coordorigin="7801,-45" coordsize="2,2">
              <v:shape style="position:absolute;left:7801;top:-45;width:2;height:2" coordorigin="7801,-45" coordsize="0,0" path="m7801,-45l7801,-45e" filled="f" stroked="t" strokeweight=".06pt" strokecolor="#000000">
                <v:path arrowok="t"/>
              </v:shape>
            </v:group>
            <v:group style="position:absolute;left:7801;top:-22;width:2;height:2" coordorigin="7801,-22" coordsize="2,2">
              <v:shape style="position:absolute;left:7801;top:-22;width:2;height:2" coordorigin="7801,-22" coordsize="1,0" path="m7801,-22l7802,-22e" filled="f" stroked="t" strokeweight=".78pt" strokecolor="#000000">
                <v:path arrowok="t"/>
              </v:shape>
            </v:group>
            <v:group style="position:absolute;left:7801;top:-6;width:2;height:2" coordorigin="7801,-6" coordsize="2,2">
              <v:shape style="position:absolute;left:7801;top:-6;width:2;height:2" coordorigin="7801,-6" coordsize="1,0" path="m7801,-6l7802,-6e" filled="f" stroked="t" strokeweight=".78pt" strokecolor="#000000">
                <v:path arrowok="t"/>
              </v:shape>
            </v:group>
            <v:group style="position:absolute;left:7801;top:9;width:2;height:2" coordorigin="7801,9" coordsize="2,2">
              <v:shape style="position:absolute;left:7801;top:9;width:2;height:2" coordorigin="7801,9" coordsize="1,0" path="m7801,9l7802,9e" filled="f" stroked="t" strokeweight=".78pt" strokecolor="#000000">
                <v:path arrowok="t"/>
              </v:shape>
            </v:group>
            <v:group style="position:absolute;left:7801;top:32;width:2;height:2" coordorigin="7801,32" coordsize="2,2">
              <v:shape style="position:absolute;left:7801;top:32;width:2;height:2" coordorigin="7801,32" coordsize="0,0" path="m7801,32l7801,32e" filled="f" stroked="t" strokeweight=".06pt" strokecolor="#000000">
                <v:path arrowok="t"/>
              </v:shape>
            </v:group>
            <v:group style="position:absolute;left:7801;top:55;width:2;height:2" coordorigin="7801,55" coordsize="2,2">
              <v:shape style="position:absolute;left:7801;top:55;width:2;height:2" coordorigin="7801,55" coordsize="1,0" path="m7801,55l7802,55e" filled="f" stroked="t" strokeweight=".78pt" strokecolor="#000000">
                <v:path arrowok="t"/>
              </v:shape>
            </v:group>
            <v:group style="position:absolute;left:7801;top:71;width:2;height:2" coordorigin="7801,71" coordsize="2,2">
              <v:shape style="position:absolute;left:7801;top:71;width:2;height:2" coordorigin="7801,71" coordsize="1,0" path="m7801,71l7802,71e" filled="f" stroked="t" strokeweight=".78pt" strokecolor="#000000">
                <v:path arrowok="t"/>
              </v:shape>
            </v:group>
            <v:group style="position:absolute;left:7801;top:86;width:2;height:2" coordorigin="7801,86" coordsize="2,2">
              <v:shape style="position:absolute;left:7801;top:86;width:2;height:2" coordorigin="7801,86" coordsize="1,0" path="m7801,86l7802,86e" filled="f" stroked="t" strokeweight=".78pt" strokecolor="#000000">
                <v:path arrowok="t"/>
              </v:shape>
            </v:group>
            <v:group style="position:absolute;left:7801;top:110;width:2;height:2" coordorigin="7801,110" coordsize="2,2">
              <v:shape style="position:absolute;left:7801;top:110;width:2;height:2" coordorigin="7801,110" coordsize="0,0" path="m7801,110l7801,110e" filled="f" stroked="t" strokeweight=".06pt" strokecolor="#000000">
                <v:path arrowok="t"/>
              </v:shape>
            </v:group>
            <v:group style="position:absolute;left:7801;top:133;width:2;height:2" coordorigin="7801,133" coordsize="2,2">
              <v:shape style="position:absolute;left:7801;top:133;width:2;height:2" coordorigin="7801,133" coordsize="1,0" path="m7801,133l7802,133e" filled="f" stroked="t" strokeweight=".78pt" strokecolor="#000000">
                <v:path arrowok="t"/>
              </v:shape>
            </v:group>
            <v:group style="position:absolute;left:7801;top:149;width:2;height:2" coordorigin="7801,149" coordsize="2,2">
              <v:shape style="position:absolute;left:7801;top:149;width:2;height:2" coordorigin="7801,149" coordsize="1,0" path="m7801,149l7802,149e" filled="f" stroked="t" strokeweight=".78pt" strokecolor="#000000">
                <v:path arrowok="t"/>
              </v:shape>
            </v:group>
            <v:group style="position:absolute;left:7801;top:172;width:2;height:2" coordorigin="7801,172" coordsize="2,2">
              <v:shape style="position:absolute;left:7801;top:172;width:2;height:2" coordorigin="7801,172" coordsize="0,0" path="m7801,172l7801,172e" filled="f" stroked="t" strokeweight=".06pt" strokecolor="#000000">
                <v:path arrowok="t"/>
              </v:shape>
            </v:group>
            <v:group style="position:absolute;left:7801;top:186;width:2;height:2" coordorigin="7801,186" coordsize="2,2">
              <v:shape style="position:absolute;left:7801;top:186;width:2;height:2" coordorigin="7801,186" coordsize="0,0" path="m7801,186l7801,186e" filled="f" stroked="t" strokeweight=".06pt" strokecolor="#000000">
                <v:path arrowok="t"/>
              </v:shape>
            </v:group>
            <v:group style="position:absolute;left:7801;top:210;width:2;height:2" coordorigin="7801,210" coordsize="2,2">
              <v:shape style="position:absolute;left:7801;top:210;width:2;height:2" coordorigin="7801,210" coordsize="1,0" path="m7801,210l7802,210e" filled="f" stroked="t" strokeweight=".78pt" strokecolor="#000000">
                <v:path arrowok="t"/>
              </v:shape>
            </v:group>
            <v:group style="position:absolute;left:7801;top:225;width:2;height:2" coordorigin="7801,225" coordsize="2,2">
              <v:shape style="position:absolute;left:7801;top:225;width:2;height:2" coordorigin="7801,225" coordsize="1,0" path="m7801,225l7802,225e" filled="f" stroked="t" strokeweight=".78pt" strokecolor="#000000">
                <v:path arrowok="t"/>
              </v:shape>
            </v:group>
            <v:group style="position:absolute;left:7801;top:249;width:2;height:2" coordorigin="7801,249" coordsize="2,2">
              <v:shape style="position:absolute;left:7801;top:249;width:2;height:2" coordorigin="7801,249" coordsize="0,0" path="m7801,249l7801,249e" filled="f" stroked="t" strokeweight=".06pt" strokecolor="#000000">
                <v:path arrowok="t"/>
              </v:shape>
            </v:group>
            <v:group style="position:absolute;left:7801;top:272;width:2;height:2" coordorigin="7801,272" coordsize="2,2">
              <v:shape style="position:absolute;left:7801;top:272;width:2;height:2" coordorigin="7801,272" coordsize="1,0" path="m7801,272l7802,272e" filled="f" stroked="t" strokeweight=".78pt" strokecolor="#000000">
                <v:path arrowok="t"/>
              </v:shape>
            </v:group>
            <v:group style="position:absolute;left:7801;top:288;width:2;height:2" coordorigin="7801,288" coordsize="2,2">
              <v:shape style="position:absolute;left:7801;top:288;width:2;height:2" coordorigin="7801,288" coordsize="1,0" path="m7801,288l7802,288e" filled="f" stroked="t" strokeweight=".78pt" strokecolor="#000000">
                <v:path arrowok="t"/>
              </v:shape>
            </v:group>
            <v:group style="position:absolute;left:7801;top:303;width:2;height:2" coordorigin="7801,303" coordsize="2,2">
              <v:shape style="position:absolute;left:7801;top:303;width:2;height:2" coordorigin="7801,303" coordsize="1,0" path="m7801,303l7802,303e" filled="f" stroked="t" strokeweight=".78pt" strokecolor="#000000">
                <v:path arrowok="t"/>
              </v:shape>
            </v:group>
            <v:group style="position:absolute;left:7801;top:327;width:2;height:2" coordorigin="7801,327" coordsize="2,2">
              <v:shape style="position:absolute;left:7801;top:327;width:2;height:2" coordorigin="7801,327" coordsize="0,0" path="m7801,327l7801,327e" filled="f" stroked="t" strokeweight=".06pt" strokecolor="#000000">
                <v:path arrowok="t"/>
              </v:shape>
            </v:group>
            <v:group style="position:absolute;left:7801;top:349;width:2;height:2" coordorigin="7801,349" coordsize="2,2">
              <v:shape style="position:absolute;left:7801;top:349;width:2;height:2" coordorigin="7801,349" coordsize="1,0" path="m7801,349l7802,349e" filled="f" stroked="t" strokeweight=".78pt" strokecolor="#000000">
                <v:path arrowok="t"/>
              </v:shape>
            </v:group>
            <v:group style="position:absolute;left:7801;top:365;width:2;height:2" coordorigin="7801,365" coordsize="2,2">
              <v:shape style="position:absolute;left:7801;top:365;width:2;height:2" coordorigin="7801,365" coordsize="1,0" path="m7801,365l7802,365e" filled="f" stroked="t" strokeweight=".78pt" strokecolor="#000000">
                <v:path arrowok="t"/>
              </v:shape>
            </v:group>
            <v:group style="position:absolute;left:7801;top:388;width:2;height:2" coordorigin="7801,388" coordsize="2,2">
              <v:shape style="position:absolute;left:7801;top:388;width:2;height:2" coordorigin="7801,388" coordsize="0,0" path="m7801,388l7801,388e" filled="f" stroked="t" strokeweight=".06pt" strokecolor="#000000">
                <v:path arrowok="t"/>
              </v:shape>
            </v:group>
            <v:group style="position:absolute;left:7801;top:404;width:2;height:2" coordorigin="7801,404" coordsize="2,2">
              <v:shape style="position:absolute;left:7801;top:404;width:2;height:2" coordorigin="7801,404" coordsize="0,0" path="m7801,404l7801,404e" filled="f" stroked="t" strokeweight=".06pt" strokecolor="#000000">
                <v:path arrowok="t"/>
              </v:shape>
            </v:group>
            <v:group style="position:absolute;left:7801;top:427;width:2;height:2" coordorigin="7801,427" coordsize="2,2">
              <v:shape style="position:absolute;left:7801;top:427;width:2;height:2" coordorigin="7801,427" coordsize="1,0" path="m7801,427l7802,427e" filled="f" stroked="t" strokeweight=".78pt" strokecolor="#000000">
                <v:path arrowok="t"/>
              </v:shape>
            </v:group>
            <v:group style="position:absolute;left:7801;top:443;width:2;height:2" coordorigin="7801,443" coordsize="2,2">
              <v:shape style="position:absolute;left:7801;top:443;width:2;height:2" coordorigin="7801,443" coordsize="1,0" path="m7801,443l7802,443e" filled="f" stroked="t" strokeweight=".78pt" strokecolor="#000000">
                <v:path arrowok="t"/>
              </v:shape>
            </v:group>
            <v:group style="position:absolute;left:7801;top:466;width:2;height:2" coordorigin="7801,466" coordsize="2,2">
              <v:shape style="position:absolute;left:7801;top:466;width:2;height:2" coordorigin="7801,466" coordsize="0,0" path="m7801,466l7801,466e" filled="f" stroked="t" strokeweight=".06pt" strokecolor="#000000">
                <v:path arrowok="t"/>
              </v:shape>
            </v:group>
            <v:group style="position:absolute;left:7801;top:488;width:2;height:2" coordorigin="7801,488" coordsize="2,2">
              <v:shape style="position:absolute;left:7801;top:488;width:2;height:2" coordorigin="7801,488" coordsize="1,0" path="m7801,488l7802,488e" filled="f" stroked="t" strokeweight=".78pt" strokecolor="#000000">
                <v:path arrowok="t"/>
              </v:shape>
            </v:group>
            <v:group style="position:absolute;left:7801;top:504;width:2;height:2" coordorigin="7801,504" coordsize="2,2">
              <v:shape style="position:absolute;left:7801;top:504;width:2;height:2" coordorigin="7801,504" coordsize="1,0" path="m7801,504l7802,504e" filled="f" stroked="t" strokeweight=".78pt" strokecolor="#000000">
                <v:path arrowok="t"/>
              </v:shape>
            </v:group>
            <v:group style="position:absolute;left:7801;top:519;width:2;height:2" coordorigin="7801,519" coordsize="2,2">
              <v:shape style="position:absolute;left:7801;top:519;width:2;height:2" coordorigin="7801,519" coordsize="1,0" path="m7801,519l7802,519e" filled="f" stroked="t" strokeweight=".78pt" strokecolor="#000000">
                <v:path arrowok="t"/>
              </v:shape>
            </v:group>
            <v:group style="position:absolute;left:7801;top:543;width:2;height:2" coordorigin="7801,543" coordsize="2,2">
              <v:shape style="position:absolute;left:7801;top:543;width:2;height:2" coordorigin="7801,543" coordsize="0,0" path="m7801,543l7801,543e" filled="f" stroked="t" strokeweight=".06pt" strokecolor="#000000">
                <v:path arrowok="t"/>
              </v:shape>
            </v:group>
            <v:group style="position:absolute;left:7801;top:566;width:2;height:2" coordorigin="7801,566" coordsize="2,2">
              <v:shape style="position:absolute;left:7801;top:566;width:2;height:2" coordorigin="7801,566" coordsize="1,0" path="m7801,566l7802,566e" filled="f" stroked="t" strokeweight=".78pt" strokecolor="#000000">
                <v:path arrowok="t"/>
              </v:shape>
            </v:group>
            <v:group style="position:absolute;left:7801;top:582;width:2;height:2" coordorigin="7801,582" coordsize="2,2">
              <v:shape style="position:absolute;left:7801;top:582;width:2;height:2" coordorigin="7801,582" coordsize="1,0" path="m7801,582l7802,582e" filled="f" stroked="t" strokeweight=".78pt" strokecolor="#000000">
                <v:path arrowok="t"/>
              </v:shape>
            </v:group>
            <v:group style="position:absolute;left:7801;top:605;width:2;height:2" coordorigin="7801,605" coordsize="2,2">
              <v:shape style="position:absolute;left:7801;top:605;width:2;height:2" coordorigin="7801,605" coordsize="0,0" path="m7801,605l7801,605e" filled="f" stroked="t" strokeweight=".06pt" strokecolor="#000000">
                <v:path arrowok="t"/>
              </v:shape>
            </v:group>
            <v:group style="position:absolute;left:7801;top:621;width:2;height:2" coordorigin="7801,621" coordsize="2,2">
              <v:shape style="position:absolute;left:7801;top:621;width:2;height:2" coordorigin="7801,621" coordsize="0,0" path="m7801,621l7801,621e" filled="f" stroked="t" strokeweight=".06pt" strokecolor="#000000">
                <v:path arrowok="t"/>
              </v:shape>
            </v:group>
            <v:group style="position:absolute;left:7801;top:643;width:2;height:2" coordorigin="7801,643" coordsize="2,2">
              <v:shape style="position:absolute;left:7801;top:643;width:2;height:2" coordorigin="7801,643" coordsize="1,0" path="m7801,643l7802,643e" filled="f" stroked="t" strokeweight=".78pt" strokecolor="#000000">
                <v:path arrowok="t"/>
              </v:shape>
            </v:group>
            <v:group style="position:absolute;left:7801;top:659;width:2;height:2" coordorigin="7801,659" coordsize="2,2">
              <v:shape style="position:absolute;left:7801;top:659;width:2;height:2" coordorigin="7801,659" coordsize="1,0" path="m7801,659l7802,659e" filled="f" stroked="t" strokeweight=".78pt" strokecolor="#000000">
                <v:path arrowok="t"/>
              </v:shape>
            </v:group>
            <v:group style="position:absolute;left:7801;top:682;width:2;height:2" coordorigin="7801,682" coordsize="2,2">
              <v:shape style="position:absolute;left:7801;top:682;width:2;height:2" coordorigin="7801,682" coordsize="0,0" path="m7801,682l7801,682e" filled="f" stroked="t" strokeweight=".06pt" strokecolor="#000000">
                <v:path arrowok="t"/>
              </v:shape>
            </v:group>
            <v:group style="position:absolute;left:7801;top:705;width:2;height:2" coordorigin="7801,705" coordsize="2,2">
              <v:shape style="position:absolute;left:7801;top:705;width:2;height:2" coordorigin="7801,705" coordsize="1,0" path="m7801,705l7802,705e" filled="f" stroked="t" strokeweight=".78pt" strokecolor="#000000">
                <v:path arrowok="t"/>
              </v:shape>
            </v:group>
            <v:group style="position:absolute;left:7801;top:721;width:2;height:2" coordorigin="7801,721" coordsize="2,2">
              <v:shape style="position:absolute;left:7801;top:721;width:2;height:2" coordorigin="7801,721" coordsize="1,0" path="m7801,721l7802,721e" filled="f" stroked="t" strokeweight=".78pt" strokecolor="#000000">
                <v:path arrowok="t"/>
              </v:shape>
            </v:group>
            <v:group style="position:absolute;left:7801;top:737;width:2;height:2" coordorigin="7801,737" coordsize="2,2">
              <v:shape style="position:absolute;left:7801;top:737;width:2;height:2" coordorigin="7801,737" coordsize="1,0" path="m7801,737l7802,737e" filled="f" stroked="t" strokeweight=".78pt" strokecolor="#000000">
                <v:path arrowok="t"/>
              </v:shape>
            </v:group>
            <v:group style="position:absolute;left:7801;top:760;width:2;height:2" coordorigin="7801,760" coordsize="2,2">
              <v:shape style="position:absolute;left:7801;top:760;width:2;height:2" coordorigin="7801,760" coordsize="0,0" path="m7801,760l7801,760e" filled="f" stroked="t" strokeweight=".06pt" strokecolor="#000000">
                <v:path arrowok="t"/>
              </v:shape>
            </v:group>
            <v:group style="position:absolute;left:7801;top:783;width:2;height:2" coordorigin="7801,783" coordsize="2,2">
              <v:shape style="position:absolute;left:7801;top:783;width:2;height:2" coordorigin="7801,783" coordsize="1,0" path="m7801,783l7802,783e" filled="f" stroked="t" strokeweight=".72pt" strokecolor="#000000">
                <v:path arrowok="t"/>
              </v:shape>
            </v:group>
            <v:group style="position:absolute;left:7801;top:798;width:2;height:2" coordorigin="7801,798" coordsize="2,2">
              <v:shape style="position:absolute;left:7801;top:798;width:2;height:2" coordorigin="7801,798" coordsize="1,0" path="m7801,798l7802,798e" filled="f" stroked="t" strokeweight=".78pt" strokecolor="#000000">
                <v:path arrowok="t"/>
              </v:shape>
            </v:group>
            <v:group style="position:absolute;left:7801;top:821;width:2;height:2" coordorigin="7801,821" coordsize="2,2">
              <v:shape style="position:absolute;left:7801;top:821;width:2;height:2" coordorigin="7801,821" coordsize="0,0" path="m7801,821l7801,821e" filled="f" stroked="t" strokeweight=".06pt" strokecolor="#000000">
                <v:path arrowok="t"/>
              </v:shape>
            </v:group>
            <v:group style="position:absolute;left:7801;top:837;width:2;height:2" coordorigin="7801,837" coordsize="2,2">
              <v:shape style="position:absolute;left:7801;top:837;width:2;height:2" coordorigin="7801,837" coordsize="0,0" path="m7801,837l7801,837e" filled="f" stroked="t" strokeweight=".06pt" strokecolor="#000000">
                <v:path arrowok="t"/>
              </v:shape>
            </v:group>
            <v:group style="position:absolute;left:7801;top:860;width:2;height:2" coordorigin="7801,860" coordsize="2,2">
              <v:shape style="position:absolute;left:7801;top:860;width:2;height:2" coordorigin="7801,860" coordsize="1,0" path="m7801,860l7802,860e" filled="f" stroked="t" strokeweight=".78pt" strokecolor="#000000">
                <v:path arrowok="t"/>
              </v:shape>
            </v:group>
            <v:group style="position:absolute;left:7801;top:876;width:2;height:2" coordorigin="7801,876" coordsize="2,2">
              <v:shape style="position:absolute;left:7801;top:876;width:2;height:2" coordorigin="7801,876" coordsize="1,0" path="m7801,876l7802,876e" filled="f" stroked="t" strokeweight=".78pt" strokecolor="#000000">
                <v:path arrowok="t"/>
              </v:shape>
            </v:group>
            <v:group style="position:absolute;left:7801;top:899;width:2;height:2" coordorigin="7801,899" coordsize="2,2">
              <v:shape style="position:absolute;left:7801;top:899;width:2;height:2" coordorigin="7801,899" coordsize="0,0" path="m7801,899l7801,899e" filled="f" stroked="t" strokeweight=".06pt" strokecolor="#000000">
                <v:path arrowok="t"/>
              </v:shape>
            </v:group>
            <v:group style="position:absolute;left:7801;top:923;width:2;height:2" coordorigin="7801,923" coordsize="2,2">
              <v:shape style="position:absolute;left:7801;top:923;width:2;height:2" coordorigin="7801,923" coordsize="1,0" path="m7801,923l7802,923e" filled="f" stroked="t" strokeweight=".78pt" strokecolor="#000000">
                <v:path arrowok="t"/>
              </v:shape>
            </v:group>
            <v:group style="position:absolute;left:7801;top:938;width:2;height:2" coordorigin="7801,938" coordsize="2,2">
              <v:shape style="position:absolute;left:7801;top:938;width:2;height:2" coordorigin="7801,938" coordsize="1,0" path="m7801,938l7802,938e" filled="f" stroked="t" strokeweight=".72pt" strokecolor="#000000">
                <v:path arrowok="t"/>
              </v:shape>
            </v:group>
            <v:group style="position:absolute;left:7801;top:953;width:2;height:2" coordorigin="7801,953" coordsize="2,2">
              <v:shape style="position:absolute;left:7801;top:953;width:2;height:2" coordorigin="7801,953" coordsize="1,0" path="m7801,953l7802,953e" filled="f" stroked="t" strokeweight=".78pt" strokecolor="#000000">
                <v:path arrowok="t"/>
              </v:shape>
            </v:group>
            <v:group style="position:absolute;left:7801;top:976;width:2;height:2" coordorigin="7801,976" coordsize="2,2">
              <v:shape style="position:absolute;left:7801;top:976;width:2;height:2" coordorigin="7801,976" coordsize="0,0" path="m7801,976l7801,976e" filled="f" stroked="t" strokeweight=".06pt" strokecolor="#000000">
                <v:path arrowok="t"/>
              </v:shape>
            </v:group>
            <v:group style="position:absolute;left:7801;top:999;width:2;height:2" coordorigin="7801,999" coordsize="2,2">
              <v:shape style="position:absolute;left:7801;top:999;width:2;height:2" coordorigin="7801,999" coordsize="1,0" path="m7801,999l7802,999e" filled="f" stroked="t" strokeweight=".78pt" strokecolor="#000000">
                <v:path arrowok="t"/>
              </v:shape>
            </v:group>
            <v:group style="position:absolute;left:7801;top:1015;width:2;height:2" coordorigin="7801,1015" coordsize="2,2">
              <v:shape style="position:absolute;left:7801;top:1015;width:2;height:2" coordorigin="7801,1015" coordsize="1,0" path="m7801,1015l7802,1015e" filled="f" stroked="t" strokeweight=".78pt" strokecolor="#000000">
                <v:path arrowok="t"/>
              </v:shape>
            </v:group>
            <v:group style="position:absolute;left:7801;top:1038;width:2;height:2" coordorigin="7801,1038" coordsize="2,2">
              <v:shape style="position:absolute;left:7801;top:1038;width:2;height:2" coordorigin="7801,1038" coordsize="0,0" path="m7801,1038l7801,1038e" filled="f" stroked="t" strokeweight=".06pt" strokecolor="#000000">
                <v:path arrowok="t"/>
              </v:shape>
            </v:group>
            <v:group style="position:absolute;left:7801;top:1054;width:2;height:2" coordorigin="7801,1054" coordsize="2,2">
              <v:shape style="position:absolute;left:7801;top:1054;width:2;height:2" coordorigin="7801,1054" coordsize="0,0" path="m7801,1054l7801,1054e" filled="f" stroked="t" strokeweight=".06pt" strokecolor="#000000">
                <v:path arrowok="t"/>
              </v:shape>
            </v:group>
            <v:group style="position:absolute;left:7801;top:1077;width:2;height:2" coordorigin="7801,1077" coordsize="2,2">
              <v:shape style="position:absolute;left:7801;top:1077;width:2;height:2" coordorigin="7801,1077" coordsize="1,0" path="m7801,1077l7802,1077e" filled="f" stroked="t" strokeweight=".78pt" strokecolor="#000000">
                <v:path arrowok="t"/>
              </v:shape>
            </v:group>
            <v:group style="position:absolute;left:7801;top:1092;width:2;height:2" coordorigin="7801,1092" coordsize="2,2">
              <v:shape style="position:absolute;left:7801;top:1092;width:2;height:2" coordorigin="7801,1092" coordsize="1,0" path="m7801,1092l7802,1092e" filled="f" stroked="t" strokeweight=".72pt" strokecolor="#000000">
                <v:path arrowok="t"/>
              </v:shape>
            </v:group>
            <v:group style="position:absolute;left:7801;top:1115;width:2;height:2" coordorigin="7801,1115" coordsize="2,2">
              <v:shape style="position:absolute;left:7801;top:1115;width:2;height:2" coordorigin="7801,1115" coordsize="0,0" path="m7801,1115l7801,1115e" filled="f" stroked="t" strokeweight=".06pt" strokecolor="#000000">
                <v:path arrowok="t"/>
              </v:shape>
            </v:group>
            <v:group style="position:absolute;left:7801;top:1139;width:2;height:2" coordorigin="7801,1139" coordsize="2,2">
              <v:shape style="position:absolute;left:7801;top:1139;width:2;height:2" coordorigin="7801,1139" coordsize="1,0" path="m7801,1139l7802,1139e" filled="f" stroked="t" strokeweight=".78pt" strokecolor="#000000">
                <v:path arrowok="t"/>
              </v:shape>
            </v:group>
            <v:group style="position:absolute;left:7801;top:1154;width:2;height:2" coordorigin="7801,1154" coordsize="2,2">
              <v:shape style="position:absolute;left:7801;top:1154;width:2;height:2" coordorigin="7801,1154" coordsize="1,0" path="m7801,1154l7802,1154e" filled="f" stroked="t" strokeweight=".78pt" strokecolor="#000000">
                <v:path arrowok="t"/>
              </v:shape>
            </v:group>
            <v:group style="position:absolute;left:7801;top:1170;width:2;height:2" coordorigin="7801,1170" coordsize="2,2">
              <v:shape style="position:absolute;left:7801;top:1170;width:2;height:2" coordorigin="7801,1170" coordsize="1,0" path="m7801,1170l7802,1170e" filled="f" stroked="t" strokeweight=".78pt" strokecolor="#000000">
                <v:path arrowok="t"/>
              </v:shape>
            </v:group>
            <v:group style="position:absolute;left:7801;top:1193;width:2;height:2" coordorigin="7801,1193" coordsize="2,2">
              <v:shape style="position:absolute;left:7801;top:1193;width:2;height:2" coordorigin="7801,1193" coordsize="0,0" path="m7801,1193l7801,1193e" filled="f" stroked="t" strokeweight=".06pt" strokecolor="#000000">
                <v:path arrowok="t"/>
              </v:shape>
            </v:group>
            <v:group style="position:absolute;left:7801;top:1217;width:2;height:2" coordorigin="7801,1217" coordsize="2,2">
              <v:shape style="position:absolute;left:7801;top:1217;width:2;height:2" coordorigin="7801,1217" coordsize="1,0" path="m7801,1217l7802,1217e" filled="f" stroked="t" strokeweight=".78pt" strokecolor="#000000">
                <v:path arrowok="t"/>
              </v:shape>
            </v:group>
            <v:group style="position:absolute;left:7801;top:1232;width:2;height:2" coordorigin="7801,1232" coordsize="2,2">
              <v:shape style="position:absolute;left:7801;top:1232;width:2;height:2" coordorigin="7801,1232" coordsize="1,0" path="m7801,1232l7802,1232e" filled="f" stroked="t" strokeweight=".78pt" strokecolor="#000000">
                <v:path arrowok="t"/>
              </v:shape>
            </v:group>
            <v:group style="position:absolute;left:7801;top:1254;width:2;height:2" coordorigin="7801,1254" coordsize="2,2">
              <v:shape style="position:absolute;left:7801;top:1254;width:2;height:2" coordorigin="7801,1254" coordsize="0,0" path="m7801,1254l7801,1254e" filled="f" stroked="t" strokeweight=".06pt" strokecolor="#000000">
                <v:path arrowok="t"/>
              </v:shape>
            </v:group>
            <v:group style="position:absolute;left:7801;top:1270;width:2;height:2" coordorigin="7801,1270" coordsize="2,2">
              <v:shape style="position:absolute;left:7801;top:1270;width:2;height:2" coordorigin="7801,1270" coordsize="0,0" path="m7801,1270l7801,1270e" filled="f" stroked="t" strokeweight=".06pt" strokecolor="#000000">
                <v:path arrowok="t"/>
              </v:shape>
            </v:group>
            <v:group style="position:absolute;left:7801;top:1293;width:2;height:2" coordorigin="7801,1293" coordsize="2,2">
              <v:shape style="position:absolute;left:7801;top:1293;width:2;height:2" coordorigin="7801,1293" coordsize="1,0" path="m7801,1293l7802,1293e" filled="f" stroked="t" strokeweight=".78pt" strokecolor="#000000">
                <v:path arrowok="t"/>
              </v:shape>
            </v:group>
            <v:group style="position:absolute;left:7801;top:1309;width:2;height:2" coordorigin="7801,1309" coordsize="2,2">
              <v:shape style="position:absolute;left:7801;top:1309;width:2;height:2" coordorigin="7801,1309" coordsize="1,0" path="m7801,1309l7802,1309e" filled="f" stroked="t" strokeweight=".78pt" strokecolor="#000000">
                <v:path arrowok="t"/>
              </v:shape>
            </v:group>
            <v:group style="position:absolute;left:7801;top:1332;width:2;height:2" coordorigin="7801,1332" coordsize="2,2">
              <v:shape style="position:absolute;left:7801;top:1332;width:2;height:2" coordorigin="7801,1332" coordsize="0,0" path="m7801,1332l7801,1332e" filled="f" stroked="t" strokeweight=".06pt" strokecolor="#000000">
                <v:path arrowok="t"/>
              </v:shape>
            </v:group>
            <v:group style="position:absolute;left:7801;top:1356;width:2;height:2" coordorigin="7801,1356" coordsize="2,2">
              <v:shape style="position:absolute;left:7801;top:1356;width:2;height:2" coordorigin="7801,1356" coordsize="1,0" path="m7801,1356l7802,1356e" filled="f" stroked="t" strokeweight=".78pt" strokecolor="#000000">
                <v:path arrowok="t"/>
              </v:shape>
            </v:group>
            <v:group style="position:absolute;left:7801;top:1371;width:2;height:2" coordorigin="7801,1371" coordsize="2,2">
              <v:shape style="position:absolute;left:7801;top:1371;width:2;height:2" coordorigin="7801,1371" coordsize="1,0" path="m7801,1371l7802,1371e" filled="f" stroked="t" strokeweight=".78pt" strokecolor="#000000">
                <v:path arrowok="t"/>
              </v:shape>
            </v:group>
            <v:group style="position:absolute;left:7801;top:1386;width:2;height:2" coordorigin="7801,1386" coordsize="2,2">
              <v:shape style="position:absolute;left:7801;top:1386;width:2;height:2" coordorigin="7801,1386" coordsize="1,0" path="m7801,1386l7802,1386e" filled="f" stroked="t" strokeweight=".72pt" strokecolor="#000000">
                <v:path arrowok="t"/>
              </v:shape>
            </v:group>
            <v:group style="position:absolute;left:7801;top:1409;width:2;height:2" coordorigin="7801,1409" coordsize="2,2">
              <v:shape style="position:absolute;left:7801;top:1409;width:2;height:2" coordorigin="7801,1409" coordsize="0,0" path="m7801,1409l7801,1409e" filled="f" stroked="t" strokeweight=".06pt" strokecolor="#000000">
                <v:path arrowok="t"/>
              </v:shape>
            </v:group>
            <v:group style="position:absolute;left:7801;top:1433;width:2;height:2" coordorigin="7801,1433" coordsize="2,2">
              <v:shape style="position:absolute;left:7801;top:1433;width:2;height:2" coordorigin="7801,1433" coordsize="1,0" path="m7801,1433l7802,1433e" filled="f" stroked="t" strokeweight=".78pt" strokecolor="#000000">
                <v:path arrowok="t"/>
              </v:shape>
            </v:group>
            <v:group style="position:absolute;left:7801;top:1448;width:2;height:2" coordorigin="7801,1448" coordsize="2,2">
              <v:shape style="position:absolute;left:7801;top:1448;width:2;height:2" coordorigin="7801,1448" coordsize="1,0" path="m7801,1448l7802,1448e" filled="f" stroked="t" strokeweight=".78pt" strokecolor="#000000">
                <v:path arrowok="t"/>
              </v:shape>
            </v:group>
            <v:group style="position:absolute;left:7801;top:1472;width:2;height:2" coordorigin="7801,1472" coordsize="2,2">
              <v:shape style="position:absolute;left:7801;top:1472;width:2;height:2" coordorigin="7801,1472" coordsize="0,0" path="m7801,1472l7801,1472e" filled="f" stroked="t" strokeweight=".06pt" strokecolor="#000000">
                <v:path arrowok="t"/>
              </v:shape>
            </v:group>
            <v:group style="position:absolute;left:7801;top:1487;width:2;height:2" coordorigin="7801,1487" coordsize="2,2">
              <v:shape style="position:absolute;left:7801;top:1487;width:2;height:2" coordorigin="7801,1487" coordsize="0,0" path="m7801,1487l7801,1487e" filled="f" stroked="t" strokeweight=".06pt" strokecolor="#000000">
                <v:path arrowok="t"/>
              </v:shape>
            </v:group>
            <v:group style="position:absolute;left:7801;top:1511;width:2;height:2" coordorigin="7801,1511" coordsize="2,2">
              <v:shape style="position:absolute;left:7801;top:1511;width:2;height:2" coordorigin="7801,1511" coordsize="1,0" path="m7801,1511l7802,1511e" filled="f" stroked="t" strokeweight=".78pt" strokecolor="#000000">
                <v:path arrowok="t"/>
              </v:shape>
            </v:group>
            <v:group style="position:absolute;left:7801;top:1526;width:2;height:2" coordorigin="7801,1526" coordsize="2,2">
              <v:shape style="position:absolute;left:7801;top:1526;width:2;height:2" coordorigin="7801,1526" coordsize="1,0" path="m7801,1526l7802,1526e" filled="f" stroked="t" strokeweight=".78pt" strokecolor="#000000">
                <v:path arrowok="t"/>
              </v:shape>
            </v:group>
            <v:group style="position:absolute;left:7801;top:1548;width:2;height:2" coordorigin="7801,1548" coordsize="2,2">
              <v:shape style="position:absolute;left:7801;top:1548;width:2;height:2" coordorigin="7801,1548" coordsize="0,0" path="m7801,1548l7801,1548e" filled="f" stroked="t" strokeweight=".06pt" strokecolor="#000000">
                <v:path arrowok="t"/>
              </v:shape>
            </v:group>
            <v:group style="position:absolute;left:7801;top:1572;width:2;height:2" coordorigin="7801,1572" coordsize="2,2">
              <v:shape style="position:absolute;left:7801;top:1572;width:2;height:2" coordorigin="7801,1572" coordsize="1,0" path="m7801,1572l7802,1572e" filled="f" stroked="t" strokeweight=".78pt" strokecolor="#000000">
                <v:path arrowok="t"/>
              </v:shape>
            </v:group>
            <v:group style="position:absolute;left:7801;top:1587;width:2;height:2" coordorigin="7801,1587" coordsize="2,2">
              <v:shape style="position:absolute;left:7801;top:1587;width:2;height:2" coordorigin="7801,1587" coordsize="1,0" path="m7801,1587l7802,1587e" filled="f" stroked="t" strokeweight=".78pt" strokecolor="#000000">
                <v:path arrowok="t"/>
              </v:shape>
            </v:group>
            <v:group style="position:absolute;left:7801;top:1603;width:2;height:2" coordorigin="7801,1603" coordsize="2,2">
              <v:shape style="position:absolute;left:7801;top:1603;width:2;height:2" coordorigin="7801,1603" coordsize="1,0" path="m7801,1603l7802,1603e" filled="f" stroked="t" strokeweight=".78pt" strokecolor="#000000">
                <v:path arrowok="t"/>
              </v:shape>
            </v:group>
            <v:group style="position:absolute;left:7801;top:1626;width:2;height:2" coordorigin="7801,1626" coordsize="2,2">
              <v:shape style="position:absolute;left:7801;top:1626;width:2;height:2" coordorigin="7801,1626" coordsize="0,0" path="m7801,1626l7801,1626e" filled="f" stroked="t" strokeweight=".06pt" strokecolor="#000000">
                <v:path arrowok="t"/>
              </v:shape>
            </v:group>
            <v:group style="position:absolute;left:7801;top:1650;width:2;height:2" coordorigin="7801,1650" coordsize="2,2">
              <v:shape style="position:absolute;left:7801;top:1650;width:2;height:2" coordorigin="7801,1650" coordsize="1,0" path="m7801,1650l7802,1650e" filled="f" stroked="t" strokeweight=".78pt" strokecolor="#000000">
                <v:path arrowok="t"/>
              </v:shape>
            </v:group>
            <v:group style="position:absolute;left:7801;top:1665;width:2;height:2" coordorigin="7801,1665" coordsize="2,2">
              <v:shape style="position:absolute;left:7801;top:1665;width:2;height:2" coordorigin="7801,1665" coordsize="1,0" path="m7801,1665l7802,1665e" filled="f" stroked="t" strokeweight=".78pt" strokecolor="#000000">
                <v:path arrowok="t"/>
              </v:shape>
            </v:group>
            <v:group style="position:absolute;left:7801;top:1689;width:2;height:2" coordorigin="7801,1689" coordsize="2,2">
              <v:shape style="position:absolute;left:7801;top:1689;width:2;height:2" coordorigin="7801,1689" coordsize="0,0" path="m7801,1689l7801,1689e" filled="f" stroked="t" strokeweight=".06pt" strokecolor="#000000">
                <v:path arrowok="t"/>
              </v:shape>
            </v:group>
            <v:group style="position:absolute;left:7801;top:1703;width:2;height:2" coordorigin="7801,1703" coordsize="2,2">
              <v:shape style="position:absolute;left:7801;top:1703;width:2;height:2" coordorigin="7801,1703" coordsize="0,0" path="m7801,1703l7801,1703e" filled="f" stroked="t" strokeweight=".06pt" strokecolor="#000000">
                <v:path arrowok="t"/>
              </v:shape>
            </v:group>
            <v:group style="position:absolute;left:7801;top:1727;width:2;height:2" coordorigin="7801,1727" coordsize="2,2">
              <v:shape style="position:absolute;left:7801;top:1727;width:2;height:2" coordorigin="7801,1727" coordsize="1,0" path="m7801,1727l7802,1727e" filled="f" stroked="t" strokeweight=".78pt" strokecolor="#000000">
                <v:path arrowok="t"/>
              </v:shape>
            </v:group>
            <v:group style="position:absolute;left:7801;top:1742;width:2;height:2" coordorigin="7801,1742" coordsize="2,2">
              <v:shape style="position:absolute;left:7801;top:1742;width:2;height:2" coordorigin="7801,1742" coordsize="1,0" path="m7801,1742l7802,1742e" filled="f" stroked="t" strokeweight=".78pt" strokecolor="#000000">
                <v:path arrowok="t"/>
              </v:shape>
            </v:group>
            <v:group style="position:absolute;left:7801;top:1766;width:2;height:2" coordorigin="7801,1766" coordsize="2,2">
              <v:shape style="position:absolute;left:7801;top:1766;width:2;height:2" coordorigin="7801,1766" coordsize="0,0" path="m7801,1766l7801,1766e" filled="f" stroked="t" strokeweight=".06pt" strokecolor="#000000">
                <v:path arrowok="t"/>
              </v:shape>
            </v:group>
            <v:group style="position:absolute;left:7801;top:1789;width:2;height:2" coordorigin="7801,1789" coordsize="2,2">
              <v:shape style="position:absolute;left:7801;top:1789;width:2;height:2" coordorigin="7801,1789" coordsize="1,0" path="m7801,1789l7802,1789e" filled="f" stroked="t" strokeweight=".78pt" strokecolor="#000000">
                <v:path arrowok="t"/>
              </v:shape>
            </v:group>
            <v:group style="position:absolute;left:7801;top:1805;width:2;height:2" coordorigin="7801,1805" coordsize="2,2">
              <v:shape style="position:absolute;left:7801;top:1805;width:2;height:2" coordorigin="7801,1805" coordsize="1,0" path="m7801,1805l7802,1805e" filled="f" stroked="t" strokeweight=".78pt" strokecolor="#000000">
                <v:path arrowok="t"/>
              </v:shape>
            </v:group>
            <v:group style="position:absolute;left:7801;top:1820;width:2;height:2" coordorigin="7801,1820" coordsize="2,2">
              <v:shape style="position:absolute;left:7801;top:1820;width:2;height:2" coordorigin="7801,1820" coordsize="1,0" path="m7801,1820l7802,1820e" filled="f" stroked="t" strokeweight=".78pt" strokecolor="#000000">
                <v:path arrowok="t"/>
              </v:shape>
            </v:group>
            <v:group style="position:absolute;left:7801;top:1844;width:2;height:2" coordorigin="7801,1844" coordsize="2,2">
              <v:shape style="position:absolute;left:7801;top:1844;width:2;height:2" coordorigin="7801,1844" coordsize="0,0" path="m7801,1844l7801,1844e" filled="f" stroked="t" strokeweight=".06pt" strokecolor="#000000">
                <v:path arrowok="t"/>
              </v:shape>
            </v:group>
            <v:group style="position:absolute;left:7801;top:1866;width:2;height:2" coordorigin="7801,1866" coordsize="2,2">
              <v:shape style="position:absolute;left:7801;top:1866;width:2;height:2" coordorigin="7801,1866" coordsize="1,0" path="m7801,1866l7802,1866e" filled="f" stroked="t" strokeweight=".78pt" strokecolor="#000000">
                <v:path arrowok="t"/>
              </v:shape>
            </v:group>
            <v:group style="position:absolute;left:7801;top:1881;width:2;height:2" coordorigin="7801,1881" coordsize="2,2">
              <v:shape style="position:absolute;left:7801;top:1881;width:2;height:2" coordorigin="7801,1881" coordsize="1,0" path="m7801,1881l7802,1881e" filled="f" stroked="t" strokeweight=".78pt" strokecolor="#000000">
                <v:path arrowok="t"/>
              </v:shape>
            </v:group>
            <v:group style="position:absolute;left:7801;top:1905;width:2;height:2" coordorigin="7801,1905" coordsize="2,2">
              <v:shape style="position:absolute;left:7801;top:1905;width:2;height:2" coordorigin="7801,1905" coordsize="0,0" path="m7801,1905l7801,1905e" filled="f" stroked="t" strokeweight=".06pt" strokecolor="#000000">
                <v:path arrowok="t"/>
              </v:shape>
            </v:group>
            <v:group style="position:absolute;left:7801;top:1920;width:2;height:2" coordorigin="7801,1920" coordsize="2,2">
              <v:shape style="position:absolute;left:7801;top:1920;width:2;height:2" coordorigin="7801,1920" coordsize="0,0" path="m7801,1920l7801,1920e" filled="f" stroked="t" strokeweight=".06pt" strokecolor="#000000">
                <v:path arrowok="t"/>
              </v:shape>
            </v:group>
            <v:group style="position:absolute;left:7801;top:1944;width:2;height:2" coordorigin="7801,1944" coordsize="2,2">
              <v:shape style="position:absolute;left:7801;top:1944;width:2;height:2" coordorigin="7801,1944" coordsize="1,0" path="m7801,1944l7802,1944e" filled="f" stroked="t" strokeweight=".78pt" strokecolor="#000000">
                <v:path arrowok="t"/>
              </v:shape>
            </v:group>
            <v:group style="position:absolute;left:7801;top:1959;width:2;height:2" coordorigin="7801,1959" coordsize="2,2">
              <v:shape style="position:absolute;left:7801;top:1959;width:2;height:2" coordorigin="7801,1959" coordsize="1,0" path="m7801,1959l7802,1959e" filled="f" stroked="t" strokeweight=".78pt" strokecolor="#000000">
                <v:path arrowok="t"/>
              </v:shape>
            </v:group>
            <v:group style="position:absolute;left:7801;top:1983;width:2;height:2" coordorigin="7801,1983" coordsize="2,2">
              <v:shape style="position:absolute;left:7801;top:1983;width:2;height:2" coordorigin="7801,1983" coordsize="0,0" path="m7801,1983l7801,1983e" filled="f" stroked="t" strokeweight=".06pt" strokecolor="#000000">
                <v:path arrowok="t"/>
              </v:shape>
            </v:group>
            <v:group style="position:absolute;left:7801;top:2006;width:2;height:2" coordorigin="7801,2006" coordsize="2,2">
              <v:shape style="position:absolute;left:7801;top:2006;width:2;height:2" coordorigin="7801,2006" coordsize="1,0" path="m7801,2006l7802,2006e" filled="f" stroked="t" strokeweight=".72pt" strokecolor="#000000">
                <v:path arrowok="t"/>
              </v:shape>
            </v:group>
            <v:group style="position:absolute;left:7801;top:2021;width:2;height:2" coordorigin="7801,2021" coordsize="2,2">
              <v:shape style="position:absolute;left:7801;top:2021;width:2;height:2" coordorigin="7801,2021" coordsize="1,0" path="m7801,2021l7802,2021e" filled="f" stroked="t" strokeweight=".78pt" strokecolor="#000000">
                <v:path arrowok="t"/>
              </v:shape>
            </v:group>
            <v:group style="position:absolute;left:7801;top:2036;width:2;height:2" coordorigin="7801,2036" coordsize="2,2">
              <v:shape style="position:absolute;left:7801;top:2036;width:2;height:2" coordorigin="7801,2036" coordsize="1,0" path="m7801,2036l7802,2036e" filled="f" stroked="t" strokeweight=".78pt" strokecolor="#000000">
                <v:path arrowok="t"/>
              </v:shape>
            </v:group>
            <v:group style="position:absolute;left:7801;top:2060;width:2;height:2" coordorigin="7801,2060" coordsize="2,2">
              <v:shape style="position:absolute;left:7801;top:2060;width:2;height:2" coordorigin="7801,2060" coordsize="0,0" path="m7801,2060l7801,2060e" filled="f" stroked="t" strokeweight=".06pt" strokecolor="#000000">
                <v:path arrowok="t"/>
              </v:shape>
            </v:group>
            <v:group style="position:absolute;left:7801;top:2083;width:2;height:2" coordorigin="7801,2083" coordsize="2,2">
              <v:shape style="position:absolute;left:7801;top:2083;width:2;height:2" coordorigin="7801,2083" coordsize="1,0" path="m7801,2083l7802,2083e" filled="f" stroked="t" strokeweight=".78pt" strokecolor="#000000">
                <v:path arrowok="t"/>
              </v:shape>
            </v:group>
            <v:group style="position:absolute;left:7801;top:2099;width:2;height:2" coordorigin="7801,2099" coordsize="2,2">
              <v:shape style="position:absolute;left:7801;top:2099;width:2;height:2" coordorigin="7801,2099" coordsize="1,0" path="m7801,2099l7802,2099e" filled="f" stroked="t" strokeweight=".78pt" strokecolor="#000000">
                <v:path arrowok="t"/>
              </v:shape>
            </v:group>
            <v:group style="position:absolute;left:7801;top:2114;width:2;height:2" coordorigin="7801,2114" coordsize="2,2">
              <v:shape style="position:absolute;left:7801;top:2114;width:2;height:2" coordorigin="7801,2114" coordsize="1,0" path="m7801,2114l7802,2114e" filled="f" stroked="t" strokeweight=".78pt" strokecolor="#000000">
                <v:path arrowok="t"/>
              </v:shape>
            </v:group>
            <v:group style="position:absolute;left:7801;top:2138;width:2;height:2" coordorigin="7801,2138" coordsize="2,2">
              <v:shape style="position:absolute;left:7801;top:2138;width:2;height:2" coordorigin="7801,2138" coordsize="0,0" path="m7801,2138l7801,2138e" filled="f" stroked="t" strokeweight=".06pt" strokecolor="#000000">
                <v:path arrowok="t"/>
              </v:shape>
            </v:group>
            <v:group style="position:absolute;left:7801;top:2160;width:2;height:2" coordorigin="7801,2160" coordsize="2,2">
              <v:shape style="position:absolute;left:7801;top:2160;width:2;height:2" coordorigin="7801,2160" coordsize="1,0" path="m7801,2160l7802,2160e" filled="f" stroked="t" strokeweight=".72pt" strokecolor="#000000">
                <v:path arrowok="t"/>
              </v:shape>
            </v:group>
            <v:group style="position:absolute;left:7801;top:2175;width:2;height:2" coordorigin="7801,2175" coordsize="2,2">
              <v:shape style="position:absolute;left:7801;top:2175;width:2;height:2" coordorigin="7801,2175" coordsize="1,0" path="m7801,2175l7802,2175e" filled="f" stroked="t" strokeweight=".78pt" strokecolor="#000000">
                <v:path arrowok="t"/>
              </v:shape>
            </v:group>
            <v:group style="position:absolute;left:7801;top:2199;width:2;height:2" coordorigin="7801,2199" coordsize="2,2">
              <v:shape style="position:absolute;left:7801;top:2199;width:2;height:2" coordorigin="7801,2199" coordsize="0,0" path="m7801,2199l7801,2199e" filled="f" stroked="t" strokeweight=".06pt" strokecolor="#000000">
                <v:path arrowok="t"/>
              </v:shape>
            </v:group>
            <v:group style="position:absolute;left:7801;top:2214;width:2;height:2" coordorigin="7801,2214" coordsize="2,2">
              <v:shape style="position:absolute;left:7801;top:2214;width:2;height:2" coordorigin="7801,2214" coordsize="0,0" path="m7801,2214l7801,2214e" filled="f" stroked="t" strokeweight=".06pt" strokecolor="#000000">
                <v:path arrowok="t"/>
              </v:shape>
            </v:group>
            <v:group style="position:absolute;left:7801;top:2238;width:2;height:2" coordorigin="7801,2238" coordsize="2,2">
              <v:shape style="position:absolute;left:7801;top:2238;width:2;height:2" coordorigin="7801,2238" coordsize="1,0" path="m7801,2238l7802,2238e" filled="f" stroked="t" strokeweight=".78pt" strokecolor="#000000">
                <v:path arrowok="t"/>
              </v:shape>
            </v:group>
            <v:group style="position:absolute;left:7801;top:2253;width:2;height:2" coordorigin="7801,2253" coordsize="2,2">
              <v:shape style="position:absolute;left:7801;top:2253;width:2;height:2" coordorigin="7801,2253" coordsize="1,0" path="m7801,2253l7802,2253e" filled="f" stroked="t" strokeweight=".78pt" strokecolor="#000000">
                <v:path arrowok="t"/>
              </v:shape>
            </v:group>
            <v:group style="position:absolute;left:7801;top:2277;width:2;height:2" coordorigin="7801,2277" coordsize="2,2">
              <v:shape style="position:absolute;left:7801;top:2277;width:2;height:2" coordorigin="7801,2277" coordsize="0,0" path="m7801,2277l7801,2277e" filled="f" stroked="t" strokeweight=".06pt" strokecolor="#000000">
                <v:path arrowok="t"/>
              </v:shape>
            </v:group>
            <v:group style="position:absolute;left:7801;top:2300;width:2;height:2" coordorigin="7801,2300" coordsize="2,2">
              <v:shape style="position:absolute;left:7801;top:2300;width:2;height:2" coordorigin="7801,2300" coordsize="1,0" path="m7801,2300l7802,2300e" filled="f" stroked="t" strokeweight=".72pt" strokecolor="#000000">
                <v:path arrowok="t"/>
              </v:shape>
            </v:group>
            <v:group style="position:absolute;left:7801;top:2315;width:2;height:2" coordorigin="7801,2315" coordsize="2,2">
              <v:shape style="position:absolute;left:7801;top:2315;width:2;height:2" coordorigin="7801,2315" coordsize="1,0" path="m7801,2315l7802,2315e" filled="f" stroked="t" strokeweight=".78pt" strokecolor="#000000">
                <v:path arrowok="t"/>
              </v:shape>
            </v:group>
            <v:group style="position:absolute;left:7801;top:2330;width:2;height:2" coordorigin="7801,2330" coordsize="2,2">
              <v:shape style="position:absolute;left:7801;top:2330;width:2;height:2" coordorigin="7801,2330" coordsize="1,0" path="m7801,2330l7802,2330e" filled="f" stroked="t" strokeweight=".78pt" strokecolor="#000000">
                <v:path arrowok="t"/>
              </v:shape>
            </v:group>
            <v:group style="position:absolute;left:7801;top:2354;width:2;height:2" coordorigin="7801,2354" coordsize="2,2">
              <v:shape style="position:absolute;left:7801;top:2354;width:2;height:2" coordorigin="7801,2354" coordsize="0,0" path="m7801,2354l7801,2354e" filled="f" stroked="t" strokeweight=".06pt" strokecolor="#000000">
                <v:path arrowok="t"/>
              </v:shape>
            </v:group>
            <v:group style="position:absolute;left:7801;top:2377;width:2;height:2" coordorigin="7801,2377" coordsize="2,2">
              <v:shape style="position:absolute;left:7801;top:2377;width:2;height:2" coordorigin="7801,2377" coordsize="1,0" path="m7801,2377l7802,2377e" filled="f" stroked="t" strokeweight=".78pt" strokecolor="#000000">
                <v:path arrowok="t"/>
              </v:shape>
            </v:group>
            <v:group style="position:absolute;left:7801;top:2393;width:2;height:2" coordorigin="7801,2393" coordsize="2,2">
              <v:shape style="position:absolute;left:7801;top:2393;width:2;height:2" coordorigin="7801,2393" coordsize="1,0" path="m7801,2393l7802,2393e" filled="f" stroked="t" strokeweight=".78pt" strokecolor="#000000">
                <v:path arrowok="t"/>
              </v:shape>
            </v:group>
            <v:group style="position:absolute;left:7801;top:2416;width:2;height:2" coordorigin="7801,2416" coordsize="2,2">
              <v:shape style="position:absolute;left:7801;top:2416;width:2;height:2" coordorigin="7801,2416" coordsize="0,0" path="m7801,2416l7801,2416e" filled="f" stroked="t" strokeweight=".06pt" strokecolor="#000000">
                <v:path arrowok="t"/>
              </v:shape>
            </v:group>
            <v:group style="position:absolute;left:7801;top:2432;width:2;height:2" coordorigin="7801,2432" coordsize="2,2">
              <v:shape style="position:absolute;left:7801;top:2432;width:2;height:2" coordorigin="7801,2432" coordsize="0,0" path="m7801,2432l7801,2432e" filled="f" stroked="t" strokeweight=".06pt" strokecolor="#000000">
                <v:path arrowok="t"/>
              </v:shape>
            </v:group>
            <v:group style="position:absolute;left:7801;top:2454;width:2;height:2" coordorigin="7801,2454" coordsize="2,2">
              <v:shape style="position:absolute;left:7801;top:2454;width:2;height:2" coordorigin="7801,2454" coordsize="1,0" path="m7801,2454l7802,2454e" filled="f" stroked="t" strokeweight=".72pt" strokecolor="#000000">
                <v:path arrowok="t"/>
              </v:shape>
            </v:group>
            <v:group style="position:absolute;left:7801;top:2469;width:2;height:2" coordorigin="7801,2469" coordsize="2,2">
              <v:shape style="position:absolute;left:7801;top:2469;width:2;height:2" coordorigin="7801,2469" coordsize="1,0" path="m7801,2469l7802,2469e" filled="f" stroked="t" strokeweight=".78pt" strokecolor="#000000">
                <v:path arrowok="t"/>
              </v:shape>
            </v:group>
            <v:group style="position:absolute;left:7801;top:2493;width:2;height:2" coordorigin="7801,2493" coordsize="2,2">
              <v:shape style="position:absolute;left:7801;top:2493;width:2;height:2" coordorigin="7801,2493" coordsize="0,0" path="m7801,2493l7801,2493e" filled="f" stroked="t" strokeweight=".06pt" strokecolor="#000000">
                <v:path arrowok="t"/>
              </v:shape>
            </v:group>
            <v:group style="position:absolute;left:7801;top:2516;width:2;height:2" coordorigin="7801,2516" coordsize="2,2">
              <v:shape style="position:absolute;left:7801;top:2516;width:2;height:2" coordorigin="7801,2516" coordsize="1,0" path="m7801,2516l7802,2516e" filled="f" stroked="t" strokeweight=".78pt" strokecolor="#000000">
                <v:path arrowok="t"/>
              </v:shape>
            </v:group>
            <v:group style="position:absolute;left:7801;top:2532;width:2;height:2" coordorigin="7801,2532" coordsize="2,2">
              <v:shape style="position:absolute;left:7801;top:2532;width:2;height:2" coordorigin="7801,2532" coordsize="1,0" path="m7801,2532l7802,2532e" filled="f" stroked="t" strokeweight=".78pt" strokecolor="#000000">
                <v:path arrowok="t"/>
              </v:shape>
            </v:group>
            <v:group style="position:absolute;left:7801;top:2547;width:2;height:2" coordorigin="7801,2547" coordsize="2,2">
              <v:shape style="position:absolute;left:7801;top:2547;width:2;height:2" coordorigin="7801,2547" coordsize="1,0" path="m7801,2547l7802,2547e" filled="f" stroked="t" strokeweight=".78pt" strokecolor="#000000">
                <v:path arrowok="t"/>
              </v:shape>
            </v:group>
            <v:group style="position:absolute;left:7801;top:2571;width:2;height:2" coordorigin="7801,2571" coordsize="2,2">
              <v:shape style="position:absolute;left:7801;top:2571;width:2;height:2" coordorigin="7801,2571" coordsize="0,0" path="m7801,2571l7801,2571e" filled="f" stroked="t" strokeweight=".06pt" strokecolor="#000000">
                <v:path arrowok="t"/>
              </v:shape>
            </v:group>
            <v:group style="position:absolute;left:7801;top:2594;width:2;height:2" coordorigin="7801,2594" coordsize="2,2">
              <v:shape style="position:absolute;left:7801;top:2594;width:2;height:2" coordorigin="7801,2594" coordsize="1,0" path="m7801,2594l7802,2594e" filled="f" stroked="t" strokeweight=".78pt" strokecolor="#000000">
                <v:path arrowok="t"/>
              </v:shape>
            </v:group>
            <v:group style="position:absolute;left:7801;top:2609;width:2;height:2" coordorigin="7801,2609" coordsize="2,2">
              <v:shape style="position:absolute;left:7801;top:2609;width:2;height:2" coordorigin="7801,2609" coordsize="1,0" path="m7801,2609l7802,2609e" filled="f" stroked="t" strokeweight=".72pt" strokecolor="#000000">
                <v:path arrowok="t"/>
              </v:shape>
            </v:group>
            <v:group style="position:absolute;left:7801;top:2632;width:2;height:2" coordorigin="7801,2632" coordsize="2,2">
              <v:shape style="position:absolute;left:7801;top:2632;width:2;height:2" coordorigin="7801,2632" coordsize="0,0" path="m7801,2632l7801,2632e" filled="f" stroked="t" strokeweight=".06pt" strokecolor="#000000">
                <v:path arrowok="t"/>
              </v:shape>
            </v:group>
            <v:group style="position:absolute;left:7801;top:2648;width:2;height:2" coordorigin="7801,2648" coordsize="2,2">
              <v:shape style="position:absolute;left:7801;top:2648;width:2;height:2" coordorigin="7801,2648" coordsize="0,0" path="m7801,2648l7801,2648e" filled="f" stroked="t" strokeweight=".06pt" strokecolor="#000000">
                <v:path arrowok="t"/>
              </v:shape>
            </v:group>
            <v:group style="position:absolute;left:7801;top:2671;width:2;height:2" coordorigin="7801,2671" coordsize="2,2">
              <v:shape style="position:absolute;left:7801;top:2671;width:2;height:2" coordorigin="7801,2671" coordsize="1,0" path="m7801,2671l7802,2671e" filled="f" stroked="t" strokeweight=".78pt" strokecolor="#000000">
                <v:path arrowok="t"/>
              </v:shape>
            </v:group>
            <v:group style="position:absolute;left:7801;top:2687;width:2;height:2" coordorigin="7801,2687" coordsize="2,2">
              <v:shape style="position:absolute;left:7801;top:2687;width:2;height:2" coordorigin="7801,2687" coordsize="1,0" path="m7801,2687l7802,2687e" filled="f" stroked="t" strokeweight=".78pt" strokecolor="#000000">
                <v:path arrowok="t"/>
              </v:shape>
            </v:group>
            <v:group style="position:absolute;left:7801;top:2710;width:2;height:2" coordorigin="7801,2710" coordsize="2,2">
              <v:shape style="position:absolute;left:7801;top:2710;width:2;height:2" coordorigin="7801,2710" coordsize="0,0" path="m7801,2710l7801,2710e" filled="f" stroked="t" strokeweight=".06pt" strokecolor="#000000">
                <v:path arrowok="t"/>
              </v:shape>
            </v:group>
            <v:group style="position:absolute;left:7801;top:2733;width:2;height:2" coordorigin="7801,2733" coordsize="2,2">
              <v:shape style="position:absolute;left:7801;top:2733;width:2;height:2" coordorigin="7801,2733" coordsize="1,0" path="m7801,2733l7802,2733e" filled="f" stroked="t" strokeweight=".78pt" strokecolor="#000000">
                <v:path arrowok="t"/>
              </v:shape>
            </v:group>
            <v:group style="position:absolute;left:7801;top:2749;width:2;height:2" coordorigin="7801,2749" coordsize="2,2">
              <v:shape style="position:absolute;left:7801;top:2749;width:2;height:2" coordorigin="7801,2749" coordsize="1,0" path="m7801,2749l7802,2749e" filled="f" stroked="t" strokeweight=".78pt" strokecolor="#000000">
                <v:path arrowok="t"/>
              </v:shape>
            </v:group>
            <v:group style="position:absolute;left:7801;top:2764;width:2;height:2" coordorigin="7801,2764" coordsize="2,2">
              <v:shape style="position:absolute;left:7801;top:2764;width:2;height:2" coordorigin="7801,2764" coordsize="1,0" path="m7801,2764l7802,2764e" filled="f" stroked="t" strokeweight=".72pt" strokecolor="#000000">
                <v:path arrowok="t"/>
              </v:shape>
            </v:group>
            <v:group style="position:absolute;left:7801;top:2787;width:2;height:2" coordorigin="7801,2787" coordsize="2,2">
              <v:shape style="position:absolute;left:7801;top:2787;width:2;height:2" coordorigin="7801,2787" coordsize="0,0" path="m7801,2787l7801,2787e" filled="f" stroked="t" strokeweight=".06pt" strokecolor="#000000">
                <v:path arrowok="t"/>
              </v:shape>
            </v:group>
            <v:group style="position:absolute;left:7801;top:2810;width:2;height:2" coordorigin="7801,2810" coordsize="2,2">
              <v:shape style="position:absolute;left:7801;top:2810;width:2;height:2" coordorigin="7801,2810" coordsize="1,0" path="m7801,2810l7802,2810e" filled="f" stroked="t" strokeweight=".78pt" strokecolor="#000000">
                <v:path arrowok="t"/>
              </v:shape>
            </v:group>
            <v:group style="position:absolute;left:7801;top:2826;width:2;height:2" coordorigin="7801,2826" coordsize="2,2">
              <v:shape style="position:absolute;left:7801;top:2826;width:2;height:2" coordorigin="7801,2826" coordsize="1,0" path="m7801,2826l7802,2826e" filled="f" stroked="t" strokeweight=".78pt" strokecolor="#000000">
                <v:path arrowok="t"/>
              </v:shape>
            </v:group>
            <v:group style="position:absolute;left:7801;top:2849;width:2;height:2" coordorigin="7801,2849" coordsize="2,2">
              <v:shape style="position:absolute;left:7801;top:2849;width:2;height:2" coordorigin="7801,2849" coordsize="0,0" path="m7801,2849l7801,2849e" filled="f" stroked="t" strokeweight=".06pt" strokecolor="#000000">
                <v:path arrowok="t"/>
              </v:shape>
            </v:group>
            <v:group style="position:absolute;left:7801;top:2865;width:2;height:2" coordorigin="7801,2865" coordsize="2,2">
              <v:shape style="position:absolute;left:7801;top:2865;width:2;height:2" coordorigin="7801,2865" coordsize="0,0" path="m7801,2865l7801,2865e" filled="f" stroked="t" strokeweight=".06pt" strokecolor="#000000">
                <v:path arrowok="t"/>
              </v:shape>
            </v:group>
            <v:group style="position:absolute;left:7801;top:2888;width:2;height:2" coordorigin="7801,2888" coordsize="2,2">
              <v:shape style="position:absolute;left:7801;top:2888;width:2;height:2" coordorigin="7801,2888" coordsize="1,0" path="m7801,2888l7802,2888e" filled="f" stroked="t" strokeweight=".78pt" strokecolor="#000000">
                <v:path arrowok="t"/>
              </v:shape>
            </v:group>
            <v:group style="position:absolute;left:7801;top:2904;width:2;height:2" coordorigin="7801,2904" coordsize="2,2">
              <v:shape style="position:absolute;left:7801;top:2904;width:2;height:2" coordorigin="7801,2904" coordsize="1,0" path="m7801,2904l7802,2904e" filled="f" stroked="t" strokeweight=".78pt" strokecolor="#000000">
                <v:path arrowok="t"/>
              </v:shape>
            </v:group>
            <v:group style="position:absolute;left:7801;top:2926;width:2;height:2" coordorigin="7801,2926" coordsize="2,2">
              <v:shape style="position:absolute;left:7801;top:2926;width:2;height:2" coordorigin="7801,2926" coordsize="0,0" path="m7801,2926l7801,2926e" filled="f" stroked="t" strokeweight=".06pt" strokecolor="#000000">
                <v:path arrowok="t"/>
              </v:shape>
            </v:group>
            <v:group style="position:absolute;left:7801;top:2949;width:2;height:2" coordorigin="7801,2949" coordsize="2,2">
              <v:shape style="position:absolute;left:7801;top:2949;width:2;height:2" coordorigin="7801,2949" coordsize="1,0" path="m7801,2949l7802,2949e" filled="f" stroked="t" strokeweight=".78pt" strokecolor="#000000">
                <v:path arrowok="t"/>
              </v:shape>
            </v:group>
            <v:group style="position:absolute;left:7801;top:2965;width:2;height:2" coordorigin="7801,2965" coordsize="2,2">
              <v:shape style="position:absolute;left:7801;top:2965;width:2;height:2" coordorigin="7801,2965" coordsize="1,0" path="m7801,2965l7802,2965e" filled="f" stroked="t" strokeweight=".78pt" strokecolor="#000000">
                <v:path arrowok="t"/>
              </v:shape>
            </v:group>
            <v:group style="position:absolute;left:7801;top:2981;width:2;height:2" coordorigin="7801,2981" coordsize="2,2">
              <v:shape style="position:absolute;left:7801;top:2981;width:2;height:2" coordorigin="7801,2981" coordsize="1,0" path="m7801,2981l7802,2981e" filled="f" stroked="t" strokeweight=".78pt" strokecolor="#000000">
                <v:path arrowok="t"/>
              </v:shape>
            </v:group>
            <v:group style="position:absolute;left:7801;top:3004;width:2;height:2" coordorigin="7801,3004" coordsize="2,2">
              <v:shape style="position:absolute;left:7801;top:3004;width:2;height:2" coordorigin="7801,3004" coordsize="0,0" path="m7801,3004l7801,3004e" filled="f" stroked="t" strokeweight=".06pt" strokecolor="#000000">
                <v:path arrowok="t"/>
              </v:shape>
            </v:group>
            <v:group style="position:absolute;left:7801;top:3027;width:2;height:2" coordorigin="7801,3027" coordsize="2,2">
              <v:shape style="position:absolute;left:7801;top:3027;width:2;height:2" coordorigin="7801,3027" coordsize="1,0" path="m7801,3027l7802,3027e" filled="f" stroked="t" strokeweight=".78pt" strokecolor="#000000">
                <v:path arrowok="t"/>
              </v:shape>
            </v:group>
            <v:group style="position:absolute;left:7801;top:3043;width:2;height:2" coordorigin="7801,3043" coordsize="2,2">
              <v:shape style="position:absolute;left:7801;top:3043;width:2;height:2" coordorigin="7801,3043" coordsize="1,0" path="m7801,3043l7802,3043e" filled="f" stroked="t" strokeweight=".78pt" strokecolor="#000000">
                <v:path arrowok="t"/>
              </v:shape>
            </v:group>
            <v:group style="position:absolute;left:7801;top:3065;width:2;height:2" coordorigin="7801,3065" coordsize="2,2">
              <v:shape style="position:absolute;left:7801;top:3065;width:2;height:2" coordorigin="7801,3065" coordsize="0,0" path="m7801,3065l7801,3065e" filled="f" stroked="t" strokeweight=".06pt" strokecolor="#000000">
                <v:path arrowok="t"/>
              </v:shape>
            </v:group>
            <v:group style="position:absolute;left:7801;top:3081;width:2;height:2" coordorigin="7801,3081" coordsize="2,2">
              <v:shape style="position:absolute;left:7801;top:3081;width:2;height:2" coordorigin="7801,3081" coordsize="0,0" path="m7801,3081l7801,3081e" filled="f" stroked="t" strokeweight=".06pt" strokecolor="#000000">
                <v:path arrowok="t"/>
              </v:shape>
            </v:group>
            <v:group style="position:absolute;left:7801;top:3104;width:2;height:2" coordorigin="7801,3104" coordsize="2,2">
              <v:shape style="position:absolute;left:7801;top:3104;width:2;height:2" coordorigin="7801,3104" coordsize="1,0" path="m7801,3104l7802,3104e" filled="f" stroked="t" strokeweight=".78pt" strokecolor="#000000">
                <v:path arrowok="t"/>
              </v:shape>
            </v:group>
            <v:group style="position:absolute;left:7801;top:3120;width:2;height:2" coordorigin="7801,3120" coordsize="2,2">
              <v:shape style="position:absolute;left:7801;top:3120;width:2;height:2" coordorigin="7801,3120" coordsize="1,0" path="m7801,3120l7802,3120e" filled="f" stroked="t" strokeweight=".78pt" strokecolor="#000000">
                <v:path arrowok="t"/>
              </v:shape>
            </v:group>
            <v:group style="position:absolute;left:7801;top:3143;width:2;height:2" coordorigin="7801,3143" coordsize="2,2">
              <v:shape style="position:absolute;left:7801;top:3143;width:2;height:2" coordorigin="7801,3143" coordsize="0,0" path="m7801,3143l7801,3143e" filled="f" stroked="t" strokeweight=".06pt" strokecolor="#000000">
                <v:path arrowok="t"/>
              </v:shape>
            </v:group>
            <v:group style="position:absolute;left:7801;top:3167;width:2;height:2" coordorigin="7801,3167" coordsize="2,2">
              <v:shape style="position:absolute;left:7801;top:3167;width:2;height:2" coordorigin="7801,3167" coordsize="1,0" path="m7801,3167l7802,3167e" filled="f" stroked="t" strokeweight=".78pt" strokecolor="#000000">
                <v:path arrowok="t"/>
              </v:shape>
            </v:group>
            <v:group style="position:absolute;left:7801;top:3182;width:2;height:2" coordorigin="7801,3182" coordsize="2,2">
              <v:shape style="position:absolute;left:7801;top:3182;width:2;height:2" coordorigin="7801,3182" coordsize="1,0" path="m7801,3182l7802,3182e" filled="f" stroked="t" strokeweight=".78pt" strokecolor="#000000">
                <v:path arrowok="t"/>
              </v:shape>
            </v:group>
            <v:group style="position:absolute;left:7801;top:3198;width:2;height:2" coordorigin="7801,3198" coordsize="2,2">
              <v:shape style="position:absolute;left:7801;top:3198;width:2;height:2" coordorigin="7801,3198" coordsize="1,0" path="m7801,3198l7802,3198e" filled="f" stroked="t" strokeweight=".78pt" strokecolor="#000000">
                <v:path arrowok="t"/>
              </v:shape>
            </v:group>
            <v:group style="position:absolute;left:7801;top:3220;width:2;height:2" coordorigin="7801,3220" coordsize="2,2">
              <v:shape style="position:absolute;left:7801;top:3220;width:2;height:2" coordorigin="7801,3220" coordsize="0,0" path="m7801,3220l7801,3220e" filled="f" stroked="t" strokeweight=".06pt" strokecolor="#000000">
                <v:path arrowok="t"/>
              </v:shape>
            </v:group>
            <v:group style="position:absolute;left:7801;top:3243;width:2;height:2" coordorigin="7801,3243" coordsize="2,2">
              <v:shape style="position:absolute;left:7801;top:3243;width:2;height:2" coordorigin="7801,3243" coordsize="1,0" path="m7801,3243l7802,3243e" filled="f" stroked="t" strokeweight=".78pt" strokecolor="#000000">
                <v:path arrowok="t"/>
              </v:shape>
            </v:group>
            <v:group style="position:absolute;left:7801;top:3259;width:2;height:2" coordorigin="7801,3259" coordsize="2,2">
              <v:shape style="position:absolute;left:7801;top:3259;width:2;height:2" coordorigin="7801,3259" coordsize="1,0" path="m7801,3259l7802,3259e" filled="f" stroked="t" strokeweight=".78pt" strokecolor="#000000">
                <v:path arrowok="t"/>
              </v:shape>
            </v:group>
            <v:group style="position:absolute;left:7801;top:3282;width:2;height:2" coordorigin="7801,3282" coordsize="2,2">
              <v:shape style="position:absolute;left:7801;top:3282;width:2;height:2" coordorigin="7801,3282" coordsize="0,0" path="m7801,3282l7801,3282e" filled="f" stroked="t" strokeweight=".06pt" strokecolor="#000000">
                <v:path arrowok="t"/>
              </v:shape>
            </v:group>
            <v:group style="position:absolute;left:7801;top:3298;width:2;height:2" coordorigin="7801,3298" coordsize="2,2">
              <v:shape style="position:absolute;left:7801;top:3298;width:2;height:2" coordorigin="7801,3298" coordsize="0,0" path="m7801,3298l7801,3298e" filled="f" stroked="t" strokeweight=".06pt" strokecolor="#000000">
                <v:path arrowok="t"/>
              </v:shape>
            </v:group>
            <v:group style="position:absolute;left:7801;top:3321;width:2;height:2" coordorigin="7801,3321" coordsize="2,2">
              <v:shape style="position:absolute;left:7801;top:3321;width:2;height:2" coordorigin="7801,3321" coordsize="1,0" path="m7801,3321l7802,3321e" filled="f" stroked="t" strokeweight=".78pt" strokecolor="#000000">
                <v:path arrowok="t"/>
              </v:shape>
            </v:group>
            <v:group style="position:absolute;left:7801;top:3337;width:2;height:2" coordorigin="7801,3337" coordsize="2,2">
              <v:shape style="position:absolute;left:7801;top:3337;width:2;height:2" coordorigin="7801,3337" coordsize="1,0" path="m7801,3337l7802,3337e" filled="f" stroked="t" strokeweight=".78pt" strokecolor="#000000">
                <v:path arrowok="t"/>
              </v:shape>
            </v:group>
            <v:group style="position:absolute;left:7801;top:3360;width:2;height:2" coordorigin="7801,3360" coordsize="2,2">
              <v:shape style="position:absolute;left:7801;top:3360;width:2;height:2" coordorigin="7801,3360" coordsize="0,0" path="m7801,3360l7801,3360e" filled="f" stroked="t" strokeweight=".06pt" strokecolor="#000000">
                <v:path arrowok="t"/>
              </v:shape>
            </v:group>
            <v:group style="position:absolute;left:7801;top:3383;width:2;height:2" coordorigin="7801,3383" coordsize="2,2">
              <v:shape style="position:absolute;left:7801;top:3383;width:2;height:2" coordorigin="7801,3383" coordsize="1,0" path="m7801,3383l7802,3383e" filled="f" stroked="t" strokeweight=".78pt" strokecolor="#000000">
                <v:path arrowok="t"/>
              </v:shape>
            </v:group>
            <v:group style="position:absolute;left:7801;top:3398;width:2;height:2" coordorigin="7801,3398" coordsize="2,2">
              <v:shape style="position:absolute;left:7801;top:3398;width:2;height:2" coordorigin="7801,3398" coordsize="1,0" path="m7801,3398l7802,3398e" filled="f" stroked="t" strokeweight=".78pt" strokecolor="#000000">
                <v:path arrowok="t"/>
              </v:shape>
            </v:group>
            <v:group style="position:absolute;left:7801;top:3414;width:2;height:2" coordorigin="7801,3414" coordsize="2,2">
              <v:shape style="position:absolute;left:7801;top:3414;width:2;height:2" coordorigin="7801,3414" coordsize="1,0" path="m7801,3414l7802,3414e" filled="f" stroked="t" strokeweight=".78pt" strokecolor="#000000">
                <v:path arrowok="t"/>
              </v:shape>
            </v:group>
            <v:group style="position:absolute;left:7801;top:3437;width:2;height:2" coordorigin="7801,3437" coordsize="2,2">
              <v:shape style="position:absolute;left:7801;top:3437;width:2;height:2" coordorigin="7801,3437" coordsize="0,0" path="m7801,3437l7801,3437e" filled="f" stroked="t" strokeweight=".06pt" strokecolor="#000000">
                <v:path arrowok="t"/>
              </v:shape>
            </v:group>
            <v:group style="position:absolute;left:7801;top:3461;width:2;height:2" coordorigin="7801,3461" coordsize="2,2">
              <v:shape style="position:absolute;left:7801;top:3461;width:2;height:2" coordorigin="7801,3461" coordsize="1,0" path="m7801,3461l7802,3461e" filled="f" stroked="t" strokeweight=".78pt" strokecolor="#000000">
                <v:path arrowok="t"/>
              </v:shape>
            </v:group>
            <v:group style="position:absolute;left:7801;top:3476;width:2;height:2" coordorigin="7801,3476" coordsize="2,2">
              <v:shape style="position:absolute;left:7801;top:3476;width:2;height:2" coordorigin="7801,3476" coordsize="1,0" path="m7801,3476l7802,3476e" filled="f" stroked="t" strokeweight=".78pt" strokecolor="#000000">
                <v:path arrowok="t"/>
              </v:shape>
            </v:group>
            <v:group style="position:absolute;left:7801;top:3500;width:2;height:2" coordorigin="7801,3500" coordsize="2,2">
              <v:shape style="position:absolute;left:7801;top:3500;width:2;height:2" coordorigin="7801,3500" coordsize="0,0" path="m7801,3500l7801,3500e" filled="f" stroked="t" strokeweight=".06pt" strokecolor="#000000">
                <v:path arrowok="t"/>
              </v:shape>
            </v:group>
            <v:group style="position:absolute;left:7801;top:3515;width:2;height:2" coordorigin="7801,3515" coordsize="2,2">
              <v:shape style="position:absolute;left:7801;top:3515;width:2;height:2" coordorigin="7801,3515" coordsize="0,0" path="m7801,3515l7801,3515e" filled="f" stroked="t" strokeweight=".06pt" strokecolor="#000000">
                <v:path arrowok="t"/>
              </v:shape>
            </v:group>
            <v:group style="position:absolute;left:7801;top:3537;width:2;height:2" coordorigin="7801,3537" coordsize="2,2">
              <v:shape style="position:absolute;left:7801;top:3537;width:2;height:2" coordorigin="7801,3537" coordsize="1,0" path="m7801,3537l7802,3537e" filled="f" stroked="t" strokeweight=".78pt" strokecolor="#000000">
                <v:path arrowok="t"/>
              </v:shape>
            </v:group>
            <v:group style="position:absolute;left:7801;top:3553;width:2;height:2" coordorigin="7801,3553" coordsize="2,2">
              <v:shape style="position:absolute;left:7801;top:3553;width:2;height:2" coordorigin="7801,3553" coordsize="1,0" path="m7801,3553l7802,3553e" filled="f" stroked="t" strokeweight=".78pt" strokecolor="#000000">
                <v:path arrowok="t"/>
              </v:shape>
            </v:group>
            <v:group style="position:absolute;left:7801;top:3576;width:2;height:2" coordorigin="7801,3576" coordsize="2,2">
              <v:shape style="position:absolute;left:7801;top:3576;width:2;height:2" coordorigin="7801,3576" coordsize="0,0" path="m7801,3576l7801,3576e" filled="f" stroked="t" strokeweight=".06pt" strokecolor="#000000">
                <v:path arrowok="t"/>
              </v:shape>
            </v:group>
            <v:group style="position:absolute;left:7801;top:3600;width:2;height:2" coordorigin="7801,3600" coordsize="2,2">
              <v:shape style="position:absolute;left:7801;top:3600;width:2;height:2" coordorigin="7801,3600" coordsize="1,0" path="m7801,3600l7802,3600e" filled="f" stroked="t" strokeweight=".78pt" strokecolor="#000000">
                <v:path arrowok="t"/>
              </v:shape>
            </v:group>
            <v:group style="position:absolute;left:7801;top:3615;width:2;height:2" coordorigin="7801,3615" coordsize="2,2">
              <v:shape style="position:absolute;left:7801;top:3615;width:2;height:2" coordorigin="7801,3615" coordsize="1,0" path="m7801,3615l7802,3615e" filled="f" stroked="t" strokeweight=".78pt" strokecolor="#000000">
                <v:path arrowok="t"/>
              </v:shape>
            </v:group>
            <v:group style="position:absolute;left:7801;top:3631;width:2;height:2" coordorigin="7801,3631" coordsize="2,2">
              <v:shape style="position:absolute;left:7801;top:3631;width:2;height:2" coordorigin="7801,3631" coordsize="1,0" path="m7801,3631l7802,3631e" filled="f" stroked="t" strokeweight=".78pt" strokecolor="#000000">
                <v:path arrowok="t"/>
              </v:shape>
            </v:group>
            <v:group style="position:absolute;left:7801;top:3654;width:2;height:2" coordorigin="7801,3654" coordsize="2,2">
              <v:shape style="position:absolute;left:7801;top:3654;width:2;height:2" coordorigin="7801,3654" coordsize="0,0" path="m7801,3654l7801,3654e" filled="f" stroked="t" strokeweight=".06pt" strokecolor="#000000">
                <v:path arrowok="t"/>
              </v:shape>
            </v:group>
            <v:group style="position:absolute;left:7801;top:3677;width:2;height:2" coordorigin="7801,3677" coordsize="2,2">
              <v:shape style="position:absolute;left:7801;top:3677;width:2;height:2" coordorigin="7801,3677" coordsize="1,0" path="m7801,3677l7802,3677e" filled="f" stroked="t" strokeweight=".72pt" strokecolor="#000000">
                <v:path arrowok="t"/>
              </v:shape>
            </v:group>
            <v:group style="position:absolute;left:7801;top:3692;width:2;height:2" coordorigin="7801,3692" coordsize="2,2">
              <v:shape style="position:absolute;left:7801;top:3692;width:2;height:2" coordorigin="7801,3692" coordsize="1,0" path="m7801,3692l7802,3692e" filled="f" stroked="t" strokeweight=".78pt" strokecolor="#000000">
                <v:path arrowok="t"/>
              </v:shape>
            </v:group>
            <v:group style="position:absolute;left:7801;top:3716;width:2;height:2" coordorigin="7801,3716" coordsize="2,2">
              <v:shape style="position:absolute;left:7801;top:3716;width:2;height:2" coordorigin="7801,3716" coordsize="0,0" path="m7801,3716l7801,3716e" filled="f" stroked="t" strokeweight=".06pt" strokecolor="#000000">
                <v:path arrowok="t"/>
              </v:shape>
            </v:group>
            <v:group style="position:absolute;left:7801;top:3731;width:2;height:2" coordorigin="7801,3731" coordsize="2,2">
              <v:shape style="position:absolute;left:7801;top:3731;width:2;height:2" coordorigin="7801,3731" coordsize="0,0" path="m7801,3731l7801,3731e" filled="f" stroked="t" strokeweight=".06pt" strokecolor="#000000">
                <v:path arrowok="t"/>
              </v:shape>
            </v:group>
            <v:group style="position:absolute;left:7801;top:3755;width:2;height:2" coordorigin="7801,3755" coordsize="2,2">
              <v:shape style="position:absolute;left:7801;top:3755;width:2;height:2" coordorigin="7801,3755" coordsize="1,0" path="m7801,3755l7802,3755e" filled="f" stroked="t" strokeweight=".78pt" strokecolor="#000000">
                <v:path arrowok="t"/>
              </v:shape>
            </v:group>
            <v:group style="position:absolute;left:7801;top:3770;width:2;height:2" coordorigin="7801,3770" coordsize="2,2">
              <v:shape style="position:absolute;left:7801;top:3770;width:2;height:2" coordorigin="7801,3770" coordsize="1,0" path="m7801,3770l7802,3770e" filled="f" stroked="t" strokeweight=".78pt" strokecolor="#000000">
                <v:path arrowok="t"/>
              </v:shape>
            </v:group>
            <v:group style="position:absolute;left:7801;top:3794;width:2;height:2" coordorigin="7801,3794" coordsize="2,2">
              <v:shape style="position:absolute;left:7801;top:3794;width:2;height:2" coordorigin="7801,3794" coordsize="0,0" path="m7801,3794l7801,3794e" filled="f" stroked="t" strokeweight=".06pt" strokecolor="#000000">
                <v:path arrowok="t"/>
              </v:shape>
            </v:group>
            <v:group style="position:absolute;left:7801;top:3809;width:2;height:2" coordorigin="7801,3809" coordsize="2,2">
              <v:shape style="position:absolute;left:7801;top:3809;width:2;height:2" coordorigin="7801,3809" coordsize="0,0" path="m7801,3809l7801,3809e" filled="f" stroked="t" strokeweight=".06pt" strokecolor="#000000">
                <v:path arrowok="t"/>
              </v:shape>
            </v:group>
            <v:group style="position:absolute;left:7801;top:3832;width:2;height:2" coordorigin="7801,3832" coordsize="2,2">
              <v:shape style="position:absolute;left:7801;top:3832;width:2;height:2" coordorigin="7801,3832" coordsize="1,0" path="m7801,3832l7802,3832e" filled="f" stroked="t" strokeweight=".72pt" strokecolor="#000000">
                <v:path arrowok="t"/>
              </v:shape>
            </v:group>
            <v:group style="position:absolute;left:7801;top:3847;width:2;height:2" coordorigin="7801,3847" coordsize="2,2">
              <v:shape style="position:absolute;left:7801;top:3847;width:2;height:2" coordorigin="7801,3847" coordsize="1,0" path="m7801,3847l7802,3847e" filled="f" stroked="t" strokeweight=".78pt" strokecolor="#000000">
                <v:path arrowok="t"/>
              </v:shape>
            </v:group>
            <v:group style="position:absolute;left:7801;top:3870;width:2;height:2" coordorigin="7801,3870" coordsize="2,2">
              <v:shape style="position:absolute;left:7801;top:3870;width:2;height:2" coordorigin="7801,3870" coordsize="0,0" path="m7801,3870l7801,3870e" filled="f" stroked="t" strokeweight=".06pt" strokecolor="#000000">
                <v:path arrowok="t"/>
              </v:shape>
            </v:group>
            <v:group style="position:absolute;left:7801;top:3894;width:2;height:2" coordorigin="7801,3894" coordsize="2,2">
              <v:shape style="position:absolute;left:7801;top:3894;width:2;height:2" coordorigin="7801,3894" coordsize="1,0" path="m7801,3894l7802,3894e" filled="f" stroked="t" strokeweight=".78pt" strokecolor="#000000">
                <v:path arrowok="t"/>
              </v:shape>
            </v:group>
            <v:group style="position:absolute;left:7801;top:3909;width:2;height:2" coordorigin="7801,3909" coordsize="2,2">
              <v:shape style="position:absolute;left:7801;top:3909;width:2;height:2" coordorigin="7801,3909" coordsize="1,0" path="m7801,3909l7802,3909e" filled="f" stroked="t" strokeweight=".78pt" strokecolor="#000000">
                <v:path arrowok="t"/>
              </v:shape>
            </v:group>
            <v:group style="position:absolute;left:7801;top:3925;width:2;height:2" coordorigin="7801,3925" coordsize="2,2">
              <v:shape style="position:absolute;left:7801;top:3925;width:2;height:2" coordorigin="7801,3925" coordsize="1,0" path="m7801,3925l7802,3925e" filled="f" stroked="t" strokeweight=".78pt" strokecolor="#000000">
                <v:path arrowok="t"/>
              </v:shape>
            </v:group>
            <v:group style="position:absolute;left:7801;top:3948;width:2;height:2" coordorigin="7801,3948" coordsize="2,2">
              <v:shape style="position:absolute;left:7801;top:3948;width:2;height:2" coordorigin="7801,3948" coordsize="0,0" path="m7801,3948l7801,3948e" filled="f" stroked="t" strokeweight=".06pt" strokecolor="#000000">
                <v:path arrowok="t"/>
              </v:shape>
            </v:group>
            <v:group style="position:absolute;left:7801;top:3971;width:2;height:2" coordorigin="7801,3971" coordsize="2,2">
              <v:shape style="position:absolute;left:7801;top:3971;width:2;height:2" coordorigin="7801,3971" coordsize="1,0" path="m7801,3971l7802,3971e" filled="f" stroked="t" strokeweight=".72pt" strokecolor="#000000">
                <v:path arrowok="t"/>
              </v:shape>
            </v:group>
            <v:group style="position:absolute;left:7801;top:3986;width:2;height:2" coordorigin="7801,3986" coordsize="2,2">
              <v:shape style="position:absolute;left:7801;top:3986;width:2;height:2" coordorigin="7801,3986" coordsize="1,0" path="m7801,3986l7802,3986e" filled="f" stroked="t" strokeweight=".78pt" strokecolor="#000000">
                <v:path arrowok="t"/>
              </v:shape>
            </v:group>
            <v:group style="position:absolute;left:7801;top:4010;width:2;height:2" coordorigin="7801,4010" coordsize="2,2">
              <v:shape style="position:absolute;left:7801;top:4010;width:2;height:2" coordorigin="7801,4010" coordsize="0,0" path="m7801,4010l7801,4010e" filled="f" stroked="t" strokeweight=".06pt" strokecolor="#000000">
                <v:path arrowok="t"/>
              </v:shape>
            </v:group>
            <v:group style="position:absolute;left:7801;top:4025;width:2;height:2" coordorigin="7801,4025" coordsize="2,2">
              <v:shape style="position:absolute;left:7801;top:4025;width:2;height:2" coordorigin="7801,4025" coordsize="0,0" path="m7801,4025l7801,4025e" filled="f" stroked="t" strokeweight=".06pt" strokecolor="#000000">
                <v:path arrowok="t"/>
              </v:shape>
            </v:group>
            <v:group style="position:absolute;left:7801;top:4049;width:2;height:2" coordorigin="7801,4049" coordsize="2,2">
              <v:shape style="position:absolute;left:7801;top:4049;width:2;height:2" coordorigin="7801,4049" coordsize="1,0" path="m7801,4049l7802,4049e" filled="f" stroked="t" strokeweight=".78pt" strokecolor="#000000">
                <v:path arrowok="t"/>
              </v:shape>
            </v:group>
            <v:group style="position:absolute;left:7801;top:4064;width:2;height:2" coordorigin="7801,4064" coordsize="2,2">
              <v:shape style="position:absolute;left:7801;top:4064;width:2;height:2" coordorigin="7801,4064" coordsize="1,0" path="m7801,4064l7802,4064e" filled="f" stroked="t" strokeweight=".78pt" strokecolor="#000000">
                <v:path arrowok="t"/>
              </v:shape>
            </v:group>
            <v:group style="position:absolute;left:7801;top:4088;width:2;height:2" coordorigin="7801,4088" coordsize="2,2">
              <v:shape style="position:absolute;left:7801;top:4088;width:2;height:2" coordorigin="7801,4088" coordsize="0,0" path="m7801,4088l7801,4088e" filled="f" stroked="t" strokeweight=".06pt" strokecolor="#000000">
                <v:path arrowok="t"/>
              </v:shape>
            </v:group>
            <v:group style="position:absolute;left:7801;top:4111;width:2;height:2" coordorigin="7801,4111" coordsize="2,2">
              <v:shape style="position:absolute;left:7801;top:4111;width:2;height:2" coordorigin="7801,4111" coordsize="1,0" path="m7801,4111l7802,4111e" filled="f" stroked="t" strokeweight=".78pt" strokecolor="#000000">
                <v:path arrowok="t"/>
              </v:shape>
            </v:group>
            <v:group style="position:absolute;left:7801;top:4126;width:2;height:2" coordorigin="7801,4126" coordsize="2,2">
              <v:shape style="position:absolute;left:7801;top:4126;width:2;height:2" coordorigin="7801,4126" coordsize="1,0" path="m7801,4126l7802,4126e" filled="f" stroked="t" strokeweight=".72pt" strokecolor="#000000">
                <v:path arrowok="t"/>
              </v:shape>
            </v:group>
            <v:group style="position:absolute;left:7801;top:4141;width:2;height:2" coordorigin="7801,4141" coordsize="2,2">
              <v:shape style="position:absolute;left:7801;top:4141;width:2;height:2" coordorigin="7801,4141" coordsize="1,0" path="m7801,4141l7802,4141e" filled="f" stroked="t" strokeweight=".78pt" strokecolor="#000000">
                <v:path arrowok="t"/>
              </v:shape>
            </v:group>
            <v:group style="position:absolute;left:7801;top:4164;width:2;height:2" coordorigin="7801,4164" coordsize="2,2">
              <v:shape style="position:absolute;left:7801;top:4164;width:2;height:2" coordorigin="7801,4164" coordsize="0,0" path="m7801,4164l7801,4164e" filled="f" stroked="t" strokeweight=".06pt" strokecolor="#000000">
                <v:path arrowok="t"/>
              </v:shape>
            </v:group>
            <v:group style="position:absolute;left:7801;top:4188;width:2;height:2" coordorigin="7801,4188" coordsize="2,2">
              <v:shape style="position:absolute;left:7801;top:4188;width:2;height:2" coordorigin="7801,4188" coordsize="1,0" path="m7801,4188l7802,4188e" filled="f" stroked="t" strokeweight=".78pt" strokecolor="#000000">
                <v:path arrowok="t"/>
              </v:shape>
            </v:group>
            <v:group style="position:absolute;left:7801;top:4203;width:2;height:2" coordorigin="7801,4203" coordsize="2,2">
              <v:shape style="position:absolute;left:7801;top:4203;width:2;height:2" coordorigin="7801,4203" coordsize="1,0" path="m7801,4203l7802,4203e" filled="f" stroked="t" strokeweight=".78pt" strokecolor="#000000">
                <v:path arrowok="t"/>
              </v:shape>
            </v:group>
            <v:group style="position:absolute;left:7801;top:4227;width:2;height:2" coordorigin="7801,4227" coordsize="2,2">
              <v:shape style="position:absolute;left:7801;top:4227;width:2;height:2" coordorigin="7801,4227" coordsize="0,0" path="m7801,4227l7801,4227e" filled="f" stroked="t" strokeweight=".06pt" strokecolor="#000000">
                <v:path arrowok="t"/>
              </v:shape>
            </v:group>
            <v:group style="position:absolute;left:7801;top:4242;width:2;height:2" coordorigin="7801,4242" coordsize="2,2">
              <v:shape style="position:absolute;left:7801;top:4242;width:2;height:2" coordorigin="7801,4242" coordsize="0,0" path="m7801,4242l7801,4242e" filled="f" stroked="t" strokeweight=".06pt" strokecolor="#000000">
                <v:path arrowok="t"/>
              </v:shape>
            </v:group>
            <v:group style="position:absolute;left:7801;top:4266;width:2;height:2" coordorigin="7801,4266" coordsize="2,2">
              <v:shape style="position:absolute;left:7801;top:4266;width:2;height:2" coordorigin="7801,4266" coordsize="1,0" path="m7801,4266l7802,4266e" filled="f" stroked="t" strokeweight=".78pt" strokecolor="#000000">
                <v:path arrowok="t"/>
              </v:shape>
            </v:group>
            <v:group style="position:absolute;left:7801;top:4281;width:2;height:2" coordorigin="7801,4281" coordsize="2,2">
              <v:shape style="position:absolute;left:7801;top:4281;width:2;height:2" coordorigin="7801,4281" coordsize="1,0" path="m7801,4281l7802,4281e" filled="f" stroked="t" strokeweight=".72pt" strokecolor="#000000">
                <v:path arrowok="t"/>
              </v:shape>
            </v:group>
            <v:group style="position:absolute;left:7801;top:4304;width:2;height:2" coordorigin="7801,4304" coordsize="2,2">
              <v:shape style="position:absolute;left:7801;top:4304;width:2;height:2" coordorigin="7801,4304" coordsize="0,0" path="m7801,4304l7801,4304e" filled="f" stroked="t" strokeweight=".06pt" strokecolor="#000000">
                <v:path arrowok="t"/>
              </v:shape>
            </v:group>
            <v:group style="position:absolute;left:7801;top:4327;width:2;height:2" coordorigin="7801,4327" coordsize="2,2">
              <v:shape style="position:absolute;left:7801;top:4327;width:2;height:2" coordorigin="7801,4327" coordsize="1,0" path="m7801,4327l7802,4327e" filled="f" stroked="t" strokeweight=".78pt" strokecolor="#000000">
                <v:path arrowok="t"/>
              </v:shape>
            </v:group>
            <v:group style="position:absolute;left:7801;top:4343;width:2;height:2" coordorigin="7801,4343" coordsize="2,2">
              <v:shape style="position:absolute;left:7801;top:4343;width:2;height:2" coordorigin="7801,4343" coordsize="1,0" path="m7801,4343l7802,4343e" filled="f" stroked="t" strokeweight=".78pt" strokecolor="#000000">
                <v:path arrowok="t"/>
              </v:shape>
            </v:group>
            <v:group style="position:absolute;left:7801;top:4358;width:2;height:2" coordorigin="7801,4358" coordsize="2,2">
              <v:shape style="position:absolute;left:7801;top:4358;width:2;height:2" coordorigin="7801,4358" coordsize="1,0" path="m7801,4358l7802,4358e" filled="f" stroked="t" strokeweight=".78pt" strokecolor="#000000">
                <v:path arrowok="t"/>
              </v:shape>
            </v:group>
            <v:group style="position:absolute;left:7801;top:4382;width:2;height:2" coordorigin="7801,4382" coordsize="2,2">
              <v:shape style="position:absolute;left:7801;top:4382;width:2;height:2" coordorigin="7801,4382" coordsize="0,0" path="m7801,4382l7801,4382e" filled="f" stroked="t" strokeweight=".06pt" strokecolor="#000000">
                <v:path arrowok="t"/>
              </v:shape>
            </v:group>
            <v:group style="position:absolute;left:7801;top:4405;width:2;height:2" coordorigin="7801,4405" coordsize="2,2">
              <v:shape style="position:absolute;left:7801;top:4405;width:2;height:2" coordorigin="7801,4405" coordsize="1,0" path="m7801,4405l7802,4405e" filled="f" stroked="t" strokeweight=".78pt" strokecolor="#000000">
                <v:path arrowok="t"/>
              </v:shape>
            </v:group>
            <v:group style="position:absolute;left:7801;top:4421;width:2;height:2" coordorigin="7801,4421" coordsize="2,2">
              <v:shape style="position:absolute;left:7801;top:4421;width:2;height:2" coordorigin="7801,4421" coordsize="1,0" path="m7801,4421l7802,4421e" filled="f" stroked="t" strokeweight=".78pt" strokecolor="#000000">
                <v:path arrowok="t"/>
              </v:shape>
            </v:group>
            <v:group style="position:absolute;left:7801;top:4443;width:2;height:2" coordorigin="7801,4443" coordsize="2,2">
              <v:shape style="position:absolute;left:7801;top:4443;width:2;height:2" coordorigin="7801,4443" coordsize="0,0" path="m7801,4443l7801,4443e" filled="f" stroked="t" strokeweight=".06pt" strokecolor="#000000">
                <v:path arrowok="t"/>
              </v:shape>
            </v:group>
            <v:group style="position:absolute;left:7801;top:4458;width:2;height:2" coordorigin="7801,4458" coordsize="2,2">
              <v:shape style="position:absolute;left:7801;top:4458;width:2;height:2" coordorigin="7801,4458" coordsize="0,0" path="m7801,4458l7801,4458e" filled="f" stroked="t" strokeweight=".06pt" strokecolor="#000000">
                <v:path arrowok="t"/>
              </v:shape>
            </v:group>
            <v:group style="position:absolute;left:7801;top:4482;width:2;height:2" coordorigin="7801,4482" coordsize="2,2">
              <v:shape style="position:absolute;left:7801;top:4482;width:2;height:2" coordorigin="7801,4482" coordsize="1,0" path="m7801,4482l7802,4482e" filled="f" stroked="t" strokeweight=".78pt" strokecolor="#000000">
                <v:path arrowok="t"/>
              </v:shape>
            </v:group>
            <v:group style="position:absolute;left:7801;top:4497;width:2;height:2" coordorigin="7801,4497" coordsize="2,2">
              <v:shape style="position:absolute;left:7801;top:4497;width:2;height:2" coordorigin="7801,4497" coordsize="1,0" path="m7801,4497l7802,4497e" filled="f" stroked="t" strokeweight=".78pt" strokecolor="#000000">
                <v:path arrowok="t"/>
              </v:shape>
            </v:group>
            <v:group style="position:absolute;left:5759;top:2203;width:17;height:2" coordorigin="5759,2203" coordsize="17,2">
              <v:shape style="position:absolute;left:5759;top:2203;width:17;height:2" coordorigin="5759,2203" coordsize="17,0" path="m5759,2203l5776,2203e" filled="f" stroked="t" strokeweight=".47pt" strokecolor="#000000">
                <v:path arrowok="t"/>
              </v:shape>
            </v:group>
            <v:group style="position:absolute;left:5759;top:-108;width:17;height:2" coordorigin="5759,-108" coordsize="17,2">
              <v:shape style="position:absolute;left:5759;top:-108;width:17;height:2" coordorigin="5759,-108" coordsize="17,0" path="m5776,-108l5759,-108,5776,-108xe" filled="f" stroked="t" strokeweight=".06pt" strokecolor="#000000">
                <v:path arrowok="t"/>
              </v:shape>
            </v:group>
            <v:group style="position:absolute;left:5759;top:-92;width:17;height:16" coordorigin="5759,-92" coordsize="17,16">
              <v:shape style="position:absolute;left:5759;top:-92;width:17;height:16" coordorigin="5759,-92" coordsize="17,16" path="m5759,-84l5776,-84e" filled="f" stroked="t" strokeweight=".94003pt" strokecolor="#000000">
                <v:path arrowok="t"/>
              </v:shape>
            </v:group>
            <v:group style="position:absolute;left:5759;top:-76;width:17;height:16" coordorigin="5759,-76" coordsize="17,16">
              <v:shape style="position:absolute;left:5759;top:-76;width:17;height:16" coordorigin="5759,-76" coordsize="17,16" path="m5759,-69l5776,-69e" filled="f" stroked="t" strokeweight=".93997pt" strokecolor="#000000">
                <v:path arrowok="t"/>
              </v:shape>
            </v:group>
            <v:group style="position:absolute;left:5759;top:-45;width:17;height:2" coordorigin="5759,-45" coordsize="17,2">
              <v:shape style="position:absolute;left:5759;top:-45;width:17;height:2" coordorigin="5759,-45" coordsize="17,0" path="m5776,-45l5759,-45,5776,-45xe" filled="f" stroked="t" strokeweight=".06pt" strokecolor="#000000">
                <v:path arrowok="t"/>
              </v:shape>
            </v:group>
            <v:group style="position:absolute;left:5759;top:-30;width:17;height:16" coordorigin="5759,-30" coordsize="17,16">
              <v:shape style="position:absolute;left:5759;top:-30;width:17;height:16" coordorigin="5759,-30" coordsize="17,16" path="m5776,-30l5776,-14,5759,-30,5776,-30xe" filled="f" stroked="t" strokeweight=".06pt" strokecolor="#000000">
                <v:path arrowok="t"/>
              </v:shape>
            </v:group>
            <v:group style="position:absolute;left:5759;top:-14;width:17;height:16" coordorigin="5759,-14" coordsize="17,16">
              <v:shape style="position:absolute;left:5759;top:-14;width:17;height:16" coordorigin="5759,-14" coordsize="17,16" path="m5759,-6l5776,-6e" filled="f" stroked="t" strokeweight=".94pt" strokecolor="#000000">
                <v:path arrowok="t"/>
              </v:shape>
            </v:group>
            <v:group style="position:absolute;left:5759;top:2;width:17;height:16" coordorigin="5759,2" coordsize="17,16">
              <v:shape style="position:absolute;left:5759;top:2;width:17;height:16" coordorigin="5759,2" coordsize="17,16" path="m5776,17l5759,17,5776,2,5776,17xe" filled="f" stroked="t" strokeweight=".06pt" strokecolor="#000000">
                <v:path arrowok="t"/>
              </v:shape>
            </v:group>
            <v:group style="position:absolute;left:5759;top:32;width:17;height:2" coordorigin="5759,32" coordsize="17,2">
              <v:shape style="position:absolute;left:5759;top:32;width:17;height:2" coordorigin="5759,32" coordsize="17,0" path="m5776,32l5759,32,5776,32xe" filled="f" stroked="t" strokeweight=".06pt" strokecolor="#000000">
                <v:path arrowok="t"/>
              </v:shape>
            </v:group>
            <v:group style="position:absolute;left:5759;top:47;width:17;height:16" coordorigin="5759,47" coordsize="17,16">
              <v:shape style="position:absolute;left:5759;top:47;width:17;height:16" coordorigin="5759,47" coordsize="17,16" path="m5759,55l5776,55e" filled="f" stroked="t" strokeweight=".94pt" strokecolor="#000000">
                <v:path arrowok="t"/>
              </v:shape>
            </v:group>
            <v:group style="position:absolute;left:5759;top:63;width:17;height:16" coordorigin="5759,63" coordsize="17,16">
              <v:shape style="position:absolute;left:5759;top:63;width:17;height:16" coordorigin="5759,63" coordsize="17,16" path="m5759,71l5776,71e" filled="f" stroked="t" strokeweight=".94pt" strokecolor="#000000">
                <v:path arrowok="t"/>
              </v:shape>
            </v:group>
            <v:group style="position:absolute;left:5759;top:78;width:17;height:16" coordorigin="5759,78" coordsize="17,16">
              <v:shape style="position:absolute;left:5759;top:78;width:17;height:16" coordorigin="5759,78" coordsize="17,16" path="m5776,94l5759,94,5776,78,5776,94xe" filled="f" stroked="t" strokeweight=".06pt" strokecolor="#000000">
                <v:path arrowok="t"/>
              </v:shape>
            </v:group>
            <v:group style="position:absolute;left:5759;top:110;width:17;height:2" coordorigin="5759,110" coordsize="17,2">
              <v:shape style="position:absolute;left:5759;top:110;width:17;height:2" coordorigin="5759,110" coordsize="17,0" path="m5776,110l5759,110,5776,110xe" filled="f" stroked="t" strokeweight=".06pt" strokecolor="#000000">
                <v:path arrowok="t"/>
              </v:shape>
            </v:group>
            <v:group style="position:absolute;left:5759;top:125;width:17;height:16" coordorigin="5759,125" coordsize="17,16">
              <v:shape style="position:absolute;left:5759;top:125;width:17;height:16" coordorigin="5759,125" coordsize="17,16" path="m5759,133l5776,133e" filled="f" stroked="t" strokeweight=".94pt" strokecolor="#000000">
                <v:path arrowok="t"/>
              </v:shape>
            </v:group>
            <v:group style="position:absolute;left:5759;top:141;width:17;height:16" coordorigin="5759,141" coordsize="17,16">
              <v:shape style="position:absolute;left:5759;top:141;width:17;height:16" coordorigin="5759,141" coordsize="17,16" path="m5759,149l5776,149e" filled="f" stroked="t" strokeweight=".94pt" strokecolor="#000000">
                <v:path arrowok="t"/>
              </v:shape>
            </v:group>
            <v:group style="position:absolute;left:5759;top:172;width:17;height:2" coordorigin="5759,172" coordsize="17,2">
              <v:shape style="position:absolute;left:5759;top:172;width:17;height:2" coordorigin="5759,172" coordsize="17,0" path="m5776,172l5759,172,5776,172xe" filled="f" stroked="t" strokeweight=".06pt" strokecolor="#000000">
                <v:path arrowok="t"/>
              </v:shape>
            </v:group>
            <v:group style="position:absolute;left:5759;top:186;width:17;height:2" coordorigin="5759,186" coordsize="17,2">
              <v:shape style="position:absolute;left:5759;top:186;width:17;height:2" coordorigin="5759,186" coordsize="17,0" path="m5776,186l5759,186,5776,186xe" filled="f" stroked="t" strokeweight=".06pt" strokecolor="#000000">
                <v:path arrowok="t"/>
              </v:shape>
            </v:group>
            <v:group style="position:absolute;left:5759;top:202;width:17;height:16" coordorigin="5759,202" coordsize="17,16">
              <v:shape style="position:absolute;left:5759;top:202;width:17;height:16" coordorigin="5759,202" coordsize="17,16" path="m5759,210l5776,210e" filled="f" stroked="t" strokeweight=".94pt" strokecolor="#000000">
                <v:path arrowok="t"/>
              </v:shape>
            </v:group>
            <v:group style="position:absolute;left:5759;top:218;width:17;height:16" coordorigin="5759,218" coordsize="17,16">
              <v:shape style="position:absolute;left:5759;top:218;width:17;height:16" coordorigin="5759,218" coordsize="17,16" path="m5759,225l5776,225e" filled="f" stroked="t" strokeweight=".94pt" strokecolor="#000000">
                <v:path arrowok="t"/>
              </v:shape>
            </v:group>
            <v:group style="position:absolute;left:5759;top:249;width:17;height:2" coordorigin="5759,249" coordsize="17,2">
              <v:shape style="position:absolute;left:5759;top:249;width:17;height:2" coordorigin="5759,249" coordsize="17,0" path="m5776,249l5759,249,5776,249xe" filled="f" stroked="t" strokeweight=".06pt" strokecolor="#000000">
                <v:path arrowok="t"/>
              </v:shape>
            </v:group>
            <v:group style="position:absolute;left:5759;top:264;width:17;height:16" coordorigin="5759,264" coordsize="17,16">
              <v:shape style="position:absolute;left:5759;top:264;width:17;height:16" coordorigin="5759,264" coordsize="17,16" path="m5759,272l5776,272e" filled="f" stroked="t" strokeweight=".94pt" strokecolor="#000000">
                <v:path arrowok="t"/>
              </v:shape>
            </v:group>
            <v:group style="position:absolute;left:5759;top:280;width:17;height:16" coordorigin="5759,280" coordsize="17,16">
              <v:shape style="position:absolute;left:5759;top:280;width:17;height:16" coordorigin="5759,280" coordsize="17,16" path="m5759,288l5776,288e" filled="f" stroked="t" strokeweight=".94pt" strokecolor="#000000">
                <v:path arrowok="t"/>
              </v:shape>
            </v:group>
            <v:group style="position:absolute;left:5759;top:296;width:17;height:16" coordorigin="5759,296" coordsize="17,16">
              <v:shape style="position:absolute;left:5759;top:296;width:17;height:16" coordorigin="5759,296" coordsize="17,16" path="m5776,311l5759,311,5776,296,5776,311xe" filled="f" stroked="t" strokeweight=".06pt" strokecolor="#000000">
                <v:path arrowok="t"/>
              </v:shape>
            </v:group>
            <v:group style="position:absolute;left:5759;top:327;width:17;height:2" coordorigin="5759,327" coordsize="17,2">
              <v:shape style="position:absolute;left:5759;top:327;width:17;height:2" coordorigin="5759,327" coordsize="17,0" path="m5776,327l5759,327,5776,327xe" filled="f" stroked="t" strokeweight=".06pt" strokecolor="#000000">
                <v:path arrowok="t"/>
              </v:shape>
            </v:group>
            <v:group style="position:absolute;left:5759;top:341;width:17;height:16" coordorigin="5759,341" coordsize="17,16">
              <v:shape style="position:absolute;left:5759;top:341;width:17;height:16" coordorigin="5759,341" coordsize="17,16" path="m5759,349l5776,349e" filled="f" stroked="t" strokeweight=".93997pt" strokecolor="#000000">
                <v:path arrowok="t"/>
              </v:shape>
            </v:group>
            <v:group style="position:absolute;left:5759;top:357;width:17;height:16" coordorigin="5759,357" coordsize="17,16">
              <v:shape style="position:absolute;left:5759;top:357;width:17;height:16" coordorigin="5759,357" coordsize="17,16" path="m5759,365l5776,365e" filled="f" stroked="t" strokeweight=".94003pt" strokecolor="#000000">
                <v:path arrowok="t"/>
              </v:shape>
            </v:group>
            <v:group style="position:absolute;left:5759;top:388;width:17;height:2" coordorigin="5759,388" coordsize="17,2">
              <v:shape style="position:absolute;left:5759;top:388;width:17;height:2" coordorigin="5759,388" coordsize="17,0" path="m5776,388l5759,388,5776,388xe" filled="f" stroked="t" strokeweight=".06pt" strokecolor="#000000">
                <v:path arrowok="t"/>
              </v:shape>
            </v:group>
            <v:group style="position:absolute;left:5759;top:404;width:17;height:2" coordorigin="5759,404" coordsize="17,2">
              <v:shape style="position:absolute;left:5759;top:404;width:17;height:2" coordorigin="5759,404" coordsize="17,0" path="m5776,404l5759,404,5776,404xe" filled="f" stroked="t" strokeweight=".06pt" strokecolor="#000000">
                <v:path arrowok="t"/>
              </v:shape>
            </v:group>
            <v:group style="position:absolute;left:5759;top:419;width:17;height:16" coordorigin="5759,419" coordsize="17,16">
              <v:shape style="position:absolute;left:5759;top:419;width:17;height:16" coordorigin="5759,419" coordsize="17,16" path="m5759,427l5776,427e" filled="f" stroked="t" strokeweight=".94003pt" strokecolor="#000000">
                <v:path arrowok="t"/>
              </v:shape>
            </v:group>
            <v:group style="position:absolute;left:5759;top:435;width:17;height:16" coordorigin="5759,435" coordsize="17,16">
              <v:shape style="position:absolute;left:5759;top:435;width:17;height:16" coordorigin="5759,435" coordsize="17,16" path="m5759,443l5776,443e" filled="f" stroked="t" strokeweight=".93997pt" strokecolor="#000000">
                <v:path arrowok="t"/>
              </v:shape>
            </v:group>
            <v:group style="position:absolute;left:5759;top:466;width:17;height:2" coordorigin="5759,466" coordsize="17,2">
              <v:shape style="position:absolute;left:5759;top:466;width:17;height:2" coordorigin="5759,466" coordsize="17,0" path="m5776,466l5759,466,5776,466xe" filled="f" stroked="t" strokeweight=".06pt" strokecolor="#000000">
                <v:path arrowok="t"/>
              </v:shape>
            </v:group>
            <v:group style="position:absolute;left:5759;top:480;width:17;height:16" coordorigin="5759,480" coordsize="17,16">
              <v:shape style="position:absolute;left:5759;top:480;width:17;height:16" coordorigin="5759,480" coordsize="17,16" path="m5776,480l5776,496,5759,480,5776,480xe" filled="f" stroked="t" strokeweight=".06pt" strokecolor="#000000">
                <v:path arrowok="t"/>
              </v:shape>
            </v:group>
            <v:group style="position:absolute;left:5759;top:496;width:17;height:16" coordorigin="5759,496" coordsize="17,16">
              <v:shape style="position:absolute;left:5759;top:496;width:17;height:16" coordorigin="5759,496" coordsize="17,16" path="m5759,504l5776,504e" filled="f" stroked="t" strokeweight=".94pt" strokecolor="#000000">
                <v:path arrowok="t"/>
              </v:shape>
            </v:group>
            <v:group style="position:absolute;left:5759;top:512;width:17;height:16" coordorigin="5759,512" coordsize="17,16">
              <v:shape style="position:absolute;left:5759;top:512;width:17;height:16" coordorigin="5759,512" coordsize="17,16" path="m5776,527l5759,527,5776,512,5776,527xe" filled="f" stroked="t" strokeweight=".06pt" strokecolor="#000000">
                <v:path arrowok="t"/>
              </v:shape>
            </v:group>
            <v:group style="position:absolute;left:5759;top:543;width:17;height:2" coordorigin="5759,543" coordsize="17,2">
              <v:shape style="position:absolute;left:5759;top:543;width:17;height:2" coordorigin="5759,543" coordsize="17,0" path="m5776,543l5759,543,5776,543xe" filled="f" stroked="t" strokeweight=".06pt" strokecolor="#000000">
                <v:path arrowok="t"/>
              </v:shape>
            </v:group>
            <v:group style="position:absolute;left:5759;top:558;width:17;height:16" coordorigin="5759,558" coordsize="17,16">
              <v:shape style="position:absolute;left:5759;top:558;width:17;height:16" coordorigin="5759,558" coordsize="17,16" path="m5759,566l5776,566e" filled="f" stroked="t" strokeweight=".94pt" strokecolor="#000000">
                <v:path arrowok="t"/>
              </v:shape>
            </v:group>
            <v:group style="position:absolute;left:5759;top:574;width:17;height:16" coordorigin="5759,574" coordsize="17,16">
              <v:shape style="position:absolute;left:5759;top:574;width:17;height:16" coordorigin="5759,574" coordsize="17,16" path="m5759,582l5776,582e" filled="f" stroked="t" strokeweight=".94pt" strokecolor="#000000">
                <v:path arrowok="t"/>
              </v:shape>
            </v:group>
            <v:group style="position:absolute;left:5759;top:605;width:17;height:2" coordorigin="5759,605" coordsize="17,2">
              <v:shape style="position:absolute;left:5759;top:605;width:17;height:2" coordorigin="5759,605" coordsize="17,0" path="m5776,605l5759,605,5776,605xe" filled="f" stroked="t" strokeweight=".06pt" strokecolor="#000000">
                <v:path arrowok="t"/>
              </v:shape>
            </v:group>
            <v:group style="position:absolute;left:5759;top:621;width:17;height:2" coordorigin="5759,621" coordsize="17,2">
              <v:shape style="position:absolute;left:5759;top:621;width:17;height:2" coordorigin="5759,621" coordsize="17,0" path="m5776,621l5759,621,5776,621xe" filled="f" stroked="t" strokeweight=".06pt" strokecolor="#000000">
                <v:path arrowok="t"/>
              </v:shape>
            </v:group>
            <v:group style="position:absolute;left:5759;top:635;width:17;height:16" coordorigin="5759,635" coordsize="17,16">
              <v:shape style="position:absolute;left:5759;top:635;width:17;height:16" coordorigin="5759,635" coordsize="17,16" path="m5759,643l5776,643e" filled="f" stroked="t" strokeweight=".94pt" strokecolor="#000000">
                <v:path arrowok="t"/>
              </v:shape>
            </v:group>
            <v:group style="position:absolute;left:5759;top:651;width:17;height:16" coordorigin="5759,651" coordsize="17,16">
              <v:shape style="position:absolute;left:5759;top:651;width:17;height:16" coordorigin="5759,651" coordsize="17,16" path="m5759,659l5776,659e" filled="f" stroked="t" strokeweight=".94pt" strokecolor="#000000">
                <v:path arrowok="t"/>
              </v:shape>
            </v:group>
            <v:group style="position:absolute;left:5759;top:682;width:17;height:2" coordorigin="5759,682" coordsize="17,2">
              <v:shape style="position:absolute;left:5759;top:682;width:17;height:2" coordorigin="5759,682" coordsize="17,0" path="m5776,682l5759,682,5776,682xe" filled="f" stroked="t" strokeweight=".06pt" strokecolor="#000000">
                <v:path arrowok="t"/>
              </v:shape>
            </v:group>
            <v:group style="position:absolute;left:5759;top:698;width:17;height:16" coordorigin="5759,698" coordsize="17,16">
              <v:shape style="position:absolute;left:5759;top:698;width:17;height:16" coordorigin="5759,698" coordsize="17,16" path="m5776,698l5776,713,5759,698,5776,698xe" filled="f" stroked="t" strokeweight=".06pt" strokecolor="#000000">
                <v:path arrowok="t"/>
              </v:shape>
            </v:group>
            <v:group style="position:absolute;left:5759;top:713;width:17;height:16" coordorigin="5759,713" coordsize="17,16">
              <v:shape style="position:absolute;left:5759;top:713;width:17;height:16" coordorigin="5759,713" coordsize="17,16" path="m5759,721l5776,721e" filled="f" stroked="t" strokeweight=".94003pt" strokecolor="#000000">
                <v:path arrowok="t"/>
              </v:shape>
            </v:group>
            <v:group style="position:absolute;left:5759;top:729;width:17;height:16" coordorigin="5759,729" coordsize="17,16">
              <v:shape style="position:absolute;left:5759;top:729;width:17;height:16" coordorigin="5759,729" coordsize="17,16" path="m5776,744l5759,744,5776,729,5776,744xe" filled="f" stroked="t" strokeweight=".06pt" strokecolor="#000000">
                <v:path arrowok="t"/>
              </v:shape>
            </v:group>
            <v:group style="position:absolute;left:5759;top:760;width:17;height:2" coordorigin="5759,760" coordsize="17,2">
              <v:shape style="position:absolute;left:5759;top:760;width:17;height:2" coordorigin="5759,760" coordsize="17,0" path="m5776,760l5759,760,5776,760xe" filled="f" stroked="t" strokeweight=".06pt" strokecolor="#000000">
                <v:path arrowok="t"/>
              </v:shape>
            </v:group>
            <v:group style="position:absolute;left:5759;top:776;width:17;height:14" coordorigin="5759,776" coordsize="17,14">
              <v:shape style="position:absolute;left:5759;top:776;width:17;height:14" coordorigin="5759,776" coordsize="17,14" path="m5759,783l5776,783e" filled="f" stroked="t" strokeweight=".88003pt" strokecolor="#000000">
                <v:path arrowok="t"/>
              </v:shape>
            </v:group>
            <v:group style="position:absolute;left:5759;top:790;width:17;height:16" coordorigin="5759,790" coordsize="17,16">
              <v:shape style="position:absolute;left:5759;top:790;width:17;height:16" coordorigin="5759,790" coordsize="17,16" path="m5759,798l5776,798e" filled="f" stroked="t" strokeweight=".93997pt" strokecolor="#000000">
                <v:path arrowok="t"/>
              </v:shape>
            </v:group>
            <v:group style="position:absolute;left:5759;top:821;width:17;height:2" coordorigin="5759,821" coordsize="17,2">
              <v:shape style="position:absolute;left:5759;top:821;width:17;height:2" coordorigin="5759,821" coordsize="17,0" path="m5776,821l5759,821,5776,821xe" filled="f" stroked="t" strokeweight=".06pt" strokecolor="#000000">
                <v:path arrowok="t"/>
              </v:shape>
            </v:group>
            <v:group style="position:absolute;left:5759;top:837;width:17;height:2" coordorigin="5759,837" coordsize="17,2">
              <v:shape style="position:absolute;left:5759;top:837;width:17;height:2" coordorigin="5759,837" coordsize="17,0" path="m5776,837l5759,837,5776,837xe" filled="f" stroked="t" strokeweight=".06pt" strokecolor="#000000">
                <v:path arrowok="t"/>
              </v:shape>
            </v:group>
            <v:group style="position:absolute;left:5759;top:852;width:17;height:16" coordorigin="5759,852" coordsize="17,16">
              <v:shape style="position:absolute;left:5759;top:852;width:17;height:16" coordorigin="5759,852" coordsize="17,16" path="m5759,860l5776,860e" filled="f" stroked="t" strokeweight=".93997pt" strokecolor="#000000">
                <v:path arrowok="t"/>
              </v:shape>
            </v:group>
            <v:group style="position:absolute;left:5759;top:868;width:17;height:16" coordorigin="5759,868" coordsize="17,16">
              <v:shape style="position:absolute;left:5759;top:868;width:17;height:16" coordorigin="5759,868" coordsize="17,16" path="m5759,876l5776,876e" filled="f" stroked="t" strokeweight=".94003pt" strokecolor="#000000">
                <v:path arrowok="t"/>
              </v:shape>
            </v:group>
            <v:group style="position:absolute;left:5759;top:899;width:17;height:2" coordorigin="5759,899" coordsize="17,2">
              <v:shape style="position:absolute;left:5759;top:899;width:17;height:2" coordorigin="5759,899" coordsize="17,0" path="m5776,899l5759,899,5776,899xe" filled="f" stroked="t" strokeweight=".06pt" strokecolor="#000000">
                <v:path arrowok="t"/>
              </v:shape>
            </v:group>
            <v:group style="position:absolute;left:5759;top:915;width:17;height:16" coordorigin="5759,915" coordsize="17,16">
              <v:shape style="position:absolute;left:5759;top:915;width:17;height:16" coordorigin="5759,915" coordsize="17,16" path="m5776,915l5776,930,5759,915,5776,915xe" filled="f" stroked="t" strokeweight=".06pt" strokecolor="#000000">
                <v:path arrowok="t"/>
              </v:shape>
            </v:group>
            <v:group style="position:absolute;left:5759;top:930;width:17;height:14" coordorigin="5759,930" coordsize="17,14">
              <v:shape style="position:absolute;left:5759;top:930;width:17;height:14" coordorigin="5759,930" coordsize="17,14" path="m5759,938l5776,938e" filled="f" stroked="t" strokeweight=".88pt" strokecolor="#000000">
                <v:path arrowok="t"/>
              </v:shape>
            </v:group>
            <v:group style="position:absolute;left:5759;top:945;width:17;height:16" coordorigin="5759,945" coordsize="17,16">
              <v:shape style="position:absolute;left:5759;top:945;width:17;height:16" coordorigin="5759,945" coordsize="17,16" path="m5776,960l5759,960,5776,945,5776,960xe" filled="f" stroked="t" strokeweight=".06pt" strokecolor="#000000">
                <v:path arrowok="t"/>
              </v:shape>
            </v:group>
            <v:group style="position:absolute;left:5759;top:976;width:17;height:2" coordorigin="5759,976" coordsize="17,2">
              <v:shape style="position:absolute;left:5759;top:976;width:17;height:2" coordorigin="5759,976" coordsize="17,0" path="m5776,976l5759,976,5776,976xe" filled="f" stroked="t" strokeweight=".06pt" strokecolor="#000000">
                <v:path arrowok="t"/>
              </v:shape>
            </v:group>
            <v:group style="position:absolute;left:5759;top:992;width:17;height:16" coordorigin="5759,992" coordsize="17,16">
              <v:shape style="position:absolute;left:5759;top:992;width:17;height:16" coordorigin="5759,992" coordsize="17,16" path="m5759,999l5776,999e" filled="f" stroked="t" strokeweight=".94pt" strokecolor="#000000">
                <v:path arrowok="t"/>
              </v:shape>
            </v:group>
            <v:group style="position:absolute;left:5759;top:1007;width:17;height:16" coordorigin="5759,1007" coordsize="17,16">
              <v:shape style="position:absolute;left:5759;top:1007;width:17;height:16" coordorigin="5759,1007" coordsize="17,16" path="m5759,1015l5776,1015e" filled="f" stroked="t" strokeweight=".94pt" strokecolor="#000000">
                <v:path arrowok="t"/>
              </v:shape>
            </v:group>
            <v:group style="position:absolute;left:5759;top:1038;width:17;height:2" coordorigin="5759,1038" coordsize="17,2">
              <v:shape style="position:absolute;left:5759;top:1038;width:17;height:2" coordorigin="5759,1038" coordsize="17,0" path="m5776,1038l5759,1038,5776,1038xe" filled="f" stroked="t" strokeweight=".06pt" strokecolor="#000000">
                <v:path arrowok="t"/>
              </v:shape>
            </v:group>
            <v:group style="position:absolute;left:5759;top:1054;width:17;height:2" coordorigin="5759,1054" coordsize="17,2">
              <v:shape style="position:absolute;left:5759;top:1054;width:17;height:2" coordorigin="5759,1054" coordsize="17,0" path="m5776,1054l5759,1054,5776,1054xe" filled="f" stroked="t" strokeweight=".06pt" strokecolor="#000000">
                <v:path arrowok="t"/>
              </v:shape>
            </v:group>
            <v:group style="position:absolute;left:5759;top:1070;width:17;height:16" coordorigin="5759,1070" coordsize="17,16">
              <v:shape style="position:absolute;left:5759;top:1070;width:17;height:16" coordorigin="5759,1070" coordsize="17,16" path="m5759,1077l5776,1077e" filled="f" stroked="t" strokeweight=".94pt" strokecolor="#000000">
                <v:path arrowok="t"/>
              </v:shape>
            </v:group>
            <v:group style="position:absolute;left:5759;top:1085;width:17;height:14" coordorigin="5759,1085" coordsize="17,14">
              <v:shape style="position:absolute;left:5759;top:1085;width:17;height:14" coordorigin="5759,1085" coordsize="17,14" path="m5759,1092l5776,1092e" filled="f" stroked="t" strokeweight=".88pt" strokecolor="#000000">
                <v:path arrowok="t"/>
              </v:shape>
            </v:group>
            <v:group style="position:absolute;left:5759;top:1115;width:17;height:2" coordorigin="5759,1115" coordsize="17,2">
              <v:shape style="position:absolute;left:5759;top:1115;width:17;height:2" coordorigin="5759,1115" coordsize="17,0" path="m5776,1115l5759,1115,5776,1115xe" filled="f" stroked="t" strokeweight=".06pt" strokecolor="#000000">
                <v:path arrowok="t"/>
              </v:shape>
            </v:group>
            <v:group style="position:absolute;left:5759;top:1131;width:17;height:16" coordorigin="5759,1131" coordsize="17,16">
              <v:shape style="position:absolute;left:5759;top:1131;width:17;height:16" coordorigin="5759,1131" coordsize="17,16" path="m5776,1131l5776,1146,5759,1131,5776,1131xe" filled="f" stroked="t" strokeweight=".06pt" strokecolor="#000000">
                <v:path arrowok="t"/>
              </v:shape>
            </v:group>
            <v:group style="position:absolute;left:5759;top:1146;width:17;height:16" coordorigin="5759,1146" coordsize="17,16">
              <v:shape style="position:absolute;left:5759;top:1146;width:17;height:16" coordorigin="5759,1146" coordsize="17,16" path="m5759,1154l5776,1154e" filled="f" stroked="t" strokeweight=".94pt" strokecolor="#000000">
                <v:path arrowok="t"/>
              </v:shape>
            </v:group>
            <v:group style="position:absolute;left:5759;top:1162;width:17;height:16" coordorigin="5759,1162" coordsize="17,16">
              <v:shape style="position:absolute;left:5759;top:1162;width:17;height:16" coordorigin="5759,1162" coordsize="17,16" path="m5776,1178l5759,1178,5776,1162,5776,1178xe" filled="f" stroked="t" strokeweight=".06pt" strokecolor="#000000">
                <v:path arrowok="t"/>
              </v:shape>
            </v:group>
            <v:group style="position:absolute;left:5759;top:1193;width:17;height:2" coordorigin="5759,1193" coordsize="17,2">
              <v:shape style="position:absolute;left:5759;top:1193;width:17;height:2" coordorigin="5759,1193" coordsize="17,0" path="m5776,1193l5759,1193,5776,1193xe" filled="f" stroked="t" strokeweight=".06pt" strokecolor="#000000">
                <v:path arrowok="t"/>
              </v:shape>
            </v:group>
            <v:group style="position:absolute;left:5759;top:1209;width:17;height:16" coordorigin="5759,1209" coordsize="17,16">
              <v:shape style="position:absolute;left:5759;top:1209;width:17;height:16" coordorigin="5759,1209" coordsize="17,16" path="m5759,1217l5776,1217e" filled="f" stroked="t" strokeweight=".94pt" strokecolor="#000000">
                <v:path arrowok="t"/>
              </v:shape>
            </v:group>
            <v:group style="position:absolute;left:5759;top:1224;width:17;height:16" coordorigin="5759,1224" coordsize="17,16">
              <v:shape style="position:absolute;left:5759;top:1224;width:17;height:16" coordorigin="5759,1224" coordsize="17,16" path="m5759,1232l5776,1232e" filled="f" stroked="t" strokeweight=".94pt" strokecolor="#000000">
                <v:path arrowok="t"/>
              </v:shape>
            </v:group>
            <v:group style="position:absolute;left:5759;top:1254;width:17;height:2" coordorigin="5759,1254" coordsize="17,2">
              <v:shape style="position:absolute;left:5759;top:1254;width:17;height:2" coordorigin="5759,1254" coordsize="17,0" path="m5776,1254l5759,1254,5776,1254xe" filled="f" stroked="t" strokeweight=".06pt" strokecolor="#000000">
                <v:path arrowok="t"/>
              </v:shape>
            </v:group>
            <v:group style="position:absolute;left:5759;top:1270;width:17;height:2" coordorigin="5759,1270" coordsize="17,2">
              <v:shape style="position:absolute;left:5759;top:1270;width:17;height:2" coordorigin="5759,1270" coordsize="17,0" path="m5776,1270l5759,1270,5776,1270xe" filled="f" stroked="t" strokeweight=".06pt" strokecolor="#000000">
                <v:path arrowok="t"/>
              </v:shape>
            </v:group>
            <v:group style="position:absolute;left:5759;top:1286;width:17;height:16" coordorigin="5759,1286" coordsize="17,16">
              <v:shape style="position:absolute;left:5759;top:1286;width:17;height:16" coordorigin="5759,1286" coordsize="17,16" path="m5759,1293l5776,1293e" filled="f" stroked="t" strokeweight=".94pt" strokecolor="#000000">
                <v:path arrowok="t"/>
              </v:shape>
            </v:group>
            <v:group style="position:absolute;left:5759;top:1301;width:17;height:16" coordorigin="5759,1301" coordsize="17,16">
              <v:shape style="position:absolute;left:5759;top:1301;width:17;height:16" coordorigin="5759,1301" coordsize="17,16" path="m5759,1309l5776,1309e" filled="f" stroked="t" strokeweight=".94pt" strokecolor="#000000">
                <v:path arrowok="t"/>
              </v:shape>
            </v:group>
            <v:group style="position:absolute;left:5759;top:1332;width:17;height:2" coordorigin="5759,1332" coordsize="17,2">
              <v:shape style="position:absolute;left:5759;top:1332;width:17;height:2" coordorigin="5759,1332" coordsize="17,0" path="m5776,1332l5759,1332,5776,1332xe" filled="f" stroked="t" strokeweight=".06pt" strokecolor="#000000">
                <v:path arrowok="t"/>
              </v:shape>
            </v:group>
            <v:group style="position:absolute;left:5759;top:1348;width:17;height:16" coordorigin="5759,1348" coordsize="17,16">
              <v:shape style="position:absolute;left:5759;top:1348;width:17;height:16" coordorigin="5759,1348" coordsize="17,16" path="m5776,1348l5776,1364,5759,1348,5776,1348xe" filled="f" stroked="t" strokeweight=".06pt" strokecolor="#000000">
                <v:path arrowok="t"/>
              </v:shape>
            </v:group>
            <v:group style="position:absolute;left:5759;top:1364;width:17;height:16" coordorigin="5759,1364" coordsize="17,16">
              <v:shape style="position:absolute;left:5759;top:1364;width:17;height:16" coordorigin="5759,1364" coordsize="17,16" path="m5759,1371l5776,1371e" filled="f" stroked="t" strokeweight=".94pt" strokecolor="#000000">
                <v:path arrowok="t"/>
              </v:shape>
            </v:group>
            <v:group style="position:absolute;left:5759;top:1379;width:17;height:14" coordorigin="5759,1379" coordsize="17,14">
              <v:shape style="position:absolute;left:5759;top:1379;width:17;height:14" coordorigin="5759,1379" coordsize="17,14" path="m5776,1394l5759,1394,5776,1379,5776,1394xe" filled="f" stroked="t" strokeweight=".06pt" strokecolor="#000000">
                <v:path arrowok="t"/>
              </v:shape>
            </v:group>
            <v:group style="position:absolute;left:5759;top:1409;width:17;height:2" coordorigin="5759,1409" coordsize="17,2">
              <v:shape style="position:absolute;left:5759;top:1409;width:17;height:2" coordorigin="5759,1409" coordsize="17,0" path="m5776,1409l5759,1409,5776,1409xe" filled="f" stroked="t" strokeweight=".06pt" strokecolor="#000000">
                <v:path arrowok="t"/>
              </v:shape>
            </v:group>
            <v:group style="position:absolute;left:5759;top:1425;width:17;height:16" coordorigin="5759,1425" coordsize="17,16">
              <v:shape style="position:absolute;left:5759;top:1425;width:17;height:16" coordorigin="5759,1425" coordsize="17,16" path="m5759,1433l5776,1433e" filled="f" stroked="t" strokeweight=".94pt" strokecolor="#000000">
                <v:path arrowok="t"/>
              </v:shape>
            </v:group>
            <v:group style="position:absolute;left:5759;top:1440;width:17;height:16" coordorigin="5759,1440" coordsize="17,16">
              <v:shape style="position:absolute;left:5759;top:1440;width:17;height:16" coordorigin="5759,1440" coordsize="17,16" path="m5759,1448l5776,1448e" filled="f" stroked="t" strokeweight=".94pt" strokecolor="#000000">
                <v:path arrowok="t"/>
              </v:shape>
            </v:group>
            <v:group style="position:absolute;left:5759;top:1472;width:17;height:2" coordorigin="5759,1472" coordsize="17,2">
              <v:shape style="position:absolute;left:5759;top:1472;width:17;height:2" coordorigin="5759,1472" coordsize="17,0" path="m5776,1472l5759,1472,5776,1472xe" filled="f" stroked="t" strokeweight=".06pt" strokecolor="#000000">
                <v:path arrowok="t"/>
              </v:shape>
            </v:group>
            <v:group style="position:absolute;left:5759;top:1487;width:17;height:2" coordorigin="5759,1487" coordsize="17,2">
              <v:shape style="position:absolute;left:5759;top:1487;width:17;height:2" coordorigin="5759,1487" coordsize="17,0" path="m5776,1487l5759,1487,5776,1487xe" filled="f" stroked="t" strokeweight=".06pt" strokecolor="#000000">
                <v:path arrowok="t"/>
              </v:shape>
            </v:group>
            <v:group style="position:absolute;left:5759;top:1503;width:17;height:16" coordorigin="5759,1503" coordsize="17,16">
              <v:shape style="position:absolute;left:5759;top:1503;width:17;height:16" coordorigin="5759,1503" coordsize="17,16" path="m5759,1511l5776,1511e" filled="f" stroked="t" strokeweight=".94pt" strokecolor="#000000">
                <v:path arrowok="t"/>
              </v:shape>
            </v:group>
            <v:group style="position:absolute;left:5759;top:1518;width:17;height:16" coordorigin="5759,1518" coordsize="17,16">
              <v:shape style="position:absolute;left:5759;top:1518;width:17;height:16" coordorigin="5759,1518" coordsize="17,16" path="m5759,1526l5776,1526e" filled="f" stroked="t" strokeweight=".94pt" strokecolor="#000000">
                <v:path arrowok="t"/>
              </v:shape>
            </v:group>
            <v:group style="position:absolute;left:5759;top:1548;width:17;height:2" coordorigin="5759,1548" coordsize="17,2">
              <v:shape style="position:absolute;left:5759;top:1548;width:17;height:2" coordorigin="5759,1548" coordsize="17,0" path="m5776,1548l5759,1548,5776,1548xe" filled="f" stroked="t" strokeweight=".06pt" strokecolor="#000000">
                <v:path arrowok="t"/>
              </v:shape>
            </v:group>
            <v:group style="position:absolute;left:5759;top:1564;width:17;height:16" coordorigin="5759,1564" coordsize="17,16">
              <v:shape style="position:absolute;left:5759;top:1564;width:17;height:16" coordorigin="5759,1564" coordsize="17,16" path="m5776,1564l5776,1580,5759,1564,5776,1564xe" filled="f" stroked="t" strokeweight=".06pt" strokecolor="#000000">
                <v:path arrowok="t"/>
              </v:shape>
            </v:group>
            <v:group style="position:absolute;left:5759;top:1580;width:17;height:16" coordorigin="5759,1580" coordsize="17,16">
              <v:shape style="position:absolute;left:5759;top:1580;width:17;height:16" coordorigin="5759,1580" coordsize="17,16" path="m5759,1587l5776,1587e" filled="f" stroked="t" strokeweight=".94pt" strokecolor="#000000">
                <v:path arrowok="t"/>
              </v:shape>
            </v:group>
            <v:group style="position:absolute;left:5759;top:1595;width:17;height:16" coordorigin="5759,1595" coordsize="17,16">
              <v:shape style="position:absolute;left:5759;top:1595;width:17;height:16" coordorigin="5759,1595" coordsize="17,16" path="m5776,1611l5759,1611,5776,1595,5776,1611xe" filled="f" stroked="t" strokeweight=".06pt" strokecolor="#000000">
                <v:path arrowok="t"/>
              </v:shape>
            </v:group>
            <v:group style="position:absolute;left:5759;top:1626;width:17;height:2" coordorigin="5759,1626" coordsize="17,2">
              <v:shape style="position:absolute;left:5759;top:1626;width:17;height:2" coordorigin="5759,1626" coordsize="17,0" path="m5776,1626l5759,1626,5776,1626xe" filled="f" stroked="t" strokeweight=".06pt" strokecolor="#000000">
                <v:path arrowok="t"/>
              </v:shape>
            </v:group>
            <v:group style="position:absolute;left:5759;top:1642;width:17;height:16" coordorigin="5759,1642" coordsize="17,16">
              <v:shape style="position:absolute;left:5759;top:1642;width:17;height:16" coordorigin="5759,1642" coordsize="17,16" path="m5759,1650l5776,1650e" filled="f" stroked="t" strokeweight=".94001pt" strokecolor="#000000">
                <v:path arrowok="t"/>
              </v:shape>
            </v:group>
            <v:group style="position:absolute;left:5759;top:1658;width:17;height:16" coordorigin="5759,1658" coordsize="17,16">
              <v:shape style="position:absolute;left:5759;top:1658;width:17;height:16" coordorigin="5759,1658" coordsize="17,16" path="m5759,1665l5776,1665e" filled="f" stroked="t" strokeweight=".94pt" strokecolor="#000000">
                <v:path arrowok="t"/>
              </v:shape>
            </v:group>
            <v:group style="position:absolute;left:5759;top:1689;width:17;height:2" coordorigin="5759,1689" coordsize="17,2">
              <v:shape style="position:absolute;left:5759;top:1689;width:17;height:2" coordorigin="5759,1689" coordsize="17,0" path="m5776,1689l5759,1689,5776,1689xe" filled="f" stroked="t" strokeweight=".06pt" strokecolor="#000000">
                <v:path arrowok="t"/>
              </v:shape>
            </v:group>
            <v:group style="position:absolute;left:5759;top:1703;width:17;height:2" coordorigin="5759,1703" coordsize="17,2">
              <v:shape style="position:absolute;left:5759;top:1703;width:17;height:2" coordorigin="5759,1703" coordsize="17,0" path="m5776,1703l5759,1703,5776,1703xe" filled="f" stroked="t" strokeweight=".06pt" strokecolor="#000000">
                <v:path arrowok="t"/>
              </v:shape>
            </v:group>
            <v:group style="position:absolute;left:5759;top:1719;width:17;height:16" coordorigin="5759,1719" coordsize="17,16">
              <v:shape style="position:absolute;left:5759;top:1719;width:17;height:16" coordorigin="5759,1719" coordsize="17,16" path="m5759,1727l5776,1727e" filled="f" stroked="t" strokeweight=".94pt" strokecolor="#000000">
                <v:path arrowok="t"/>
              </v:shape>
            </v:group>
            <v:group style="position:absolute;left:5759;top:1734;width:17;height:16" coordorigin="5759,1734" coordsize="17,16">
              <v:shape style="position:absolute;left:5759;top:1734;width:17;height:16" coordorigin="5759,1734" coordsize="17,16" path="m5759,1742l5776,1742e" filled="f" stroked="t" strokeweight=".94pt" strokecolor="#000000">
                <v:path arrowok="t"/>
              </v:shape>
            </v:group>
            <v:group style="position:absolute;left:5759;top:1766;width:17;height:2" coordorigin="5759,1766" coordsize="17,2">
              <v:shape style="position:absolute;left:5759;top:1766;width:17;height:2" coordorigin="5759,1766" coordsize="17,0" path="m5776,1766l5759,1766,5776,1766xe" filled="f" stroked="t" strokeweight=".06pt" strokecolor="#000000">
                <v:path arrowok="t"/>
              </v:shape>
            </v:group>
            <v:group style="position:absolute;left:5759;top:1781;width:17;height:16" coordorigin="5759,1781" coordsize="17,16">
              <v:shape style="position:absolute;left:5759;top:1781;width:17;height:16" coordorigin="5759,1781" coordsize="17,16" path="m5776,1781l5776,1797,5759,1781,5776,1781xe" filled="f" stroked="t" strokeweight=".06pt" strokecolor="#000000">
                <v:path arrowok="t"/>
              </v:shape>
            </v:group>
            <v:group style="position:absolute;left:5759;top:1797;width:17;height:16" coordorigin="5759,1797" coordsize="17,16">
              <v:shape style="position:absolute;left:5759;top:1797;width:17;height:16" coordorigin="5759,1797" coordsize="17,16" path="m5759,1805l5776,1805e" filled="f" stroked="t" strokeweight=".94pt" strokecolor="#000000">
                <v:path arrowok="t"/>
              </v:shape>
            </v:group>
            <v:group style="position:absolute;left:5759;top:1812;width:17;height:16" coordorigin="5759,1812" coordsize="17,16">
              <v:shape style="position:absolute;left:5759;top:1812;width:17;height:16" coordorigin="5759,1812" coordsize="17,16" path="m5776,1828l5759,1828,5776,1812,5776,1828xe" filled="f" stroked="t" strokeweight=".06pt" strokecolor="#000000">
                <v:path arrowok="t"/>
              </v:shape>
            </v:group>
            <v:group style="position:absolute;left:5759;top:1844;width:17;height:2" coordorigin="5759,1844" coordsize="17,2">
              <v:shape style="position:absolute;left:5759;top:1844;width:17;height:2" coordorigin="5759,1844" coordsize="17,0" path="m5776,1844l5759,1844,5776,1844xe" filled="f" stroked="t" strokeweight=".06pt" strokecolor="#000000">
                <v:path arrowok="t"/>
              </v:shape>
            </v:group>
            <v:group style="position:absolute;left:5759;top:1858;width:17;height:16" coordorigin="5759,1858" coordsize="17,16">
              <v:shape style="position:absolute;left:5759;top:1858;width:17;height:16" coordorigin="5759,1858" coordsize="17,16" path="m5759,1866l5776,1866e" filled="f" stroked="t" strokeweight=".94pt" strokecolor="#000000">
                <v:path arrowok="t"/>
              </v:shape>
            </v:group>
            <v:group style="position:absolute;left:5759;top:1874;width:17;height:16" coordorigin="5759,1874" coordsize="17,16">
              <v:shape style="position:absolute;left:5759;top:1874;width:17;height:16" coordorigin="5759,1874" coordsize="17,16" path="m5759,1881l5776,1881e" filled="f" stroked="t" strokeweight=".94pt" strokecolor="#000000">
                <v:path arrowok="t"/>
              </v:shape>
            </v:group>
            <v:group style="position:absolute;left:5759;top:1905;width:17;height:2" coordorigin="5759,1905" coordsize="17,2">
              <v:shape style="position:absolute;left:5759;top:1905;width:17;height:2" coordorigin="5759,1905" coordsize="17,0" path="m5776,1905l5759,1905,5776,1905xe" filled="f" stroked="t" strokeweight=".06pt" strokecolor="#000000">
                <v:path arrowok="t"/>
              </v:shape>
            </v:group>
            <v:group style="position:absolute;left:5759;top:1920;width:17;height:2" coordorigin="5759,1920" coordsize="17,2">
              <v:shape style="position:absolute;left:5759;top:1920;width:17;height:2" coordorigin="5759,1920" coordsize="17,0" path="m5776,1920l5759,1920,5776,1920xe" filled="f" stroked="t" strokeweight=".06pt" strokecolor="#000000">
                <v:path arrowok="t"/>
              </v:shape>
            </v:group>
            <v:group style="position:absolute;left:5759;top:1936;width:17;height:16" coordorigin="5759,1936" coordsize="17,16">
              <v:shape style="position:absolute;left:5759;top:1936;width:17;height:16" coordorigin="5759,1936" coordsize="17,16" path="m5759,1944l5776,1944e" filled="f" stroked="t" strokeweight=".94pt" strokecolor="#000000">
                <v:path arrowok="t"/>
              </v:shape>
            </v:group>
            <v:group style="position:absolute;left:5759;top:1952;width:17;height:16" coordorigin="5759,1952" coordsize="17,16">
              <v:shape style="position:absolute;left:5759;top:1952;width:17;height:16" coordorigin="5759,1952" coordsize="17,16" path="m5759,1959l5776,1959e" filled="f" stroked="t" strokeweight=".94pt" strokecolor="#000000">
                <v:path arrowok="t"/>
              </v:shape>
            </v:group>
            <v:group style="position:absolute;left:5759;top:1983;width:17;height:2" coordorigin="5759,1983" coordsize="17,2">
              <v:shape style="position:absolute;left:5759;top:1983;width:17;height:2" coordorigin="5759,1983" coordsize="17,0" path="m5776,1983l5759,1983,5776,1983xe" filled="f" stroked="t" strokeweight=".06pt" strokecolor="#000000">
                <v:path arrowok="t"/>
              </v:shape>
            </v:group>
            <v:group style="position:absolute;left:5759;top:1998;width:17;height:14" coordorigin="5759,1998" coordsize="17,14">
              <v:shape style="position:absolute;left:5759;top:1998;width:17;height:14" coordorigin="5759,1998" coordsize="17,14" path="m5776,1998l5776,2013,5759,1998,5776,1998xe" filled="f" stroked="t" strokeweight=".06pt" strokecolor="#000000">
                <v:path arrowok="t"/>
              </v:shape>
            </v:group>
            <v:group style="position:absolute;left:5759;top:2013;width:17;height:16" coordorigin="5759,2013" coordsize="17,16">
              <v:shape style="position:absolute;left:5759;top:2013;width:17;height:16" coordorigin="5759,2013" coordsize="17,16" path="m5759,2021l5776,2021e" filled="f" stroked="t" strokeweight=".94pt" strokecolor="#000000">
                <v:path arrowok="t"/>
              </v:shape>
            </v:group>
            <v:group style="position:absolute;left:5759;top:2028;width:17;height:16" coordorigin="5759,2028" coordsize="17,16">
              <v:shape style="position:absolute;left:5759;top:2028;width:17;height:16" coordorigin="5759,2028" coordsize="17,16" path="m5776,2044l5759,2044,5776,2028,5776,2044xe" filled="f" stroked="t" strokeweight=".06pt" strokecolor="#000000">
                <v:path arrowok="t"/>
              </v:shape>
            </v:group>
            <v:group style="position:absolute;left:5759;top:2060;width:17;height:2" coordorigin="5759,2060" coordsize="17,2">
              <v:shape style="position:absolute;left:5759;top:2060;width:17;height:2" coordorigin="5759,2060" coordsize="17,0" path="m5776,2060l5759,2060,5776,2060xe" filled="f" stroked="t" strokeweight=".06pt" strokecolor="#000000">
                <v:path arrowok="t"/>
              </v:shape>
            </v:group>
            <v:group style="position:absolute;left:5759;top:2075;width:17;height:16" coordorigin="5759,2075" coordsize="17,16">
              <v:shape style="position:absolute;left:5759;top:2075;width:17;height:16" coordorigin="5759,2075" coordsize="17,16" path="m5776,2075l5776,2091,5759,2075,5776,2075xe" filled="f" stroked="t" strokeweight=".06pt" strokecolor="#000000">
                <v:path arrowok="t"/>
              </v:shape>
            </v:group>
            <v:group style="position:absolute;left:5759;top:2091;width:17;height:16" coordorigin="5759,2091" coordsize="17,16">
              <v:shape style="position:absolute;left:5759;top:2091;width:17;height:16" coordorigin="5759,2091" coordsize="17,16" path="m5759,2099l5776,2099e" filled="f" stroked="t" strokeweight=".94pt" strokecolor="#000000">
                <v:path arrowok="t"/>
              </v:shape>
            </v:group>
            <v:group style="position:absolute;left:5759;top:2106;width:17;height:16" coordorigin="5759,2106" coordsize="17,16">
              <v:shape style="position:absolute;left:5759;top:2106;width:17;height:16" coordorigin="5759,2106" coordsize="17,16" path="m5776,2122l5759,2122,5776,2106,5776,2122xe" filled="f" stroked="t" strokeweight=".06pt" strokecolor="#000000">
                <v:path arrowok="t"/>
              </v:shape>
            </v:group>
            <v:group style="position:absolute;left:5759;top:2138;width:17;height:2" coordorigin="5759,2138" coordsize="17,2">
              <v:shape style="position:absolute;left:5759;top:2138;width:17;height:2" coordorigin="5759,2138" coordsize="17,0" path="m5776,2138l5759,2138,5776,2138xe" filled="f" stroked="t" strokeweight=".06pt" strokecolor="#000000">
                <v:path arrowok="t"/>
              </v:shape>
            </v:group>
            <v:group style="position:absolute;left:5759;top:2153;width:17;height:14" coordorigin="5759,2153" coordsize="17,14">
              <v:shape style="position:absolute;left:5759;top:2153;width:17;height:14" coordorigin="5759,2153" coordsize="17,14" path="m5759,2160l5776,2160e" filled="f" stroked="t" strokeweight=".88pt" strokecolor="#000000">
                <v:path arrowok="t"/>
              </v:shape>
            </v:group>
            <v:group style="position:absolute;left:5759;top:2168;width:17;height:16" coordorigin="5759,2168" coordsize="17,16">
              <v:shape style="position:absolute;left:5759;top:2168;width:17;height:16" coordorigin="5759,2168" coordsize="17,16" path="m5759,2175l5776,2175e" filled="f" stroked="t" strokeweight=".94pt" strokecolor="#000000">
                <v:path arrowok="t"/>
              </v:shape>
            </v:group>
            <v:group style="position:absolute;left:5759;top:2214;width:17;height:2" coordorigin="5759,2214" coordsize="17,2">
              <v:shape style="position:absolute;left:5759;top:2214;width:17;height:2" coordorigin="5759,2214" coordsize="17,0" path="m5776,2214l5759,2214,5776,2214xe" filled="f" stroked="t" strokeweight=".06pt" strokecolor="#000000">
                <v:path arrowok="t"/>
              </v:shape>
            </v:group>
            <v:group style="position:absolute;left:5759;top:2230;width:17;height:16" coordorigin="5759,2230" coordsize="17,16">
              <v:shape style="position:absolute;left:5759;top:2230;width:17;height:16" coordorigin="5759,2230" coordsize="17,16" path="m5759,2238l5776,2238e" filled="f" stroked="t" strokeweight=".94pt" strokecolor="#000000">
                <v:path arrowok="t"/>
              </v:shape>
            </v:group>
            <v:group style="position:absolute;left:5759;top:2246;width:17;height:16" coordorigin="5759,2246" coordsize="17,16">
              <v:shape style="position:absolute;left:5759;top:2246;width:17;height:16" coordorigin="5759,2246" coordsize="17,16" path="m5759,2253l5776,2253e" filled="f" stroked="t" strokeweight=".94pt" strokecolor="#000000">
                <v:path arrowok="t"/>
              </v:shape>
            </v:group>
            <v:group style="position:absolute;left:5759;top:2277;width:17;height:2" coordorigin="5759,2277" coordsize="17,2">
              <v:shape style="position:absolute;left:5759;top:2277;width:17;height:2" coordorigin="5759,2277" coordsize="17,0" path="m5776,2277l5759,2277,5776,2277xe" filled="f" stroked="t" strokeweight=".06pt" strokecolor="#000000">
                <v:path arrowok="t"/>
              </v:shape>
            </v:group>
            <v:group style="position:absolute;left:5759;top:2292;width:17;height:14" coordorigin="5759,2292" coordsize="17,14">
              <v:shape style="position:absolute;left:5759;top:2292;width:17;height:14" coordorigin="5759,2292" coordsize="17,14" path="m5776,2292l5776,2307,5759,2292,5776,2292xe" filled="f" stroked="t" strokeweight=".06pt" strokecolor="#000000">
                <v:path arrowok="t"/>
              </v:shape>
            </v:group>
            <v:group style="position:absolute;left:5759;top:2307;width:17;height:16" coordorigin="5759,2307" coordsize="17,16">
              <v:shape style="position:absolute;left:5759;top:2307;width:17;height:16" coordorigin="5759,2307" coordsize="17,16" path="m5759,2315l5776,2315e" filled="f" stroked="t" strokeweight=".94pt" strokecolor="#000000">
                <v:path arrowok="t"/>
              </v:shape>
            </v:group>
            <v:group style="position:absolute;left:5759;top:2322;width:17;height:16" coordorigin="5759,2322" coordsize="17,16">
              <v:shape style="position:absolute;left:5759;top:2322;width:17;height:16" coordorigin="5759,2322" coordsize="17,16" path="m5776,2338l5759,2338,5776,2322,5776,2338xe" filled="f" stroked="t" strokeweight=".06pt" strokecolor="#000000">
                <v:path arrowok="t"/>
              </v:shape>
            </v:group>
            <v:group style="position:absolute;left:5759;top:2354;width:17;height:2" coordorigin="5759,2354" coordsize="17,2">
              <v:shape style="position:absolute;left:5759;top:2354;width:17;height:2" coordorigin="5759,2354" coordsize="17,0" path="m5776,2354l5759,2354,5776,2354xe" filled="f" stroked="t" strokeweight=".06pt" strokecolor="#000000">
                <v:path arrowok="t"/>
              </v:shape>
            </v:group>
            <v:group style="position:absolute;left:5759;top:2369;width:17;height:16" coordorigin="5759,2369" coordsize="17,16">
              <v:shape style="position:absolute;left:5759;top:2369;width:17;height:16" coordorigin="5759,2369" coordsize="17,16" path="m5759,2377l5776,2377e" filled="f" stroked="t" strokeweight=".94pt" strokecolor="#000000">
                <v:path arrowok="t"/>
              </v:shape>
            </v:group>
            <v:group style="position:absolute;left:5759;top:2385;width:17;height:16" coordorigin="5759,2385" coordsize="17,16">
              <v:shape style="position:absolute;left:5759;top:2385;width:17;height:16" coordorigin="5759,2385" coordsize="17,16" path="m5759,2393l5776,2393e" filled="f" stroked="t" strokeweight=".94pt" strokecolor="#000000">
                <v:path arrowok="t"/>
              </v:shape>
            </v:group>
            <v:group style="position:absolute;left:5759;top:2416;width:17;height:2" coordorigin="5759,2416" coordsize="17,2">
              <v:shape style="position:absolute;left:5759;top:2416;width:17;height:2" coordorigin="5759,2416" coordsize="17,0" path="m5776,2416l5759,2416,5776,2416xe" filled="f" stroked="t" strokeweight=".06pt" strokecolor="#000000">
                <v:path arrowok="t"/>
              </v:shape>
            </v:group>
            <v:group style="position:absolute;left:5759;top:2432;width:17;height:2" coordorigin="5759,2432" coordsize="17,2">
              <v:shape style="position:absolute;left:5759;top:2432;width:17;height:2" coordorigin="5759,2432" coordsize="17,0" path="m5776,2432l5759,2432,5776,2432xe" filled="f" stroked="t" strokeweight=".06pt" strokecolor="#000000">
                <v:path arrowok="t"/>
              </v:shape>
            </v:group>
            <v:group style="position:absolute;left:5759;top:2447;width:17;height:14" coordorigin="5759,2447" coordsize="17,14">
              <v:shape style="position:absolute;left:5759;top:2447;width:17;height:14" coordorigin="5759,2447" coordsize="17,14" path="m5759,2454l5776,2454e" filled="f" stroked="t" strokeweight=".88pt" strokecolor="#000000">
                <v:path arrowok="t"/>
              </v:shape>
            </v:group>
            <v:group style="position:absolute;left:5759;top:2462;width:17;height:16" coordorigin="5759,2462" coordsize="17,16">
              <v:shape style="position:absolute;left:5759;top:2462;width:17;height:16" coordorigin="5759,2462" coordsize="17,16" path="m5759,2469l5776,2469e" filled="f" stroked="t" strokeweight=".94pt" strokecolor="#000000">
                <v:path arrowok="t"/>
              </v:shape>
            </v:group>
            <v:group style="position:absolute;left:5759;top:2493;width:17;height:2" coordorigin="5759,2493" coordsize="17,2">
              <v:shape style="position:absolute;left:5759;top:2493;width:17;height:2" coordorigin="5759,2493" coordsize="17,0" path="m5776,2493l5759,2493,5776,2493xe" filled="f" stroked="t" strokeweight=".06pt" strokecolor="#000000">
                <v:path arrowok="t"/>
              </v:shape>
            </v:group>
            <v:group style="position:absolute;left:5759;top:2508;width:17;height:16" coordorigin="5759,2508" coordsize="17,16">
              <v:shape style="position:absolute;left:5759;top:2508;width:17;height:16" coordorigin="5759,2508" coordsize="17,16" path="m5776,2508l5776,2524,5759,2508,5776,2508xe" filled="f" stroked="t" strokeweight=".06pt" strokecolor="#000000">
                <v:path arrowok="t"/>
              </v:shape>
            </v:group>
            <v:group style="position:absolute;left:5759;top:2524;width:17;height:16" coordorigin="5759,2524" coordsize="17,16">
              <v:shape style="position:absolute;left:5759;top:2524;width:17;height:16" coordorigin="5759,2524" coordsize="17,16" path="m5759,2532l5776,2532e" filled="f" stroked="t" strokeweight=".94pt" strokecolor="#000000">
                <v:path arrowok="t"/>
              </v:shape>
            </v:group>
            <v:group style="position:absolute;left:5759;top:2540;width:17;height:16" coordorigin="5759,2540" coordsize="17,16">
              <v:shape style="position:absolute;left:5759;top:2540;width:17;height:16" coordorigin="5759,2540" coordsize="17,16" path="m5776,2555l5759,2555,5776,2540,5776,2555xe" filled="f" stroked="t" strokeweight=".06pt" strokecolor="#000000">
                <v:path arrowok="t"/>
              </v:shape>
            </v:group>
            <v:group style="position:absolute;left:5759;top:2571;width:17;height:2" coordorigin="5759,2571" coordsize="17,2">
              <v:shape style="position:absolute;left:5759;top:2571;width:17;height:2" coordorigin="5759,2571" coordsize="17,0" path="m5776,2571l5759,2571,5776,2571xe" filled="f" stroked="t" strokeweight=".06pt" strokecolor="#000000">
                <v:path arrowok="t"/>
              </v:shape>
            </v:group>
            <v:group style="position:absolute;left:5759;top:2586;width:17;height:16" coordorigin="5759,2586" coordsize="17,16">
              <v:shape style="position:absolute;left:5759;top:2586;width:17;height:16" coordorigin="5759,2586" coordsize="17,16" path="m5759,2594l5776,2594e" filled="f" stroked="t" strokeweight=".94pt" strokecolor="#000000">
                <v:path arrowok="t"/>
              </v:shape>
            </v:group>
            <v:group style="position:absolute;left:5759;top:2602;width:17;height:14" coordorigin="5759,2602" coordsize="17,14">
              <v:shape style="position:absolute;left:5759;top:2602;width:17;height:14" coordorigin="5759,2602" coordsize="17,14" path="m5759,2609l5776,2609e" filled="f" stroked="t" strokeweight=".88pt" strokecolor="#000000">
                <v:path arrowok="t"/>
              </v:shape>
            </v:group>
            <v:group style="position:absolute;left:5759;top:2632;width:17;height:2" coordorigin="5759,2632" coordsize="17,2">
              <v:shape style="position:absolute;left:5759;top:2632;width:17;height:2" coordorigin="5759,2632" coordsize="17,0" path="m5776,2632l5759,2632,5776,2632xe" filled="f" stroked="t" strokeweight=".06pt" strokecolor="#000000">
                <v:path arrowok="t"/>
              </v:shape>
            </v:group>
            <v:group style="position:absolute;left:5759;top:2648;width:17;height:2" coordorigin="5759,2648" coordsize="17,2">
              <v:shape style="position:absolute;left:5759;top:2648;width:17;height:2" coordorigin="5759,2648" coordsize="17,0" path="m5776,2648l5759,2648,5776,2648xe" filled="f" stroked="t" strokeweight=".06pt" strokecolor="#000000">
                <v:path arrowok="t"/>
              </v:shape>
            </v:group>
            <v:group style="position:absolute;left:5759;top:2663;width:17;height:16" coordorigin="5759,2663" coordsize="17,16">
              <v:shape style="position:absolute;left:5759;top:2663;width:17;height:16" coordorigin="5759,2663" coordsize="17,16" path="m5759,2671l5776,2671e" filled="f" stroked="t" strokeweight=".94pt" strokecolor="#000000">
                <v:path arrowok="t"/>
              </v:shape>
            </v:group>
            <v:group style="position:absolute;left:5759;top:2679;width:17;height:16" coordorigin="5759,2679" coordsize="17,16">
              <v:shape style="position:absolute;left:5759;top:2679;width:17;height:16" coordorigin="5759,2679" coordsize="17,16" path="m5759,2687l5776,2687e" filled="f" stroked="t" strokeweight=".94pt" strokecolor="#000000">
                <v:path arrowok="t"/>
              </v:shape>
            </v:group>
            <v:group style="position:absolute;left:5759;top:2710;width:17;height:2" coordorigin="5759,2710" coordsize="17,2">
              <v:shape style="position:absolute;left:5759;top:2710;width:17;height:2" coordorigin="5759,2710" coordsize="17,0" path="m5776,2710l5759,2710,5776,2710xe" filled="f" stroked="t" strokeweight=".06pt" strokecolor="#000000">
                <v:path arrowok="t"/>
              </v:shape>
            </v:group>
            <v:group style="position:absolute;left:5759;top:2726;width:17;height:16" coordorigin="5759,2726" coordsize="17,16">
              <v:shape style="position:absolute;left:5759;top:2726;width:17;height:16" coordorigin="5759,2726" coordsize="17,16" path="m5776,2726l5776,2741,5759,2726,5776,2726xe" filled="f" stroked="t" strokeweight=".06pt" strokecolor="#000000">
                <v:path arrowok="t"/>
              </v:shape>
            </v:group>
            <v:group style="position:absolute;left:5759;top:2741;width:17;height:16" coordorigin="5759,2741" coordsize="17,16">
              <v:shape style="position:absolute;left:5759;top:2741;width:17;height:16" coordorigin="5759,2741" coordsize="17,16" path="m5759,2749l5776,2749e" filled="f" stroked="t" strokeweight=".94pt" strokecolor="#000000">
                <v:path arrowok="t"/>
              </v:shape>
            </v:group>
            <v:group style="position:absolute;left:5759;top:2757;width:17;height:14" coordorigin="5759,2757" coordsize="17,14">
              <v:shape style="position:absolute;left:5759;top:2757;width:17;height:14" coordorigin="5759,2757" coordsize="17,14" path="m5776,2771l5759,2771,5776,2757,5776,2771xe" filled="f" stroked="t" strokeweight=".06pt" strokecolor="#000000">
                <v:path arrowok="t"/>
              </v:shape>
            </v:group>
            <v:group style="position:absolute;left:5759;top:2787;width:17;height:2" coordorigin="5759,2787" coordsize="17,2">
              <v:shape style="position:absolute;left:5759;top:2787;width:17;height:2" coordorigin="5759,2787" coordsize="17,0" path="m5776,2787l5759,2787,5776,2787xe" filled="f" stroked="t" strokeweight=".06pt" strokecolor="#000000">
                <v:path arrowok="t"/>
              </v:shape>
            </v:group>
            <v:group style="position:absolute;left:5759;top:2802;width:17;height:16" coordorigin="5759,2802" coordsize="17,16">
              <v:shape style="position:absolute;left:5759;top:2802;width:17;height:16" coordorigin="5759,2802" coordsize="17,16" path="m5759,2810l5776,2810e" filled="f" stroked="t" strokeweight=".94pt" strokecolor="#000000">
                <v:path arrowok="t"/>
              </v:shape>
            </v:group>
            <v:group style="position:absolute;left:5759;top:2818;width:17;height:16" coordorigin="5759,2818" coordsize="17,16">
              <v:shape style="position:absolute;left:5759;top:2818;width:17;height:16" coordorigin="5759,2818" coordsize="17,16" path="m5759,2826l5776,2826e" filled="f" stroked="t" strokeweight=".94001pt" strokecolor="#000000">
                <v:path arrowok="t"/>
              </v:shape>
            </v:group>
            <v:group style="position:absolute;left:5759;top:2849;width:17;height:2" coordorigin="5759,2849" coordsize="17,2">
              <v:shape style="position:absolute;left:5759;top:2849;width:17;height:2" coordorigin="5759,2849" coordsize="17,0" path="m5776,2849l5759,2849,5776,2849xe" filled="f" stroked="t" strokeweight=".06pt" strokecolor="#000000">
                <v:path arrowok="t"/>
              </v:shape>
            </v:group>
            <v:group style="position:absolute;left:5759;top:2865;width:17;height:2" coordorigin="5759,2865" coordsize="17,2">
              <v:shape style="position:absolute;left:5759;top:2865;width:17;height:2" coordorigin="5759,2865" coordsize="17,0" path="m5776,2865l5759,2865,5776,2865xe" filled="f" stroked="t" strokeweight=".06pt" strokecolor="#000000">
                <v:path arrowok="t"/>
              </v:shape>
            </v:group>
            <v:group style="position:absolute;left:5759;top:2880;width:17;height:16" coordorigin="5759,2880" coordsize="17,16">
              <v:shape style="position:absolute;left:5759;top:2880;width:17;height:16" coordorigin="5759,2880" coordsize="17,16" path="m5759,2888l5776,2888e" filled="f" stroked="t" strokeweight=".94pt" strokecolor="#000000">
                <v:path arrowok="t"/>
              </v:shape>
            </v:group>
            <v:group style="position:absolute;left:5759;top:2896;width:17;height:16" coordorigin="5759,2896" coordsize="17,16">
              <v:shape style="position:absolute;left:5759;top:2896;width:17;height:16" coordorigin="5759,2896" coordsize="17,16" path="m5759,2904l5776,2904e" filled="f" stroked="t" strokeweight=".94pt" strokecolor="#000000">
                <v:path arrowok="t"/>
              </v:shape>
            </v:group>
            <v:group style="position:absolute;left:5759;top:2926;width:17;height:2" coordorigin="5759,2926" coordsize="17,2">
              <v:shape style="position:absolute;left:5759;top:2926;width:17;height:2" coordorigin="5759,2926" coordsize="17,0" path="m5776,2926l5759,2926,5776,2926xe" filled="f" stroked="t" strokeweight=".06pt" strokecolor="#000000">
                <v:path arrowok="t"/>
              </v:shape>
            </v:group>
            <v:group style="position:absolute;left:5759;top:2942;width:17;height:16" coordorigin="5759,2942" coordsize="17,16">
              <v:shape style="position:absolute;left:5759;top:2942;width:17;height:16" coordorigin="5759,2942" coordsize="17,16" path="m5776,2942l5776,2957,5759,2942,5776,2942xe" filled="f" stroked="t" strokeweight=".06pt" strokecolor="#000000">
                <v:path arrowok="t"/>
              </v:shape>
            </v:group>
            <v:group style="position:absolute;left:5759;top:2957;width:17;height:16" coordorigin="5759,2957" coordsize="17,16">
              <v:shape style="position:absolute;left:5759;top:2957;width:17;height:16" coordorigin="5759,2957" coordsize="17,16" path="m5759,2965l5776,2965e" filled="f" stroked="t" strokeweight=".94pt" strokecolor="#000000">
                <v:path arrowok="t"/>
              </v:shape>
            </v:group>
            <v:group style="position:absolute;left:5759;top:2973;width:17;height:16" coordorigin="5759,2973" coordsize="17,16">
              <v:shape style="position:absolute;left:5759;top:2973;width:17;height:16" coordorigin="5759,2973" coordsize="17,16" path="m5776,2988l5759,2988,5776,2973,5776,2988xe" filled="f" stroked="t" strokeweight=".06pt" strokecolor="#000000">
                <v:path arrowok="t"/>
              </v:shape>
            </v:group>
            <v:group style="position:absolute;left:5759;top:3004;width:17;height:2" coordorigin="5759,3004" coordsize="17,2">
              <v:shape style="position:absolute;left:5759;top:3004;width:17;height:2" coordorigin="5759,3004" coordsize="17,0" path="m5776,3004l5759,3004,5776,3004xe" filled="f" stroked="t" strokeweight=".06pt" strokecolor="#000000">
                <v:path arrowok="t"/>
              </v:shape>
            </v:group>
            <v:group style="position:absolute;left:5759;top:3020;width:17;height:16" coordorigin="5759,3020" coordsize="17,16">
              <v:shape style="position:absolute;left:5759;top:3020;width:17;height:16" coordorigin="5759,3020" coordsize="17,16" path="m5759,3027l5776,3027e" filled="f" stroked="t" strokeweight=".94pt" strokecolor="#000000">
                <v:path arrowok="t"/>
              </v:shape>
            </v:group>
            <v:group style="position:absolute;left:5759;top:3035;width:17;height:16" coordorigin="5759,3035" coordsize="17,16">
              <v:shape style="position:absolute;left:5759;top:3035;width:17;height:16" coordorigin="5759,3035" coordsize="17,16" path="m5759,3043l5776,3043e" filled="f" stroked="t" strokeweight=".94pt" strokecolor="#000000">
                <v:path arrowok="t"/>
              </v:shape>
            </v:group>
            <v:group style="position:absolute;left:5759;top:3065;width:17;height:2" coordorigin="5759,3065" coordsize="17,2">
              <v:shape style="position:absolute;left:5759;top:3065;width:17;height:2" coordorigin="5759,3065" coordsize="17,0" path="m5776,3065l5759,3065,5776,3065xe" filled="f" stroked="t" strokeweight=".06pt" strokecolor="#000000">
                <v:path arrowok="t"/>
              </v:shape>
            </v:group>
            <v:group style="position:absolute;left:5759;top:3081;width:17;height:2" coordorigin="5759,3081" coordsize="17,2">
              <v:shape style="position:absolute;left:5759;top:3081;width:17;height:2" coordorigin="5759,3081" coordsize="17,0" path="m5776,3081l5759,3081,5776,3081xe" filled="f" stroked="t" strokeweight=".06pt" strokecolor="#000000">
                <v:path arrowok="t"/>
              </v:shape>
            </v:group>
            <v:group style="position:absolute;left:5759;top:3096;width:17;height:16" coordorigin="5759,3096" coordsize="17,16">
              <v:shape style="position:absolute;left:5759;top:3096;width:17;height:16" coordorigin="5759,3096" coordsize="17,16" path="m5759,3104l5776,3104e" filled="f" stroked="t" strokeweight=".94pt" strokecolor="#000000">
                <v:path arrowok="t"/>
              </v:shape>
            </v:group>
            <v:group style="position:absolute;left:5759;top:3112;width:17;height:16" coordorigin="5759,3112" coordsize="17,16">
              <v:shape style="position:absolute;left:5759;top:3112;width:17;height:16" coordorigin="5759,3112" coordsize="17,16" path="m5759,3120l5776,3120e" filled="f" stroked="t" strokeweight=".94pt" strokecolor="#000000">
                <v:path arrowok="t"/>
              </v:shape>
            </v:group>
            <v:group style="position:absolute;left:5759;top:3143;width:17;height:2" coordorigin="5759,3143" coordsize="17,2">
              <v:shape style="position:absolute;left:5759;top:3143;width:17;height:2" coordorigin="5759,3143" coordsize="17,0" path="m5776,3143l5759,3143,5776,3143xe" filled="f" stroked="t" strokeweight=".06pt" strokecolor="#000000">
                <v:path arrowok="t"/>
              </v:shape>
            </v:group>
            <v:group style="position:absolute;left:5759;top:3159;width:17;height:16" coordorigin="5759,3159" coordsize="17,16">
              <v:shape style="position:absolute;left:5759;top:3159;width:17;height:16" coordorigin="5759,3159" coordsize="17,16" path="m5776,3159l5776,3174,5759,3159,5776,3159xe" filled="f" stroked="t" strokeweight=".06pt" strokecolor="#000000">
                <v:path arrowok="t"/>
              </v:shape>
            </v:group>
            <v:group style="position:absolute;left:5759;top:3174;width:17;height:16" coordorigin="5759,3174" coordsize="17,16">
              <v:shape style="position:absolute;left:5759;top:3174;width:17;height:16" coordorigin="5759,3174" coordsize="17,16" path="m5759,3182l5776,3182e" filled="f" stroked="t" strokeweight=".94pt" strokecolor="#000000">
                <v:path arrowok="t"/>
              </v:shape>
            </v:group>
            <v:group style="position:absolute;left:5759;top:3190;width:17;height:16" coordorigin="5759,3190" coordsize="17,16">
              <v:shape style="position:absolute;left:5759;top:3190;width:17;height:16" coordorigin="5759,3190" coordsize="17,16" path="m5776,3206l5759,3206,5776,3190,5776,3206xe" filled="f" stroked="t" strokeweight=".06pt" strokecolor="#000000">
                <v:path arrowok="t"/>
              </v:shape>
            </v:group>
            <v:group style="position:absolute;left:5759;top:3220;width:17;height:2" coordorigin="5759,3220" coordsize="17,2">
              <v:shape style="position:absolute;left:5759;top:3220;width:17;height:2" coordorigin="5759,3220" coordsize="17,0" path="m5776,3220l5759,3220,5776,3220xe" filled="f" stroked="t" strokeweight=".06pt" strokecolor="#000000">
                <v:path arrowok="t"/>
              </v:shape>
            </v:group>
            <v:group style="position:absolute;left:5759;top:3236;width:17;height:16" coordorigin="5759,3236" coordsize="17,16">
              <v:shape style="position:absolute;left:5759;top:3236;width:17;height:16" coordorigin="5759,3236" coordsize="17,16" path="m5759,3243l5776,3243e" filled="f" stroked="t" strokeweight=".94pt" strokecolor="#000000">
                <v:path arrowok="t"/>
              </v:shape>
            </v:group>
            <v:group style="position:absolute;left:5759;top:3251;width:17;height:16" coordorigin="5759,3251" coordsize="17,16">
              <v:shape style="position:absolute;left:5759;top:3251;width:17;height:16" coordorigin="5759,3251" coordsize="17,16" path="m5759,3259l5776,3259e" filled="f" stroked="t" strokeweight=".94pt" strokecolor="#000000">
                <v:path arrowok="t"/>
              </v:shape>
            </v:group>
            <v:group style="position:absolute;left:5759;top:3282;width:17;height:2" coordorigin="5759,3282" coordsize="17,2">
              <v:shape style="position:absolute;left:5759;top:3282;width:17;height:2" coordorigin="5759,3282" coordsize="17,0" path="m5776,3282l5759,3282,5776,3282xe" filled="f" stroked="t" strokeweight=".06pt" strokecolor="#000000">
                <v:path arrowok="t"/>
              </v:shape>
            </v:group>
            <v:group style="position:absolute;left:5759;top:3298;width:17;height:2" coordorigin="5759,3298" coordsize="17,2">
              <v:shape style="position:absolute;left:5759;top:3298;width:17;height:2" coordorigin="5759,3298" coordsize="17,0" path="m5776,3298l5759,3298,5776,3298xe" filled="f" stroked="t" strokeweight=".06pt" strokecolor="#000000">
                <v:path arrowok="t"/>
              </v:shape>
            </v:group>
            <v:group style="position:absolute;left:5759;top:3314;width:17;height:16" coordorigin="5759,3314" coordsize="17,16">
              <v:shape style="position:absolute;left:5759;top:3314;width:17;height:16" coordorigin="5759,3314" coordsize="17,16" path="m5759,3321l5776,3321e" filled="f" stroked="t" strokeweight=".94pt" strokecolor="#000000">
                <v:path arrowok="t"/>
              </v:shape>
            </v:group>
            <v:group style="position:absolute;left:5759;top:3329;width:17;height:16" coordorigin="5759,3329" coordsize="17,16">
              <v:shape style="position:absolute;left:5759;top:3329;width:17;height:16" coordorigin="5759,3329" coordsize="17,16" path="m5759,3337l5776,3337e" filled="f" stroked="t" strokeweight=".94pt" strokecolor="#000000">
                <v:path arrowok="t"/>
              </v:shape>
            </v:group>
            <v:group style="position:absolute;left:5759;top:3360;width:17;height:2" coordorigin="5759,3360" coordsize="17,2">
              <v:shape style="position:absolute;left:5759;top:3360;width:17;height:2" coordorigin="5759,3360" coordsize="17,0" path="m5776,3360l5759,3360,5776,3360xe" filled="f" stroked="t" strokeweight=".06pt" strokecolor="#000000">
                <v:path arrowok="t"/>
              </v:shape>
            </v:group>
            <v:group style="position:absolute;left:5759;top:3375;width:17;height:16" coordorigin="5759,3375" coordsize="17,16">
              <v:shape style="position:absolute;left:5759;top:3375;width:17;height:16" coordorigin="5759,3375" coordsize="17,16" path="m5776,3375l5776,3390,5759,3375,5776,3375xe" filled="f" stroked="t" strokeweight=".06pt" strokecolor="#000000">
                <v:path arrowok="t"/>
              </v:shape>
            </v:group>
            <v:group style="position:absolute;left:5759;top:3390;width:17;height:16" coordorigin="5759,3390" coordsize="17,16">
              <v:shape style="position:absolute;left:5759;top:3390;width:17;height:16" coordorigin="5759,3390" coordsize="17,16" path="m5759,3398l5776,3398e" filled="f" stroked="t" strokeweight=".94pt" strokecolor="#000000">
                <v:path arrowok="t"/>
              </v:shape>
            </v:group>
            <v:group style="position:absolute;left:5759;top:3406;width:17;height:16" coordorigin="5759,3406" coordsize="17,16">
              <v:shape style="position:absolute;left:5759;top:3406;width:17;height:16" coordorigin="5759,3406" coordsize="17,16" path="m5776,3422l5759,3422,5776,3406,5776,3422xe" filled="f" stroked="t" strokeweight=".06pt" strokecolor="#000000">
                <v:path arrowok="t"/>
              </v:shape>
            </v:group>
            <v:group style="position:absolute;left:5759;top:3437;width:17;height:2" coordorigin="5759,3437" coordsize="17,2">
              <v:shape style="position:absolute;left:5759;top:3437;width:17;height:2" coordorigin="5759,3437" coordsize="17,0" path="m5776,3437l5759,3437,5776,3437xe" filled="f" stroked="t" strokeweight=".06pt" strokecolor="#000000">
                <v:path arrowok="t"/>
              </v:shape>
            </v:group>
            <v:group style="position:absolute;left:5759;top:3453;width:17;height:16" coordorigin="5759,3453" coordsize="17,16">
              <v:shape style="position:absolute;left:5759;top:3453;width:17;height:16" coordorigin="5759,3453" coordsize="17,16" path="m5759,3461l5776,3461e" filled="f" stroked="t" strokeweight=".94pt" strokecolor="#000000">
                <v:path arrowok="t"/>
              </v:shape>
            </v:group>
            <v:group style="position:absolute;left:5759;top:3468;width:17;height:16" coordorigin="5759,3468" coordsize="17,16">
              <v:shape style="position:absolute;left:5759;top:3468;width:17;height:16" coordorigin="5759,3468" coordsize="17,16" path="m5759,3476l5776,3476e" filled="f" stroked="t" strokeweight=".94pt" strokecolor="#000000">
                <v:path arrowok="t"/>
              </v:shape>
            </v:group>
            <v:group style="position:absolute;left:5759;top:3500;width:17;height:2" coordorigin="5759,3500" coordsize="17,2">
              <v:shape style="position:absolute;left:5759;top:3500;width:17;height:2" coordorigin="5759,3500" coordsize="17,0" path="m5776,3500l5759,3500,5776,3500xe" filled="f" stroked="t" strokeweight=".06pt" strokecolor="#000000">
                <v:path arrowok="t"/>
              </v:shape>
            </v:group>
            <v:group style="position:absolute;left:5759;top:3515;width:17;height:2" coordorigin="5759,3515" coordsize="17,2">
              <v:shape style="position:absolute;left:5759;top:3515;width:17;height:2" coordorigin="5759,3515" coordsize="17,0" path="m5776,3515l5759,3515,5776,3515xe" filled="f" stroked="t" strokeweight=".06pt" strokecolor="#000000">
                <v:path arrowok="t"/>
              </v:shape>
            </v:group>
            <v:group style="position:absolute;left:5759;top:3530;width:17;height:16" coordorigin="5759,3530" coordsize="17,16">
              <v:shape style="position:absolute;left:5759;top:3530;width:17;height:16" coordorigin="5759,3530" coordsize="17,16" path="m5759,3537l5776,3537e" filled="f" stroked="t" strokeweight=".94pt" strokecolor="#000000">
                <v:path arrowok="t"/>
              </v:shape>
            </v:group>
            <v:group style="position:absolute;left:5759;top:3545;width:17;height:16" coordorigin="5759,3545" coordsize="17,16">
              <v:shape style="position:absolute;left:5759;top:3545;width:17;height:16" coordorigin="5759,3545" coordsize="17,16" path="m5759,3553l5776,3553e" filled="f" stroked="t" strokeweight=".94pt" strokecolor="#000000">
                <v:path arrowok="t"/>
              </v:shape>
            </v:group>
            <v:group style="position:absolute;left:5759;top:3576;width:17;height:2" coordorigin="5759,3576" coordsize="17,2">
              <v:shape style="position:absolute;left:5759;top:3576;width:17;height:2" coordorigin="5759,3576" coordsize="17,0" path="m5776,3576l5759,3576,5776,3576xe" filled="f" stroked="t" strokeweight=".06pt" strokecolor="#000000">
                <v:path arrowok="t"/>
              </v:shape>
            </v:group>
            <v:group style="position:absolute;left:5759;top:3592;width:17;height:16" coordorigin="5759,3592" coordsize="17,16">
              <v:shape style="position:absolute;left:5759;top:3592;width:17;height:16" coordorigin="5759,3592" coordsize="17,16" path="m5776,3592l5776,3608,5759,3592,5776,3592xe" filled="f" stroked="t" strokeweight=".06pt" strokecolor="#000000">
                <v:path arrowok="t"/>
              </v:shape>
            </v:group>
            <v:group style="position:absolute;left:5759;top:3608;width:17;height:16" coordorigin="5759,3608" coordsize="17,16">
              <v:shape style="position:absolute;left:5759;top:3608;width:17;height:16" coordorigin="5759,3608" coordsize="17,16" path="m5759,3615l5776,3615e" filled="f" stroked="t" strokeweight=".94pt" strokecolor="#000000">
                <v:path arrowok="t"/>
              </v:shape>
            </v:group>
            <v:group style="position:absolute;left:5759;top:3623;width:17;height:16" coordorigin="5759,3623" coordsize="17,16">
              <v:shape style="position:absolute;left:5759;top:3623;width:17;height:16" coordorigin="5759,3623" coordsize="17,16" path="m5776,3639l5759,3639,5776,3623,5776,3639xe" filled="f" stroked="t" strokeweight=".06pt" strokecolor="#000000">
                <v:path arrowok="t"/>
              </v:shape>
            </v:group>
            <v:group style="position:absolute;left:5759;top:3654;width:17;height:2" coordorigin="5759,3654" coordsize="17,2">
              <v:shape style="position:absolute;left:5759;top:3654;width:17;height:2" coordorigin="5759,3654" coordsize="17,0" path="m5776,3654l5759,3654,5776,3654xe" filled="f" stroked="t" strokeweight=".06pt" strokecolor="#000000">
                <v:path arrowok="t"/>
              </v:shape>
            </v:group>
            <v:group style="position:absolute;left:5759;top:3670;width:17;height:14" coordorigin="5759,3670" coordsize="17,14">
              <v:shape style="position:absolute;left:5759;top:3670;width:17;height:14" coordorigin="5759,3670" coordsize="17,14" path="m5759,3677l5776,3677e" filled="f" stroked="t" strokeweight=".88pt" strokecolor="#000000">
                <v:path arrowok="t"/>
              </v:shape>
            </v:group>
            <v:group style="position:absolute;left:5759;top:3684;width:17;height:16" coordorigin="5759,3684" coordsize="17,16">
              <v:shape style="position:absolute;left:5759;top:3684;width:17;height:16" coordorigin="5759,3684" coordsize="17,16" path="m5759,3692l5776,3692e" filled="f" stroked="t" strokeweight=".94pt" strokecolor="#000000">
                <v:path arrowok="t"/>
              </v:shape>
            </v:group>
            <v:group style="position:absolute;left:5759;top:3716;width:17;height:2" coordorigin="5759,3716" coordsize="17,2">
              <v:shape style="position:absolute;left:5759;top:3716;width:17;height:2" coordorigin="5759,3716" coordsize="17,0" path="m5776,3716l5759,3716,5776,3716xe" filled="f" stroked="t" strokeweight=".06pt" strokecolor="#000000">
                <v:path arrowok="t"/>
              </v:shape>
            </v:group>
            <v:group style="position:absolute;left:5759;top:3731;width:17;height:2" coordorigin="5759,3731" coordsize="17,2">
              <v:shape style="position:absolute;left:5759;top:3731;width:17;height:2" coordorigin="5759,3731" coordsize="17,0" path="m5776,3731l5759,3731,5776,3731xe" filled="f" stroked="t" strokeweight=".06pt" strokecolor="#000000">
                <v:path arrowok="t"/>
              </v:shape>
            </v:group>
            <v:group style="position:absolute;left:5759;top:3747;width:17;height:16" coordorigin="5759,3747" coordsize="17,16">
              <v:shape style="position:absolute;left:5759;top:3747;width:17;height:16" coordorigin="5759,3747" coordsize="17,16" path="m5759,3755l5776,3755e" filled="f" stroked="t" strokeweight=".94pt" strokecolor="#000000">
                <v:path arrowok="t"/>
              </v:shape>
            </v:group>
            <v:group style="position:absolute;left:5759;top:3762;width:17;height:16" coordorigin="5759,3762" coordsize="17,16">
              <v:shape style="position:absolute;left:5759;top:3762;width:17;height:16" coordorigin="5759,3762" coordsize="17,16" path="m5759,3770l5776,3770e" filled="f" stroked="t" strokeweight=".94pt" strokecolor="#000000">
                <v:path arrowok="t"/>
              </v:shape>
            </v:group>
            <v:group style="position:absolute;left:5759;top:3794;width:17;height:2" coordorigin="5759,3794" coordsize="17,2">
              <v:shape style="position:absolute;left:5759;top:3794;width:17;height:2" coordorigin="5759,3794" coordsize="17,0" path="m5776,3794l5759,3794,5776,3794xe" filled="f" stroked="t" strokeweight=".06pt" strokecolor="#000000">
                <v:path arrowok="t"/>
              </v:shape>
            </v:group>
            <v:group style="position:absolute;left:5759;top:3809;width:17;height:2" coordorigin="5759,3809" coordsize="17,2">
              <v:shape style="position:absolute;left:5759;top:3809;width:17;height:2" coordorigin="5759,3809" coordsize="17,0" path="m5776,3809l5759,3809,5776,3809xe" filled="f" stroked="t" strokeweight=".06pt" strokecolor="#000000">
                <v:path arrowok="t"/>
              </v:shape>
            </v:group>
            <v:group style="position:absolute;left:5759;top:3825;width:17;height:14" coordorigin="5759,3825" coordsize="17,14">
              <v:shape style="position:absolute;left:5759;top:3825;width:17;height:14" coordorigin="5759,3825" coordsize="17,14" path="m5759,3832l5776,3832e" filled="f" stroked="t" strokeweight=".88pt" strokecolor="#000000">
                <v:path arrowok="t"/>
              </v:shape>
            </v:group>
            <v:group style="position:absolute;left:5759;top:3839;width:17;height:16" coordorigin="5759,3839" coordsize="17,16">
              <v:shape style="position:absolute;left:5759;top:3839;width:17;height:16" coordorigin="5759,3839" coordsize="17,16" path="m5776,3855l5759,3855,5776,3839,5776,3855xe" filled="f" stroked="t" strokeweight=".06pt" strokecolor="#000000">
                <v:path arrowok="t"/>
              </v:shape>
            </v:group>
            <v:group style="position:absolute;left:5759;top:3870;width:17;height:2" coordorigin="5759,3870" coordsize="17,2">
              <v:shape style="position:absolute;left:5759;top:3870;width:17;height:2" coordorigin="5759,3870" coordsize="17,0" path="m5776,3870l5759,3870,5776,3870xe" filled="f" stroked="t" strokeweight=".06pt" strokecolor="#000000">
                <v:path arrowok="t"/>
              </v:shape>
            </v:group>
            <v:group style="position:absolute;left:5759;top:3886;width:17;height:16" coordorigin="5759,3886" coordsize="17,16">
              <v:shape style="position:absolute;left:5759;top:3886;width:17;height:16" coordorigin="5759,3886" coordsize="17,16" path="m5759,3894l5776,3894e" filled="f" stroked="t" strokeweight=".94pt" strokecolor="#000000">
                <v:path arrowok="t"/>
              </v:shape>
            </v:group>
            <v:group style="position:absolute;left:5759;top:3902;width:17;height:16" coordorigin="5759,3902" coordsize="17,16">
              <v:shape style="position:absolute;left:5759;top:3902;width:17;height:16" coordorigin="5759,3902" coordsize="17,16" path="m5759,3909l5776,3909e" filled="f" stroked="t" strokeweight=".94pt" strokecolor="#000000">
                <v:path arrowok="t"/>
              </v:shape>
            </v:group>
            <v:group style="position:absolute;left:5759;top:3917;width:17;height:16" coordorigin="5759,3917" coordsize="17,16">
              <v:shape style="position:absolute;left:5759;top:3917;width:17;height:16" coordorigin="5759,3917" coordsize="17,16" path="m5776,3933l5759,3933,5776,3917,5776,3933xe" filled="f" stroked="t" strokeweight=".06pt" strokecolor="#000000">
                <v:path arrowok="t"/>
              </v:shape>
            </v:group>
            <v:group style="position:absolute;left:5759;top:3948;width:17;height:2" coordorigin="5759,3948" coordsize="17,2">
              <v:shape style="position:absolute;left:5759;top:3948;width:17;height:2" coordorigin="5759,3948" coordsize="17,0" path="m5776,3948l5759,3948,5776,3948xe" filled="f" stroked="t" strokeweight=".06pt" strokecolor="#000000">
                <v:path arrowok="t"/>
              </v:shape>
            </v:group>
            <v:group style="position:absolute;left:5759;top:3964;width:17;height:14" coordorigin="5759,3964" coordsize="17,14">
              <v:shape style="position:absolute;left:5759;top:3964;width:17;height:14" coordorigin="5759,3964" coordsize="17,14" path="m5759,3971l5776,3971e" filled="f" stroked="t" strokeweight=".88pt" strokecolor="#000000">
                <v:path arrowok="t"/>
              </v:shape>
            </v:group>
            <v:group style="position:absolute;left:5759;top:3978;width:17;height:16" coordorigin="5759,3978" coordsize="17,16">
              <v:shape style="position:absolute;left:5759;top:3978;width:17;height:16" coordorigin="5759,3978" coordsize="17,16" path="m5759,3986l5776,3986e" filled="f" stroked="t" strokeweight=".94pt" strokecolor="#000000">
                <v:path arrowok="t"/>
              </v:shape>
            </v:group>
            <v:group style="position:absolute;left:5759;top:4010;width:17;height:2" coordorigin="5759,4010" coordsize="17,2">
              <v:shape style="position:absolute;left:5759;top:4010;width:17;height:2" coordorigin="5759,4010" coordsize="17,0" path="m5776,4010l5759,4010,5776,4010xe" filled="f" stroked="t" strokeweight=".06pt" strokecolor="#000000">
                <v:path arrowok="t"/>
              </v:shape>
            </v:group>
            <v:group style="position:absolute;left:5759;top:4025;width:17;height:2" coordorigin="5759,4025" coordsize="17,2">
              <v:shape style="position:absolute;left:5759;top:4025;width:17;height:2" coordorigin="5759,4025" coordsize="17,0" path="m5776,4025l5759,4025,5776,4025xe" filled="f" stroked="t" strokeweight=".06pt" strokecolor="#000000">
                <v:path arrowok="t"/>
              </v:shape>
            </v:group>
            <v:group style="position:absolute;left:5759;top:4041;width:17;height:16" coordorigin="5759,4041" coordsize="17,16">
              <v:shape style="position:absolute;left:5759;top:4041;width:17;height:16" coordorigin="5759,4041" coordsize="17,16" path="m5759,4049l5776,4049e" filled="f" stroked="t" strokeweight=".94pt" strokecolor="#000000">
                <v:path arrowok="t"/>
              </v:shape>
            </v:group>
            <v:group style="position:absolute;left:5759;top:4056;width:17;height:16" coordorigin="5759,4056" coordsize="17,16">
              <v:shape style="position:absolute;left:5759;top:4056;width:17;height:16" coordorigin="5759,4056" coordsize="17,16" path="m5759,4064l5776,4064e" filled="f" stroked="t" strokeweight=".94pt" strokecolor="#000000">
                <v:path arrowok="t"/>
              </v:shape>
            </v:group>
            <v:group style="position:absolute;left:5759;top:4088;width:17;height:2" coordorigin="5759,4088" coordsize="17,2">
              <v:shape style="position:absolute;left:5759;top:4088;width:17;height:2" coordorigin="5759,4088" coordsize="17,0" path="m5776,4088l5759,4088,5776,4088xe" filled="f" stroked="t" strokeweight=".06pt" strokecolor="#000000">
                <v:path arrowok="t"/>
              </v:shape>
            </v:group>
            <v:group style="position:absolute;left:5759;top:4103;width:17;height:16" coordorigin="5759,4103" coordsize="17,16">
              <v:shape style="position:absolute;left:5759;top:4103;width:17;height:16" coordorigin="5759,4103" coordsize="17,16" path="m5776,4103l5776,4119,5759,4103,5776,4103xe" filled="f" stroked="t" strokeweight=".06pt" strokecolor="#000000">
                <v:path arrowok="t"/>
              </v:shape>
            </v:group>
            <v:group style="position:absolute;left:5759;top:4119;width:17;height:14" coordorigin="5759,4119" coordsize="17,14">
              <v:shape style="position:absolute;left:5759;top:4119;width:17;height:14" coordorigin="5759,4119" coordsize="17,14" path="m5759,4126l5776,4126e" filled="f" stroked="t" strokeweight=".87997pt" strokecolor="#000000">
                <v:path arrowok="t"/>
              </v:shape>
            </v:group>
            <v:group style="position:absolute;left:5759;top:4133;width:17;height:16" coordorigin="5759,4133" coordsize="17,16">
              <v:shape style="position:absolute;left:5759;top:4133;width:17;height:16" coordorigin="5759,4133" coordsize="17,16" path="m5776,4149l5759,4149,5776,4133,5776,4149xe" filled="f" stroked="t" strokeweight=".06pt" strokecolor="#000000">
                <v:path arrowok="t"/>
              </v:shape>
            </v:group>
            <v:group style="position:absolute;left:5759;top:4164;width:17;height:2" coordorigin="5759,4164" coordsize="17,2">
              <v:shape style="position:absolute;left:5759;top:4164;width:17;height:2" coordorigin="5759,4164" coordsize="17,0" path="m5776,4164l5759,4164,5776,4164xe" filled="f" stroked="t" strokeweight=".06pt" strokecolor="#000000">
                <v:path arrowok="t"/>
              </v:shape>
            </v:group>
            <v:group style="position:absolute;left:5759;top:4180;width:17;height:16" coordorigin="5759,4180" coordsize="17,16">
              <v:shape style="position:absolute;left:5759;top:4180;width:17;height:16" coordorigin="5759,4180" coordsize="17,16" path="m5759,4188l5776,4188e" filled="f" stroked="t" strokeweight=".94pt" strokecolor="#000000">
                <v:path arrowok="t"/>
              </v:shape>
            </v:group>
            <v:group style="position:absolute;left:5759;top:4196;width:17;height:16" coordorigin="5759,4196" coordsize="17,16">
              <v:shape style="position:absolute;left:5759;top:4196;width:17;height:16" coordorigin="5759,4196" coordsize="17,16" path="m5759,4203l5776,4203e" filled="f" stroked="t" strokeweight=".94pt" strokecolor="#000000">
                <v:path arrowok="t"/>
              </v:shape>
            </v:group>
            <v:group style="position:absolute;left:5759;top:4227;width:17;height:2" coordorigin="5759,4227" coordsize="17,2">
              <v:shape style="position:absolute;left:5759;top:4227;width:17;height:2" coordorigin="5759,4227" coordsize="17,0" path="m5776,4227l5759,4227,5776,4227xe" filled="f" stroked="t" strokeweight=".06pt" strokecolor="#000000">
                <v:path arrowok="t"/>
              </v:shape>
            </v:group>
            <v:group style="position:absolute;left:5759;top:4242;width:17;height:2" coordorigin="5759,4242" coordsize="17,2">
              <v:shape style="position:absolute;left:5759;top:4242;width:17;height:2" coordorigin="5759,4242" coordsize="17,0" path="m5776,4242l5759,4242,5776,4242xe" filled="f" stroked="t" strokeweight=".06pt" strokecolor="#000000">
                <v:path arrowok="t"/>
              </v:shape>
            </v:group>
            <v:group style="position:absolute;left:5759;top:4258;width:17;height:16" coordorigin="5759,4258" coordsize="17,16">
              <v:shape style="position:absolute;left:5759;top:4258;width:17;height:16" coordorigin="5759,4258" coordsize="17,16" path="m5759,4266l5776,4266e" filled="f" stroked="t" strokeweight=".94pt" strokecolor="#000000">
                <v:path arrowok="t"/>
              </v:shape>
            </v:group>
            <v:group style="position:absolute;left:5759;top:4274;width:17;height:14" coordorigin="5759,4274" coordsize="17,14">
              <v:shape style="position:absolute;left:5759;top:4274;width:17;height:14" coordorigin="5759,4274" coordsize="17,14" path="m5759,4281l5776,4281e" filled="f" stroked="t" strokeweight=".88pt" strokecolor="#000000">
                <v:path arrowok="t"/>
              </v:shape>
            </v:group>
            <v:group style="position:absolute;left:5759;top:4304;width:17;height:2" coordorigin="5759,4304" coordsize="17,2">
              <v:shape style="position:absolute;left:5759;top:4304;width:17;height:2" coordorigin="5759,4304" coordsize="17,0" path="m5776,4304l5759,4304,5776,4304xe" filled="f" stroked="t" strokeweight=".06pt" strokecolor="#000000">
                <v:path arrowok="t"/>
              </v:shape>
            </v:group>
            <v:group style="position:absolute;left:5759;top:4319;width:17;height:16" coordorigin="5759,4319" coordsize="17,16">
              <v:shape style="position:absolute;left:5759;top:4319;width:17;height:16" coordorigin="5759,4319" coordsize="17,16" path="m5776,4319l5776,4335,5759,4319,5776,4319xe" filled="f" stroked="t" strokeweight=".06pt" strokecolor="#000000">
                <v:path arrowok="t"/>
              </v:shape>
            </v:group>
            <v:group style="position:absolute;left:5759;top:4335;width:17;height:16" coordorigin="5759,4335" coordsize="17,16">
              <v:shape style="position:absolute;left:5759;top:4335;width:17;height:16" coordorigin="5759,4335" coordsize="17,16" path="m5759,4343l5776,4343e" filled="f" stroked="t" strokeweight=".94pt" strokecolor="#000000">
                <v:path arrowok="t"/>
              </v:shape>
            </v:group>
            <v:group style="position:absolute;left:5759;top:4350;width:17;height:16" coordorigin="5759,4350" coordsize="17,16">
              <v:shape style="position:absolute;left:5759;top:4350;width:17;height:16" coordorigin="5759,4350" coordsize="17,16" path="m5776,4366l5759,4366,5776,4350,5776,4366xe" filled="f" stroked="t" strokeweight=".06pt" strokecolor="#000000">
                <v:path arrowok="t"/>
              </v:shape>
            </v:group>
            <v:group style="position:absolute;left:5759;top:4382;width:17;height:2" coordorigin="5759,4382" coordsize="17,2">
              <v:shape style="position:absolute;left:5759;top:4382;width:17;height:2" coordorigin="5759,4382" coordsize="17,0" path="m5776,4382l5759,4382,5776,4382xe" filled="f" stroked="t" strokeweight=".06pt" strokecolor="#000000">
                <v:path arrowok="t"/>
              </v:shape>
            </v:group>
            <v:group style="position:absolute;left:5759;top:4397;width:17;height:16" coordorigin="5759,4397" coordsize="17,16">
              <v:shape style="position:absolute;left:5759;top:4397;width:17;height:16" coordorigin="5759,4397" coordsize="17,16" path="m5759,4405l5776,4405e" filled="f" stroked="t" strokeweight=".94pt" strokecolor="#000000">
                <v:path arrowok="t"/>
              </v:shape>
            </v:group>
            <v:group style="position:absolute;left:5759;top:4413;width:17;height:16" coordorigin="5759,4413" coordsize="17,16">
              <v:shape style="position:absolute;left:5759;top:4413;width:17;height:16" coordorigin="5759,4413" coordsize="17,16" path="m5759,4421l5776,4421e" filled="f" stroked="t" strokeweight=".94pt" strokecolor="#000000">
                <v:path arrowok="t"/>
              </v:shape>
            </v:group>
            <v:group style="position:absolute;left:5759;top:4443;width:17;height:2" coordorigin="5759,4443" coordsize="17,2">
              <v:shape style="position:absolute;left:5759;top:4443;width:17;height:2" coordorigin="5759,4443" coordsize="17,0" path="m5776,4443l5759,4443,5776,4443xe" filled="f" stroked="t" strokeweight=".06pt" strokecolor="#000000">
                <v:path arrowok="t"/>
              </v:shape>
            </v:group>
            <v:group style="position:absolute;left:5759;top:4458;width:17;height:2" coordorigin="5759,4458" coordsize="17,2">
              <v:shape style="position:absolute;left:5759;top:4458;width:17;height:2" coordorigin="5759,4458" coordsize="17,0" path="m5776,4458l5759,4458,5776,4458xe" filled="f" stroked="t" strokeweight=".06pt" strokecolor="#000000">
                <v:path arrowok="t"/>
              </v:shape>
            </v:group>
            <v:group style="position:absolute;left:5759;top:4474;width:17;height:16" coordorigin="5759,4474" coordsize="17,16">
              <v:shape style="position:absolute;left:5759;top:4474;width:17;height:16" coordorigin="5759,4474" coordsize="17,16" path="m5759,4482l5776,4482e" filled="f" stroked="t" strokeweight=".94pt" strokecolor="#000000">
                <v:path arrowok="t"/>
              </v:shape>
            </v:group>
            <v:group style="position:absolute;left:5759;top:4490;width:17;height:16" coordorigin="5759,4490" coordsize="17,16">
              <v:shape style="position:absolute;left:5759;top:4490;width:17;height:16" coordorigin="5759,4490" coordsize="17,16" path="m5759,4497l5776,4497e" filled="f" stroked="t" strokeweight=".94pt" strokecolor="#000000">
                <v:path arrowok="t"/>
              </v:shape>
            </v:group>
            <v:group style="position:absolute;left:8815;top:590;width:2;height:418" coordorigin="8815,590" coordsize="2,418">
              <v:shape style="position:absolute;left:8815;top:590;width:2;height:418" coordorigin="8815,590" coordsize="0,418" path="m8815,590l8815,1007e" filled="f" stroked="t" strokeweight="1.607463pt" strokecolor="#000000">
                <v:path arrowok="t"/>
              </v:shape>
            </v:group>
            <v:group style="position:absolute;left:8815;top:590;width:724;height:2" coordorigin="8815,590" coordsize="724,2">
              <v:shape style="position:absolute;left:8815;top:590;width:724;height:2" coordorigin="8815,590" coordsize="724,0" path="m8815,590l9539,590e" filled="f" stroked="t" strokeweight="1.547114pt" strokecolor="#000000">
                <v:path arrowok="t"/>
              </v:shape>
            </v:group>
            <v:group style="position:absolute;left:8815;top:172;width:2;height:974" coordorigin="8815,172" coordsize="2,974">
              <v:shape style="position:absolute;left:8815;top:172;width:2;height:974" coordorigin="8815,172" coordsize="0,974" path="m0,6279l0,6279e" filled="f" stroked="t" strokeweight=".1pt" strokecolor="#000000">
                <v:path arrowok="t"/>
              </v:shape>
            </v:group>
            <v:group style="position:absolute;left:8815;top:172;width:2;height:2" coordorigin="8815,172" coordsize="2,2">
              <v:shape style="position:absolute;left:8815;top:172;width:2;height:2" coordorigin="8815,172" coordsize="0,0" path="m8815,172l8815,172e" filled="f" stroked="t" strokeweight=".06pt" strokecolor="#000000">
                <v:path arrowok="t"/>
              </v:shape>
            </v:group>
            <v:group style="position:absolute;left:8815;top:194;width:2;height:2" coordorigin="8815,194" coordsize="2,2">
              <v:shape style="position:absolute;left:8815;top:194;width:2;height:2" coordorigin="8815,194" coordsize="1,0" path="m8815,194l8816,194e" filled="f" stroked="t" strokeweight=".78pt" strokecolor="#000000">
                <v:path arrowok="t"/>
              </v:shape>
            </v:group>
            <v:group style="position:absolute;left:8815;top:210;width:2;height:2" coordorigin="8815,210" coordsize="2,2">
              <v:shape style="position:absolute;left:8815;top:210;width:2;height:2" coordorigin="8815,210" coordsize="1,0" path="m8815,210l8816,210e" filled="f" stroked="t" strokeweight=".78pt" strokecolor="#000000">
                <v:path arrowok="t"/>
              </v:shape>
            </v:group>
            <v:group style="position:absolute;left:8815;top:233;width:2;height:2" coordorigin="8815,233" coordsize="2,2">
              <v:shape style="position:absolute;left:8815;top:233;width:2;height:2" coordorigin="8815,233" coordsize="0,0" path="m8815,233l8815,233e" filled="f" stroked="t" strokeweight=".06pt" strokecolor="#000000">
                <v:path arrowok="t"/>
              </v:shape>
            </v:group>
            <v:group style="position:absolute;left:8815;top:257;width:2;height:2" coordorigin="8815,257" coordsize="2,2">
              <v:shape style="position:absolute;left:8815;top:257;width:2;height:2" coordorigin="8815,257" coordsize="1,0" path="m8815,257l8816,257e" filled="f" stroked="t" strokeweight=".78pt" strokecolor="#000000">
                <v:path arrowok="t"/>
              </v:shape>
            </v:group>
            <v:group style="position:absolute;left:8815;top:272;width:2;height:2" coordorigin="8815,272" coordsize="2,2">
              <v:shape style="position:absolute;left:8815;top:272;width:2;height:2" coordorigin="8815,272" coordsize="1,0" path="m8815,272l8816,272e" filled="f" stroked="t" strokeweight=".78pt" strokecolor="#000000">
                <v:path arrowok="t"/>
              </v:shape>
            </v:group>
            <v:group style="position:absolute;left:8815;top:288;width:2;height:2" coordorigin="8815,288" coordsize="2,2">
              <v:shape style="position:absolute;left:8815;top:288;width:2;height:2" coordorigin="8815,288" coordsize="1,0" path="m8815,288l8816,288e" filled="f" stroked="t" strokeweight=".78pt" strokecolor="#000000">
                <v:path arrowok="t"/>
              </v:shape>
            </v:group>
            <v:group style="position:absolute;left:8815;top:311;width:2;height:2" coordorigin="8815,311" coordsize="2,2">
              <v:shape style="position:absolute;left:8815;top:311;width:2;height:2" coordorigin="8815,311" coordsize="0,0" path="m8815,311l8815,311e" filled="f" stroked="t" strokeweight=".06pt" strokecolor="#000000">
                <v:path arrowok="t"/>
              </v:shape>
            </v:group>
            <v:group style="position:absolute;left:8815;top:334;width:2;height:2" coordorigin="8815,334" coordsize="2,2">
              <v:shape style="position:absolute;left:8815;top:334;width:2;height:2" coordorigin="8815,334" coordsize="1,0" path="m8815,334l8816,334e" filled="f" stroked="t" strokeweight=".72pt" strokecolor="#000000">
                <v:path arrowok="t"/>
              </v:shape>
            </v:group>
            <v:group style="position:absolute;left:8815;top:349;width:2;height:2" coordorigin="8815,349" coordsize="2,2">
              <v:shape style="position:absolute;left:8815;top:349;width:2;height:2" coordorigin="8815,349" coordsize="1,0" path="m8815,349l8816,349e" filled="f" stroked="t" strokeweight=".78pt" strokecolor="#000000">
                <v:path arrowok="t"/>
              </v:shape>
            </v:group>
            <v:group style="position:absolute;left:8815;top:372;width:2;height:2" coordorigin="8815,372" coordsize="2,2">
              <v:shape style="position:absolute;left:8815;top:372;width:2;height:2" coordorigin="8815,372" coordsize="0,0" path="m8815,372l8815,372e" filled="f" stroked="t" strokeweight=".06pt" strokecolor="#000000">
                <v:path arrowok="t"/>
              </v:shape>
            </v:group>
            <v:group style="position:absolute;left:8815;top:388;width:2;height:2" coordorigin="8815,388" coordsize="2,2">
              <v:shape style="position:absolute;left:8815;top:388;width:2;height:2" coordorigin="8815,388" coordsize="0,0" path="m8815,388l8815,388e" filled="f" stroked="t" strokeweight=".06pt" strokecolor="#000000">
                <v:path arrowok="t"/>
              </v:shape>
            </v:group>
            <v:group style="position:absolute;left:8815;top:411;width:2;height:2" coordorigin="8815,411" coordsize="2,2">
              <v:shape style="position:absolute;left:8815;top:411;width:2;height:2" coordorigin="8815,411" coordsize="1,0" path="m8815,411l8816,411e" filled="f" stroked="t" strokeweight=".78pt" strokecolor="#000000">
                <v:path arrowok="t"/>
              </v:shape>
            </v:group>
            <v:group style="position:absolute;left:8815;top:427;width:2;height:2" coordorigin="8815,427" coordsize="2,2">
              <v:shape style="position:absolute;left:8815;top:427;width:2;height:2" coordorigin="8815,427" coordsize="1,0" path="m8815,427l8816,427e" filled="f" stroked="t" strokeweight=".78pt" strokecolor="#000000">
                <v:path arrowok="t"/>
              </v:shape>
            </v:group>
            <v:group style="position:absolute;left:8815;top:450;width:2;height:2" coordorigin="8815,450" coordsize="2,2">
              <v:shape style="position:absolute;left:8815;top:450;width:2;height:2" coordorigin="8815,450" coordsize="0,0" path="m8815,450l8815,450e" filled="f" stroked="t" strokeweight=".06pt" strokecolor="#000000">
                <v:path arrowok="t"/>
              </v:shape>
            </v:group>
            <v:group style="position:absolute;left:8815;top:473;width:2;height:2" coordorigin="8815,473" coordsize="2,2">
              <v:shape style="position:absolute;left:8815;top:473;width:2;height:2" coordorigin="8815,473" coordsize="1,0" path="m8815,473l8816,473e" filled="f" stroked="t" strokeweight=".72pt" strokecolor="#000000">
                <v:path arrowok="t"/>
              </v:shape>
            </v:group>
            <v:group style="position:absolute;left:8815;top:488;width:2;height:2" coordorigin="8815,488" coordsize="2,2">
              <v:shape style="position:absolute;left:8815;top:488;width:2;height:2" coordorigin="8815,488" coordsize="1,0" path="m8815,488l8816,488e" filled="f" stroked="t" strokeweight=".78pt" strokecolor="#000000">
                <v:path arrowok="t"/>
              </v:shape>
            </v:group>
            <v:group style="position:absolute;left:8815;top:504;width:2;height:2" coordorigin="8815,504" coordsize="2,2">
              <v:shape style="position:absolute;left:8815;top:504;width:2;height:2" coordorigin="8815,504" coordsize="1,0" path="m8815,504l8816,504e" filled="f" stroked="t" strokeweight=".78pt" strokecolor="#000000">
                <v:path arrowok="t"/>
              </v:shape>
            </v:group>
            <v:group style="position:absolute;left:8815;top:527;width:2;height:2" coordorigin="8815,527" coordsize="2,2">
              <v:shape style="position:absolute;left:8815;top:527;width:2;height:2" coordorigin="8815,527" coordsize="0,0" path="m8815,527l8815,527e" filled="f" stroked="t" strokeweight=".06pt" strokecolor="#000000">
                <v:path arrowok="t"/>
              </v:shape>
            </v:group>
            <v:group style="position:absolute;left:8815;top:551;width:2;height:2" coordorigin="8815,551" coordsize="2,2">
              <v:shape style="position:absolute;left:8815;top:551;width:2;height:2" coordorigin="8815,551" coordsize="1,0" path="m8815,551l8816,551e" filled="f" stroked="t" strokeweight=".78pt" strokecolor="#000000">
                <v:path arrowok="t"/>
              </v:shape>
            </v:group>
            <v:group style="position:absolute;left:8815;top:566;width:2;height:2" coordorigin="8815,566" coordsize="2,2">
              <v:shape style="position:absolute;left:8815;top:566;width:2;height:2" coordorigin="8815,566" coordsize="1,0" path="m8815,566l8816,566e" filled="f" stroked="t" strokeweight=".78pt" strokecolor="#000000">
                <v:path arrowok="t"/>
              </v:shape>
            </v:group>
            <v:group style="position:absolute;left:8815;top:590;width:2;height:2" coordorigin="8815,590" coordsize="2,2">
              <v:shape style="position:absolute;left:8815;top:590;width:2;height:2" coordorigin="8815,590" coordsize="0,0" path="m8815,590l8815,590e" filled="f" stroked="t" strokeweight=".06pt" strokecolor="#000000">
                <v:path arrowok="t"/>
              </v:shape>
            </v:group>
            <v:group style="position:absolute;left:8815;top:605;width:2;height:2" coordorigin="8815,605" coordsize="2,2">
              <v:shape style="position:absolute;left:8815;top:605;width:2;height:2" coordorigin="8815,605" coordsize="0,0" path="m8815,605l8815,605e" filled="f" stroked="t" strokeweight=".06pt" strokecolor="#000000">
                <v:path arrowok="t"/>
              </v:shape>
            </v:group>
            <v:group style="position:absolute;left:8815;top:628;width:2;height:2" coordorigin="8815,628" coordsize="2,2">
              <v:shape style="position:absolute;left:8815;top:628;width:2;height:2" coordorigin="8815,628" coordsize="1,0" path="m8815,628l8816,628e" filled="f" stroked="t" strokeweight=".72pt" strokecolor="#000000">
                <v:path arrowok="t"/>
              </v:shape>
            </v:group>
            <v:group style="position:absolute;left:8815;top:643;width:2;height:2" coordorigin="8815,643" coordsize="2,2">
              <v:shape style="position:absolute;left:8815;top:643;width:2;height:2" coordorigin="8815,643" coordsize="1,0" path="m8815,643l8816,643e" filled="f" stroked="t" strokeweight=".78pt" strokecolor="#000000">
                <v:path arrowok="t"/>
              </v:shape>
            </v:group>
            <v:group style="position:absolute;left:8815;top:666;width:2;height:2" coordorigin="8815,666" coordsize="2,2">
              <v:shape style="position:absolute;left:8815;top:666;width:2;height:2" coordorigin="8815,666" coordsize="0,0" path="m8815,666l8815,666e" filled="f" stroked="t" strokeweight=".06pt" strokecolor="#000000">
                <v:path arrowok="t"/>
              </v:shape>
            </v:group>
            <v:group style="position:absolute;left:8815;top:690;width:2;height:2" coordorigin="8815,690" coordsize="2,2">
              <v:shape style="position:absolute;left:8815;top:690;width:2;height:2" coordorigin="8815,690" coordsize="1,0" path="m8815,690l8816,690e" filled="f" stroked="t" strokeweight=".78pt" strokecolor="#000000">
                <v:path arrowok="t"/>
              </v:shape>
            </v:group>
            <v:group style="position:absolute;left:8815;top:705;width:2;height:2" coordorigin="8815,705" coordsize="2,2">
              <v:shape style="position:absolute;left:8815;top:705;width:2;height:2" coordorigin="8815,705" coordsize="1,0" path="m8815,705l8816,705e" filled="f" stroked="t" strokeweight=".78pt" strokecolor="#000000">
                <v:path arrowok="t"/>
              </v:shape>
            </v:group>
            <v:group style="position:absolute;left:8815;top:721;width:2;height:2" coordorigin="8815,721" coordsize="2,2">
              <v:shape style="position:absolute;left:8815;top:721;width:2;height:2" coordorigin="8815,721" coordsize="1,0" path="m8815,721l8816,721e" filled="f" stroked="t" strokeweight=".78pt" strokecolor="#000000">
                <v:path arrowok="t"/>
              </v:shape>
            </v:group>
            <v:group style="position:absolute;left:8815;top:744;width:2;height:2" coordorigin="8815,744" coordsize="2,2">
              <v:shape style="position:absolute;left:8815;top:744;width:2;height:2" coordorigin="8815,744" coordsize="0,0" path="m8815,744l8815,744e" filled="f" stroked="t" strokeweight=".06pt" strokecolor="#000000">
                <v:path arrowok="t"/>
              </v:shape>
            </v:group>
            <v:group style="position:absolute;left:8815;top:768;width:2;height:2" coordorigin="8815,768" coordsize="2,2">
              <v:shape style="position:absolute;left:8815;top:768;width:2;height:2" coordorigin="8815,768" coordsize="1,0" path="m8815,768l8816,768e" filled="f" stroked="t" strokeweight=".78pt" strokecolor="#000000">
                <v:path arrowok="t"/>
              </v:shape>
            </v:group>
            <v:group style="position:absolute;left:8815;top:783;width:2;height:2" coordorigin="8815,783" coordsize="2,2">
              <v:shape style="position:absolute;left:8815;top:783;width:2;height:2" coordorigin="8815,783" coordsize="1,0" path="m8815,783l8816,783e" filled="f" stroked="t" strokeweight=".72pt" strokecolor="#000000">
                <v:path arrowok="t"/>
              </v:shape>
            </v:group>
            <v:group style="position:absolute;left:8815;top:806;width:2;height:2" coordorigin="8815,806" coordsize="2,2">
              <v:shape style="position:absolute;left:8815;top:806;width:2;height:2" coordorigin="8815,806" coordsize="0,0" path="m8815,806l8815,806e" filled="f" stroked="t" strokeweight=".06pt" strokecolor="#000000">
                <v:path arrowok="t"/>
              </v:shape>
            </v:group>
            <v:group style="position:absolute;left:8815;top:821;width:2;height:2" coordorigin="8815,821" coordsize="2,2">
              <v:shape style="position:absolute;left:8815;top:821;width:2;height:2" coordorigin="8815,821" coordsize="0,0" path="m8815,821l8815,821e" filled="f" stroked="t" strokeweight=".06pt" strokecolor="#000000">
                <v:path arrowok="t"/>
              </v:shape>
            </v:group>
            <v:group style="position:absolute;left:8815;top:845;width:2;height:2" coordorigin="8815,845" coordsize="2,2">
              <v:shape style="position:absolute;left:8815;top:845;width:2;height:2" coordorigin="8815,845" coordsize="1,0" path="m8815,845l8816,845e" filled="f" stroked="t" strokeweight=".78pt" strokecolor="#000000">
                <v:path arrowok="t"/>
              </v:shape>
            </v:group>
            <v:group style="position:absolute;left:8815;top:860;width:2;height:2" coordorigin="8815,860" coordsize="2,2">
              <v:shape style="position:absolute;left:8815;top:860;width:2;height:2" coordorigin="8815,860" coordsize="1,0" path="m8815,860l8816,860e" filled="f" stroked="t" strokeweight=".78pt" strokecolor="#000000">
                <v:path arrowok="t"/>
              </v:shape>
            </v:group>
            <v:group style="position:absolute;left:8815;top:884;width:2;height:2" coordorigin="8815,884" coordsize="2,2">
              <v:shape style="position:absolute;left:8815;top:884;width:2;height:2" coordorigin="8815,884" coordsize="0,0" path="m8815,884l8815,884e" filled="f" stroked="t" strokeweight=".06pt" strokecolor="#000000">
                <v:path arrowok="t"/>
              </v:shape>
            </v:group>
            <v:group style="position:absolute;left:8815;top:907;width:2;height:2" coordorigin="8815,907" coordsize="2,2">
              <v:shape style="position:absolute;left:8815;top:907;width:2;height:2" coordorigin="8815,907" coordsize="1,0" path="m8815,907l8816,907e" filled="f" stroked="t" strokeweight=".78pt" strokecolor="#000000">
                <v:path arrowok="t"/>
              </v:shape>
            </v:group>
            <v:group style="position:absolute;left:8815;top:923;width:2;height:2" coordorigin="8815,923" coordsize="2,2">
              <v:shape style="position:absolute;left:8815;top:923;width:2;height:2" coordorigin="8815,923" coordsize="1,0" path="m8815,923l8816,923e" filled="f" stroked="t" strokeweight=".78pt" strokecolor="#000000">
                <v:path arrowok="t"/>
              </v:shape>
            </v:group>
            <v:group style="position:absolute;left:8815;top:938;width:2;height:2" coordorigin="8815,938" coordsize="2,2">
              <v:shape style="position:absolute;left:8815;top:938;width:2;height:2" coordorigin="8815,938" coordsize="1,0" path="m8815,938l8816,938e" filled="f" stroked="t" strokeweight=".72pt" strokecolor="#000000">
                <v:path arrowok="t"/>
              </v:shape>
            </v:group>
            <v:group style="position:absolute;left:8815;top:960;width:2;height:2" coordorigin="8815,960" coordsize="2,2">
              <v:shape style="position:absolute;left:8815;top:960;width:2;height:2" coordorigin="8815,960" coordsize="0,0" path="m8815,960l8815,960e" filled="f" stroked="t" strokeweight=".06pt" strokecolor="#000000">
                <v:path arrowok="t"/>
              </v:shape>
            </v:group>
            <v:group style="position:absolute;left:8815;top:984;width:2;height:2" coordorigin="8815,984" coordsize="2,2">
              <v:shape style="position:absolute;left:8815;top:984;width:2;height:2" coordorigin="8815,984" coordsize="1,0" path="m8815,984l8816,984e" filled="f" stroked="t" strokeweight=".78pt" strokecolor="#000000">
                <v:path arrowok="t"/>
              </v:shape>
            </v:group>
            <v:group style="position:absolute;left:8815;top:999;width:2;height:2" coordorigin="8815,999" coordsize="2,2">
              <v:shape style="position:absolute;left:8815;top:999;width:2;height:2" coordorigin="8815,999" coordsize="1,0" path="m8815,999l8816,999e" filled="f" stroked="t" strokeweight=".78pt" strokecolor="#000000">
                <v:path arrowok="t"/>
              </v:shape>
            </v:group>
            <v:group style="position:absolute;left:8815;top:1023;width:2;height:2" coordorigin="8815,1023" coordsize="2,2">
              <v:shape style="position:absolute;left:8815;top:1023;width:2;height:2" coordorigin="8815,1023" coordsize="0,0" path="m8815,1023l8815,1023e" filled="f" stroked="t" strokeweight=".06pt" strokecolor="#000000">
                <v:path arrowok="t"/>
              </v:shape>
            </v:group>
            <v:group style="position:absolute;left:8815;top:1038;width:2;height:2" coordorigin="8815,1038" coordsize="2,2">
              <v:shape style="position:absolute;left:8815;top:1038;width:2;height:2" coordorigin="8815,1038" coordsize="0,0" path="m8815,1038l8815,1038e" filled="f" stroked="t" strokeweight=".06pt" strokecolor="#000000">
                <v:path arrowok="t"/>
              </v:shape>
            </v:group>
            <v:group style="position:absolute;left:8815;top:1062;width:2;height:2" coordorigin="8815,1062" coordsize="2,2">
              <v:shape style="position:absolute;left:8815;top:1062;width:2;height:2" coordorigin="8815,1062" coordsize="1,0" path="m8815,1062l8816,1062e" filled="f" stroked="t" strokeweight=".78pt" strokecolor="#000000">
                <v:path arrowok="t"/>
              </v:shape>
            </v:group>
            <v:group style="position:absolute;left:8815;top:1077;width:2;height:2" coordorigin="8815,1077" coordsize="2,2">
              <v:shape style="position:absolute;left:8815;top:1077;width:2;height:2" coordorigin="8815,1077" coordsize="1,0" path="m8815,1077l8816,1077e" filled="f" stroked="t" strokeweight=".78pt" strokecolor="#000000">
                <v:path arrowok="t"/>
              </v:shape>
            </v:group>
            <v:group style="position:absolute;left:8815;top:1100;width:2;height:2" coordorigin="8815,1100" coordsize="2,2">
              <v:shape style="position:absolute;left:8815;top:1100;width:2;height:2" coordorigin="8815,1100" coordsize="0,0" path="m8815,1100l8815,1100e" filled="f" stroked="t" strokeweight=".06pt" strokecolor="#000000">
                <v:path arrowok="t"/>
              </v:shape>
            </v:group>
            <v:group style="position:absolute;left:8815;top:1123;width:2;height:2" coordorigin="8815,1123" coordsize="2,2">
              <v:shape style="position:absolute;left:8815;top:1123;width:2;height:2" coordorigin="8815,1123" coordsize="1,0" path="m8815,1123l8816,1123e" filled="f" stroked="t" strokeweight=".78pt" strokecolor="#000000">
                <v:path arrowok="t"/>
              </v:shape>
            </v:group>
            <v:group style="position:absolute;left:8815;top:1139;width:2;height:2" coordorigin="8815,1139" coordsize="2,2">
              <v:shape style="position:absolute;left:8815;top:1139;width:2;height:2" coordorigin="8815,1139" coordsize="1,0" path="m8815,1139l8816,1139e" filled="f" stroked="t" strokeweight=".78pt" strokecolor="#000000">
                <v:path arrowok="t"/>
              </v:shape>
            </v:group>
            <v:group style="position:absolute;left:7657;top:311;width:1591;height:2" coordorigin="7657,311" coordsize="1591,2">
              <v:shape style="position:absolute;left:7657;top:311;width:1591;height:2" coordorigin="7657,311" coordsize="1591,0" path="m9248,311l7657,311e" filled="f" stroked="t" strokeweight=".06pt" strokecolor="#000000">
                <v:path arrowok="t"/>
              </v:shape>
            </v:group>
            <v:group style="position:absolute;left:7657;top:172;width:289;height:278" coordorigin="7657,172" coordsize="289,278">
              <v:shape style="position:absolute;left:7657;top:172;width:289;height:278" coordorigin="7657,172" coordsize="289,278" path="m7657,450l7946,172e" filled="f" stroked="t" strokeweight=".06pt" strokecolor="#000000">
                <v:path arrowok="t"/>
              </v:shape>
            </v:group>
            <v:group style="position:absolute;left:8236;top:172;width:289;height:278" coordorigin="8236,172" coordsize="289,278">
              <v:shape style="position:absolute;left:8236;top:172;width:289;height:278" coordorigin="8236,172" coordsize="289,278" path="m8236,450l8525,172e" filled="f" stroked="t" strokeweight=".06pt" strokecolor="#000000">
                <v:path arrowok="t"/>
              </v:shape>
            </v:group>
            <v:group style="position:absolute;left:5326;top:3251;width:450;height:558" coordorigin="5326,3251" coordsize="450,558">
              <v:shape style="position:absolute;left:5326;top:3251;width:450;height:558" coordorigin="5326,3251" coordsize="450,558" path="m5716,3297l5326,3794,5326,3809,5341,3809,5733,3310,5716,3297xe" filled="t" fillcolor="#000000" stroked="f">
                <v:path arrowok="t"/>
                <v:fill/>
              </v:shape>
              <v:shape style="position:absolute;left:5326;top:3251;width:450;height:558" coordorigin="5326,3251" coordsize="450,558" path="m5769,3282l5743,3282,5743,3298,5733,3310,5759,3329,5769,3282xe" filled="t" fillcolor="#000000" stroked="f">
                <v:path arrowok="t"/>
                <v:fill/>
              </v:shape>
              <v:shape style="position:absolute;left:5326;top:3251;width:450;height:558" coordorigin="5326,3251" coordsize="450,558" path="m5743,3282l5728,3282,5716,3297,5733,3310,5743,3298,5743,3282xe" filled="t" fillcolor="#000000" stroked="f">
                <v:path arrowok="t"/>
                <v:fill/>
              </v:shape>
              <v:shape style="position:absolute;left:5326;top:3251;width:450;height:558" coordorigin="5326,3251" coordsize="450,558" path="m5776,3251l5695,3282,5716,3297,5728,3282,5769,3282,5776,3251xe" filled="t" fillcolor="#000000" stroked="f">
                <v:path arrowok="t"/>
                <v:fill/>
              </v:shape>
            </v:group>
            <v:group style="position:absolute;left:5326;top:3282;width:418;height:527" coordorigin="5326,3282" coordsize="418,527">
              <v:shape style="position:absolute;left:5326;top:3282;width:418;height:527" coordorigin="5326,3282" coordsize="418,527" path="m5743,3298l5341,3809,5326,3809,5326,3794,5728,3282,5743,3282,5743,3298xe" filled="f" stroked="t" strokeweight=".06pt" strokecolor="#000000">
                <v:path arrowok="t"/>
              </v:shape>
            </v:group>
            <v:group style="position:absolute;left:5695;top:3251;width:80;height:78" coordorigin="5695,3251" coordsize="80,78">
              <v:shape style="position:absolute;left:5695;top:3251;width:80;height:78" coordorigin="5695,3251" coordsize="80,78" path="m5695,3282l5776,3251,5759,3329,5695,3282xe" filled="f" stroked="t" strokeweight=".06pt" strokecolor="#000000">
                <v:path arrowok="t"/>
              </v:shape>
            </v:group>
            <v:group style="position:absolute;left:4022;top:3809;width:1319;height:2" coordorigin="4022,3809" coordsize="1319,2">
              <v:shape style="position:absolute;left:4022;top:3809;width:1319;height:2" coordorigin="4022,3809" coordsize="1319,0" path="m5341,3809l4022,3809e" filled="f" stroked="t" strokeweight=".06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8"/>
          <w:w w:val="103"/>
          <w:position w:val="0"/>
          <w:sz w:val="21"/>
          <w:szCs w:val="21"/>
        </w:rPr>
        <w:t>end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before="2" w:after="0" w:line="240" w:lineRule="auto"/>
        <w:ind w:left="-37" w:right="-57"/>
        <w:jc w:val="center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 w:hAnsi="Arial" w:cs="Arial" w:eastAsia="Arial"/>
          <w:spacing w:val="-6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</w:p>
    <w:p>
      <w:pPr>
        <w:spacing w:before="0" w:after="0" w:line="216" w:lineRule="exact"/>
        <w:ind w:left="78" w:right="48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9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12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1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</w:p>
    <w:p>
      <w:pPr>
        <w:spacing w:before="2" w:after="0" w:line="260" w:lineRule="exact"/>
        <w:jc w:val="left"/>
        <w:rPr>
          <w:sz w:val="26"/>
          <w:szCs w:val="26"/>
        </w:rPr>
      </w:pPr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3"/>
          <w:w w:val="100"/>
          <w:sz w:val="17"/>
          <w:szCs w:val="17"/>
        </w:rPr>
        <w:t>M</w:t>
      </w:r>
      <w:r>
        <w:rPr>
          <w:rFonts w:ascii="Arial" w:hAnsi="Arial" w:cs="Arial" w:eastAsia="Arial"/>
          <w:spacing w:val="10"/>
          <w:w w:val="100"/>
          <w:sz w:val="17"/>
          <w:szCs w:val="17"/>
        </w:rPr>
        <w:t>i</w:t>
      </w:r>
      <w:r>
        <w:rPr>
          <w:rFonts w:ascii="Arial" w:hAnsi="Arial" w:cs="Arial" w:eastAsia="Arial"/>
          <w:spacing w:val="0"/>
          <w:w w:val="100"/>
          <w:sz w:val="17"/>
          <w:szCs w:val="17"/>
        </w:rPr>
        <w:t>n</w:t>
      </w:r>
      <w:r>
        <w:rPr>
          <w:rFonts w:ascii="Arial" w:hAnsi="Arial" w:cs="Arial" w:eastAsia="Arial"/>
          <w:spacing w:val="4"/>
          <w:w w:val="100"/>
          <w:sz w:val="17"/>
          <w:szCs w:val="17"/>
        </w:rPr>
        <w:t> </w:t>
      </w:r>
      <w:r>
        <w:rPr>
          <w:rFonts w:ascii="Arial" w:hAnsi="Arial" w:cs="Arial" w:eastAsia="Arial"/>
          <w:spacing w:val="0"/>
          <w:w w:val="100"/>
          <w:sz w:val="17"/>
          <w:szCs w:val="17"/>
        </w:rPr>
        <w:t>1</w:t>
      </w:r>
      <w:r>
        <w:rPr>
          <w:rFonts w:ascii="Arial" w:hAnsi="Arial" w:cs="Arial" w:eastAsia="Arial"/>
          <w:spacing w:val="-29"/>
          <w:w w:val="100"/>
          <w:sz w:val="17"/>
          <w:szCs w:val="17"/>
        </w:rPr>
        <w:t> </w:t>
      </w:r>
      <w:r>
        <w:rPr>
          <w:rFonts w:ascii="Arial" w:hAnsi="Arial" w:cs="Arial" w:eastAsia="Arial"/>
          <w:spacing w:val="0"/>
          <w:w w:val="100"/>
          <w:sz w:val="17"/>
          <w:szCs w:val="17"/>
        </w:rPr>
        <w:t>0</w:t>
      </w:r>
      <w:r>
        <w:rPr>
          <w:rFonts w:ascii="Arial" w:hAnsi="Arial" w:cs="Arial" w:eastAsia="Arial"/>
          <w:spacing w:val="2"/>
          <w:w w:val="100"/>
          <w:sz w:val="17"/>
          <w:szCs w:val="17"/>
        </w:rPr>
        <w:t> </w:t>
      </w:r>
      <w:r>
        <w:rPr>
          <w:rFonts w:ascii="Arial" w:hAnsi="Arial" w:cs="Arial" w:eastAsia="Arial"/>
          <w:spacing w:val="0"/>
          <w:w w:val="100"/>
          <w:sz w:val="17"/>
          <w:szCs w:val="17"/>
        </w:rPr>
        <w:t>m</w:t>
      </w:r>
      <w:r>
        <w:rPr>
          <w:rFonts w:ascii="Arial" w:hAnsi="Arial" w:cs="Arial" w:eastAsia="Arial"/>
          <w:spacing w:val="-28"/>
          <w:w w:val="100"/>
          <w:sz w:val="17"/>
          <w:szCs w:val="17"/>
        </w:rPr>
        <w:t> </w:t>
      </w:r>
      <w:r>
        <w:rPr>
          <w:rFonts w:ascii="Arial" w:hAnsi="Arial" w:cs="Arial" w:eastAsia="Arial"/>
          <w:spacing w:val="0"/>
          <w:w w:val="100"/>
          <w:sz w:val="17"/>
          <w:szCs w:val="17"/>
        </w:rPr>
        <w:t>s</w:t>
      </w:r>
    </w:p>
    <w:p>
      <w:pPr>
        <w:spacing w:line="240" w:lineRule="auto" w:after="0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00" w:h="16840"/>
          <w:pgMar w:top="260" w:bottom="1040" w:left="1160" w:right="1000"/>
          <w:cols w:num="4" w:equalWidth="0">
            <w:col w:w="740" w:space="145"/>
            <w:col w:w="1021" w:space="3690"/>
            <w:col w:w="746" w:space="1023"/>
            <w:col w:w="2375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40" w:lineRule="exact" w:after="0"/>
        <w:jc w:val="left"/>
        <w:rPr>
          <w:sz w:val="24"/>
          <w:szCs w:val="24"/>
        </w:rPr>
        <w:sectPr>
          <w:type w:val="continuous"/>
          <w:pgSz w:w="11900" w:h="16840"/>
          <w:pgMar w:top="260" w:bottom="1040" w:left="1160" w:right="1000"/>
        </w:sectPr>
      </w:pPr>
    </w:p>
    <w:p>
      <w:pPr>
        <w:spacing w:before="38" w:after="0" w:line="238" w:lineRule="exact"/>
        <w:ind w:left="257" w:right="-73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4"/>
          <w:w w:val="103"/>
          <w:position w:val="0"/>
          <w:sz w:val="21"/>
          <w:szCs w:val="21"/>
        </w:rPr>
        <w:t>R</w:t>
      </w:r>
      <w:r>
        <w:rPr>
          <w:rFonts w:ascii="Arial" w:hAnsi="Arial" w:cs="Arial" w:eastAsia="Arial"/>
          <w:spacing w:val="13"/>
          <w:w w:val="103"/>
          <w:position w:val="0"/>
          <w:sz w:val="21"/>
          <w:szCs w:val="21"/>
        </w:rPr>
        <w:t>T</w:t>
      </w:r>
      <w:r>
        <w:rPr>
          <w:rFonts w:ascii="Arial" w:hAnsi="Arial" w:cs="Arial" w:eastAsia="Arial"/>
          <w:spacing w:val="0"/>
          <w:w w:val="103"/>
          <w:position w:val="0"/>
          <w:sz w:val="21"/>
          <w:szCs w:val="21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before="38" w:after="0" w:line="238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>
        <w:rPr/>
        <w:br w:type="column"/>
      </w:r>
      <w:r>
        <w:rPr>
          <w:rFonts w:ascii="Arial" w:hAnsi="Arial" w:cs="Arial" w:eastAsia="Arial"/>
          <w:spacing w:val="4"/>
          <w:w w:val="103"/>
          <w:position w:val="0"/>
          <w:sz w:val="21"/>
          <w:szCs w:val="21"/>
        </w:rPr>
        <w:t>C</w:t>
      </w:r>
      <w:r>
        <w:rPr>
          <w:rFonts w:ascii="Arial" w:hAnsi="Arial" w:cs="Arial" w:eastAsia="Arial"/>
          <w:spacing w:val="12"/>
          <w:w w:val="103"/>
          <w:position w:val="0"/>
          <w:sz w:val="21"/>
          <w:szCs w:val="21"/>
        </w:rPr>
        <w:t>T</w:t>
      </w:r>
      <w:r>
        <w:rPr>
          <w:rFonts w:ascii="Arial" w:hAnsi="Arial" w:cs="Arial" w:eastAsia="Arial"/>
          <w:spacing w:val="0"/>
          <w:w w:val="103"/>
          <w:position w:val="0"/>
          <w:sz w:val="21"/>
          <w:szCs w:val="21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line="238" w:lineRule="exact" w:after="0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260" w:bottom="1040" w:left="1160" w:right="1000"/>
          <w:cols w:num="2" w:equalWidth="0">
            <w:col w:w="708" w:space="418"/>
            <w:col w:w="8614"/>
          </w:cols>
        </w:sectPr>
      </w:pPr>
    </w:p>
    <w:p>
      <w:pPr>
        <w:spacing w:before="7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38" w:after="0" w:line="192" w:lineRule="exact"/>
        <w:ind w:left="1704" w:right="-2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19"/>
          <w:w w:val="100"/>
          <w:position w:val="0"/>
          <w:sz w:val="17"/>
          <w:szCs w:val="17"/>
        </w:rPr>
        <w:t>M</w:t>
      </w:r>
      <w:r>
        <w:rPr>
          <w:rFonts w:ascii="Arial" w:hAnsi="Arial" w:cs="Arial" w:eastAsia="Arial"/>
          <w:spacing w:val="2"/>
          <w:w w:val="100"/>
          <w:position w:val="0"/>
          <w:sz w:val="17"/>
          <w:szCs w:val="17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7"/>
          <w:szCs w:val="17"/>
        </w:rPr>
        <w:t>x</w:t>
      </w:r>
      <w:r>
        <w:rPr>
          <w:rFonts w:ascii="Arial" w:hAnsi="Arial" w:cs="Arial" w:eastAsia="Arial"/>
          <w:spacing w:val="12"/>
          <w:w w:val="100"/>
          <w:position w:val="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100"/>
          <w:position w:val="0"/>
          <w:sz w:val="17"/>
          <w:szCs w:val="17"/>
        </w:rPr>
        <w:t>1</w:t>
      </w:r>
      <w:r>
        <w:rPr>
          <w:rFonts w:ascii="Arial" w:hAnsi="Arial" w:cs="Arial" w:eastAsia="Arial"/>
          <w:spacing w:val="0"/>
          <w:w w:val="100"/>
          <w:position w:val="0"/>
          <w:sz w:val="17"/>
          <w:szCs w:val="17"/>
        </w:rPr>
        <w:t>0</w:t>
      </w:r>
      <w:r>
        <w:rPr>
          <w:rFonts w:ascii="Arial" w:hAnsi="Arial" w:cs="Arial" w:eastAsia="Arial"/>
          <w:spacing w:val="19"/>
          <w:w w:val="100"/>
          <w:position w:val="0"/>
          <w:sz w:val="17"/>
          <w:szCs w:val="17"/>
        </w:rPr>
        <w:t> </w:t>
      </w:r>
      <w:r>
        <w:rPr>
          <w:rFonts w:ascii="Arial" w:hAnsi="Arial" w:cs="Arial" w:eastAsia="Arial"/>
          <w:spacing w:val="2"/>
          <w:w w:val="100"/>
          <w:position w:val="0"/>
          <w:sz w:val="17"/>
          <w:szCs w:val="17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17"/>
          <w:szCs w:val="17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60" w:lineRule="exact" w:after="0"/>
        <w:jc w:val="left"/>
        <w:rPr>
          <w:sz w:val="26"/>
          <w:szCs w:val="26"/>
        </w:rPr>
        <w:sectPr>
          <w:type w:val="continuous"/>
          <w:pgSz w:w="11900" w:h="16840"/>
          <w:pgMar w:top="260" w:bottom="1040" w:left="1160" w:right="1000"/>
        </w:sectPr>
      </w:pPr>
    </w:p>
    <w:p>
      <w:pPr>
        <w:spacing w:before="38" w:after="0" w:line="238" w:lineRule="exact"/>
        <w:ind w:left="257" w:right="-73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4"/>
          <w:w w:val="103"/>
          <w:position w:val="0"/>
          <w:sz w:val="21"/>
          <w:szCs w:val="21"/>
        </w:rPr>
        <w:t>C</w:t>
      </w:r>
      <w:r>
        <w:rPr>
          <w:rFonts w:ascii="Arial" w:hAnsi="Arial" w:cs="Arial" w:eastAsia="Arial"/>
          <w:spacing w:val="13"/>
          <w:w w:val="103"/>
          <w:position w:val="0"/>
          <w:sz w:val="21"/>
          <w:szCs w:val="21"/>
        </w:rPr>
        <w:t>T</w:t>
      </w:r>
      <w:r>
        <w:rPr>
          <w:rFonts w:ascii="Arial" w:hAnsi="Arial" w:cs="Arial" w:eastAsia="Arial"/>
          <w:spacing w:val="0"/>
          <w:w w:val="103"/>
          <w:position w:val="0"/>
          <w:sz w:val="21"/>
          <w:szCs w:val="21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before="38" w:after="0" w:line="238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>
        <w:rPr/>
        <w:br w:type="column"/>
      </w:r>
      <w:r>
        <w:rPr>
          <w:rFonts w:ascii="Arial" w:hAnsi="Arial" w:cs="Arial" w:eastAsia="Arial"/>
          <w:spacing w:val="4"/>
          <w:w w:val="103"/>
          <w:position w:val="0"/>
          <w:sz w:val="21"/>
          <w:szCs w:val="21"/>
        </w:rPr>
        <w:t>R</w:t>
      </w:r>
      <w:r>
        <w:rPr>
          <w:rFonts w:ascii="Arial" w:hAnsi="Arial" w:cs="Arial" w:eastAsia="Arial"/>
          <w:spacing w:val="12"/>
          <w:w w:val="103"/>
          <w:position w:val="0"/>
          <w:sz w:val="21"/>
          <w:szCs w:val="21"/>
        </w:rPr>
        <w:t>T</w:t>
      </w:r>
      <w:r>
        <w:rPr>
          <w:rFonts w:ascii="Arial" w:hAnsi="Arial" w:cs="Arial" w:eastAsia="Arial"/>
          <w:spacing w:val="0"/>
          <w:w w:val="103"/>
          <w:position w:val="0"/>
          <w:sz w:val="21"/>
          <w:szCs w:val="21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line="238" w:lineRule="exact" w:after="0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260" w:bottom="1040" w:left="1160" w:right="1000"/>
          <w:cols w:num="2" w:equalWidth="0">
            <w:col w:w="708" w:space="418"/>
            <w:col w:w="8614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20" w:lineRule="exact" w:after="0"/>
        <w:jc w:val="left"/>
        <w:rPr>
          <w:sz w:val="22"/>
          <w:szCs w:val="22"/>
        </w:rPr>
        <w:sectPr>
          <w:type w:val="continuous"/>
          <w:pgSz w:w="11900" w:h="16840"/>
          <w:pgMar w:top="260" w:bottom="1040" w:left="1160" w:right="1000"/>
        </w:sectPr>
      </w:pPr>
    </w:p>
    <w:p>
      <w:pPr>
        <w:spacing w:before="38" w:after="0" w:line="238" w:lineRule="exact"/>
        <w:ind w:left="257" w:right="-73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13"/>
          <w:w w:val="103"/>
          <w:position w:val="0"/>
          <w:sz w:val="21"/>
          <w:szCs w:val="21"/>
        </w:rPr>
        <w:t>T</w:t>
      </w:r>
      <w:r>
        <w:rPr>
          <w:rFonts w:ascii="Arial" w:hAnsi="Arial" w:cs="Arial" w:eastAsia="Arial"/>
          <w:spacing w:val="3"/>
          <w:w w:val="103"/>
          <w:position w:val="0"/>
          <w:sz w:val="21"/>
          <w:szCs w:val="21"/>
        </w:rPr>
        <w:t>x</w:t>
      </w:r>
      <w:r>
        <w:rPr>
          <w:rFonts w:ascii="Arial" w:hAnsi="Arial" w:cs="Arial" w:eastAsia="Arial"/>
          <w:spacing w:val="0"/>
          <w:w w:val="103"/>
          <w:position w:val="0"/>
          <w:sz w:val="21"/>
          <w:szCs w:val="21"/>
        </w:rPr>
        <w:t>D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before="38" w:after="0" w:line="238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>
        <w:rPr/>
        <w:br w:type="column"/>
      </w:r>
      <w:r>
        <w:rPr>
          <w:rFonts w:ascii="Arial" w:hAnsi="Arial" w:cs="Arial" w:eastAsia="Arial"/>
          <w:spacing w:val="4"/>
          <w:w w:val="103"/>
          <w:position w:val="0"/>
          <w:sz w:val="21"/>
          <w:szCs w:val="21"/>
        </w:rPr>
        <w:t>RxD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line="238" w:lineRule="exact" w:after="0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260" w:bottom="1040" w:left="1160" w:right="1000"/>
          <w:cols w:num="2" w:equalWidth="0">
            <w:col w:w="671" w:space="455"/>
            <w:col w:w="8614"/>
          </w:cols>
        </w:sectPr>
      </w:pPr>
    </w:p>
    <w:p>
      <w:pPr>
        <w:spacing w:before="0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47" w:lineRule="auto"/>
        <w:ind w:left="3024" w:right="5573"/>
        <w:jc w:val="center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9"/>
          <w:sz w:val="17"/>
          <w:szCs w:val="17"/>
        </w:rPr>
        <w:t>T</w:t>
      </w:r>
      <w:r>
        <w:rPr>
          <w:rFonts w:ascii="Arial" w:hAnsi="Arial" w:cs="Arial" w:eastAsia="Arial"/>
          <w:spacing w:val="8"/>
          <w:sz w:val="17"/>
          <w:szCs w:val="17"/>
        </w:rPr>
        <w:t>r</w:t>
      </w:r>
      <w:r>
        <w:rPr>
          <w:rFonts w:ascii="Arial" w:hAnsi="Arial" w:cs="Arial" w:eastAsia="Arial"/>
          <w:spacing w:val="1"/>
          <w:sz w:val="17"/>
          <w:szCs w:val="17"/>
        </w:rPr>
        <w:t>a</w:t>
      </w:r>
      <w:r>
        <w:rPr>
          <w:rFonts w:ascii="Arial" w:hAnsi="Arial" w:cs="Arial" w:eastAsia="Arial"/>
          <w:spacing w:val="0"/>
          <w:sz w:val="17"/>
          <w:szCs w:val="17"/>
        </w:rPr>
        <w:t>n</w:t>
      </w:r>
      <w:r>
        <w:rPr>
          <w:rFonts w:ascii="Arial" w:hAnsi="Arial" w:cs="Arial" w:eastAsia="Arial"/>
          <w:spacing w:val="-29"/>
          <w:sz w:val="17"/>
          <w:szCs w:val="17"/>
        </w:rPr>
        <w:t> </w:t>
      </w:r>
      <w:r>
        <w:rPr>
          <w:rFonts w:ascii="Arial" w:hAnsi="Arial" w:cs="Arial" w:eastAsia="Arial"/>
          <w:spacing w:val="-5"/>
          <w:sz w:val="17"/>
          <w:szCs w:val="17"/>
        </w:rPr>
        <w:t>s</w:t>
      </w:r>
      <w:r>
        <w:rPr>
          <w:rFonts w:ascii="Arial" w:hAnsi="Arial" w:cs="Arial" w:eastAsia="Arial"/>
          <w:spacing w:val="0"/>
          <w:sz w:val="17"/>
          <w:szCs w:val="17"/>
        </w:rPr>
        <w:t>m</w:t>
      </w:r>
      <w:r>
        <w:rPr>
          <w:rFonts w:ascii="Arial" w:hAnsi="Arial" w:cs="Arial" w:eastAsia="Arial"/>
          <w:spacing w:val="-28"/>
          <w:sz w:val="17"/>
          <w:szCs w:val="17"/>
        </w:rPr>
        <w:t> </w:t>
      </w:r>
      <w:r>
        <w:rPr>
          <w:rFonts w:ascii="Arial" w:hAnsi="Arial" w:cs="Arial" w:eastAsia="Arial"/>
          <w:spacing w:val="10"/>
          <w:sz w:val="17"/>
          <w:szCs w:val="17"/>
        </w:rPr>
        <w:t>i</w:t>
      </w:r>
      <w:r>
        <w:rPr>
          <w:rFonts w:ascii="Arial" w:hAnsi="Arial" w:cs="Arial" w:eastAsia="Arial"/>
          <w:spacing w:val="-5"/>
          <w:sz w:val="17"/>
          <w:szCs w:val="17"/>
        </w:rPr>
        <w:t>s</w:t>
      </w:r>
      <w:r>
        <w:rPr>
          <w:rFonts w:ascii="Arial" w:hAnsi="Arial" w:cs="Arial" w:eastAsia="Arial"/>
          <w:spacing w:val="0"/>
          <w:sz w:val="17"/>
          <w:szCs w:val="17"/>
        </w:rPr>
        <w:t>s</w:t>
      </w:r>
      <w:r>
        <w:rPr>
          <w:rFonts w:ascii="Arial" w:hAnsi="Arial" w:cs="Arial" w:eastAsia="Arial"/>
          <w:spacing w:val="-35"/>
          <w:sz w:val="17"/>
          <w:szCs w:val="17"/>
        </w:rPr>
        <w:t> </w:t>
      </w:r>
      <w:r>
        <w:rPr>
          <w:rFonts w:ascii="Arial" w:hAnsi="Arial" w:cs="Arial" w:eastAsia="Arial"/>
          <w:spacing w:val="10"/>
          <w:w w:val="100"/>
          <w:sz w:val="17"/>
          <w:szCs w:val="17"/>
        </w:rPr>
        <w:t>i</w:t>
      </w:r>
      <w:r>
        <w:rPr>
          <w:rFonts w:ascii="Arial" w:hAnsi="Arial" w:cs="Arial" w:eastAsia="Arial"/>
          <w:spacing w:val="1"/>
          <w:w w:val="100"/>
          <w:sz w:val="17"/>
          <w:szCs w:val="17"/>
        </w:rPr>
        <w:t>on</w:t>
      </w:r>
      <w:r>
        <w:rPr>
          <w:rFonts w:ascii="Arial" w:hAnsi="Arial" w:cs="Arial" w:eastAsia="Arial"/>
          <w:spacing w:val="1"/>
          <w:w w:val="100"/>
          <w:sz w:val="17"/>
          <w:szCs w:val="17"/>
        </w:rPr>
        <w:t> </w:t>
      </w:r>
      <w:r>
        <w:rPr>
          <w:rFonts w:ascii="Arial" w:hAnsi="Arial" w:cs="Arial" w:eastAsia="Arial"/>
          <w:spacing w:val="3"/>
          <w:w w:val="100"/>
          <w:sz w:val="17"/>
          <w:szCs w:val="17"/>
        </w:rPr>
        <w:t>a</w:t>
      </w:r>
      <w:r>
        <w:rPr>
          <w:rFonts w:ascii="Arial" w:hAnsi="Arial" w:cs="Arial" w:eastAsia="Arial"/>
          <w:spacing w:val="0"/>
          <w:w w:val="100"/>
          <w:sz w:val="17"/>
          <w:szCs w:val="17"/>
        </w:rPr>
        <w:t>b</w:t>
      </w:r>
      <w:r>
        <w:rPr>
          <w:rFonts w:ascii="Arial" w:hAnsi="Arial" w:cs="Arial" w:eastAsia="Arial"/>
          <w:spacing w:val="-29"/>
          <w:w w:val="100"/>
          <w:sz w:val="17"/>
          <w:szCs w:val="17"/>
        </w:rPr>
        <w:t> </w:t>
      </w:r>
      <w:r>
        <w:rPr>
          <w:rFonts w:ascii="Arial" w:hAnsi="Arial" w:cs="Arial" w:eastAsia="Arial"/>
          <w:spacing w:val="1"/>
          <w:w w:val="100"/>
          <w:sz w:val="17"/>
          <w:szCs w:val="17"/>
        </w:rPr>
        <w:t>o</w:t>
      </w:r>
      <w:r>
        <w:rPr>
          <w:rFonts w:ascii="Arial" w:hAnsi="Arial" w:cs="Arial" w:eastAsia="Arial"/>
          <w:spacing w:val="8"/>
          <w:w w:val="100"/>
          <w:sz w:val="17"/>
          <w:szCs w:val="17"/>
        </w:rPr>
        <w:t>r</w:t>
      </w:r>
      <w:r>
        <w:rPr>
          <w:rFonts w:ascii="Arial" w:hAnsi="Arial" w:cs="Arial" w:eastAsia="Arial"/>
          <w:spacing w:val="1"/>
          <w:w w:val="100"/>
          <w:sz w:val="17"/>
          <w:szCs w:val="17"/>
        </w:rPr>
        <w:t>t</w:t>
      </w:r>
      <w:r>
        <w:rPr>
          <w:rFonts w:ascii="Arial" w:hAnsi="Arial" w:cs="Arial" w:eastAsia="Arial"/>
          <w:spacing w:val="0"/>
          <w:w w:val="100"/>
          <w:sz w:val="17"/>
          <w:szCs w:val="17"/>
        </w:rPr>
        <w:t>e</w:t>
      </w:r>
      <w:r>
        <w:rPr>
          <w:rFonts w:ascii="Arial" w:hAnsi="Arial" w:cs="Arial" w:eastAsia="Arial"/>
          <w:spacing w:val="-29"/>
          <w:w w:val="100"/>
          <w:sz w:val="17"/>
          <w:szCs w:val="17"/>
        </w:rPr>
        <w:t> </w:t>
      </w:r>
      <w:r>
        <w:rPr>
          <w:rFonts w:ascii="Arial" w:hAnsi="Arial" w:cs="Arial" w:eastAsia="Arial"/>
          <w:spacing w:val="0"/>
          <w:w w:val="100"/>
          <w:sz w:val="17"/>
          <w:szCs w:val="17"/>
        </w:rPr>
        <w:t>d</w:t>
      </w:r>
    </w:p>
    <w:p>
      <w:pPr>
        <w:spacing w:before="4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60" w:lineRule="exact" w:after="0"/>
        <w:jc w:val="left"/>
        <w:rPr>
          <w:sz w:val="26"/>
          <w:szCs w:val="26"/>
        </w:rPr>
        <w:sectPr>
          <w:type w:val="continuous"/>
          <w:pgSz w:w="11900" w:h="16840"/>
          <w:pgMar w:top="260" w:bottom="1040" w:left="1160" w:right="1000"/>
        </w:sectPr>
      </w:pPr>
    </w:p>
    <w:p>
      <w:pPr>
        <w:spacing w:before="38" w:after="0" w:line="240" w:lineRule="auto"/>
        <w:ind w:left="257" w:right="-73"/>
        <w:jc w:val="left"/>
        <w:rPr>
          <w:rFonts w:ascii="Arial" w:hAnsi="Arial" w:cs="Arial" w:eastAsia="Arial"/>
          <w:sz w:val="21"/>
          <w:szCs w:val="21"/>
        </w:rPr>
      </w:pPr>
      <w:r>
        <w:rPr/>
        <w:pict>
          <v:group style="position:absolute;margin-left:411.779999pt;margin-top:22.609066pt;width:.1pt;height:.1pt;mso-position-horizontal-relative:page;mso-position-vertical-relative:paragraph;z-index:-12156" coordorigin="8236,452" coordsize="2,2">
            <v:shape style="position:absolute;left:8236;top:452;width:2;height:2" coordorigin="8236,452" coordsize="0,0" path="m8236,452l8236,452e" filled="f" stroked="t" strokeweight=".06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spacing w:val="4"/>
          <w:w w:val="103"/>
          <w:sz w:val="21"/>
          <w:szCs w:val="21"/>
        </w:rPr>
        <w:t>RxD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spacing w:before="38" w:after="0" w:line="240" w:lineRule="auto"/>
        <w:ind w:right="-20"/>
        <w:jc w:val="left"/>
        <w:rPr>
          <w:rFonts w:ascii="Arial" w:hAnsi="Arial" w:cs="Arial" w:eastAsia="Arial"/>
          <w:sz w:val="21"/>
          <w:szCs w:val="21"/>
        </w:rPr>
      </w:pPr>
      <w:r>
        <w:rPr/>
        <w:br w:type="column"/>
      </w:r>
      <w:r>
        <w:rPr>
          <w:rFonts w:ascii="Arial" w:hAnsi="Arial" w:cs="Arial" w:eastAsia="Arial"/>
          <w:spacing w:val="12"/>
          <w:w w:val="103"/>
          <w:sz w:val="21"/>
          <w:szCs w:val="21"/>
        </w:rPr>
        <w:t>T</w:t>
      </w:r>
      <w:r>
        <w:rPr>
          <w:rFonts w:ascii="Arial" w:hAnsi="Arial" w:cs="Arial" w:eastAsia="Arial"/>
          <w:spacing w:val="4"/>
          <w:w w:val="103"/>
          <w:sz w:val="21"/>
          <w:szCs w:val="21"/>
        </w:rPr>
        <w:t>x</w:t>
      </w:r>
      <w:r>
        <w:rPr>
          <w:rFonts w:ascii="Arial" w:hAnsi="Arial" w:cs="Arial" w:eastAsia="Arial"/>
          <w:spacing w:val="0"/>
          <w:w w:val="103"/>
          <w:sz w:val="21"/>
          <w:szCs w:val="21"/>
        </w:rPr>
        <w:t>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260" w:bottom="1040" w:left="1160" w:right="1000"/>
          <w:cols w:num="2" w:equalWidth="0">
            <w:col w:w="692" w:space="434"/>
            <w:col w:w="8614"/>
          </w:cols>
        </w:sectPr>
      </w:pPr>
    </w:p>
    <w:p>
      <w:pPr>
        <w:spacing w:before="74" w:after="0" w:line="271" w:lineRule="exact"/>
        <w:ind w:left="11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Example: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Transmission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  <w:t>delay.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40" w:lineRule="exact" w:after="0"/>
        <w:jc w:val="left"/>
        <w:rPr>
          <w:sz w:val="24"/>
          <w:szCs w:val="24"/>
        </w:rPr>
        <w:sectPr>
          <w:pgSz w:w="11900" w:h="16840"/>
          <w:pgMar w:header="0" w:footer="845" w:top="920" w:bottom="1040" w:left="1300" w:right="1680"/>
        </w:sectPr>
      </w:pPr>
    </w:p>
    <w:p>
      <w:pPr>
        <w:spacing w:before="6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40" w:lineRule="auto"/>
        <w:ind w:left="210" w:right="-72"/>
        <w:jc w:val="left"/>
        <w:rPr>
          <w:rFonts w:ascii="Arial" w:hAnsi="Arial" w:cs="Arial" w:eastAsia="Arial"/>
          <w:sz w:val="21"/>
          <w:szCs w:val="21"/>
        </w:rPr>
      </w:pPr>
      <w:r>
        <w:rPr/>
        <w:pict>
          <v:group style="position:absolute;margin-left:145.351501pt;margin-top:19.87911pt;width:337.497pt;height:227.229935pt;mso-position-horizontal-relative:page;mso-position-vertical-relative:paragraph;z-index:-12155" coordorigin="2907,398" coordsize="6750,4545">
            <v:group style="position:absolute;left:5665;top:1095;width:960;height:410" coordorigin="5665,1095" coordsize="960,410">
              <v:shape style="position:absolute;left:5665;top:1095;width:960;height:410" coordorigin="5665,1095" coordsize="960,410" path="m6625,1095l5665,1095,5665,1505,6625,1505,6625,1095xe" filled="t" fillcolor="#A6A6A6" stroked="f">
                <v:path arrowok="t"/>
                <v:fill/>
              </v:shape>
            </v:group>
            <v:group style="position:absolute;left:5665;top:1095;width:960;height:410" coordorigin="5665,1095" coordsize="960,410">
              <v:shape style="position:absolute;left:5665;top:1095;width:960;height:410" coordorigin="5665,1095" coordsize="960,410" path="m6625,1095l5665,1095,5665,1505,6625,1505,6625,1095xe" filled="f" stroked="t" strokeweight="1.737pt" strokecolor="#000000">
                <v:path arrowok="t"/>
              </v:shape>
            </v:group>
            <v:group style="position:absolute;left:2924;top:1504;width:823;height:2" coordorigin="2924,1504" coordsize="823,2">
              <v:shape style="position:absolute;left:2924;top:1504;width:823;height:2" coordorigin="2924,1504" coordsize="823,0" path="m2924,1504l3748,1504e" filled="f" stroked="t" strokeweight="1.737pt" strokecolor="#000000">
                <v:path arrowok="t"/>
              </v:shape>
            </v:group>
            <v:group style="position:absolute;left:3748;top:1095;width:2;height:412" coordorigin="3748,1095" coordsize="2,412">
              <v:shape style="position:absolute;left:3748;top:1095;width:2;height:412" coordorigin="3748,1095" coordsize="0,412" path="m3748,1095l3748,1506e" filled="f" stroked="t" strokeweight="1.737pt" strokecolor="#000000">
                <v:path arrowok="t"/>
              </v:shape>
            </v:group>
            <v:group style="position:absolute;left:3748;top:1095;width:2057;height:2" coordorigin="3748,1095" coordsize="2057,2">
              <v:shape style="position:absolute;left:3748;top:1095;width:2057;height:2" coordorigin="3748,1095" coordsize="2057,0" path="m3748,1095l5804,1095e" filled="f" stroked="t" strokeweight="1.737pt" strokecolor="#000000">
                <v:path arrowok="t"/>
              </v:shape>
            </v:group>
            <v:group style="position:absolute;left:6619;top:408;width:10;height:19" coordorigin="6619,408" coordsize="10,19">
              <v:shape style="position:absolute;left:6619;top:408;width:10;height:19" coordorigin="6619,408" coordsize="10,19" path="m6619,418l6629,418e" filled="f" stroked="t" strokeweight="1.05996pt" strokecolor="#000000">
                <v:path arrowok="t"/>
              </v:shape>
            </v:group>
            <v:group style="position:absolute;left:6619;top:465;width:10;height:18" coordorigin="6619,465" coordsize="10,18">
              <v:shape style="position:absolute;left:6619;top:465;width:10;height:18" coordorigin="6619,465" coordsize="10,18" path="m6619,474l6629,474e" filled="f" stroked="t" strokeweight=".99996pt" strokecolor="#000000">
                <v:path arrowok="t"/>
              </v:shape>
            </v:group>
            <v:group style="position:absolute;left:6619;top:520;width:10;height:19" coordorigin="6619,520" coordsize="10,19">
              <v:shape style="position:absolute;left:6619;top:520;width:10;height:19" coordorigin="6619,520" coordsize="10,19" path="m6619,529l6629,529e" filled="f" stroked="t" strokeweight="1.06002pt" strokecolor="#000000">
                <v:path arrowok="t"/>
              </v:shape>
            </v:group>
            <v:group style="position:absolute;left:6619;top:575;width:10;height:19" coordorigin="6619,575" coordsize="10,19">
              <v:shape style="position:absolute;left:6619;top:575;width:10;height:19" coordorigin="6619,575" coordsize="10,19" path="m6619,585l6629,585e" filled="f" stroked="t" strokeweight="1.06002pt" strokecolor="#000000">
                <v:path arrowok="t"/>
              </v:shape>
            </v:group>
            <v:group style="position:absolute;left:6619;top:631;width:10;height:18" coordorigin="6619,631" coordsize="10,18">
              <v:shape style="position:absolute;left:6619;top:631;width:10;height:18" coordorigin="6619,631" coordsize="10,18" path="m6619,640l6629,640e" filled="f" stroked="t" strokeweight=".99996pt" strokecolor="#000000">
                <v:path arrowok="t"/>
              </v:shape>
            </v:group>
            <v:group style="position:absolute;left:6619;top:687;width:10;height:19" coordorigin="6619,687" coordsize="10,19">
              <v:shape style="position:absolute;left:6619;top:687;width:10;height:19" coordorigin="6619,687" coordsize="10,19" path="m6619,696l6629,696e" filled="f" stroked="t" strokeweight="1.06002pt" strokecolor="#000000">
                <v:path arrowok="t"/>
              </v:shape>
            </v:group>
            <v:group style="position:absolute;left:6619;top:742;width:10;height:19" coordorigin="6619,742" coordsize="10,19">
              <v:shape style="position:absolute;left:6619;top:742;width:10;height:19" coordorigin="6619,742" coordsize="10,19" path="m6619,751l6629,751e" filled="f" stroked="t" strokeweight="1.06002pt" strokecolor="#000000">
                <v:path arrowok="t"/>
              </v:shape>
            </v:group>
            <v:group style="position:absolute;left:6619;top:798;width:10;height:18" coordorigin="6619,798" coordsize="10,18">
              <v:shape style="position:absolute;left:6619;top:798;width:10;height:18" coordorigin="6619,798" coordsize="10,18" path="m6619,807l6629,807e" filled="f" stroked="t" strokeweight="1.000020pt" strokecolor="#000000">
                <v:path arrowok="t"/>
              </v:shape>
            </v:group>
            <v:group style="position:absolute;left:6619;top:853;width:10;height:19" coordorigin="6619,853" coordsize="10,19">
              <v:shape style="position:absolute;left:6619;top:853;width:10;height:19" coordorigin="6619,853" coordsize="10,19" path="m6619,863l6629,863e" filled="f" stroked="t" strokeweight="1.05996pt" strokecolor="#000000">
                <v:path arrowok="t"/>
              </v:shape>
            </v:group>
            <v:group style="position:absolute;left:6619;top:909;width:10;height:19" coordorigin="6619,909" coordsize="10,19">
              <v:shape style="position:absolute;left:6619;top:909;width:10;height:19" coordorigin="6619,909" coordsize="10,19" path="m6619,918l6629,918e" filled="f" stroked="t" strokeweight="1.05996pt" strokecolor="#000000">
                <v:path arrowok="t"/>
              </v:shape>
            </v:group>
            <v:group style="position:absolute;left:6619;top:965;width:10;height:18" coordorigin="6619,965" coordsize="10,18">
              <v:shape style="position:absolute;left:6619;top:965;width:10;height:18" coordorigin="6619,965" coordsize="10,18" path="m6619,974l6629,974e" filled="f" stroked="t" strokeweight="1.000020pt" strokecolor="#000000">
                <v:path arrowok="t"/>
              </v:shape>
            </v:group>
            <v:group style="position:absolute;left:6619;top:1020;width:10;height:19" coordorigin="6619,1020" coordsize="10,19">
              <v:shape style="position:absolute;left:6619;top:1020;width:10;height:19" coordorigin="6619,1020" coordsize="10,19" path="m6619,1030l6629,1030e" filled="f" stroked="t" strokeweight="1.06002pt" strokecolor="#000000">
                <v:path arrowok="t"/>
              </v:shape>
            </v:group>
            <v:group style="position:absolute;left:6619;top:1075;width:10;height:19" coordorigin="6619,1075" coordsize="10,19">
              <v:shape style="position:absolute;left:6619;top:1075;width:10;height:19" coordorigin="6619,1075" coordsize="10,19" path="m6619,1085l6629,1085e" filled="f" stroked="t" strokeweight="1.06002pt" strokecolor="#000000">
                <v:path arrowok="t"/>
              </v:shape>
            </v:group>
            <v:group style="position:absolute;left:6619;top:1132;width:10;height:18" coordorigin="6619,1132" coordsize="10,18">
              <v:shape style="position:absolute;left:6619;top:1132;width:10;height:18" coordorigin="6619,1132" coordsize="10,18" path="m6619,1141l6629,1141e" filled="f" stroked="t" strokeweight=".99996pt" strokecolor="#000000">
                <v:path arrowok="t"/>
              </v:shape>
            </v:group>
            <v:group style="position:absolute;left:6619;top:1187;width:10;height:18" coordorigin="6619,1187" coordsize="10,18">
              <v:shape style="position:absolute;left:6619;top:1187;width:10;height:18" coordorigin="6619,1187" coordsize="10,18" path="m6619,1196l6629,1196e" filled="f" stroked="t" strokeweight=".99996pt" strokecolor="#000000">
                <v:path arrowok="t"/>
              </v:shape>
            </v:group>
            <v:group style="position:absolute;left:6619;top:1242;width:10;height:19" coordorigin="6619,1242" coordsize="10,19">
              <v:shape style="position:absolute;left:6619;top:1242;width:10;height:19" coordorigin="6619,1242" coordsize="10,19" path="m6619,1252l6629,1252e" filled="f" stroked="t" strokeweight="1.060080pt" strokecolor="#000000">
                <v:path arrowok="t"/>
              </v:shape>
            </v:group>
            <v:group style="position:absolute;left:6619;top:1299;width:10;height:18" coordorigin="6619,1299" coordsize="10,18">
              <v:shape style="position:absolute;left:6619;top:1299;width:10;height:18" coordorigin="6619,1299" coordsize="10,18" path="m6619,1308l6629,1308e" filled="f" stroked="t" strokeweight=".99996pt" strokecolor="#000000">
                <v:path arrowok="t"/>
              </v:shape>
            </v:group>
            <v:group style="position:absolute;left:6619;top:1354;width:10;height:18" coordorigin="6619,1354" coordsize="10,18">
              <v:shape style="position:absolute;left:6619;top:1354;width:10;height:18" coordorigin="6619,1354" coordsize="10,18" path="m6619,1363l6629,1363e" filled="f" stroked="t" strokeweight=".99996pt" strokecolor="#000000">
                <v:path arrowok="t"/>
              </v:shape>
            </v:group>
            <v:group style="position:absolute;left:6619;top:1409;width:10;height:19" coordorigin="6619,1409" coordsize="10,19">
              <v:shape style="position:absolute;left:6619;top:1409;width:10;height:19" coordorigin="6619,1409" coordsize="10,19" path="m6619,1419l6629,1419e" filled="f" stroked="t" strokeweight="1.05996pt" strokecolor="#000000">
                <v:path arrowok="t"/>
              </v:shape>
            </v:group>
            <v:group style="position:absolute;left:6619;top:1465;width:10;height:18" coordorigin="6619,1465" coordsize="10,18">
              <v:shape style="position:absolute;left:6619;top:1465;width:10;height:18" coordorigin="6619,1465" coordsize="10,18" path="m6619,1474l6629,1474e" filled="f" stroked="t" strokeweight="1.000020pt" strokecolor="#000000">
                <v:path arrowok="t"/>
              </v:shape>
            </v:group>
            <v:group style="position:absolute;left:6619;top:1521;width:10;height:18" coordorigin="6619,1521" coordsize="10,18">
              <v:shape style="position:absolute;left:6619;top:1521;width:10;height:18" coordorigin="6619,1521" coordsize="10,18" path="m6619,1530l6629,1530e" filled="f" stroked="t" strokeweight="1.000020pt" strokecolor="#000000">
                <v:path arrowok="t"/>
              </v:shape>
            </v:group>
            <v:group style="position:absolute;left:6619;top:1576;width:10;height:19" coordorigin="6619,1576" coordsize="10,19">
              <v:shape style="position:absolute;left:6619;top:1576;width:10;height:19" coordorigin="6619,1576" coordsize="10,19" path="m6619,1585l6629,1585e" filled="f" stroked="t" strokeweight="1.05996pt" strokecolor="#000000">
                <v:path arrowok="t"/>
              </v:shape>
            </v:group>
            <v:group style="position:absolute;left:6619;top:1632;width:10;height:18" coordorigin="6619,1632" coordsize="10,18">
              <v:shape style="position:absolute;left:6619;top:1632;width:10;height:18" coordorigin="6619,1632" coordsize="10,18" path="m6619,1641l6629,1641e" filled="f" stroked="t" strokeweight=".99996pt" strokecolor="#000000">
                <v:path arrowok="t"/>
              </v:shape>
            </v:group>
            <v:group style="position:absolute;left:6619;top:1687;width:10;height:18" coordorigin="6619,1687" coordsize="10,18">
              <v:shape style="position:absolute;left:6619;top:1687;width:10;height:18" coordorigin="6619,1687" coordsize="10,18" path="m6619,1696l6629,1696e" filled="f" stroked="t" strokeweight="1.000020pt" strokecolor="#000000">
                <v:path arrowok="t"/>
              </v:shape>
            </v:group>
            <v:group style="position:absolute;left:6619;top:1743;width:10;height:19" coordorigin="6619,1743" coordsize="10,19">
              <v:shape style="position:absolute;left:6619;top:1743;width:10;height:19" coordorigin="6619,1743" coordsize="10,19" path="m6619,1752l6629,1752e" filled="f" stroked="t" strokeweight="1.06002pt" strokecolor="#000000">
                <v:path arrowok="t"/>
              </v:shape>
            </v:group>
            <v:group style="position:absolute;left:6619;top:1799;width:10;height:18" coordorigin="6619,1799" coordsize="10,18">
              <v:shape style="position:absolute;left:6619;top:1799;width:10;height:18" coordorigin="6619,1799" coordsize="10,18" path="m6619,1808l6629,1808e" filled="f" stroked="t" strokeweight="1.000020pt" strokecolor="#000000">
                <v:path arrowok="t"/>
              </v:shape>
            </v:group>
            <v:group style="position:absolute;left:6619;top:1854;width:10;height:18" coordorigin="6619,1854" coordsize="10,18">
              <v:shape style="position:absolute;left:6619;top:1854;width:10;height:18" coordorigin="6619,1854" coordsize="10,18" path="m6619,1863l6629,1863e" filled="f" stroked="t" strokeweight=".99996pt" strokecolor="#000000">
                <v:path arrowok="t"/>
              </v:shape>
            </v:group>
            <v:group style="position:absolute;left:6619;top:1909;width:10;height:19" coordorigin="6619,1909" coordsize="10,19">
              <v:shape style="position:absolute;left:6619;top:1909;width:10;height:19" coordorigin="6619,1909" coordsize="10,19" path="m6619,1919l6629,1919e" filled="f" stroked="t" strokeweight="1.05996pt" strokecolor="#000000">
                <v:path arrowok="t"/>
              </v:shape>
            </v:group>
            <v:group style="position:absolute;left:6619;top:1966;width:10;height:18" coordorigin="6619,1966" coordsize="10,18">
              <v:shape style="position:absolute;left:6619;top:1966;width:10;height:18" coordorigin="6619,1966" coordsize="10,18" path="m6619,1975l6629,1975e" filled="f" stroked="t" strokeweight=".99996pt" strokecolor="#000000">
                <v:path arrowok="t"/>
              </v:shape>
            </v:group>
            <v:group style="position:absolute;left:6619;top:2021;width:10;height:18" coordorigin="6619,2021" coordsize="10,18">
              <v:shape style="position:absolute;left:6619;top:2021;width:10;height:18" coordorigin="6619,2021" coordsize="10,18" path="m6619,2030l6629,2030e" filled="f" stroked="t" strokeweight=".99996pt" strokecolor="#000000">
                <v:path arrowok="t"/>
              </v:shape>
            </v:group>
            <v:group style="position:absolute;left:6619;top:2076;width:10;height:19" coordorigin="6619,2076" coordsize="10,19">
              <v:shape style="position:absolute;left:6619;top:2076;width:10;height:19" coordorigin="6619,2076" coordsize="10,19" path="m6619,2086l6629,2086e" filled="f" stroked="t" strokeweight="1.06002pt" strokecolor="#000000">
                <v:path arrowok="t"/>
              </v:shape>
            </v:group>
            <v:group style="position:absolute;left:4157;top:2190;width:4524;height:2" coordorigin="4157,2190" coordsize="4524,2">
              <v:shape style="position:absolute;left:4157;top:2190;width:4524;height:2" coordorigin="4157,2190" coordsize="4524,0" path="m4157,2190l8681,2190e" filled="f" stroked="t" strokeweight="1.737pt" strokecolor="#000000">
                <v:path arrowok="t"/>
              </v:shape>
            </v:group>
            <v:group style="position:absolute;left:2924;top:2602;width:1235;height:2" coordorigin="2924,2602" coordsize="1235,2">
              <v:shape style="position:absolute;left:2924;top:2602;width:1235;height:2" coordorigin="2924,2602" coordsize="1235,0" path="m2924,2602l4159,2602e" filled="f" stroked="t" strokeweight="1.737pt" strokecolor="#000000">
                <v:path arrowok="t"/>
              </v:shape>
            </v:group>
            <v:group style="position:absolute;left:4157;top:2190;width:2;height:412" coordorigin="4157,2190" coordsize="2,412">
              <v:shape style="position:absolute;left:4157;top:2190;width:2;height:412" coordorigin="4157,2190" coordsize="0,412" path="m4157,2190l4157,2602e" filled="f" stroked="t" strokeweight="1.737pt" strokecolor="#000000">
                <v:path arrowok="t"/>
              </v:shape>
            </v:group>
            <v:group style="position:absolute;left:6619;top:2133;width:10;height:18" coordorigin="6619,2133" coordsize="10,18">
              <v:shape style="position:absolute;left:6619;top:2133;width:10;height:18" coordorigin="6619,2133" coordsize="10,18" path="m6619,2142l6629,2142e" filled="f" stroked="t" strokeweight="1.000020pt" strokecolor="#000000">
                <v:path arrowok="t"/>
              </v:shape>
            </v:group>
            <v:group style="position:absolute;left:6619;top:2188;width:10;height:18" coordorigin="6619,2188" coordsize="10,18">
              <v:shape style="position:absolute;left:6619;top:2188;width:10;height:18" coordorigin="6619,2188" coordsize="10,18" path="m6619,2197l6629,2197e" filled="f" stroked="t" strokeweight="1.000020pt" strokecolor="#000000">
                <v:path arrowok="t"/>
              </v:shape>
            </v:group>
            <v:group style="position:absolute;left:6619;top:2243;width:10;height:19" coordorigin="6619,2243" coordsize="10,19">
              <v:shape style="position:absolute;left:6619;top:2243;width:10;height:19" coordorigin="6619,2243" coordsize="10,19" path="m6619,2253l6629,2253e" filled="f" stroked="t" strokeweight="1.05996pt" strokecolor="#000000">
                <v:path arrowok="t"/>
              </v:shape>
            </v:group>
            <v:group style="position:absolute;left:6619;top:2299;width:10;height:18" coordorigin="6619,2299" coordsize="10,18">
              <v:shape style="position:absolute;left:6619;top:2299;width:10;height:18" coordorigin="6619,2299" coordsize="10,18" path="m6619,2308l6629,2308e" filled="f" stroked="t" strokeweight=".99996pt" strokecolor="#000000">
                <v:path arrowok="t"/>
              </v:shape>
            </v:group>
            <v:group style="position:absolute;left:6619;top:2355;width:10;height:18" coordorigin="6619,2355" coordsize="10,18">
              <v:shape style="position:absolute;left:6619;top:2355;width:10;height:18" coordorigin="6619,2355" coordsize="10,18" path="m6619,2364l6629,2364e" filled="f" stroked="t" strokeweight="1.000020pt" strokecolor="#000000">
                <v:path arrowok="t"/>
              </v:shape>
            </v:group>
            <v:group style="position:absolute;left:6619;top:2410;width:10;height:19" coordorigin="6619,2410" coordsize="10,19">
              <v:shape style="position:absolute;left:6619;top:2410;width:10;height:19" coordorigin="6619,2410" coordsize="10,19" path="m6619,2419l6629,2419e" filled="f" stroked="t" strokeweight="1.06002pt" strokecolor="#000000">
                <v:path arrowok="t"/>
              </v:shape>
            </v:group>
            <v:group style="position:absolute;left:6619;top:2466;width:10;height:18" coordorigin="6619,2466" coordsize="10,18">
              <v:shape style="position:absolute;left:6619;top:2466;width:10;height:18" coordorigin="6619,2466" coordsize="10,18" path="m6619,2475l6629,2475e" filled="f" stroked="t" strokeweight="1.000020pt" strokecolor="#000000">
                <v:path arrowok="t"/>
              </v:shape>
            </v:group>
            <v:group style="position:absolute;left:6619;top:2521;width:10;height:18" coordorigin="6619,2521" coordsize="10,18">
              <v:shape style="position:absolute;left:6619;top:2521;width:10;height:18" coordorigin="6619,2521" coordsize="10,18" path="m6619,2530l6629,2530e" filled="f" stroked="t" strokeweight="1.000020pt" strokecolor="#000000">
                <v:path arrowok="t"/>
              </v:shape>
            </v:group>
            <v:group style="position:absolute;left:6619;top:2577;width:10;height:19" coordorigin="6619,2577" coordsize="10,19">
              <v:shape style="position:absolute;left:6619;top:2577;width:10;height:19" coordorigin="6619,2577" coordsize="10,19" path="m6619,2586l6629,2586e" filled="f" stroked="t" strokeweight="1.06002pt" strokecolor="#000000">
                <v:path arrowok="t"/>
              </v:shape>
            </v:group>
            <v:group style="position:absolute;left:6619;top:2632;width:10;height:19" coordorigin="6619,2632" coordsize="10,19">
              <v:shape style="position:absolute;left:6619;top:2632;width:10;height:19" coordorigin="6619,2632" coordsize="10,19" path="m6619,2641l6629,2641e" filled="f" stroked="t" strokeweight="1.06002pt" strokecolor="#000000">
                <v:path arrowok="t"/>
              </v:shape>
            </v:group>
            <v:group style="position:absolute;left:6619;top:2691;width:10;height:18" coordorigin="6619,2691" coordsize="10,18">
              <v:shape style="position:absolute;left:6619;top:2691;width:10;height:18" coordorigin="6619,2691" coordsize="10,18" path="m6619,2700l6629,2700e" filled="f" stroked="t" strokeweight="1.000020pt" strokecolor="#000000">
                <v:path arrowok="t"/>
              </v:shape>
            </v:group>
            <v:group style="position:absolute;left:6619;top:2746;width:10;height:19" coordorigin="6619,2746" coordsize="10,19">
              <v:shape style="position:absolute;left:6619;top:2746;width:10;height:19" coordorigin="6619,2746" coordsize="10,19" path="m6619,2755l6629,2755e" filled="f" stroked="t" strokeweight="1.05996pt" strokecolor="#000000">
                <v:path arrowok="t"/>
              </v:shape>
            </v:group>
            <v:group style="position:absolute;left:6619;top:2801;width:10;height:19" coordorigin="6619,2801" coordsize="10,19">
              <v:shape style="position:absolute;left:6619;top:2801;width:10;height:19" coordorigin="6619,2801" coordsize="10,19" path="m6619,2811l6629,2811e" filled="f" stroked="t" strokeweight="1.05996pt" strokecolor="#000000">
                <v:path arrowok="t"/>
              </v:shape>
            </v:group>
            <v:group style="position:absolute;left:6619;top:2857;width:10;height:18" coordorigin="6619,2857" coordsize="10,18">
              <v:shape style="position:absolute;left:6619;top:2857;width:10;height:18" coordorigin="6619,2857" coordsize="10,18" path="m6619,2866l6629,2866e" filled="f" stroked="t" strokeweight="1.000020pt" strokecolor="#000000">
                <v:path arrowok="t"/>
              </v:shape>
            </v:group>
            <v:group style="position:absolute;left:6619;top:2913;width:10;height:18" coordorigin="6619,2913" coordsize="10,18">
              <v:shape style="position:absolute;left:6619;top:2913;width:10;height:18" coordorigin="6619,2913" coordsize="10,18" path="m6619,2922l6629,2922e" filled="f" stroked="t" strokeweight="1.000020pt" strokecolor="#000000">
                <v:path arrowok="t"/>
              </v:shape>
            </v:group>
            <v:group style="position:absolute;left:6619;top:2968;width:10;height:19" coordorigin="6619,2968" coordsize="10,19">
              <v:shape style="position:absolute;left:6619;top:2968;width:10;height:19" coordorigin="6619,2968" coordsize="10,19" path="m6619,2977l6629,2977e" filled="f" stroked="t" strokeweight="1.06002pt" strokecolor="#000000">
                <v:path arrowok="t"/>
              </v:shape>
            </v:group>
            <v:group style="position:absolute;left:6619;top:3024;width:10;height:18" coordorigin="6619,3024" coordsize="10,18">
              <v:shape style="position:absolute;left:6619;top:3024;width:10;height:18" coordorigin="6619,3024" coordsize="10,18" path="m6619,3033l6629,3033e" filled="f" stroked="t" strokeweight=".99996pt" strokecolor="#000000">
                <v:path arrowok="t"/>
              </v:shape>
            </v:group>
            <v:group style="position:absolute;left:6619;top:3079;width:10;height:18" coordorigin="6619,3079" coordsize="10,18">
              <v:shape style="position:absolute;left:6619;top:3079;width:10;height:18" coordorigin="6619,3079" coordsize="10,18" path="m6619,3088l6629,3088e" filled="f" stroked="t" strokeweight=".99996pt" strokecolor="#000000">
                <v:path arrowok="t"/>
              </v:shape>
            </v:group>
            <v:group style="position:absolute;left:6619;top:3135;width:10;height:19" coordorigin="6619,3135" coordsize="10,19">
              <v:shape style="position:absolute;left:6619;top:3135;width:10;height:19" coordorigin="6619,3135" coordsize="10,19" path="m6619,3144l6629,3144e" filled="f" stroked="t" strokeweight="1.06002pt" strokecolor="#000000">
                <v:path arrowok="t"/>
              </v:shape>
            </v:group>
            <v:group style="position:absolute;left:6619;top:3191;width:10;height:18" coordorigin="6619,3191" coordsize="10,18">
              <v:shape style="position:absolute;left:6619;top:3191;width:10;height:18" coordorigin="6619,3191" coordsize="10,18" path="m6619,3200l6629,3200e" filled="f" stroked="t" strokeweight=".99996pt" strokecolor="#000000">
                <v:path arrowok="t"/>
              </v:shape>
            </v:group>
            <v:group style="position:absolute;left:6619;top:3246;width:10;height:18" coordorigin="6619,3246" coordsize="10,18">
              <v:shape style="position:absolute;left:6619;top:3246;width:10;height:18" coordorigin="6619,3246" coordsize="10,18" path="m6619,3255l6629,3255e" filled="f" stroked="t" strokeweight="1.000020pt" strokecolor="#000000">
                <v:path arrowok="t"/>
              </v:shape>
            </v:group>
            <v:group style="position:absolute;left:6619;top:3301;width:10;height:19" coordorigin="6619,3301" coordsize="10,19">
              <v:shape style="position:absolute;left:6619;top:3301;width:10;height:19" coordorigin="6619,3301" coordsize="10,19" path="m6619,3311l6629,3311e" filled="f" stroked="t" strokeweight="1.06002pt" strokecolor="#000000">
                <v:path arrowok="t"/>
              </v:shape>
            </v:group>
            <v:group style="position:absolute;left:6619;top:3358;width:10;height:18" coordorigin="6619,3358" coordsize="10,18">
              <v:shape style="position:absolute;left:6619;top:3358;width:10;height:18" coordorigin="6619,3358" coordsize="10,18" path="m6619,3367l6629,3367e" filled="f" stroked="t" strokeweight="1.000020pt" strokecolor="#000000">
                <v:path arrowok="t"/>
              </v:shape>
            </v:group>
            <v:group style="position:absolute;left:6619;top:3413;width:10;height:18" coordorigin="6619,3413" coordsize="10,18">
              <v:shape style="position:absolute;left:6619;top:3413;width:10;height:18" coordorigin="6619,3413" coordsize="10,18" path="m6619,3422l6629,3422e" filled="f" stroked="t" strokeweight=".99996pt" strokecolor="#000000">
                <v:path arrowok="t"/>
              </v:shape>
            </v:group>
            <v:group style="position:absolute;left:6619;top:3468;width:10;height:19" coordorigin="6619,3468" coordsize="10,19">
              <v:shape style="position:absolute;left:6619;top:3468;width:10;height:19" coordorigin="6619,3468" coordsize="10,19" path="m6619,3478l6629,3478e" filled="f" stroked="t" strokeweight="1.05996pt" strokecolor="#000000">
                <v:path arrowok="t"/>
              </v:shape>
            </v:group>
            <v:group style="position:absolute;left:6619;top:3525;width:10;height:18" coordorigin="6619,3525" coordsize="10,18">
              <v:shape style="position:absolute;left:6619;top:3525;width:10;height:18" coordorigin="6619,3525" coordsize="10,18" path="m6619,3534l6629,3534e" filled="f" stroked="t" strokeweight="1.000020pt" strokecolor="#000000">
                <v:path arrowok="t"/>
              </v:shape>
            </v:group>
            <v:group style="position:absolute;left:6619;top:3580;width:10;height:18" coordorigin="6619,3580" coordsize="10,18">
              <v:shape style="position:absolute;left:6619;top:3580;width:10;height:18" coordorigin="6619,3580" coordsize="10,18" path="m6619,3589l6629,3589e" filled="f" stroked="t" strokeweight="1.000020pt" strokecolor="#000000">
                <v:path arrowok="t"/>
              </v:shape>
            </v:group>
            <v:group style="position:absolute;left:5392;top:3288;width:2;height:409" coordorigin="5392,3288" coordsize="2,409">
              <v:shape style="position:absolute;left:5392;top:3288;width:2;height:409" coordorigin="5392,3288" coordsize="0,409" path="m5392,3288l5392,3697e" filled="f" stroked="t" strokeweight="1.737pt" strokecolor="#000000">
                <v:path arrowok="t"/>
              </v:shape>
            </v:group>
            <v:group style="position:absolute;left:4433;top:3288;width:959;height:2" coordorigin="4433,3288" coordsize="959,2">
              <v:shape style="position:absolute;left:4433;top:3288;width:959;height:2" coordorigin="4433,3288" coordsize="959,0" path="m4433,3288l5392,3288e" filled="f" stroked="t" strokeweight="1.737pt" strokecolor="#000000">
                <v:path arrowok="t"/>
              </v:shape>
            </v:group>
            <v:group style="position:absolute;left:5392;top:3697;width:4248;height:2" coordorigin="5392,3697" coordsize="4248,2">
              <v:shape style="position:absolute;left:5392;top:3697;width:4248;height:2" coordorigin="5392,3697" coordsize="4248,0" path="m5392,3697l9640,3697e" filled="f" stroked="t" strokeweight="1.737pt" strokecolor="#000000">
                <v:path arrowok="t"/>
              </v:shape>
            </v:group>
            <v:group style="position:absolute;left:2924;top:3697;width:1508;height:2" coordorigin="2924,3697" coordsize="1508,2">
              <v:shape style="position:absolute;left:2924;top:3697;width:1508;height:2" coordorigin="2924,3697" coordsize="1508,0" path="m2924,3697l4433,3697e" filled="f" stroked="t" strokeweight="1.737pt" strokecolor="#000000">
                <v:path arrowok="t"/>
              </v:shape>
            </v:group>
            <v:group style="position:absolute;left:4433;top:3288;width:2;height:409" coordorigin="4433,3288" coordsize="2,409">
              <v:shape style="position:absolute;left:4433;top:3288;width:2;height:409" coordorigin="4433,3288" coordsize="0,409" path="m4433,3288l4433,3697e" filled="f" stroked="t" strokeweight="1.737pt" strokecolor="#000000">
                <v:path arrowok="t"/>
              </v:shape>
            </v:group>
            <v:group style="position:absolute;left:6619;top:3635;width:10;height:19" coordorigin="6619,3635" coordsize="10,19">
              <v:shape style="position:absolute;left:6619;top:3635;width:10;height:19" coordorigin="6619,3635" coordsize="10,19" path="m6619,3645l6629,3645e" filled="f" stroked="t" strokeweight="1.06002pt" strokecolor="#000000">
                <v:path arrowok="t"/>
              </v:shape>
            </v:group>
            <v:group style="position:absolute;left:6619;top:3691;width:10;height:18" coordorigin="6619,3691" coordsize="10,18">
              <v:shape style="position:absolute;left:6619;top:3691;width:10;height:18" coordorigin="6619,3691" coordsize="10,18" path="m6619,3700l6629,3700e" filled="f" stroked="t" strokeweight=".99996pt" strokecolor="#000000">
                <v:path arrowok="t"/>
              </v:shape>
            </v:group>
            <v:group style="position:absolute;left:6619;top:3747;width:10;height:18" coordorigin="6619,3747" coordsize="10,18">
              <v:shape style="position:absolute;left:6619;top:3747;width:10;height:18" coordorigin="6619,3747" coordsize="10,18" path="m6619,3756l6629,3756e" filled="f" stroked="t" strokeweight=".99996pt" strokecolor="#000000">
                <v:path arrowok="t"/>
              </v:shape>
            </v:group>
            <v:group style="position:absolute;left:6619;top:3802;width:10;height:19" coordorigin="6619,3802" coordsize="10,19">
              <v:shape style="position:absolute;left:6619;top:3802;width:10;height:19" coordorigin="6619,3802" coordsize="10,19" path="m6619,3811l6629,3811e" filled="f" stroked="t" strokeweight="1.06002pt" strokecolor="#000000">
                <v:path arrowok="t"/>
              </v:shape>
            </v:group>
            <v:group style="position:absolute;left:6619;top:3858;width:10;height:18" coordorigin="6619,3858" coordsize="10,18">
              <v:shape style="position:absolute;left:6619;top:3858;width:10;height:18" coordorigin="6619,3858" coordsize="10,18" path="m6619,3867l6629,3867e" filled="f" stroked="t" strokeweight=".99996pt" strokecolor="#000000">
                <v:path arrowok="t"/>
              </v:shape>
            </v:group>
            <v:group style="position:absolute;left:6619;top:3913;width:10;height:18" coordorigin="6619,3913" coordsize="10,18">
              <v:shape style="position:absolute;left:6619;top:3913;width:10;height:18" coordorigin="6619,3913" coordsize="10,18" path="m6619,3922l6629,3922e" filled="f" stroked="t" strokeweight="1.000020pt" strokecolor="#000000">
                <v:path arrowok="t"/>
              </v:shape>
            </v:group>
            <v:group style="position:absolute;left:6619;top:3969;width:10;height:19" coordorigin="6619,3969" coordsize="10,19">
              <v:shape style="position:absolute;left:6619;top:3969;width:10;height:19" coordorigin="6619,3969" coordsize="10,19" path="m6619,3978l6629,3978e" filled="f" stroked="t" strokeweight="1.06002pt" strokecolor="#000000">
                <v:path arrowok="t"/>
              </v:shape>
            </v:group>
            <v:group style="position:absolute;left:6619;top:4025;width:10;height:18" coordorigin="6619,4025" coordsize="10,18">
              <v:shape style="position:absolute;left:6619;top:4025;width:10;height:18" coordorigin="6619,4025" coordsize="10,18" path="m6619,4034l6629,4034e" filled="f" stroked="t" strokeweight="1.000020pt" strokecolor="#000000">
                <v:path arrowok="t"/>
              </v:shape>
            </v:group>
            <v:group style="position:absolute;left:6619;top:4080;width:10;height:18" coordorigin="6619,4080" coordsize="10,18">
              <v:shape style="position:absolute;left:6619;top:4080;width:10;height:18" coordorigin="6619,4080" coordsize="10,18" path="m6619,4089l6629,4089e" filled="f" stroked="t" strokeweight="1.000020pt" strokecolor="#000000">
                <v:path arrowok="t"/>
              </v:shape>
            </v:group>
            <v:group style="position:absolute;left:6619;top:4135;width:10;height:19" coordorigin="6619,4135" coordsize="10,19">
              <v:shape style="position:absolute;left:6619;top:4135;width:10;height:19" coordorigin="6619,4135" coordsize="10,19" path="m6619,4145l6629,4145e" filled="f" stroked="t" strokeweight="1.05996pt" strokecolor="#000000">
                <v:path arrowok="t"/>
              </v:shape>
            </v:group>
            <v:group style="position:absolute;left:6619;top:4192;width:10;height:18" coordorigin="6619,4192" coordsize="10,18">
              <v:shape style="position:absolute;left:6619;top:4192;width:10;height:18" coordorigin="6619,4192" coordsize="10,18" path="m6619,4201l6629,4201e" filled="f" stroked="t" strokeweight=".99996pt" strokecolor="#000000">
                <v:path arrowok="t"/>
              </v:shape>
            </v:group>
            <v:group style="position:absolute;left:6619;top:4247;width:10;height:18" coordorigin="6619,4247" coordsize="10,18">
              <v:shape style="position:absolute;left:6619;top:4247;width:10;height:18" coordorigin="6619,4247" coordsize="10,18" path="m6619,4256l6629,4256e" filled="f" stroked="t" strokeweight="1.000020pt" strokecolor="#000000">
                <v:path arrowok="t"/>
              </v:shape>
            </v:group>
            <v:group style="position:absolute;left:6619;top:4302;width:10;height:19" coordorigin="6619,4302" coordsize="10,19">
              <v:shape style="position:absolute;left:6619;top:4302;width:10;height:19" coordorigin="6619,4302" coordsize="10,19" path="m6619,4312l6629,4312e" filled="f" stroked="t" strokeweight="1.06002pt" strokecolor="#000000">
                <v:path arrowok="t"/>
              </v:shape>
            </v:group>
            <v:group style="position:absolute;left:6619;top:4357;width:10;height:19" coordorigin="6619,4357" coordsize="10,19">
              <v:shape style="position:absolute;left:6619;top:4357;width:10;height:19" coordorigin="6619,4357" coordsize="10,19" path="m6619,4367l6629,4367e" filled="f" stroked="t" strokeweight="1.06002pt" strokecolor="#000000">
                <v:path arrowok="t"/>
              </v:shape>
            </v:group>
            <v:group style="position:absolute;left:6619;top:4414;width:10;height:18" coordorigin="6619,4414" coordsize="10,18">
              <v:shape style="position:absolute;left:6619;top:4414;width:10;height:18" coordorigin="6619,4414" coordsize="10,18" path="m6619,4423l6629,4423e" filled="f" stroked="t" strokeweight="1.000020pt" strokecolor="#000000">
                <v:path arrowok="t"/>
              </v:shape>
            </v:group>
            <v:group style="position:absolute;left:6619;top:4469;width:10;height:19" coordorigin="6619,4469" coordsize="10,19">
              <v:shape style="position:absolute;left:6619;top:4469;width:10;height:19" coordorigin="6619,4469" coordsize="10,19" path="m6619,4479l6629,4479e" filled="f" stroked="t" strokeweight="1.06002pt" strokecolor="#000000">
                <v:path arrowok="t"/>
              </v:shape>
            </v:group>
            <v:group style="position:absolute;left:6619;top:4524;width:10;height:19" coordorigin="6619,4524" coordsize="10,19">
              <v:shape style="position:absolute;left:6619;top:4524;width:10;height:19" coordorigin="6619,4524" coordsize="10,19" path="m6619,4534l6629,4534e" filled="f" stroked="t" strokeweight="1.05996pt" strokecolor="#000000">
                <v:path arrowok="t"/>
              </v:shape>
            </v:group>
            <v:group style="position:absolute;left:6619;top:4581;width:10;height:18" coordorigin="6619,4581" coordsize="10,18">
              <v:shape style="position:absolute;left:6619;top:4581;width:10;height:18" coordorigin="6619,4581" coordsize="10,18" path="m6619,4590l6629,4590e" filled="f" stroked="t" strokeweight=".99996pt" strokecolor="#000000">
                <v:path arrowok="t"/>
              </v:shape>
            </v:group>
            <v:group style="position:absolute;left:6619;top:4636;width:10;height:19" coordorigin="6619,4636" coordsize="10,19">
              <v:shape style="position:absolute;left:6619;top:4636;width:10;height:19" coordorigin="6619,4636" coordsize="10,19" path="m6619,4645l6629,4645e" filled="f" stroked="t" strokeweight="1.05996pt" strokecolor="#000000">
                <v:path arrowok="t"/>
              </v:shape>
            </v:group>
            <v:group style="position:absolute;left:6619;top:4691;width:10;height:19" coordorigin="6619,4691" coordsize="10,19">
              <v:shape style="position:absolute;left:6619;top:4691;width:10;height:19" coordorigin="6619,4691" coordsize="10,19" path="m6619,4701l6629,4701e" filled="f" stroked="t" strokeweight="1.06002pt" strokecolor="#000000">
                <v:path arrowok="t"/>
              </v:shape>
            </v:group>
            <v:group style="position:absolute;left:6619;top:4747;width:10;height:18" coordorigin="6619,4747" coordsize="10,18">
              <v:shape style="position:absolute;left:6619;top:4747;width:10;height:18" coordorigin="6619,4747" coordsize="10,18" path="m6619,4756l6629,4756e" filled="f" stroked="t" strokeweight="1.000020pt" strokecolor="#000000">
                <v:path arrowok="t"/>
              </v:shape>
            </v:group>
            <v:group style="position:absolute;left:6619;top:4803;width:10;height:19" coordorigin="6619,4803" coordsize="10,19">
              <v:shape style="position:absolute;left:6619;top:4803;width:10;height:19" coordorigin="6619,4803" coordsize="10,19" path="m6619,4812l6629,4812e" filled="f" stroked="t" strokeweight="1.06002pt" strokecolor="#000000">
                <v:path arrowok="t"/>
              </v:shape>
            </v:group>
            <v:group style="position:absolute;left:6619;top:4858;width:10;height:19" coordorigin="6619,4858" coordsize="10,19">
              <v:shape style="position:absolute;left:6619;top:4858;width:10;height:19" coordorigin="6619,4858" coordsize="10,19" path="m6619,4867l6629,4867e" filled="f" stroked="t" strokeweight="1.05996pt" strokecolor="#000000">
                <v:path arrowok="t"/>
              </v:shape>
            </v:group>
            <v:group style="position:absolute;left:6619;top:4914;width:10;height:18" coordorigin="6619,4914" coordsize="10,18">
              <v:shape style="position:absolute;left:6619;top:4914;width:10;height:18" coordorigin="6619,4914" coordsize="10,18" path="m6619,4923l6629,4923e" filled="f" stroked="t" strokeweight=".99999pt" strokecolor="#000000">
                <v:path arrowok="t"/>
              </v:shape>
            </v:group>
            <v:group style="position:absolute;left:7036;top:1095;width:2;height:412" coordorigin="7036,1095" coordsize="2,412">
              <v:shape style="position:absolute;left:7036;top:1095;width:2;height:412" coordorigin="7036,1095" coordsize="0,412" path="m7036,1095l7036,1506e" filled="f" stroked="t" strokeweight="1.737pt" strokecolor="#000000">
                <v:path arrowok="t"/>
              </v:shape>
            </v:group>
            <v:group style="position:absolute;left:6624;top:1095;width:412;height:2" coordorigin="6624,1095" coordsize="412,2">
              <v:shape style="position:absolute;left:6624;top:1095;width:412;height:2" coordorigin="6624,1095" coordsize="412,0" path="m6624,1095l7036,1095e" filled="f" stroked="t" strokeweight="1.737pt" strokecolor="#000000">
                <v:path arrowok="t"/>
              </v:shape>
            </v:group>
            <v:group style="position:absolute;left:8681;top:2190;width:2;height:412" coordorigin="8681,2190" coordsize="2,412">
              <v:shape style="position:absolute;left:8681;top:2190;width:2;height:412" coordorigin="8681,2190" coordsize="0,412" path="m8681,2190l8681,2602e" filled="f" stroked="t" strokeweight="1.737pt" strokecolor="#000000">
                <v:path arrowok="t"/>
              </v:shape>
            </v:group>
            <v:group style="position:absolute;left:8681;top:2602;width:822;height:2" coordorigin="8681,2602" coordsize="822,2">
              <v:shape style="position:absolute;left:8681;top:2602;width:822;height:2" coordorigin="8681,2602" coordsize="822,0" path="m8681,2602l9503,2602e" filled="f" stroked="t" strokeweight="1.737pt" strokecolor="#000000">
                <v:path arrowok="t"/>
              </v:shape>
            </v:group>
            <v:group style="position:absolute;left:7036;top:1504;width:413;height:2" coordorigin="7036,1504" coordsize="413,2">
              <v:shape style="position:absolute;left:7036;top:1504;width:413;height:2" coordorigin="7036,1504" coordsize="413,0" path="m7036,1504l7448,1504e" filled="f" stroked="t" strokeweight="1.737pt" strokecolor="#000000">
                <v:path arrowok="t"/>
              </v:shape>
            </v:group>
            <v:group style="position:absolute;left:7172;top:4247;width:2;height:409" coordorigin="7172,4247" coordsize="2,409">
              <v:shape style="position:absolute;left:7172;top:4247;width:2;height:409" coordorigin="7172,4247" coordsize="0,409" path="m7172,4247l7172,4656e" filled="f" stroked="t" strokeweight="1.737pt" strokecolor="#000000">
                <v:path arrowok="t"/>
              </v:shape>
            </v:group>
            <v:group style="position:absolute;left:6624;top:4247;width:548;height:2" coordorigin="6624,4247" coordsize="548,2">
              <v:shape style="position:absolute;left:6624;top:4247;width:548;height:2" coordorigin="6624,4247" coordsize="548,0" path="m6624,4247l7172,4247e" filled="f" stroked="t" strokeweight="1.737pt" strokecolor="#000000">
                <v:path arrowok="t"/>
              </v:shape>
            </v:group>
            <v:group style="position:absolute;left:2924;top:4656;width:3702;height:2" coordorigin="2924,4656" coordsize="3702,2">
              <v:shape style="position:absolute;left:2924;top:4656;width:3702;height:2" coordorigin="2924,4656" coordsize="3702,0" path="m2924,4656l6626,4656e" filled="f" stroked="t" strokeweight="1.737pt" strokecolor="#000000">
                <v:path arrowok="t"/>
              </v:shape>
            </v:group>
            <v:group style="position:absolute;left:7172;top:4656;width:413;height:2" coordorigin="7172,4656" coordsize="413,2">
              <v:shape style="position:absolute;left:7172;top:4656;width:413;height:2" coordorigin="7172,4656" coordsize="413,0" path="m7172,4656l7585,4656e" filled="f" stroked="t" strokeweight="1.737pt" strokecolor="#000000">
                <v:path arrowok="t"/>
              </v:shape>
            </v:group>
            <v:group style="position:absolute;left:6624;top:4247;width:2;height:409" coordorigin="6624,4247" coordsize="2,409">
              <v:shape style="position:absolute;left:6624;top:4247;width:2;height:409" coordorigin="6624,4247" coordsize="0,409" path="m6624,4247l6624,4656e" filled="f" stroked="t" strokeweight="1.737pt" strokecolor="#000000">
                <v:path arrowok="t"/>
              </v:shape>
            </v:group>
            <v:group style="position:absolute;left:5660;top:408;width:10;height:19" coordorigin="5660,408" coordsize="10,19">
              <v:shape style="position:absolute;left:5660;top:408;width:10;height:19" coordorigin="5660,408" coordsize="10,19" path="m5660,418l5670,418e" filled="f" stroked="t" strokeweight="1.05996pt" strokecolor="#000000">
                <v:path arrowok="t"/>
              </v:shape>
            </v:group>
            <v:group style="position:absolute;left:5660;top:465;width:10;height:18" coordorigin="5660,465" coordsize="10,18">
              <v:shape style="position:absolute;left:5660;top:465;width:10;height:18" coordorigin="5660,465" coordsize="10,18" path="m5660,474l5670,474e" filled="f" stroked="t" strokeweight=".99996pt" strokecolor="#000000">
                <v:path arrowok="t"/>
              </v:shape>
            </v:group>
            <v:group style="position:absolute;left:5660;top:520;width:10;height:19" coordorigin="5660,520" coordsize="10,19">
              <v:shape style="position:absolute;left:5660;top:520;width:10;height:19" coordorigin="5660,520" coordsize="10,19" path="m5660,529l5670,529e" filled="f" stroked="t" strokeweight="1.06002pt" strokecolor="#000000">
                <v:path arrowok="t"/>
              </v:shape>
            </v:group>
            <v:group style="position:absolute;left:5660;top:575;width:10;height:19" coordorigin="5660,575" coordsize="10,19">
              <v:shape style="position:absolute;left:5660;top:575;width:10;height:19" coordorigin="5660,575" coordsize="10,19" path="m5660,585l5670,585e" filled="f" stroked="t" strokeweight="1.06002pt" strokecolor="#000000">
                <v:path arrowok="t"/>
              </v:shape>
            </v:group>
            <v:group style="position:absolute;left:5660;top:631;width:10;height:18" coordorigin="5660,631" coordsize="10,18">
              <v:shape style="position:absolute;left:5660;top:631;width:10;height:18" coordorigin="5660,631" coordsize="10,18" path="m5660,640l5670,640e" filled="f" stroked="t" strokeweight=".99996pt" strokecolor="#000000">
                <v:path arrowok="t"/>
              </v:shape>
            </v:group>
            <v:group style="position:absolute;left:5660;top:687;width:10;height:19" coordorigin="5660,687" coordsize="10,19">
              <v:shape style="position:absolute;left:5660;top:687;width:10;height:19" coordorigin="5660,687" coordsize="10,19" path="m5660,696l5670,696e" filled="f" stroked="t" strokeweight="1.06002pt" strokecolor="#000000">
                <v:path arrowok="t"/>
              </v:shape>
            </v:group>
            <v:group style="position:absolute;left:5660;top:742;width:10;height:19" coordorigin="5660,742" coordsize="10,19">
              <v:shape style="position:absolute;left:5660;top:742;width:10;height:19" coordorigin="5660,742" coordsize="10,19" path="m5660,751l5670,751e" filled="f" stroked="t" strokeweight="1.06002pt" strokecolor="#000000">
                <v:path arrowok="t"/>
              </v:shape>
            </v:group>
            <v:group style="position:absolute;left:5660;top:798;width:10;height:18" coordorigin="5660,798" coordsize="10,18">
              <v:shape style="position:absolute;left:5660;top:798;width:10;height:18" coordorigin="5660,798" coordsize="10,18" path="m5660,807l5670,807e" filled="f" stroked="t" strokeweight="1.000020pt" strokecolor="#000000">
                <v:path arrowok="t"/>
              </v:shape>
            </v:group>
            <v:group style="position:absolute;left:5660;top:853;width:10;height:19" coordorigin="5660,853" coordsize="10,19">
              <v:shape style="position:absolute;left:5660;top:853;width:10;height:19" coordorigin="5660,853" coordsize="10,19" path="m5660,863l5670,863e" filled="f" stroked="t" strokeweight="1.05996pt" strokecolor="#000000">
                <v:path arrowok="t"/>
              </v:shape>
            </v:group>
            <v:group style="position:absolute;left:5660;top:909;width:10;height:19" coordorigin="5660,909" coordsize="10,19">
              <v:shape style="position:absolute;left:5660;top:909;width:10;height:19" coordorigin="5660,909" coordsize="10,19" path="m5660,918l5670,918e" filled="f" stroked="t" strokeweight="1.05996pt" strokecolor="#000000">
                <v:path arrowok="t"/>
              </v:shape>
            </v:group>
            <v:group style="position:absolute;left:5660;top:965;width:10;height:18" coordorigin="5660,965" coordsize="10,18">
              <v:shape style="position:absolute;left:5660;top:965;width:10;height:18" coordorigin="5660,965" coordsize="10,18" path="m5660,974l5670,974e" filled="f" stroked="t" strokeweight="1.000020pt" strokecolor="#000000">
                <v:path arrowok="t"/>
              </v:shape>
            </v:group>
            <v:group style="position:absolute;left:5660;top:1020;width:10;height:19" coordorigin="5660,1020" coordsize="10,19">
              <v:shape style="position:absolute;left:5660;top:1020;width:10;height:19" coordorigin="5660,1020" coordsize="10,19" path="m5660,1030l5670,1030e" filled="f" stroked="t" strokeweight="1.06002pt" strokecolor="#000000">
                <v:path arrowok="t"/>
              </v:shape>
            </v:group>
            <v:group style="position:absolute;left:5660;top:1075;width:10;height:19" coordorigin="5660,1075" coordsize="10,19">
              <v:shape style="position:absolute;left:5660;top:1075;width:10;height:19" coordorigin="5660,1075" coordsize="10,19" path="m5660,1085l5670,1085e" filled="f" stroked="t" strokeweight="1.06002pt" strokecolor="#000000">
                <v:path arrowok="t"/>
              </v:shape>
            </v:group>
            <v:group style="position:absolute;left:5660;top:1132;width:10;height:18" coordorigin="5660,1132" coordsize="10,18">
              <v:shape style="position:absolute;left:5660;top:1132;width:10;height:18" coordorigin="5660,1132" coordsize="10,18" path="m5660,1141l5670,1141e" filled="f" stroked="t" strokeweight=".99996pt" strokecolor="#000000">
                <v:path arrowok="t"/>
              </v:shape>
            </v:group>
            <v:group style="position:absolute;left:5660;top:1187;width:10;height:18" coordorigin="5660,1187" coordsize="10,18">
              <v:shape style="position:absolute;left:5660;top:1187;width:10;height:18" coordorigin="5660,1187" coordsize="10,18" path="m5660,1196l5670,1196e" filled="f" stroked="t" strokeweight=".99996pt" strokecolor="#000000">
                <v:path arrowok="t"/>
              </v:shape>
            </v:group>
            <v:group style="position:absolute;left:5660;top:1242;width:10;height:19" coordorigin="5660,1242" coordsize="10,19">
              <v:shape style="position:absolute;left:5660;top:1242;width:10;height:19" coordorigin="5660,1242" coordsize="10,19" path="m5660,1252l5670,1252e" filled="f" stroked="t" strokeweight="1.060080pt" strokecolor="#000000">
                <v:path arrowok="t"/>
              </v:shape>
            </v:group>
            <v:group style="position:absolute;left:5660;top:1299;width:10;height:18" coordorigin="5660,1299" coordsize="10,18">
              <v:shape style="position:absolute;left:5660;top:1299;width:10;height:18" coordorigin="5660,1299" coordsize="10,18" path="m5660,1308l5670,1308e" filled="f" stroked="t" strokeweight=".99996pt" strokecolor="#000000">
                <v:path arrowok="t"/>
              </v:shape>
            </v:group>
            <v:group style="position:absolute;left:5660;top:1354;width:10;height:18" coordorigin="5660,1354" coordsize="10,18">
              <v:shape style="position:absolute;left:5660;top:1354;width:10;height:18" coordorigin="5660,1354" coordsize="10,18" path="m5660,1363l5670,1363e" filled="f" stroked="t" strokeweight=".99996pt" strokecolor="#000000">
                <v:path arrowok="t"/>
              </v:shape>
            </v:group>
            <v:group style="position:absolute;left:5660;top:1409;width:10;height:19" coordorigin="5660,1409" coordsize="10,19">
              <v:shape style="position:absolute;left:5660;top:1409;width:10;height:19" coordorigin="5660,1409" coordsize="10,19" path="m5660,1419l5670,1419e" filled="f" stroked="t" strokeweight="1.05996pt" strokecolor="#000000">
                <v:path arrowok="t"/>
              </v:shape>
            </v:group>
            <v:group style="position:absolute;left:5660;top:1465;width:10;height:18" coordorigin="5660,1465" coordsize="10,18">
              <v:shape style="position:absolute;left:5660;top:1465;width:10;height:18" coordorigin="5660,1465" coordsize="10,18" path="m5660,1474l5670,1474e" filled="f" stroked="t" strokeweight="1.000020pt" strokecolor="#000000">
                <v:path arrowok="t"/>
              </v:shape>
            </v:group>
            <v:group style="position:absolute;left:5660;top:1521;width:10;height:18" coordorigin="5660,1521" coordsize="10,18">
              <v:shape style="position:absolute;left:5660;top:1521;width:10;height:18" coordorigin="5660,1521" coordsize="10,18" path="m5660,1530l5670,1530e" filled="f" stroked="t" strokeweight="1.000020pt" strokecolor="#000000">
                <v:path arrowok="t"/>
              </v:shape>
            </v:group>
            <v:group style="position:absolute;left:5660;top:1576;width:10;height:19" coordorigin="5660,1576" coordsize="10,19">
              <v:shape style="position:absolute;left:5660;top:1576;width:10;height:19" coordorigin="5660,1576" coordsize="10,19" path="m5660,1585l5670,1585e" filled="f" stroked="t" strokeweight="1.05996pt" strokecolor="#000000">
                <v:path arrowok="t"/>
              </v:shape>
            </v:group>
            <v:group style="position:absolute;left:5660;top:1632;width:10;height:18" coordorigin="5660,1632" coordsize="10,18">
              <v:shape style="position:absolute;left:5660;top:1632;width:10;height:18" coordorigin="5660,1632" coordsize="10,18" path="m5660,1641l5670,1641e" filled="f" stroked="t" strokeweight=".99996pt" strokecolor="#000000">
                <v:path arrowok="t"/>
              </v:shape>
            </v:group>
            <v:group style="position:absolute;left:5660;top:1687;width:10;height:18" coordorigin="5660,1687" coordsize="10,18">
              <v:shape style="position:absolute;left:5660;top:1687;width:10;height:18" coordorigin="5660,1687" coordsize="10,18" path="m5660,1696l5670,1696e" filled="f" stroked="t" strokeweight="1.000020pt" strokecolor="#000000">
                <v:path arrowok="t"/>
              </v:shape>
            </v:group>
            <v:group style="position:absolute;left:5660;top:1743;width:10;height:19" coordorigin="5660,1743" coordsize="10,19">
              <v:shape style="position:absolute;left:5660;top:1743;width:10;height:19" coordorigin="5660,1743" coordsize="10,19" path="m5660,1752l5670,1752e" filled="f" stroked="t" strokeweight="1.06002pt" strokecolor="#000000">
                <v:path arrowok="t"/>
              </v:shape>
            </v:group>
            <v:group style="position:absolute;left:5660;top:1799;width:10;height:18" coordorigin="5660,1799" coordsize="10,18">
              <v:shape style="position:absolute;left:5660;top:1799;width:10;height:18" coordorigin="5660,1799" coordsize="10,18" path="m5660,1808l5670,1808e" filled="f" stroked="t" strokeweight="1.000020pt" strokecolor="#000000">
                <v:path arrowok="t"/>
              </v:shape>
            </v:group>
            <v:group style="position:absolute;left:5660;top:1854;width:10;height:18" coordorigin="5660,1854" coordsize="10,18">
              <v:shape style="position:absolute;left:5660;top:1854;width:10;height:18" coordorigin="5660,1854" coordsize="10,18" path="m5660,1863l5670,1863e" filled="f" stroked="t" strokeweight=".99996pt" strokecolor="#000000">
                <v:path arrowok="t"/>
              </v:shape>
            </v:group>
            <v:group style="position:absolute;left:5660;top:1909;width:10;height:19" coordorigin="5660,1909" coordsize="10,19">
              <v:shape style="position:absolute;left:5660;top:1909;width:10;height:19" coordorigin="5660,1909" coordsize="10,19" path="m5660,1919l5670,1919e" filled="f" stroked="t" strokeweight="1.05996pt" strokecolor="#000000">
                <v:path arrowok="t"/>
              </v:shape>
            </v:group>
            <v:group style="position:absolute;left:5660;top:1966;width:10;height:18" coordorigin="5660,1966" coordsize="10,18">
              <v:shape style="position:absolute;left:5660;top:1966;width:10;height:18" coordorigin="5660,1966" coordsize="10,18" path="m5660,1975l5670,1975e" filled="f" stroked="t" strokeweight=".99996pt" strokecolor="#000000">
                <v:path arrowok="t"/>
              </v:shape>
            </v:group>
            <v:group style="position:absolute;left:5660;top:2021;width:10;height:18" coordorigin="5660,2021" coordsize="10,18">
              <v:shape style="position:absolute;left:5660;top:2021;width:10;height:18" coordorigin="5660,2021" coordsize="10,18" path="m5660,2030l5670,2030e" filled="f" stroked="t" strokeweight=".99996pt" strokecolor="#000000">
                <v:path arrowok="t"/>
              </v:shape>
            </v:group>
            <v:group style="position:absolute;left:5660;top:2076;width:10;height:19" coordorigin="5660,2076" coordsize="10,19">
              <v:shape style="position:absolute;left:5660;top:2076;width:10;height:19" coordorigin="5660,2076" coordsize="10,19" path="m5660,2086l5670,2086e" filled="f" stroked="t" strokeweight="1.06002pt" strokecolor="#000000">
                <v:path arrowok="t"/>
              </v:shape>
            </v:group>
            <v:group style="position:absolute;left:5660;top:2133;width:10;height:18" coordorigin="5660,2133" coordsize="10,18">
              <v:shape style="position:absolute;left:5660;top:2133;width:10;height:18" coordorigin="5660,2133" coordsize="10,18" path="m5660,2142l5670,2142e" filled="f" stroked="t" strokeweight="1.000020pt" strokecolor="#000000">
                <v:path arrowok="t"/>
              </v:shape>
            </v:group>
            <v:group style="position:absolute;left:5660;top:2188;width:10;height:18" coordorigin="5660,2188" coordsize="10,18">
              <v:shape style="position:absolute;left:5660;top:2188;width:10;height:18" coordorigin="5660,2188" coordsize="10,18" path="m5660,2197l5670,2197e" filled="f" stroked="t" strokeweight="1.000020pt" strokecolor="#000000">
                <v:path arrowok="t"/>
              </v:shape>
            </v:group>
            <v:group style="position:absolute;left:5660;top:2243;width:10;height:19" coordorigin="5660,2243" coordsize="10,19">
              <v:shape style="position:absolute;left:5660;top:2243;width:10;height:19" coordorigin="5660,2243" coordsize="10,19" path="m5660,2253l5670,2253e" filled="f" stroked="t" strokeweight="1.05996pt" strokecolor="#000000">
                <v:path arrowok="t"/>
              </v:shape>
            </v:group>
            <v:group style="position:absolute;left:5660;top:2299;width:10;height:18" coordorigin="5660,2299" coordsize="10,18">
              <v:shape style="position:absolute;left:5660;top:2299;width:10;height:18" coordorigin="5660,2299" coordsize="10,18" path="m5660,2308l5670,2308e" filled="f" stroked="t" strokeweight=".99996pt" strokecolor="#000000">
                <v:path arrowok="t"/>
              </v:shape>
            </v:group>
            <v:group style="position:absolute;left:5660;top:2355;width:10;height:18" coordorigin="5660,2355" coordsize="10,18">
              <v:shape style="position:absolute;left:5660;top:2355;width:10;height:18" coordorigin="5660,2355" coordsize="10,18" path="m5660,2364l5670,2364e" filled="f" stroked="t" strokeweight="1.000020pt" strokecolor="#000000">
                <v:path arrowok="t"/>
              </v:shape>
            </v:group>
            <v:group style="position:absolute;left:5660;top:2410;width:10;height:19" coordorigin="5660,2410" coordsize="10,19">
              <v:shape style="position:absolute;left:5660;top:2410;width:10;height:19" coordorigin="5660,2410" coordsize="10,19" path="m5660,2419l5670,2419e" filled="f" stroked="t" strokeweight="1.06002pt" strokecolor="#000000">
                <v:path arrowok="t"/>
              </v:shape>
            </v:group>
            <v:group style="position:absolute;left:5660;top:2466;width:10;height:18" coordorigin="5660,2466" coordsize="10,18">
              <v:shape style="position:absolute;left:5660;top:2466;width:10;height:18" coordorigin="5660,2466" coordsize="10,18" path="m5660,2475l5670,2475e" filled="f" stroked="t" strokeweight="1.000020pt" strokecolor="#000000">
                <v:path arrowok="t"/>
              </v:shape>
            </v:group>
            <v:group style="position:absolute;left:5660;top:2521;width:10;height:18" coordorigin="5660,2521" coordsize="10,18">
              <v:shape style="position:absolute;left:5660;top:2521;width:10;height:18" coordorigin="5660,2521" coordsize="10,18" path="m5660,2530l5670,2530e" filled="f" stroked="t" strokeweight="1.000020pt" strokecolor="#000000">
                <v:path arrowok="t"/>
              </v:shape>
            </v:group>
            <v:group style="position:absolute;left:5660;top:2577;width:10;height:19" coordorigin="5660,2577" coordsize="10,19">
              <v:shape style="position:absolute;left:5660;top:2577;width:10;height:19" coordorigin="5660,2577" coordsize="10,19" path="m5660,2586l5670,2586e" filled="f" stroked="t" strokeweight="1.06002pt" strokecolor="#000000">
                <v:path arrowok="t"/>
              </v:shape>
            </v:group>
            <v:group style="position:absolute;left:5660;top:2632;width:10;height:19" coordorigin="5660,2632" coordsize="10,19">
              <v:shape style="position:absolute;left:5660;top:2632;width:10;height:19" coordorigin="5660,2632" coordsize="10,19" path="m5660,2641l5670,2641e" filled="f" stroked="t" strokeweight="1.06002pt" strokecolor="#000000">
                <v:path arrowok="t"/>
              </v:shape>
            </v:group>
            <v:group style="position:absolute;left:5660;top:2691;width:10;height:18" coordorigin="5660,2691" coordsize="10,18">
              <v:shape style="position:absolute;left:5660;top:2691;width:10;height:18" coordorigin="5660,2691" coordsize="10,18" path="m5660,2700l5670,2700e" filled="f" stroked="t" strokeweight="1.000020pt" strokecolor="#000000">
                <v:path arrowok="t"/>
              </v:shape>
            </v:group>
            <v:group style="position:absolute;left:5660;top:2746;width:10;height:19" coordorigin="5660,2746" coordsize="10,19">
              <v:shape style="position:absolute;left:5660;top:2746;width:10;height:19" coordorigin="5660,2746" coordsize="10,19" path="m5660,2755l5670,2755e" filled="f" stroked="t" strokeweight="1.05996pt" strokecolor="#000000">
                <v:path arrowok="t"/>
              </v:shape>
            </v:group>
            <v:group style="position:absolute;left:5660;top:2801;width:10;height:19" coordorigin="5660,2801" coordsize="10,19">
              <v:shape style="position:absolute;left:5660;top:2801;width:10;height:19" coordorigin="5660,2801" coordsize="10,19" path="m5660,2811l5670,2811e" filled="f" stroked="t" strokeweight="1.05996pt" strokecolor="#000000">
                <v:path arrowok="t"/>
              </v:shape>
            </v:group>
            <v:group style="position:absolute;left:5660;top:2857;width:10;height:18" coordorigin="5660,2857" coordsize="10,18">
              <v:shape style="position:absolute;left:5660;top:2857;width:10;height:18" coordorigin="5660,2857" coordsize="10,18" path="m5660,2866l5670,2866e" filled="f" stroked="t" strokeweight="1.000020pt" strokecolor="#000000">
                <v:path arrowok="t"/>
              </v:shape>
            </v:group>
            <v:group style="position:absolute;left:5660;top:2913;width:10;height:18" coordorigin="5660,2913" coordsize="10,18">
              <v:shape style="position:absolute;left:5660;top:2913;width:10;height:18" coordorigin="5660,2913" coordsize="10,18" path="m5660,2922l5670,2922e" filled="f" stroked="t" strokeweight="1.000020pt" strokecolor="#000000">
                <v:path arrowok="t"/>
              </v:shape>
            </v:group>
            <v:group style="position:absolute;left:5660;top:2968;width:10;height:19" coordorigin="5660,2968" coordsize="10,19">
              <v:shape style="position:absolute;left:5660;top:2968;width:10;height:19" coordorigin="5660,2968" coordsize="10,19" path="m5660,2977l5670,2977e" filled="f" stroked="t" strokeweight="1.06002pt" strokecolor="#000000">
                <v:path arrowok="t"/>
              </v:shape>
            </v:group>
            <v:group style="position:absolute;left:5660;top:3024;width:10;height:18" coordorigin="5660,3024" coordsize="10,18">
              <v:shape style="position:absolute;left:5660;top:3024;width:10;height:18" coordorigin="5660,3024" coordsize="10,18" path="m5660,3033l5670,3033e" filled="f" stroked="t" strokeweight=".99996pt" strokecolor="#000000">
                <v:path arrowok="t"/>
              </v:shape>
            </v:group>
            <v:group style="position:absolute;left:5660;top:3079;width:10;height:18" coordorigin="5660,3079" coordsize="10,18">
              <v:shape style="position:absolute;left:5660;top:3079;width:10;height:18" coordorigin="5660,3079" coordsize="10,18" path="m5660,3088l5670,3088e" filled="f" stroked="t" strokeweight=".99996pt" strokecolor="#000000">
                <v:path arrowok="t"/>
              </v:shape>
            </v:group>
            <v:group style="position:absolute;left:5660;top:3135;width:10;height:19" coordorigin="5660,3135" coordsize="10,19">
              <v:shape style="position:absolute;left:5660;top:3135;width:10;height:19" coordorigin="5660,3135" coordsize="10,19" path="m5660,3144l5670,3144e" filled="f" stroked="t" strokeweight="1.06002pt" strokecolor="#000000">
                <v:path arrowok="t"/>
              </v:shape>
            </v:group>
            <v:group style="position:absolute;left:5660;top:3191;width:10;height:18" coordorigin="5660,3191" coordsize="10,18">
              <v:shape style="position:absolute;left:5660;top:3191;width:10;height:18" coordorigin="5660,3191" coordsize="10,18" path="m5660,3200l5670,3200e" filled="f" stroked="t" strokeweight=".99996pt" strokecolor="#000000">
                <v:path arrowok="t"/>
              </v:shape>
            </v:group>
            <v:group style="position:absolute;left:5660;top:3246;width:10;height:18" coordorigin="5660,3246" coordsize="10,18">
              <v:shape style="position:absolute;left:5660;top:3246;width:10;height:18" coordorigin="5660,3246" coordsize="10,18" path="m5660,3255l5670,3255e" filled="f" stroked="t" strokeweight="1.000020pt" strokecolor="#000000">
                <v:path arrowok="t"/>
              </v:shape>
            </v:group>
            <v:group style="position:absolute;left:5660;top:3301;width:10;height:19" coordorigin="5660,3301" coordsize="10,19">
              <v:shape style="position:absolute;left:5660;top:3301;width:10;height:19" coordorigin="5660,3301" coordsize="10,19" path="m5660,3311l5670,3311e" filled="f" stroked="t" strokeweight="1.06002pt" strokecolor="#000000">
                <v:path arrowok="t"/>
              </v:shape>
            </v:group>
            <v:group style="position:absolute;left:5660;top:3358;width:10;height:18" coordorigin="5660,3358" coordsize="10,18">
              <v:shape style="position:absolute;left:5660;top:3358;width:10;height:18" coordorigin="5660,3358" coordsize="10,18" path="m5660,3367l5670,3367e" filled="f" stroked="t" strokeweight="1.000020pt" strokecolor="#000000">
                <v:path arrowok="t"/>
              </v:shape>
            </v:group>
            <v:group style="position:absolute;left:5660;top:3413;width:10;height:18" coordorigin="5660,3413" coordsize="10,18">
              <v:shape style="position:absolute;left:5660;top:3413;width:10;height:18" coordorigin="5660,3413" coordsize="10,18" path="m5660,3422l5670,3422e" filled="f" stroked="t" strokeweight=".99996pt" strokecolor="#000000">
                <v:path arrowok="t"/>
              </v:shape>
            </v:group>
            <v:group style="position:absolute;left:5660;top:3468;width:10;height:19" coordorigin="5660,3468" coordsize="10,19">
              <v:shape style="position:absolute;left:5660;top:3468;width:10;height:19" coordorigin="5660,3468" coordsize="10,19" path="m5660,3478l5670,3478e" filled="f" stroked="t" strokeweight="1.05996pt" strokecolor="#000000">
                <v:path arrowok="t"/>
              </v:shape>
            </v:group>
            <v:group style="position:absolute;left:5660;top:3525;width:10;height:18" coordorigin="5660,3525" coordsize="10,18">
              <v:shape style="position:absolute;left:5660;top:3525;width:10;height:18" coordorigin="5660,3525" coordsize="10,18" path="m5660,3534l5670,3534e" filled="f" stroked="t" strokeweight="1.000020pt" strokecolor="#000000">
                <v:path arrowok="t"/>
              </v:shape>
            </v:group>
            <v:group style="position:absolute;left:5660;top:3580;width:10;height:18" coordorigin="5660,3580" coordsize="10,18">
              <v:shape style="position:absolute;left:5660;top:3580;width:10;height:18" coordorigin="5660,3580" coordsize="10,18" path="m5660,3589l5670,3589e" filled="f" stroked="t" strokeweight="1.000020pt" strokecolor="#000000">
                <v:path arrowok="t"/>
              </v:shape>
            </v:group>
            <v:group style="position:absolute;left:5660;top:3635;width:10;height:19" coordorigin="5660,3635" coordsize="10,19">
              <v:shape style="position:absolute;left:5660;top:3635;width:10;height:19" coordorigin="5660,3635" coordsize="10,19" path="m5660,3645l5670,3645e" filled="f" stroked="t" strokeweight="1.06002pt" strokecolor="#000000">
                <v:path arrowok="t"/>
              </v:shape>
            </v:group>
            <v:group style="position:absolute;left:5660;top:3691;width:10;height:18" coordorigin="5660,3691" coordsize="10,18">
              <v:shape style="position:absolute;left:5660;top:3691;width:10;height:18" coordorigin="5660,3691" coordsize="10,18" path="m5660,3700l5670,3700e" filled="f" stroked="t" strokeweight=".99996pt" strokecolor="#000000">
                <v:path arrowok="t"/>
              </v:shape>
            </v:group>
            <v:group style="position:absolute;left:5660;top:3747;width:10;height:18" coordorigin="5660,3747" coordsize="10,18">
              <v:shape style="position:absolute;left:5660;top:3747;width:10;height:18" coordorigin="5660,3747" coordsize="10,18" path="m5660,3756l5670,3756e" filled="f" stroked="t" strokeweight=".99996pt" strokecolor="#000000">
                <v:path arrowok="t"/>
              </v:shape>
            </v:group>
            <v:group style="position:absolute;left:5660;top:3802;width:10;height:19" coordorigin="5660,3802" coordsize="10,19">
              <v:shape style="position:absolute;left:5660;top:3802;width:10;height:19" coordorigin="5660,3802" coordsize="10,19" path="m5660,3811l5670,3811e" filled="f" stroked="t" strokeweight="1.06002pt" strokecolor="#000000">
                <v:path arrowok="t"/>
              </v:shape>
            </v:group>
            <v:group style="position:absolute;left:5660;top:3858;width:10;height:18" coordorigin="5660,3858" coordsize="10,18">
              <v:shape style="position:absolute;left:5660;top:3858;width:10;height:18" coordorigin="5660,3858" coordsize="10,18" path="m5660,3867l5670,3867e" filled="f" stroked="t" strokeweight=".99996pt" strokecolor="#000000">
                <v:path arrowok="t"/>
              </v:shape>
            </v:group>
            <v:group style="position:absolute;left:5660;top:3913;width:10;height:18" coordorigin="5660,3913" coordsize="10,18">
              <v:shape style="position:absolute;left:5660;top:3913;width:10;height:18" coordorigin="5660,3913" coordsize="10,18" path="m5660,3922l5670,3922e" filled="f" stroked="t" strokeweight="1.000020pt" strokecolor="#000000">
                <v:path arrowok="t"/>
              </v:shape>
            </v:group>
            <v:group style="position:absolute;left:5660;top:3969;width:10;height:19" coordorigin="5660,3969" coordsize="10,19">
              <v:shape style="position:absolute;left:5660;top:3969;width:10;height:19" coordorigin="5660,3969" coordsize="10,19" path="m5660,3978l5670,3978e" filled="f" stroked="t" strokeweight="1.06002pt" strokecolor="#000000">
                <v:path arrowok="t"/>
              </v:shape>
            </v:group>
            <v:group style="position:absolute;left:5660;top:4025;width:10;height:18" coordorigin="5660,4025" coordsize="10,18">
              <v:shape style="position:absolute;left:5660;top:4025;width:10;height:18" coordorigin="5660,4025" coordsize="10,18" path="m5660,4034l5670,4034e" filled="f" stroked="t" strokeweight="1.000020pt" strokecolor="#000000">
                <v:path arrowok="t"/>
              </v:shape>
            </v:group>
            <v:group style="position:absolute;left:5660;top:4080;width:10;height:18" coordorigin="5660,4080" coordsize="10,18">
              <v:shape style="position:absolute;left:5660;top:4080;width:10;height:18" coordorigin="5660,4080" coordsize="10,18" path="m5660,4089l5670,4089e" filled="f" stroked="t" strokeweight="1.000020pt" strokecolor="#000000">
                <v:path arrowok="t"/>
              </v:shape>
            </v:group>
            <v:group style="position:absolute;left:5660;top:4135;width:10;height:19" coordorigin="5660,4135" coordsize="10,19">
              <v:shape style="position:absolute;left:5660;top:4135;width:10;height:19" coordorigin="5660,4135" coordsize="10,19" path="m5660,4145l5670,4145e" filled="f" stroked="t" strokeweight="1.05996pt" strokecolor="#000000">
                <v:path arrowok="t"/>
              </v:shape>
            </v:group>
            <v:group style="position:absolute;left:5660;top:4192;width:10;height:18" coordorigin="5660,4192" coordsize="10,18">
              <v:shape style="position:absolute;left:5660;top:4192;width:10;height:18" coordorigin="5660,4192" coordsize="10,18" path="m5660,4201l5670,4201e" filled="f" stroked="t" strokeweight=".99996pt" strokecolor="#000000">
                <v:path arrowok="t"/>
              </v:shape>
            </v:group>
            <v:group style="position:absolute;left:5660;top:4247;width:10;height:18" coordorigin="5660,4247" coordsize="10,18">
              <v:shape style="position:absolute;left:5660;top:4247;width:10;height:18" coordorigin="5660,4247" coordsize="10,18" path="m5660,4256l5670,4256e" filled="f" stroked="t" strokeweight="1.000020pt" strokecolor="#000000">
                <v:path arrowok="t"/>
              </v:shape>
            </v:group>
            <v:group style="position:absolute;left:5660;top:4302;width:10;height:19" coordorigin="5660,4302" coordsize="10,19">
              <v:shape style="position:absolute;left:5660;top:4302;width:10;height:19" coordorigin="5660,4302" coordsize="10,19" path="m5660,4312l5670,4312e" filled="f" stroked="t" strokeweight="1.06002pt" strokecolor="#000000">
                <v:path arrowok="t"/>
              </v:shape>
            </v:group>
            <v:group style="position:absolute;left:5660;top:4357;width:10;height:19" coordorigin="5660,4357" coordsize="10,19">
              <v:shape style="position:absolute;left:5660;top:4357;width:10;height:19" coordorigin="5660,4357" coordsize="10,19" path="m5660,4367l5670,4367e" filled="f" stroked="t" strokeweight="1.06002pt" strokecolor="#000000">
                <v:path arrowok="t"/>
              </v:shape>
            </v:group>
            <v:group style="position:absolute;left:5660;top:4414;width:10;height:18" coordorigin="5660,4414" coordsize="10,18">
              <v:shape style="position:absolute;left:5660;top:4414;width:10;height:18" coordorigin="5660,4414" coordsize="10,18" path="m5660,4423l5670,4423e" filled="f" stroked="t" strokeweight="1.000020pt" strokecolor="#000000">
                <v:path arrowok="t"/>
              </v:shape>
            </v:group>
            <v:group style="position:absolute;left:5660;top:4469;width:10;height:19" coordorigin="5660,4469" coordsize="10,19">
              <v:shape style="position:absolute;left:5660;top:4469;width:10;height:19" coordorigin="5660,4469" coordsize="10,19" path="m5660,4479l5670,4479e" filled="f" stroked="t" strokeweight="1.06002pt" strokecolor="#000000">
                <v:path arrowok="t"/>
              </v:shape>
            </v:group>
            <v:group style="position:absolute;left:5660;top:4524;width:10;height:19" coordorigin="5660,4524" coordsize="10,19">
              <v:shape style="position:absolute;left:5660;top:4524;width:10;height:19" coordorigin="5660,4524" coordsize="10,19" path="m5660,4534l5670,4534e" filled="f" stroked="t" strokeweight="1.05996pt" strokecolor="#000000">
                <v:path arrowok="t"/>
              </v:shape>
            </v:group>
            <v:group style="position:absolute;left:5660;top:4581;width:10;height:18" coordorigin="5660,4581" coordsize="10,18">
              <v:shape style="position:absolute;left:5660;top:4581;width:10;height:18" coordorigin="5660,4581" coordsize="10,18" path="m5660,4590l5670,4590e" filled="f" stroked="t" strokeweight=".99996pt" strokecolor="#000000">
                <v:path arrowok="t"/>
              </v:shape>
            </v:group>
            <v:group style="position:absolute;left:5660;top:4636;width:10;height:19" coordorigin="5660,4636" coordsize="10,19">
              <v:shape style="position:absolute;left:5660;top:4636;width:10;height:19" coordorigin="5660,4636" coordsize="10,19" path="m5660,4645l5670,4645e" filled="f" stroked="t" strokeweight="1.05996pt" strokecolor="#000000">
                <v:path arrowok="t"/>
              </v:shape>
            </v:group>
            <v:group style="position:absolute;left:5660;top:4691;width:10;height:19" coordorigin="5660,4691" coordsize="10,19">
              <v:shape style="position:absolute;left:5660;top:4691;width:10;height:19" coordorigin="5660,4691" coordsize="10,19" path="m5660,4701l5670,4701e" filled="f" stroked="t" strokeweight="1.06002pt" strokecolor="#000000">
                <v:path arrowok="t"/>
              </v:shape>
            </v:group>
            <v:group style="position:absolute;left:5660;top:4747;width:10;height:18" coordorigin="5660,4747" coordsize="10,18">
              <v:shape style="position:absolute;left:5660;top:4747;width:10;height:18" coordorigin="5660,4747" coordsize="10,18" path="m5660,4756l5670,4756e" filled="f" stroked="t" strokeweight="1.000020pt" strokecolor="#000000">
                <v:path arrowok="t"/>
              </v:shape>
            </v:group>
            <v:group style="position:absolute;left:5660;top:4803;width:10;height:19" coordorigin="5660,4803" coordsize="10,19">
              <v:shape style="position:absolute;left:5660;top:4803;width:10;height:19" coordorigin="5660,4803" coordsize="10,19" path="m5660,4812l5670,4812e" filled="f" stroked="t" strokeweight="1.06002pt" strokecolor="#000000">
                <v:path arrowok="t"/>
              </v:shape>
            </v:group>
            <v:group style="position:absolute;left:5660;top:4858;width:10;height:19" coordorigin="5660,4858" coordsize="10,19">
              <v:shape style="position:absolute;left:5660;top:4858;width:10;height:19" coordorigin="5660,4858" coordsize="10,19" path="m5660,4867l5670,4867e" filled="f" stroked="t" strokeweight="1.05996pt" strokecolor="#000000">
                <v:path arrowok="t"/>
              </v:shape>
            </v:group>
            <v:group style="position:absolute;left:5660;top:4914;width:10;height:18" coordorigin="5660,4914" coordsize="10,18">
              <v:shape style="position:absolute;left:5660;top:4914;width:10;height:18" coordorigin="5660,4914" coordsize="10,18" path="m5660,4923l5670,4923e" filled="f" stroked="t" strokeweight=".99999pt" strokecolor="#000000">
                <v:path arrowok="t"/>
              </v:shape>
            </v:group>
            <v:group style="position:absolute;left:3743;top:821;width:10;height:19" coordorigin="3743,821" coordsize="10,19">
              <v:shape style="position:absolute;left:3743;top:821;width:10;height:19" coordorigin="3743,821" coordsize="10,19" path="m3743,831l3752,831e" filled="f" stroked="t" strokeweight="1.05996pt" strokecolor="#000000">
                <v:path arrowok="t"/>
              </v:shape>
            </v:group>
            <v:group style="position:absolute;left:3743;top:876;width:10;height:19" coordorigin="3743,876" coordsize="10,19">
              <v:shape style="position:absolute;left:3743;top:876;width:10;height:19" coordorigin="3743,876" coordsize="10,19" path="m3743,886l3752,886e" filled="f" stroked="t" strokeweight="1.05996pt" strokecolor="#000000">
                <v:path arrowok="t"/>
              </v:shape>
            </v:group>
            <v:group style="position:absolute;left:3743;top:933;width:10;height:18" coordorigin="3743,933" coordsize="10,18">
              <v:shape style="position:absolute;left:3743;top:933;width:10;height:18" coordorigin="3743,933" coordsize="10,18" path="m3743,942l3752,942e" filled="f" stroked="t" strokeweight="1.000020pt" strokecolor="#000000">
                <v:path arrowok="t"/>
              </v:shape>
            </v:group>
            <v:group style="position:absolute;left:3743;top:988;width:10;height:18" coordorigin="3743,988" coordsize="10,18">
              <v:shape style="position:absolute;left:3743;top:988;width:10;height:18" coordorigin="3743,988" coordsize="10,18" path="m3743,997l3752,997e" filled="f" stroked="t" strokeweight="1.000020pt" strokecolor="#000000">
                <v:path arrowok="t"/>
              </v:shape>
            </v:group>
            <v:group style="position:absolute;left:3743;top:1043;width:10;height:19" coordorigin="3743,1043" coordsize="10,19">
              <v:shape style="position:absolute;left:3743;top:1043;width:10;height:19" coordorigin="3743,1043" coordsize="10,19" path="m3743,1053l3752,1053e" filled="f" stroked="t" strokeweight="1.05996pt" strokecolor="#000000">
                <v:path arrowok="t"/>
              </v:shape>
            </v:group>
            <v:group style="position:absolute;left:3743;top:1099;width:10;height:18" coordorigin="3743,1099" coordsize="10,18">
              <v:shape style="position:absolute;left:3743;top:1099;width:10;height:18" coordorigin="3743,1099" coordsize="10,18" path="m3743,1108l3752,1108e" filled="f" stroked="t" strokeweight=".99996pt" strokecolor="#000000">
                <v:path arrowok="t"/>
              </v:shape>
            </v:group>
            <v:group style="position:absolute;left:3743;top:1155;width:10;height:18" coordorigin="3743,1155" coordsize="10,18">
              <v:shape style="position:absolute;left:3743;top:1155;width:10;height:18" coordorigin="3743,1155" coordsize="10,18" path="m3743,1164l3752,1164e" filled="f" stroked="t" strokeweight=".99996pt" strokecolor="#000000">
                <v:path arrowok="t"/>
              </v:shape>
            </v:group>
            <v:group style="position:absolute;left:3743;top:1210;width:10;height:19" coordorigin="3743,1210" coordsize="10,19">
              <v:shape style="position:absolute;left:3743;top:1210;width:10;height:19" coordorigin="3743,1210" coordsize="10,19" path="m3743,1219l3752,1219e" filled="f" stroked="t" strokeweight="1.060080pt" strokecolor="#000000">
                <v:path arrowok="t"/>
              </v:shape>
            </v:group>
            <v:group style="position:absolute;left:3743;top:1266;width:10;height:18" coordorigin="3743,1266" coordsize="10,18">
              <v:shape style="position:absolute;left:3743;top:1266;width:10;height:18" coordorigin="3743,1266" coordsize="10,18" path="m3743,1275l3752,1275e" filled="f" stroked="t" strokeweight=".99996pt" strokecolor="#000000">
                <v:path arrowok="t"/>
              </v:shape>
            </v:group>
            <v:group style="position:absolute;left:3743;top:1321;width:10;height:18" coordorigin="3743,1321" coordsize="10,18">
              <v:shape style="position:absolute;left:3743;top:1321;width:10;height:18" coordorigin="3743,1321" coordsize="10,18" path="m3743,1330l3752,1330e" filled="f" stroked="t" strokeweight=".99996pt" strokecolor="#000000">
                <v:path arrowok="t"/>
              </v:shape>
            </v:group>
            <v:group style="position:absolute;left:3743;top:1377;width:10;height:19" coordorigin="3743,1377" coordsize="10,19">
              <v:shape style="position:absolute;left:3743;top:1377;width:10;height:19" coordorigin="3743,1377" coordsize="10,19" path="m3743,1386l3752,1386e" filled="f" stroked="t" strokeweight="1.06002pt" strokecolor="#000000">
                <v:path arrowok="t"/>
              </v:shape>
            </v:group>
            <v:group style="position:absolute;left:3743;top:1433;width:10;height:18" coordorigin="3743,1433" coordsize="10,18">
              <v:shape style="position:absolute;left:3743;top:1433;width:10;height:18" coordorigin="3743,1433" coordsize="10,18" path="m3743,1442l3752,1442e" filled="f" stroked="t" strokeweight="1.000020pt" strokecolor="#000000">
                <v:path arrowok="t"/>
              </v:shape>
            </v:group>
            <v:group style="position:absolute;left:3743;top:1488;width:10;height:18" coordorigin="3743,1488" coordsize="10,18">
              <v:shape style="position:absolute;left:3743;top:1488;width:10;height:18" coordorigin="3743,1488" coordsize="10,18" path="m3743,1497l3752,1497e" filled="f" stroked="t" strokeweight="1.000020pt" strokecolor="#000000">
                <v:path arrowok="t"/>
              </v:shape>
            </v:group>
            <v:group style="position:absolute;left:3743;top:1543;width:10;height:19" coordorigin="3743,1543" coordsize="10,19">
              <v:shape style="position:absolute;left:3743;top:1543;width:10;height:19" coordorigin="3743,1543" coordsize="10,19" path="m3743,1553l3752,1553e" filled="f" stroked="t" strokeweight="1.05996pt" strokecolor="#000000">
                <v:path arrowok="t"/>
              </v:shape>
            </v:group>
            <v:group style="position:absolute;left:3743;top:1600;width:10;height:18" coordorigin="3743,1600" coordsize="10,18">
              <v:shape style="position:absolute;left:3743;top:1600;width:10;height:18" coordorigin="3743,1600" coordsize="10,18" path="m3743,1609l3752,1609e" filled="f" stroked="t" strokeweight="1.000020pt" strokecolor="#000000">
                <v:path arrowok="t"/>
              </v:shape>
            </v:group>
            <v:group style="position:absolute;left:3743;top:1655;width:10;height:18" coordorigin="3743,1655" coordsize="10,18">
              <v:shape style="position:absolute;left:3743;top:1655;width:10;height:18" coordorigin="3743,1655" coordsize="10,18" path="m3743,1664l3752,1664e" filled="f" stroked="t" strokeweight="1.000020pt" strokecolor="#000000">
                <v:path arrowok="t"/>
              </v:shape>
            </v:group>
            <v:group style="position:absolute;left:3743;top:1710;width:10;height:19" coordorigin="3743,1710" coordsize="10,19">
              <v:shape style="position:absolute;left:3743;top:1710;width:10;height:19" coordorigin="3743,1710" coordsize="10,19" path="m3743,1720l3752,1720e" filled="f" stroked="t" strokeweight="1.06002pt" strokecolor="#000000">
                <v:path arrowok="t"/>
              </v:shape>
            </v:group>
            <v:group style="position:absolute;left:3743;top:1767;width:10;height:18" coordorigin="3743,1767" coordsize="10,18">
              <v:shape style="position:absolute;left:3743;top:1767;width:10;height:18" coordorigin="3743,1767" coordsize="10,18" path="m3743,1776l3752,1776e" filled="f" stroked="t" strokeweight="1.000020pt" strokecolor="#000000">
                <v:path arrowok="t"/>
              </v:shape>
            </v:group>
            <v:group style="position:absolute;left:3743;top:1822;width:10;height:18" coordorigin="3743,1822" coordsize="10,18">
              <v:shape style="position:absolute;left:3743;top:1822;width:10;height:18" coordorigin="3743,1822" coordsize="10,18" path="m3743,1831l3752,1831e" filled="f" stroked="t" strokeweight=".99996pt" strokecolor="#000000">
                <v:path arrowok="t"/>
              </v:shape>
            </v:group>
            <v:group style="position:absolute;left:3743;top:1877;width:10;height:19" coordorigin="3743,1877" coordsize="10,19">
              <v:shape style="position:absolute;left:3743;top:1877;width:10;height:19" coordorigin="3743,1877" coordsize="10,19" path="m3743,1887l3752,1887e" filled="f" stroked="t" strokeweight="1.05996pt" strokecolor="#000000">
                <v:path arrowok="t"/>
              </v:shape>
            </v:group>
            <v:group style="position:absolute;left:3743;top:1933;width:10;height:18" coordorigin="3743,1933" coordsize="10,18">
              <v:shape style="position:absolute;left:3743;top:1933;width:10;height:18" coordorigin="3743,1933" coordsize="10,18" path="m3743,1942l3752,1942e" filled="f" stroked="t" strokeweight=".99996pt" strokecolor="#000000">
                <v:path arrowok="t"/>
              </v:shape>
            </v:group>
            <v:group style="position:absolute;left:3743;top:1989;width:10;height:18" coordorigin="3743,1989" coordsize="10,18">
              <v:shape style="position:absolute;left:3743;top:1989;width:10;height:18" coordorigin="3743,1989" coordsize="10,18" path="m3743,1998l3752,1998e" filled="f" stroked="t" strokeweight="1.000020pt" strokecolor="#000000">
                <v:path arrowok="t"/>
              </v:shape>
            </v:group>
            <v:group style="position:absolute;left:3743;top:2044;width:10;height:19" coordorigin="3743,2044" coordsize="10,19">
              <v:shape style="position:absolute;left:3743;top:2044;width:10;height:19" coordorigin="3743,2044" coordsize="10,19" path="m3743,2053l3752,2053e" filled="f" stroked="t" strokeweight="1.06002pt" strokecolor="#000000">
                <v:path arrowok="t"/>
              </v:shape>
            </v:group>
            <v:group style="position:absolute;left:3743;top:2100;width:10;height:18" coordorigin="3743,2100" coordsize="10,18">
              <v:shape style="position:absolute;left:3743;top:2100;width:10;height:18" coordorigin="3743,2100" coordsize="10,18" path="m3743,2109l3752,2109e" filled="f" stroked="t" strokeweight="1.000020pt" strokecolor="#000000">
                <v:path arrowok="t"/>
              </v:shape>
            </v:group>
            <v:group style="position:absolute;left:3743;top:2155;width:10;height:18" coordorigin="3743,2155" coordsize="10,18">
              <v:shape style="position:absolute;left:3743;top:2155;width:10;height:18" coordorigin="3743,2155" coordsize="10,18" path="m3743,2164l3752,2164e" filled="f" stroked="t" strokeweight="1.000020pt" strokecolor="#000000">
                <v:path arrowok="t"/>
              </v:shape>
            </v:group>
            <v:group style="position:absolute;left:3743;top:2211;width:10;height:19" coordorigin="3743,2211" coordsize="10,19">
              <v:shape style="position:absolute;left:3743;top:2211;width:10;height:19" coordorigin="3743,2211" coordsize="10,19" path="m3743,2220l3752,2220e" filled="f" stroked="t" strokeweight="1.05996pt" strokecolor="#000000">
                <v:path arrowok="t"/>
              </v:shape>
            </v:group>
            <v:group style="position:absolute;left:3743;top:2267;width:10;height:18" coordorigin="3743,2267" coordsize="10,18">
              <v:shape style="position:absolute;left:3743;top:2267;width:10;height:18" coordorigin="3743,2267" coordsize="10,18" path="m3743,2276l3752,2276e" filled="f" stroked="t" strokeweight=".99996pt" strokecolor="#000000">
                <v:path arrowok="t"/>
              </v:shape>
            </v:group>
            <v:group style="position:absolute;left:3743;top:2322;width:10;height:18" coordorigin="3743,2322" coordsize="10,18">
              <v:shape style="position:absolute;left:3743;top:2322;width:10;height:18" coordorigin="3743,2322" coordsize="10,18" path="m3743,2331l3752,2331e" filled="f" stroked="t" strokeweight="1.000020pt" strokecolor="#000000">
                <v:path arrowok="t"/>
              </v:shape>
            </v:group>
            <v:group style="position:absolute;left:3743;top:2377;width:10;height:19" coordorigin="3743,2377" coordsize="10,19">
              <v:shape style="position:absolute;left:3743;top:2377;width:10;height:19" coordorigin="3743,2377" coordsize="10,19" path="m3743,2387l3752,2387e" filled="f" stroked="t" strokeweight="1.06002pt" strokecolor="#000000">
                <v:path arrowok="t"/>
              </v:shape>
            </v:group>
            <v:group style="position:absolute;left:3743;top:2433;width:10;height:19" coordorigin="3743,2433" coordsize="10,19">
              <v:shape style="position:absolute;left:3743;top:2433;width:10;height:19" coordorigin="3743,2433" coordsize="10,19" path="m3743,2442l3752,2442e" filled="f" stroked="t" strokeweight="1.06002pt" strokecolor="#000000">
                <v:path arrowok="t"/>
              </v:shape>
            </v:group>
            <v:group style="position:absolute;left:3743;top:2489;width:10;height:18" coordorigin="3743,2489" coordsize="10,18">
              <v:shape style="position:absolute;left:3743;top:2489;width:10;height:18" coordorigin="3743,2489" coordsize="10,18" path="m3743,2498l3752,2498e" filled="f" stroked="t" strokeweight="1.000020pt" strokecolor="#000000">
                <v:path arrowok="t"/>
              </v:shape>
            </v:group>
            <v:group style="position:absolute;left:3743;top:2544;width:10;height:19" coordorigin="3743,2544" coordsize="10,19">
              <v:shape style="position:absolute;left:3743;top:2544;width:10;height:19" coordorigin="3743,2544" coordsize="10,19" path="m3743,2554l3752,2554e" filled="f" stroked="t" strokeweight="1.06002pt" strokecolor="#000000">
                <v:path arrowok="t"/>
              </v:shape>
            </v:group>
            <v:group style="position:absolute;left:3743;top:2599;width:10;height:19" coordorigin="3743,2599" coordsize="10,19">
              <v:shape style="position:absolute;left:3743;top:2599;width:10;height:19" coordorigin="3743,2599" coordsize="10,19" path="m3743,2609l3752,2609e" filled="f" stroked="t" strokeweight="1.06002pt" strokecolor="#000000">
                <v:path arrowok="t"/>
              </v:shape>
            </v:group>
            <v:group style="position:absolute;left:3743;top:2656;width:10;height:18" coordorigin="3743,2656" coordsize="10,18">
              <v:shape style="position:absolute;left:3743;top:2656;width:10;height:18" coordorigin="3743,2656" coordsize="10,18" path="m3743,2665l3752,2665e" filled="f" stroked="t" strokeweight=".99996pt" strokecolor="#000000">
                <v:path arrowok="t"/>
              </v:shape>
            </v:group>
            <v:group style="position:absolute;left:3743;top:2711;width:10;height:19" coordorigin="3743,2711" coordsize="10,19">
              <v:shape style="position:absolute;left:3743;top:2711;width:10;height:19" coordorigin="3743,2711" coordsize="10,19" path="m3743,2721l3752,2721e" filled="f" stroked="t" strokeweight="1.05996pt" strokecolor="#000000">
                <v:path arrowok="t"/>
              </v:shape>
            </v:group>
            <v:group style="position:absolute;left:3743;top:2766;width:10;height:19" coordorigin="3743,2766" coordsize="10,19">
              <v:shape style="position:absolute;left:3743;top:2766;width:10;height:19" coordorigin="3743,2766" coordsize="10,19" path="m3743,2776l3752,2776e" filled="f" stroked="t" strokeweight="1.06002pt" strokecolor="#000000">
                <v:path arrowok="t"/>
              </v:shape>
            </v:group>
            <v:group style="position:absolute;left:3743;top:2823;width:10;height:18" coordorigin="3743,2823" coordsize="10,18">
              <v:shape style="position:absolute;left:3743;top:2823;width:10;height:18" coordorigin="3743,2823" coordsize="10,18" path="m3743,2832l3752,2832e" filled="f" stroked="t" strokeweight="1.000020pt" strokecolor="#000000">
                <v:path arrowok="t"/>
              </v:shape>
            </v:group>
            <v:group style="position:absolute;left:3743;top:2880;width:10;height:18" coordorigin="3743,2880" coordsize="10,18">
              <v:shape style="position:absolute;left:3743;top:2880;width:10;height:18" coordorigin="3743,2880" coordsize="10,18" path="m3743,2889l3752,2889e" filled="f" stroked="t" strokeweight="1.000020pt" strokecolor="#000000">
                <v:path arrowok="t"/>
              </v:shape>
            </v:group>
            <v:group style="position:absolute;left:3743;top:2935;width:10;height:19" coordorigin="3743,2935" coordsize="10,19">
              <v:shape style="position:absolute;left:3743;top:2935;width:10;height:19" coordorigin="3743,2935" coordsize="10,19" path="m3743,2945l3752,2945e" filled="f" stroked="t" strokeweight="1.05996pt" strokecolor="#000000">
                <v:path arrowok="t"/>
              </v:shape>
            </v:group>
            <v:group style="position:absolute;left:3743;top:2992;width:10;height:18" coordorigin="3743,2992" coordsize="10,18">
              <v:shape style="position:absolute;left:3743;top:2992;width:10;height:18" coordorigin="3743,2992" coordsize="10,18" path="m3743,3001l3752,3001e" filled="f" stroked="t" strokeweight=".99996pt" strokecolor="#000000">
                <v:path arrowok="t"/>
              </v:shape>
            </v:group>
            <v:group style="position:absolute;left:3743;top:3047;width:10;height:18" coordorigin="3743,3047" coordsize="10,18">
              <v:shape style="position:absolute;left:3743;top:3047;width:10;height:18" coordorigin="3743,3047" coordsize="10,18" path="m3743,3056l3752,3056e" filled="f" stroked="t" strokeweight=".99996pt" strokecolor="#000000">
                <v:path arrowok="t"/>
              </v:shape>
            </v:group>
            <v:group style="position:absolute;left:3743;top:3102;width:10;height:19" coordorigin="3743,3102" coordsize="10,19">
              <v:shape style="position:absolute;left:3743;top:3102;width:10;height:19" coordorigin="3743,3102" coordsize="10,19" path="m3743,3112l3752,3112e" filled="f" stroked="t" strokeweight="1.06002pt" strokecolor="#000000">
                <v:path arrowok="t"/>
              </v:shape>
            </v:group>
            <v:group style="position:absolute;left:3743;top:3159;width:10;height:18" coordorigin="3743,3159" coordsize="10,18">
              <v:shape style="position:absolute;left:3743;top:3159;width:10;height:18" coordorigin="3743,3159" coordsize="10,18" path="m3743,3168l3752,3168e" filled="f" stroked="t" strokeweight=".99996pt" strokecolor="#000000">
                <v:path arrowok="t"/>
              </v:shape>
            </v:group>
            <v:group style="position:absolute;left:3743;top:3214;width:10;height:18" coordorigin="3743,3214" coordsize="10,18">
              <v:shape style="position:absolute;left:3743;top:3214;width:10;height:18" coordorigin="3743,3214" coordsize="10,18" path="m3743,3223l3752,3223e" filled="f" stroked="t" strokeweight=".99996pt" strokecolor="#000000">
                <v:path arrowok="t"/>
              </v:shape>
            </v:group>
            <v:group style="position:absolute;left:3743;top:3269;width:10;height:19" coordorigin="3743,3269" coordsize="10,19">
              <v:shape style="position:absolute;left:3743;top:3269;width:10;height:19" coordorigin="3743,3269" coordsize="10,19" path="m3743,3279l3752,3279e" filled="f" stroked="t" strokeweight="1.06002pt" strokecolor="#000000">
                <v:path arrowok="t"/>
              </v:shape>
            </v:group>
            <v:group style="position:absolute;left:3743;top:3325;width:10;height:18" coordorigin="3743,3325" coordsize="10,18">
              <v:shape style="position:absolute;left:3743;top:3325;width:10;height:18" coordorigin="3743,3325" coordsize="10,18" path="m3743,3334l3752,3334e" filled="f" stroked="t" strokeweight=".99996pt" strokecolor="#000000">
                <v:path arrowok="t"/>
              </v:shape>
            </v:group>
            <v:group style="position:absolute;left:3743;top:3381;width:10;height:18" coordorigin="3743,3381" coordsize="10,18">
              <v:shape style="position:absolute;left:3743;top:3381;width:10;height:18" coordorigin="3743,3381" coordsize="10,18" path="m3743,3390l3752,3390e" filled="f" stroked="t" strokeweight=".99996pt" strokecolor="#000000">
                <v:path arrowok="t"/>
              </v:shape>
            </v:group>
            <v:group style="position:absolute;left:3743;top:3436;width:10;height:19" coordorigin="3743,3436" coordsize="10,19">
              <v:shape style="position:absolute;left:3743;top:3436;width:10;height:19" coordorigin="3743,3436" coordsize="10,19" path="m3743,3445l3752,3445e" filled="f" stroked="t" strokeweight="1.05996pt" strokecolor="#000000">
                <v:path arrowok="t"/>
              </v:shape>
            </v:group>
            <v:group style="position:absolute;left:3743;top:3492;width:10;height:18" coordorigin="3743,3492" coordsize="10,18">
              <v:shape style="position:absolute;left:3743;top:3492;width:10;height:18" coordorigin="3743,3492" coordsize="10,18" path="m3743,3501l3752,3501e" filled="f" stroked="t" strokeweight="1.000020pt" strokecolor="#000000">
                <v:path arrowok="t"/>
              </v:shape>
            </v:group>
            <v:group style="position:absolute;left:3743;top:3547;width:10;height:18" coordorigin="3743,3547" coordsize="10,18">
              <v:shape style="position:absolute;left:3743;top:3547;width:10;height:18" coordorigin="3743,3547" coordsize="10,18" path="m3743,3556l3752,3556e" filled="f" stroked="t" strokeweight="1.000020pt" strokecolor="#000000">
                <v:path arrowok="t"/>
              </v:shape>
            </v:group>
            <v:group style="position:absolute;left:3743;top:3603;width:10;height:19" coordorigin="3743,3603" coordsize="10,19">
              <v:shape style="position:absolute;left:3743;top:3603;width:10;height:19" coordorigin="3743,3603" coordsize="10,19" path="m3743,3612l3752,3612e" filled="f" stroked="t" strokeweight="1.05996pt" strokecolor="#000000">
                <v:path arrowok="t"/>
              </v:shape>
            </v:group>
            <v:group style="position:absolute;left:3743;top:3659;width:10;height:18" coordorigin="3743,3659" coordsize="10,18">
              <v:shape style="position:absolute;left:3743;top:3659;width:10;height:18" coordorigin="3743,3659" coordsize="10,18" path="m3743,3668l3752,3668e" filled="f" stroked="t" strokeweight=".99996pt" strokecolor="#000000">
                <v:path arrowok="t"/>
              </v:shape>
            </v:group>
            <v:group style="position:absolute;left:3743;top:3714;width:10;height:18" coordorigin="3743,3714" coordsize="10,18">
              <v:shape style="position:absolute;left:3743;top:3714;width:10;height:18" coordorigin="3743,3714" coordsize="10,18" path="m3743,3723l3752,3723e" filled="f" stroked="t" strokeweight=".99996pt" strokecolor="#000000">
                <v:path arrowok="t"/>
              </v:shape>
            </v:group>
            <v:group style="position:absolute;left:3743;top:3769;width:10;height:19" coordorigin="3743,3769" coordsize="10,19">
              <v:shape style="position:absolute;left:3743;top:3769;width:10;height:19" coordorigin="3743,3769" coordsize="10,19" path="m3743,3779l3752,3779e" filled="f" stroked="t" strokeweight="1.06002pt" strokecolor="#000000">
                <v:path arrowok="t"/>
              </v:shape>
            </v:group>
            <v:group style="position:absolute;left:3743;top:3826;width:10;height:18" coordorigin="3743,3826" coordsize="10,18">
              <v:shape style="position:absolute;left:3743;top:3826;width:10;height:18" coordorigin="3743,3826" coordsize="10,18" path="m3743,3835l3752,3835e" filled="f" stroked="t" strokeweight=".99996pt" strokecolor="#000000">
                <v:path arrowok="t"/>
              </v:shape>
            </v:group>
            <v:group style="position:absolute;left:3743;top:3881;width:10;height:18" coordorigin="3743,3881" coordsize="10,18">
              <v:shape style="position:absolute;left:3743;top:3881;width:10;height:18" coordorigin="3743,3881" coordsize="10,18" path="m3743,3890l3752,3890e" filled="f" stroked="t" strokeweight="1.000020pt" strokecolor="#000000">
                <v:path arrowok="t"/>
              </v:shape>
            </v:group>
            <v:group style="position:absolute;left:3743;top:3936;width:10;height:19" coordorigin="3743,3936" coordsize="10,19">
              <v:shape style="position:absolute;left:3743;top:3936;width:10;height:19" coordorigin="3743,3936" coordsize="10,19" path="m3743,3946l3752,3946e" filled="f" stroked="t" strokeweight="1.06002pt" strokecolor="#000000">
                <v:path arrowok="t"/>
              </v:shape>
            </v:group>
            <v:group style="position:absolute;left:3743;top:3993;width:10;height:18" coordorigin="3743,3993" coordsize="10,18">
              <v:shape style="position:absolute;left:3743;top:3993;width:10;height:18" coordorigin="3743,3993" coordsize="10,18" path="m3743,4002l3752,4002e" filled="f" stroked="t" strokeweight="1.000020pt" strokecolor="#000000">
                <v:path arrowok="t"/>
              </v:shape>
            </v:group>
            <v:group style="position:absolute;left:3743;top:4048;width:10;height:18" coordorigin="3743,4048" coordsize="10,18">
              <v:shape style="position:absolute;left:3743;top:4048;width:10;height:18" coordorigin="3743,4048" coordsize="10,18" path="m3743,4057l3752,4057e" filled="f" stroked="t" strokeweight="1.000020pt" strokecolor="#000000">
                <v:path arrowok="t"/>
              </v:shape>
            </v:group>
            <v:group style="position:absolute;left:3743;top:4103;width:10;height:19" coordorigin="3743,4103" coordsize="10,19">
              <v:shape style="position:absolute;left:3743;top:4103;width:10;height:19" coordorigin="3743,4103" coordsize="10,19" path="m3743,4113l3752,4113e" filled="f" stroked="t" strokeweight="1.05996pt" strokecolor="#000000">
                <v:path arrowok="t"/>
              </v:shape>
            </v:group>
            <v:group style="position:absolute;left:3743;top:4158;width:10;height:19" coordorigin="3743,4158" coordsize="10,19">
              <v:shape style="position:absolute;left:3743;top:4158;width:10;height:19" coordorigin="3743,4158" coordsize="10,19" path="m3743,4168l3752,4168e" filled="f" stroked="t" strokeweight="1.05996pt" strokecolor="#000000">
                <v:path arrowok="t"/>
              </v:shape>
            </v:group>
            <v:group style="position:absolute;left:3743;top:4215;width:10;height:18" coordorigin="3743,4215" coordsize="10,18">
              <v:shape style="position:absolute;left:3743;top:4215;width:10;height:18" coordorigin="3743,4215" coordsize="10,18" path="m3743,4224l3752,4224e" filled="f" stroked="t" strokeweight="1.000020pt" strokecolor="#000000">
                <v:path arrowok="t"/>
              </v:shape>
            </v:group>
            <v:group style="position:absolute;left:3743;top:4270;width:10;height:19" coordorigin="3743,4270" coordsize="10,19">
              <v:shape style="position:absolute;left:3743;top:4270;width:10;height:19" coordorigin="3743,4270" coordsize="10,19" path="m3743,4279l3752,4279e" filled="f" stroked="t" strokeweight="1.06002pt" strokecolor="#000000">
                <v:path arrowok="t"/>
              </v:shape>
            </v:group>
            <v:group style="position:absolute;left:3743;top:4325;width:10;height:19" coordorigin="3743,4325" coordsize="10,19">
              <v:shape style="position:absolute;left:3743;top:4325;width:10;height:19" coordorigin="3743,4325" coordsize="10,19" path="m3743,4335l3752,4335e" filled="f" stroked="t" strokeweight="1.06002pt" strokecolor="#000000">
                <v:path arrowok="t"/>
              </v:shape>
            </v:group>
            <v:group style="position:absolute;left:3743;top:4381;width:10;height:18" coordorigin="3743,4381" coordsize="10,18">
              <v:shape style="position:absolute;left:3743;top:4381;width:10;height:18" coordorigin="3743,4381" coordsize="10,18" path="m3743,4390l3752,4390e" filled="f" stroked="t" strokeweight="1.000020pt" strokecolor="#000000">
                <v:path arrowok="t"/>
              </v:shape>
            </v:group>
            <v:group style="position:absolute;left:3743;top:4437;width:10;height:19" coordorigin="3743,4437" coordsize="10,19">
              <v:shape style="position:absolute;left:3743;top:4437;width:10;height:19" coordorigin="3743,4437" coordsize="10,19" path="m3743,4446l3752,4446e" filled="f" stroked="t" strokeweight="1.06002pt" strokecolor="#000000">
                <v:path arrowok="t"/>
              </v:shape>
            </v:group>
            <v:group style="position:absolute;left:3743;top:4492;width:10;height:19" coordorigin="3743,4492" coordsize="10,19">
              <v:shape style="position:absolute;left:3743;top:4492;width:10;height:19" coordorigin="3743,4492" coordsize="10,19" path="m3743,4501l3752,4501e" filled="f" stroked="t" strokeweight="1.05996pt" strokecolor="#000000">
                <v:path arrowok="t"/>
              </v:shape>
            </v:group>
            <v:group style="position:absolute;left:3743;top:4548;width:10;height:18" coordorigin="3743,4548" coordsize="10,18">
              <v:shape style="position:absolute;left:3743;top:4548;width:10;height:18" coordorigin="3743,4548" coordsize="10,18" path="m3743,4557l3752,4557e" filled="f" stroked="t" strokeweight=".99996pt" strokecolor="#000000">
                <v:path arrowok="t"/>
              </v:shape>
            </v:group>
            <v:group style="position:absolute;left:3743;top:4603;width:10;height:19" coordorigin="3743,4603" coordsize="10,19">
              <v:shape style="position:absolute;left:3743;top:4603;width:10;height:19" coordorigin="3743,4603" coordsize="10,19" path="m3743,4613l3752,4613e" filled="f" stroked="t" strokeweight="1.06002pt" strokecolor="#000000">
                <v:path arrowok="t"/>
              </v:shape>
            </v:group>
            <v:group style="position:absolute;left:3743;top:4659;width:10;height:19" coordorigin="3743,4659" coordsize="10,19">
              <v:shape style="position:absolute;left:3743;top:4659;width:10;height:19" coordorigin="3743,4659" coordsize="10,19" path="m3743,4668l3752,4668e" filled="f" stroked="t" strokeweight="1.06002pt" strokecolor="#000000">
                <v:path arrowok="t"/>
              </v:shape>
            </v:group>
            <v:group style="position:absolute;left:3743;top:4715;width:10;height:18" coordorigin="3743,4715" coordsize="10,18">
              <v:shape style="position:absolute;left:3743;top:4715;width:10;height:18" coordorigin="3743,4715" coordsize="10,18" path="m3743,4724l3752,4724e" filled="f" stroked="t" strokeweight="1.000020pt" strokecolor="#000000">
                <v:path arrowok="t"/>
              </v:shape>
            </v:group>
            <v:group style="position:absolute;left:3743;top:4770;width:10;height:18" coordorigin="3743,4770" coordsize="10,18">
              <v:shape style="position:absolute;left:3743;top:4770;width:10;height:18" coordorigin="3743,4770" coordsize="10,18" path="m3743,4779l3752,4779e" filled="f" stroked="t" strokeweight="1.000020pt" strokecolor="#000000">
                <v:path arrowok="t"/>
              </v:shape>
            </v:group>
            <v:group style="position:absolute;left:3743;top:4825;width:10;height:19" coordorigin="3743,4825" coordsize="10,19">
              <v:shape style="position:absolute;left:3743;top:4825;width:10;height:19" coordorigin="3743,4825" coordsize="10,19" path="m3743,4835l3752,4835e" filled="f" stroked="t" strokeweight="1.05996pt" strokecolor="#000000">
                <v:path arrowok="t"/>
              </v:shape>
            </v:group>
            <v:group style="position:absolute;left:3743;top:4882;width:10;height:18" coordorigin="3743,4882" coordsize="10,18">
              <v:shape style="position:absolute;left:3743;top:4882;width:10;height:18" coordorigin="3743,4882" coordsize="10,18" path="m3743,4891l3752,4891e" filled="f" stroked="t" strokeweight=".99996pt" strokecolor="#000000">
                <v:path arrowok="t"/>
              </v:shape>
            </v:group>
            <v:group style="position:absolute;left:7441;top:682;width:10;height:19" coordorigin="7441,682" coordsize="10,19">
              <v:shape style="position:absolute;left:7441;top:682;width:10;height:19" coordorigin="7441,682" coordsize="10,19" path="m7441,691l7451,691e" filled="f" stroked="t" strokeweight="1.06002pt" strokecolor="#000000">
                <v:path arrowok="t"/>
              </v:shape>
            </v:group>
            <v:group style="position:absolute;left:7441;top:738;width:10;height:18" coordorigin="7441,738" coordsize="10,18">
              <v:shape style="position:absolute;left:7441;top:738;width:10;height:18" coordorigin="7441,738" coordsize="10,18" path="m7441,747l7451,747e" filled="f" stroked="t" strokeweight="1.000020pt" strokecolor="#000000">
                <v:path arrowok="t"/>
              </v:shape>
            </v:group>
            <v:group style="position:absolute;left:7441;top:793;width:10;height:18" coordorigin="7441,793" coordsize="10,18">
              <v:shape style="position:absolute;left:7441;top:793;width:10;height:18" coordorigin="7441,793" coordsize="10,18" path="m7441,802l7451,802e" filled="f" stroked="t" strokeweight="1.000020pt" strokecolor="#000000">
                <v:path arrowok="t"/>
              </v:shape>
            </v:group>
            <v:group style="position:absolute;left:7441;top:849;width:10;height:19" coordorigin="7441,849" coordsize="10,19">
              <v:shape style="position:absolute;left:7441;top:849;width:10;height:19" coordorigin="7441,849" coordsize="10,19" path="m7441,858l7451,858e" filled="f" stroked="t" strokeweight="1.05996pt" strokecolor="#000000">
                <v:path arrowok="t"/>
              </v:shape>
            </v:group>
            <v:group style="position:absolute;left:7441;top:905;width:10;height:18" coordorigin="7441,905" coordsize="10,18">
              <v:shape style="position:absolute;left:7441;top:905;width:10;height:18" coordorigin="7441,905" coordsize="10,18" path="m7441,914l7451,914e" filled="f" stroked="t" strokeweight="1.000020pt" strokecolor="#000000">
                <v:path arrowok="t"/>
              </v:shape>
            </v:group>
            <v:group style="position:absolute;left:7441;top:960;width:10;height:18" coordorigin="7441,960" coordsize="10,18">
              <v:shape style="position:absolute;left:7441;top:960;width:10;height:18" coordorigin="7441,960" coordsize="10,18" path="m7441,969l7451,969e" filled="f" stroked="t" strokeweight="1.000020pt" strokecolor="#000000">
                <v:path arrowok="t"/>
              </v:shape>
            </v:group>
            <v:group style="position:absolute;left:7441;top:1015;width:10;height:19" coordorigin="7441,1015" coordsize="10,19">
              <v:shape style="position:absolute;left:7441;top:1015;width:10;height:19" coordorigin="7441,1015" coordsize="10,19" path="m7441,1025l7451,1025e" filled="f" stroked="t" strokeweight="1.06002pt" strokecolor="#000000">
                <v:path arrowok="t"/>
              </v:shape>
            </v:group>
            <v:group style="position:absolute;left:7441;top:1072;width:10;height:18" coordorigin="7441,1072" coordsize="10,18">
              <v:shape style="position:absolute;left:7441;top:1072;width:10;height:18" coordorigin="7441,1072" coordsize="10,18" path="m7441,1081l7451,1081e" filled="f" stroked="t" strokeweight=".99996pt" strokecolor="#000000">
                <v:path arrowok="t"/>
              </v:shape>
            </v:group>
            <v:group style="position:absolute;left:7441;top:1127;width:10;height:18" coordorigin="7441,1127" coordsize="10,18">
              <v:shape style="position:absolute;left:7441;top:1127;width:10;height:18" coordorigin="7441,1127" coordsize="10,18" path="m7441,1136l7451,1136e" filled="f" stroked="t" strokeweight=".99996pt" strokecolor="#000000">
                <v:path arrowok="t"/>
              </v:shape>
            </v:group>
            <v:group style="position:absolute;left:7441;top:1182;width:10;height:19" coordorigin="7441,1182" coordsize="10,19">
              <v:shape style="position:absolute;left:7441;top:1182;width:10;height:19" coordorigin="7441,1182" coordsize="10,19" path="m7441,1192l7451,1192e" filled="f" stroked="t" strokeweight="1.060080pt" strokecolor="#000000">
                <v:path arrowok="t"/>
              </v:shape>
            </v:group>
            <v:group style="position:absolute;left:7441;top:1239;width:10;height:18" coordorigin="7441,1239" coordsize="10,18">
              <v:shape style="position:absolute;left:7441;top:1239;width:10;height:18" coordorigin="7441,1239" coordsize="10,18" path="m7441,1248l7451,1248e" filled="f" stroked="t" strokeweight=".99996pt" strokecolor="#000000">
                <v:path arrowok="t"/>
              </v:shape>
            </v:group>
            <v:group style="position:absolute;left:7441;top:1294;width:10;height:18" coordorigin="7441,1294" coordsize="10,18">
              <v:shape style="position:absolute;left:7441;top:1294;width:10;height:18" coordorigin="7441,1294" coordsize="10,18" path="m7441,1303l7451,1303e" filled="f" stroked="t" strokeweight=".99996pt" strokecolor="#000000">
                <v:path arrowok="t"/>
              </v:shape>
            </v:group>
            <v:group style="position:absolute;left:7441;top:1349;width:10;height:19" coordorigin="7441,1349" coordsize="10,19">
              <v:shape style="position:absolute;left:7441;top:1349;width:10;height:19" coordorigin="7441,1349" coordsize="10,19" path="m7441,1359l7451,1359e" filled="f" stroked="t" strokeweight="1.05996pt" strokecolor="#000000">
                <v:path arrowok="t"/>
              </v:shape>
            </v:group>
            <v:group style="position:absolute;left:7441;top:1404;width:10;height:19" coordorigin="7441,1404" coordsize="10,19">
              <v:shape style="position:absolute;left:7441;top:1404;width:10;height:19" coordorigin="7441,1404" coordsize="10,19" path="m7441,1414l7451,1414e" filled="f" stroked="t" strokeweight="1.06002pt" strokecolor="#000000">
                <v:path arrowok="t"/>
              </v:shape>
            </v:group>
            <v:group style="position:absolute;left:7441;top:1461;width:10;height:18" coordorigin="7441,1461" coordsize="10,18">
              <v:shape style="position:absolute;left:7441;top:1461;width:10;height:18" coordorigin="7441,1461" coordsize="10,18" path="m7441,1470l7451,1470e" filled="f" stroked="t" strokeweight="1.000020pt" strokecolor="#000000">
                <v:path arrowok="t"/>
              </v:shape>
            </v:group>
            <v:group style="position:absolute;left:7441;top:1516;width:10;height:19" coordorigin="7441,1516" coordsize="10,19">
              <v:shape style="position:absolute;left:7441;top:1516;width:10;height:19" coordorigin="7441,1516" coordsize="10,19" path="m7441,1525l7451,1525e" filled="f" stroked="t" strokeweight="1.05996pt" strokecolor="#000000">
                <v:path arrowok="t"/>
              </v:shape>
            </v:group>
            <v:group style="position:absolute;left:7441;top:1571;width:10;height:19" coordorigin="7441,1571" coordsize="10,19">
              <v:shape style="position:absolute;left:7441;top:1571;width:10;height:19" coordorigin="7441,1571" coordsize="10,19" path="m7441,1581l7451,1581e" filled="f" stroked="t" strokeweight="1.05996pt" strokecolor="#000000">
                <v:path arrowok="t"/>
              </v:shape>
            </v:group>
            <v:group style="position:absolute;left:7441;top:1627;width:10;height:18" coordorigin="7441,1627" coordsize="10,18">
              <v:shape style="position:absolute;left:7441;top:1627;width:10;height:18" coordorigin="7441,1627" coordsize="10,18" path="m7441,1636l7451,1636e" filled="f" stroked="t" strokeweight="1.000020pt" strokecolor="#000000">
                <v:path arrowok="t"/>
              </v:shape>
            </v:group>
            <v:group style="position:absolute;left:7441;top:1683;width:10;height:19" coordorigin="7441,1683" coordsize="10,19">
              <v:shape style="position:absolute;left:7441;top:1683;width:10;height:19" coordorigin="7441,1683" coordsize="10,19" path="m7441,1692l7451,1692e" filled="f" stroked="t" strokeweight="1.06002pt" strokecolor="#000000">
                <v:path arrowok="t"/>
              </v:shape>
            </v:group>
            <v:group style="position:absolute;left:7441;top:1738;width:10;height:19" coordorigin="7441,1738" coordsize="10,19">
              <v:shape style="position:absolute;left:7441;top:1738;width:10;height:19" coordorigin="7441,1738" coordsize="10,19" path="m7441,1747l7451,1747e" filled="f" stroked="t" strokeweight="1.06002pt" strokecolor="#000000">
                <v:path arrowok="t"/>
              </v:shape>
            </v:group>
            <v:group style="position:absolute;left:7441;top:1794;width:10;height:18" coordorigin="7441,1794" coordsize="10,18">
              <v:shape style="position:absolute;left:7441;top:1794;width:10;height:18" coordorigin="7441,1794" coordsize="10,18" path="m7441,1803l7451,1803e" filled="f" stroked="t" strokeweight="1.000020pt" strokecolor="#000000">
                <v:path arrowok="t"/>
              </v:shape>
            </v:group>
            <v:group style="position:absolute;left:7441;top:1849;width:10;height:19" coordorigin="7441,1849" coordsize="10,19">
              <v:shape style="position:absolute;left:7441;top:1849;width:10;height:19" coordorigin="7441,1849" coordsize="10,19" path="m7441,1859l7451,1859e" filled="f" stroked="t" strokeweight="1.05996pt" strokecolor="#000000">
                <v:path arrowok="t"/>
              </v:shape>
            </v:group>
            <v:group style="position:absolute;left:7441;top:1905;width:10;height:19" coordorigin="7441,1905" coordsize="10,19">
              <v:shape style="position:absolute;left:7441;top:1905;width:10;height:19" coordorigin="7441,1905" coordsize="10,19" path="m7441,1914l7451,1914e" filled="f" stroked="t" strokeweight="1.06002pt" strokecolor="#000000">
                <v:path arrowok="t"/>
              </v:shape>
            </v:group>
            <v:group style="position:absolute;left:7441;top:1961;width:10;height:18" coordorigin="7441,1961" coordsize="10,18">
              <v:shape style="position:absolute;left:7441;top:1961;width:10;height:18" coordorigin="7441,1961" coordsize="10,18" path="m7441,1970l7451,1970e" filled="f" stroked="t" strokeweight=".99996pt" strokecolor="#000000">
                <v:path arrowok="t"/>
              </v:shape>
            </v:group>
            <v:group style="position:absolute;left:7441;top:2016;width:10;height:18" coordorigin="7441,2016" coordsize="10,18">
              <v:shape style="position:absolute;left:7441;top:2016;width:10;height:18" coordorigin="7441,2016" coordsize="10,18" path="m7441,2025l7451,2025e" filled="f" stroked="t" strokeweight="1.000020pt" strokecolor="#000000">
                <v:path arrowok="t"/>
              </v:shape>
            </v:group>
            <v:group style="position:absolute;left:7441;top:2071;width:10;height:19" coordorigin="7441,2071" coordsize="10,19">
              <v:shape style="position:absolute;left:7441;top:2071;width:10;height:19" coordorigin="7441,2071" coordsize="10,19" path="m7441,2081l7451,2081e" filled="f" stroked="t" strokeweight="1.06002pt" strokecolor="#000000">
                <v:path arrowok="t"/>
              </v:shape>
            </v:group>
            <v:group style="position:absolute;left:7441;top:2128;width:10;height:18" coordorigin="7441,2128" coordsize="10,18">
              <v:shape style="position:absolute;left:7441;top:2128;width:10;height:18" coordorigin="7441,2128" coordsize="10,18" path="m7441,2137l7451,2137e" filled="f" stroked="t" strokeweight="1.000020pt" strokecolor="#000000">
                <v:path arrowok="t"/>
              </v:shape>
            </v:group>
            <v:group style="position:absolute;left:7441;top:2183;width:10;height:18" coordorigin="7441,2183" coordsize="10,18">
              <v:shape style="position:absolute;left:7441;top:2183;width:10;height:18" coordorigin="7441,2183" coordsize="10,18" path="m7441,2192l7451,2192e" filled="f" stroked="t" strokeweight="1.000020pt" strokecolor="#000000">
                <v:path arrowok="t"/>
              </v:shape>
            </v:group>
            <v:group style="position:absolute;left:7441;top:2238;width:10;height:19" coordorigin="7441,2238" coordsize="10,19">
              <v:shape style="position:absolute;left:7441;top:2238;width:10;height:19" coordorigin="7441,2238" coordsize="10,19" path="m7441,2248l7451,2248e" filled="f" stroked="t" strokeweight="1.05996pt" strokecolor="#000000">
                <v:path arrowok="t"/>
              </v:shape>
            </v:group>
            <v:group style="position:absolute;left:7441;top:2295;width:10;height:18" coordorigin="7441,2295" coordsize="10,18">
              <v:shape style="position:absolute;left:7441;top:2295;width:10;height:18" coordorigin="7441,2295" coordsize="10,18" path="m7441,2304l7451,2304e" filled="f" stroked="t" strokeweight="1.000020pt" strokecolor="#000000">
                <v:path arrowok="t"/>
              </v:shape>
            </v:group>
            <v:group style="position:absolute;left:7441;top:2350;width:10;height:18" coordorigin="7441,2350" coordsize="10,18">
              <v:shape style="position:absolute;left:7441;top:2350;width:10;height:18" coordorigin="7441,2350" coordsize="10,18" path="m7441,2359l7451,2359e" filled="f" stroked="t" strokeweight="1.000020pt" strokecolor="#000000">
                <v:path arrowok="t"/>
              </v:shape>
            </v:group>
            <v:group style="position:absolute;left:7441;top:2405;width:10;height:19" coordorigin="7441,2405" coordsize="10,19">
              <v:shape style="position:absolute;left:7441;top:2405;width:10;height:19" coordorigin="7441,2405" coordsize="10,19" path="m7441,2415l7451,2415e" filled="f" stroked="t" strokeweight="1.06002pt" strokecolor="#000000">
                <v:path arrowok="t"/>
              </v:shape>
            </v:group>
            <v:group style="position:absolute;left:7441;top:2461;width:10;height:18" coordorigin="7441,2461" coordsize="10,18">
              <v:shape style="position:absolute;left:7441;top:2461;width:10;height:18" coordorigin="7441,2461" coordsize="10,18" path="m7441,2470l7451,2470e" filled="f" stroked="t" strokeweight="1.000020pt" strokecolor="#000000">
                <v:path arrowok="t"/>
              </v:shape>
            </v:group>
            <v:group style="position:absolute;left:7441;top:2517;width:10;height:18" coordorigin="7441,2517" coordsize="10,18">
              <v:shape style="position:absolute;left:7441;top:2517;width:10;height:18" coordorigin="7441,2517" coordsize="10,18" path="m7441,2526l7451,2526e" filled="f" stroked="t" strokeweight=".99996pt" strokecolor="#000000">
                <v:path arrowok="t"/>
              </v:shape>
            </v:group>
            <v:group style="position:absolute;left:7441;top:2572;width:10;height:19" coordorigin="7441,2572" coordsize="10,19">
              <v:shape style="position:absolute;left:7441;top:2572;width:10;height:19" coordorigin="7441,2572" coordsize="10,19" path="m7441,2581l7451,2581e" filled="f" stroked="t" strokeweight="1.06002pt" strokecolor="#000000">
                <v:path arrowok="t"/>
              </v:shape>
            </v:group>
            <v:group style="position:absolute;left:7441;top:2628;width:10;height:18" coordorigin="7441,2628" coordsize="10,18">
              <v:shape style="position:absolute;left:7441;top:2628;width:10;height:18" coordorigin="7441,2628" coordsize="10,18" path="m7441,2637l7451,2637e" filled="f" stroked="t" strokeweight=".99996pt" strokecolor="#000000">
                <v:path arrowok="t"/>
              </v:shape>
            </v:group>
            <v:group style="position:absolute;left:7441;top:2683;width:10;height:18" coordorigin="7441,2683" coordsize="10,18">
              <v:shape style="position:absolute;left:7441;top:2683;width:10;height:18" coordorigin="7441,2683" coordsize="10,18" path="m7441,2692l7451,2692e" filled="f" stroked="t" strokeweight=".99996pt" strokecolor="#000000">
                <v:path arrowok="t"/>
              </v:shape>
            </v:group>
            <v:group style="position:absolute;left:7441;top:2739;width:10;height:19" coordorigin="7441,2739" coordsize="10,19">
              <v:shape style="position:absolute;left:7441;top:2739;width:10;height:19" coordorigin="7441,2739" coordsize="10,19" path="m7441,2748l7451,2748e" filled="f" stroked="t" strokeweight="1.05996pt" strokecolor="#000000">
                <v:path arrowok="t"/>
              </v:shape>
            </v:group>
            <v:group style="position:absolute;left:7441;top:2795;width:10;height:20" coordorigin="7441,2795" coordsize="10,20">
              <v:shape style="position:absolute;left:7441;top:2795;width:10;height:20" coordorigin="7441,2795" coordsize="10,20" path="m7441,2805l7451,2805e" filled="f" stroked="t" strokeweight="1.120pt" strokecolor="#000000">
                <v:path arrowok="t"/>
              </v:shape>
            </v:group>
            <v:group style="position:absolute;left:7441;top:2853;width:10;height:18" coordorigin="7441,2853" coordsize="10,18">
              <v:shape style="position:absolute;left:7441;top:2853;width:10;height:18" coordorigin="7441,2853" coordsize="10,18" path="m7441,2862l7451,2862e" filled="f" stroked="t" strokeweight="1.000020pt" strokecolor="#000000">
                <v:path arrowok="t"/>
              </v:shape>
            </v:group>
            <v:group style="position:absolute;left:7441;top:2908;width:10;height:19" coordorigin="7441,2908" coordsize="10,19">
              <v:shape style="position:absolute;left:7441;top:2908;width:10;height:19" coordorigin="7441,2908" coordsize="10,19" path="m7441,2917l7451,2917e" filled="f" stroked="t" strokeweight="1.06002pt" strokecolor="#000000">
                <v:path arrowok="t"/>
              </v:shape>
            </v:group>
            <v:group style="position:absolute;left:7441;top:2964;width:10;height:18" coordorigin="7441,2964" coordsize="10,18">
              <v:shape style="position:absolute;left:7441;top:2964;width:10;height:18" coordorigin="7441,2964" coordsize="10,18" path="m7441,2973l7451,2973e" filled="f" stroked="t" strokeweight=".99996pt" strokecolor="#000000">
                <v:path arrowok="t"/>
              </v:shape>
            </v:group>
            <v:group style="position:absolute;left:7441;top:3019;width:10;height:18" coordorigin="7441,3019" coordsize="10,18">
              <v:shape style="position:absolute;left:7441;top:3019;width:10;height:18" coordorigin="7441,3019" coordsize="10,18" path="m7441,3028l7451,3028e" filled="f" stroked="t" strokeweight=".99996pt" strokecolor="#000000">
                <v:path arrowok="t"/>
              </v:shape>
            </v:group>
            <v:group style="position:absolute;left:7441;top:3075;width:10;height:19" coordorigin="7441,3075" coordsize="10,19">
              <v:shape style="position:absolute;left:7441;top:3075;width:10;height:19" coordorigin="7441,3075" coordsize="10,19" path="m7441,3084l7451,3084e" filled="f" stroked="t" strokeweight="1.06002pt" strokecolor="#000000">
                <v:path arrowok="t"/>
              </v:shape>
            </v:group>
            <v:group style="position:absolute;left:7441;top:3130;width:10;height:19" coordorigin="7441,3130" coordsize="10,19">
              <v:shape style="position:absolute;left:7441;top:3130;width:10;height:19" coordorigin="7441,3130" coordsize="10,19" path="m7441,3139l7451,3139e" filled="f" stroked="t" strokeweight="1.06002pt" strokecolor="#000000">
                <v:path arrowok="t"/>
              </v:shape>
            </v:group>
            <v:group style="position:absolute;left:7441;top:3186;width:10;height:18" coordorigin="7441,3186" coordsize="10,18">
              <v:shape style="position:absolute;left:7441;top:3186;width:10;height:18" coordorigin="7441,3186" coordsize="10,18" path="m7441,3195l7451,3195e" filled="f" stroked="t" strokeweight="1.000020pt" strokecolor="#000000">
                <v:path arrowok="t"/>
              </v:shape>
            </v:group>
            <v:group style="position:absolute;left:7441;top:3241;width:10;height:19" coordorigin="7441,3241" coordsize="10,19">
              <v:shape style="position:absolute;left:7441;top:3241;width:10;height:19" coordorigin="7441,3241" coordsize="10,19" path="m7441,3251l7451,3251e" filled="f" stroked="t" strokeweight="1.06002pt" strokecolor="#000000">
                <v:path arrowok="t"/>
              </v:shape>
            </v:group>
            <v:group style="position:absolute;left:7441;top:3297;width:10;height:19" coordorigin="7441,3297" coordsize="10,19">
              <v:shape style="position:absolute;left:7441;top:3297;width:10;height:19" coordorigin="7441,3297" coordsize="10,19" path="m7441,3306l7451,3306e" filled="f" stroked="t" strokeweight="1.06002pt" strokecolor="#000000">
                <v:path arrowok="t"/>
              </v:shape>
            </v:group>
            <v:group style="position:absolute;left:7441;top:3353;width:10;height:18" coordorigin="7441,3353" coordsize="10,18">
              <v:shape style="position:absolute;left:7441;top:3353;width:10;height:18" coordorigin="7441,3353" coordsize="10,18" path="m7441,3362l7451,3362e" filled="f" stroked="t" strokeweight=".99996pt" strokecolor="#000000">
                <v:path arrowok="t"/>
              </v:shape>
            </v:group>
            <v:group style="position:absolute;left:7441;top:3408;width:10;height:19" coordorigin="7441,3408" coordsize="10,19">
              <v:shape style="position:absolute;left:7441;top:3408;width:10;height:19" coordorigin="7441,3408" coordsize="10,19" path="m7441,3418l7451,3418e" filled="f" stroked="t" strokeweight="1.05996pt" strokecolor="#000000">
                <v:path arrowok="t"/>
              </v:shape>
            </v:group>
            <v:group style="position:absolute;left:7441;top:3463;width:10;height:19" coordorigin="7441,3463" coordsize="10,19">
              <v:shape style="position:absolute;left:7441;top:3463;width:10;height:19" coordorigin="7441,3463" coordsize="10,19" path="m7441,3473l7451,3473e" filled="f" stroked="t" strokeweight="1.06002pt" strokecolor="#000000">
                <v:path arrowok="t"/>
              </v:shape>
            </v:group>
            <v:group style="position:absolute;left:7441;top:3520;width:10;height:18" coordorigin="7441,3520" coordsize="10,18">
              <v:shape style="position:absolute;left:7441;top:3520;width:10;height:18" coordorigin="7441,3520" coordsize="10,18" path="m7441,3529l7451,3529e" filled="f" stroked="t" strokeweight="1.000020pt" strokecolor="#000000">
                <v:path arrowok="t"/>
              </v:shape>
            </v:group>
            <v:group style="position:absolute;left:7441;top:3575;width:10;height:19" coordorigin="7441,3575" coordsize="10,19">
              <v:shape style="position:absolute;left:7441;top:3575;width:10;height:19" coordorigin="7441,3575" coordsize="10,19" path="m7441,3585l7451,3585e" filled="f" stroked="t" strokeweight="1.06002pt" strokecolor="#000000">
                <v:path arrowok="t"/>
              </v:shape>
            </v:group>
            <v:group style="position:absolute;left:7441;top:3630;width:10;height:19" coordorigin="7441,3630" coordsize="10,19">
              <v:shape style="position:absolute;left:7441;top:3630;width:10;height:19" coordorigin="7441,3630" coordsize="10,19" path="m7441,3640l7451,3640e" filled="f" stroked="t" strokeweight="1.05996pt" strokecolor="#000000">
                <v:path arrowok="t"/>
              </v:shape>
            </v:group>
            <v:group style="position:absolute;left:7441;top:3687;width:10;height:18" coordorigin="7441,3687" coordsize="10,18">
              <v:shape style="position:absolute;left:7441;top:3687;width:10;height:18" coordorigin="7441,3687" coordsize="10,18" path="m7441,3696l7451,3696e" filled="f" stroked="t" strokeweight=".99996pt" strokecolor="#000000">
                <v:path arrowok="t"/>
              </v:shape>
            </v:group>
            <v:group style="position:absolute;left:7441;top:3742;width:10;height:18" coordorigin="7441,3742" coordsize="10,18">
              <v:shape style="position:absolute;left:7441;top:3742;width:10;height:18" coordorigin="7441,3742" coordsize="10,18" path="m7441,3751l7451,3751e" filled="f" stroked="t" strokeweight="1.000020pt" strokecolor="#000000">
                <v:path arrowok="t"/>
              </v:shape>
            </v:group>
            <v:group style="position:absolute;left:7441;top:3797;width:10;height:19" coordorigin="7441,3797" coordsize="10,19">
              <v:shape style="position:absolute;left:7441;top:3797;width:10;height:19" coordorigin="7441,3797" coordsize="10,19" path="m7441,3807l7451,3807e" filled="f" stroked="t" strokeweight="1.06002pt" strokecolor="#000000">
                <v:path arrowok="t"/>
              </v:shape>
            </v:group>
            <v:group style="position:absolute;left:7441;top:3853;width:10;height:18" coordorigin="7441,3853" coordsize="10,18">
              <v:shape style="position:absolute;left:7441;top:3853;width:10;height:18" coordorigin="7441,3853" coordsize="10,18" path="m7441,3862l7451,3862e" filled="f" stroked="t" strokeweight="1.000020pt" strokecolor="#000000">
                <v:path arrowok="t"/>
              </v:shape>
            </v:group>
            <v:group style="position:absolute;left:7441;top:3909;width:10;height:18" coordorigin="7441,3909" coordsize="10,18">
              <v:shape style="position:absolute;left:7441;top:3909;width:10;height:18" coordorigin="7441,3909" coordsize="10,18" path="m7441,3918l7451,3918e" filled="f" stroked="t" strokeweight="1.000020pt" strokecolor="#000000">
                <v:path arrowok="t"/>
              </v:shape>
            </v:group>
            <v:group style="position:absolute;left:7441;top:3964;width:10;height:19" coordorigin="7441,3964" coordsize="10,19">
              <v:shape style="position:absolute;left:7441;top:3964;width:10;height:19" coordorigin="7441,3964" coordsize="10,19" path="m7441,3973l7451,3973e" filled="f" stroked="t" strokeweight="1.06002pt" strokecolor="#000000">
                <v:path arrowok="t"/>
              </v:shape>
            </v:group>
            <v:group style="position:absolute;left:7441;top:4020;width:10;height:18" coordorigin="7441,4020" coordsize="10,18">
              <v:shape style="position:absolute;left:7441;top:4020;width:10;height:18" coordorigin="7441,4020" coordsize="10,18" path="m7441,4029l7451,4029e" filled="f" stroked="t" strokeweight="1.000020pt" strokecolor="#000000">
                <v:path arrowok="t"/>
              </v:shape>
            </v:group>
            <v:group style="position:absolute;left:7441;top:4075;width:10;height:18" coordorigin="7441,4075" coordsize="10,18">
              <v:shape style="position:absolute;left:7441;top:4075;width:10;height:18" coordorigin="7441,4075" coordsize="10,18" path="m7441,4084l7451,4084e" filled="f" stroked="t" strokeweight=".99996pt" strokecolor="#000000">
                <v:path arrowok="t"/>
              </v:shape>
            </v:group>
            <v:group style="position:absolute;left:7441;top:4131;width:10;height:19" coordorigin="7441,4131" coordsize="10,19">
              <v:shape style="position:absolute;left:7441;top:4131;width:10;height:19" coordorigin="7441,4131" coordsize="10,19" path="m7441,4140l7451,4140e" filled="f" stroked="t" strokeweight="1.05996pt" strokecolor="#000000">
                <v:path arrowok="t"/>
              </v:shape>
            </v:group>
            <v:group style="position:absolute;left:7441;top:4187;width:10;height:18" coordorigin="7441,4187" coordsize="10,18">
              <v:shape style="position:absolute;left:7441;top:4187;width:10;height:18" coordorigin="7441,4187" coordsize="10,18" path="m7441,4196l7451,4196e" filled="f" stroked="t" strokeweight="1.000020pt" strokecolor="#000000">
                <v:path arrowok="t"/>
              </v:shape>
            </v:group>
            <v:group style="position:absolute;left:7441;top:4242;width:10;height:18" coordorigin="7441,4242" coordsize="10,18">
              <v:shape style="position:absolute;left:7441;top:4242;width:10;height:18" coordorigin="7441,4242" coordsize="10,18" path="m7441,4251l7451,4251e" filled="f" stroked="t" strokeweight="1.000020pt" strokecolor="#000000">
                <v:path arrowok="t"/>
              </v:shape>
            </v:group>
            <v:group style="position:absolute;left:7441;top:4297;width:10;height:19" coordorigin="7441,4297" coordsize="10,19">
              <v:shape style="position:absolute;left:7441;top:4297;width:10;height:19" coordorigin="7441,4297" coordsize="10,19" path="m7441,4307l7451,4307e" filled="f" stroked="t" strokeweight="1.06002pt" strokecolor="#000000">
                <v:path arrowok="t"/>
              </v:shape>
            </v:group>
            <v:group style="position:absolute;left:7441;top:4354;width:10;height:18" coordorigin="7441,4354" coordsize="10,18">
              <v:shape style="position:absolute;left:7441;top:4354;width:10;height:18" coordorigin="7441,4354" coordsize="10,18" path="m7441,4363l7451,4363e" filled="f" stroked="t" strokeweight="1.000020pt" strokecolor="#000000">
                <v:path arrowok="t"/>
              </v:shape>
            </v:group>
            <v:group style="position:absolute;left:7441;top:4409;width:10;height:18" coordorigin="7441,4409" coordsize="10,18">
              <v:shape style="position:absolute;left:7441;top:4409;width:10;height:18" coordorigin="7441,4409" coordsize="10,18" path="m7441,4418l7451,4418e" filled="f" stroked="t" strokeweight=".99996pt" strokecolor="#000000">
                <v:path arrowok="t"/>
              </v:shape>
            </v:group>
            <v:group style="position:absolute;left:7441;top:4464;width:10;height:19" coordorigin="7441,4464" coordsize="10,19">
              <v:shape style="position:absolute;left:7441;top:4464;width:10;height:19" coordorigin="7441,4464" coordsize="10,19" path="m7441,4474l7451,4474e" filled="f" stroked="t" strokeweight="1.05996pt" strokecolor="#000000">
                <v:path arrowok="t"/>
              </v:shape>
            </v:group>
            <v:group style="position:absolute;left:7441;top:4521;width:10;height:18" coordorigin="7441,4521" coordsize="10,18">
              <v:shape style="position:absolute;left:7441;top:4521;width:10;height:18" coordorigin="7441,4521" coordsize="10,18" path="m7441,4530l7451,4530e" filled="f" stroked="t" strokeweight=".99996pt" strokecolor="#000000">
                <v:path arrowok="t"/>
              </v:shape>
            </v:group>
            <v:group style="position:absolute;left:7441;top:4576;width:10;height:18" coordorigin="7441,4576" coordsize="10,18">
              <v:shape style="position:absolute;left:7441;top:4576;width:10;height:18" coordorigin="7441,4576" coordsize="10,18" path="m7441,4585l7451,4585e" filled="f" stroked="t" strokeweight=".99996pt" strokecolor="#000000">
                <v:path arrowok="t"/>
              </v:shape>
            </v:group>
            <v:group style="position:absolute;left:7441;top:4631;width:10;height:19" coordorigin="7441,4631" coordsize="10,19">
              <v:shape style="position:absolute;left:7441;top:4631;width:10;height:19" coordorigin="7441,4631" coordsize="10,19" path="m7441,4641l7451,4641e" filled="f" stroked="t" strokeweight="1.06002pt" strokecolor="#000000">
                <v:path arrowok="t"/>
              </v:shape>
            </v:group>
            <v:group style="position:absolute;left:7441;top:4687;width:10;height:18" coordorigin="7441,4687" coordsize="10,18">
              <v:shape style="position:absolute;left:7441;top:4687;width:10;height:18" coordorigin="7441,4687" coordsize="10,18" path="m7441,4696l7451,4696e" filled="f" stroked="t" strokeweight="1.000020pt" strokecolor="#000000">
                <v:path arrowok="t"/>
              </v:shape>
            </v:group>
            <v:group style="position:absolute;left:7441;top:4743;width:10;height:18" coordorigin="7441,4743" coordsize="10,18">
              <v:shape style="position:absolute;left:7441;top:4743;width:10;height:18" coordorigin="7441,4743" coordsize="10,18" path="m7441,4752l7451,4752e" filled="f" stroked="t" strokeweight="1.000020pt" strokecolor="#000000">
                <v:path arrowok="t"/>
              </v:shape>
            </v:group>
            <v:group style="position:absolute;left:7441;top:4798;width:10;height:19" coordorigin="7441,4798" coordsize="10,19">
              <v:shape style="position:absolute;left:7441;top:4798;width:10;height:19" coordorigin="7441,4798" coordsize="10,19" path="m7441,4807l7451,4807e" filled="f" stroked="t" strokeweight="1.05996pt" strokecolor="#000000">
                <v:path arrowok="t"/>
              </v:shape>
            </v:group>
            <v:group style="position:absolute;left:7441;top:4854;width:10;height:18" coordorigin="7441,4854" coordsize="10,18">
              <v:shape style="position:absolute;left:7441;top:4854;width:10;height:18" coordorigin="7441,4854" coordsize="10,18" path="m7441,4863l7451,4863e" filled="f" stroked="t" strokeweight=".99996pt" strokecolor="#000000">
                <v:path arrowok="t"/>
              </v:shape>
            </v:group>
            <v:group style="position:absolute;left:7441;top:4909;width:10;height:18" coordorigin="7441,4909" coordsize="10,18">
              <v:shape style="position:absolute;left:7441;top:4909;width:10;height:18" coordorigin="7441,4909" coordsize="10,18" path="m7441,4918l7451,4918e" filled="f" stroked="t" strokeweight=".99996pt" strokecolor="#000000">
                <v:path arrowok="t"/>
              </v:shape>
            </v:group>
            <v:group style="position:absolute;left:4428;top:408;width:10;height:19" coordorigin="4428,408" coordsize="10,19">
              <v:shape style="position:absolute;left:4428;top:408;width:10;height:19" coordorigin="4428,408" coordsize="10,19" path="m4428,418l4438,418e" filled="f" stroked="t" strokeweight="1.05996pt" strokecolor="#000000">
                <v:path arrowok="t"/>
              </v:shape>
            </v:group>
            <v:group style="position:absolute;left:4428;top:465;width:10;height:18" coordorigin="4428,465" coordsize="10,18">
              <v:shape style="position:absolute;left:4428;top:465;width:10;height:18" coordorigin="4428,465" coordsize="10,18" path="m4428,474l4438,474e" filled="f" stroked="t" strokeweight=".99996pt" strokecolor="#000000">
                <v:path arrowok="t"/>
              </v:shape>
            </v:group>
            <v:group style="position:absolute;left:4428;top:520;width:10;height:19" coordorigin="4428,520" coordsize="10,19">
              <v:shape style="position:absolute;left:4428;top:520;width:10;height:19" coordorigin="4428,520" coordsize="10,19" path="m4428,529l4438,529e" filled="f" stroked="t" strokeweight="1.06002pt" strokecolor="#000000">
                <v:path arrowok="t"/>
              </v:shape>
            </v:group>
            <v:group style="position:absolute;left:4428;top:575;width:10;height:19" coordorigin="4428,575" coordsize="10,19">
              <v:shape style="position:absolute;left:4428;top:575;width:10;height:19" coordorigin="4428,575" coordsize="10,19" path="m4428,585l4438,585e" filled="f" stroked="t" strokeweight="1.06002pt" strokecolor="#000000">
                <v:path arrowok="t"/>
              </v:shape>
            </v:group>
            <v:group style="position:absolute;left:4428;top:631;width:10;height:18" coordorigin="4428,631" coordsize="10,18">
              <v:shape style="position:absolute;left:4428;top:631;width:10;height:18" coordorigin="4428,631" coordsize="10,18" path="m4428,640l4438,640e" filled="f" stroked="t" strokeweight=".99996pt" strokecolor="#000000">
                <v:path arrowok="t"/>
              </v:shape>
            </v:group>
            <v:group style="position:absolute;left:4428;top:687;width:10;height:19" coordorigin="4428,687" coordsize="10,19">
              <v:shape style="position:absolute;left:4428;top:687;width:10;height:19" coordorigin="4428,687" coordsize="10,19" path="m4428,696l4438,696e" filled="f" stroked="t" strokeweight="1.06002pt" strokecolor="#000000">
                <v:path arrowok="t"/>
              </v:shape>
            </v:group>
            <v:group style="position:absolute;left:4428;top:742;width:10;height:19" coordorigin="4428,742" coordsize="10,19">
              <v:shape style="position:absolute;left:4428;top:742;width:10;height:19" coordorigin="4428,742" coordsize="10,19" path="m4428,751l4438,751e" filled="f" stroked="t" strokeweight="1.06002pt" strokecolor="#000000">
                <v:path arrowok="t"/>
              </v:shape>
            </v:group>
            <v:group style="position:absolute;left:4428;top:798;width:10;height:18" coordorigin="4428,798" coordsize="10,18">
              <v:shape style="position:absolute;left:4428;top:798;width:10;height:18" coordorigin="4428,798" coordsize="10,18" path="m4428,807l4438,807e" filled="f" stroked="t" strokeweight="1.000020pt" strokecolor="#000000">
                <v:path arrowok="t"/>
              </v:shape>
            </v:group>
            <v:group style="position:absolute;left:4428;top:853;width:10;height:19" coordorigin="4428,853" coordsize="10,19">
              <v:shape style="position:absolute;left:4428;top:853;width:10;height:19" coordorigin="4428,853" coordsize="10,19" path="m4428,863l4438,863e" filled="f" stroked="t" strokeweight="1.05996pt" strokecolor="#000000">
                <v:path arrowok="t"/>
              </v:shape>
            </v:group>
            <v:group style="position:absolute;left:4428;top:909;width:10;height:19" coordorigin="4428,909" coordsize="10,19">
              <v:shape style="position:absolute;left:4428;top:909;width:10;height:19" coordorigin="4428,909" coordsize="10,19" path="m4428,918l4438,918e" filled="f" stroked="t" strokeweight="1.05996pt" strokecolor="#000000">
                <v:path arrowok="t"/>
              </v:shape>
            </v:group>
            <v:group style="position:absolute;left:4428;top:965;width:10;height:18" coordorigin="4428,965" coordsize="10,18">
              <v:shape style="position:absolute;left:4428;top:965;width:10;height:18" coordorigin="4428,965" coordsize="10,18" path="m4428,974l4438,974e" filled="f" stroked="t" strokeweight="1.000020pt" strokecolor="#000000">
                <v:path arrowok="t"/>
              </v:shape>
            </v:group>
            <v:group style="position:absolute;left:4428;top:1020;width:10;height:19" coordorigin="4428,1020" coordsize="10,19">
              <v:shape style="position:absolute;left:4428;top:1020;width:10;height:19" coordorigin="4428,1020" coordsize="10,19" path="m4428,1030l4438,1030e" filled="f" stroked="t" strokeweight="1.06002pt" strokecolor="#000000">
                <v:path arrowok="t"/>
              </v:shape>
            </v:group>
            <v:group style="position:absolute;left:4428;top:1075;width:10;height:19" coordorigin="4428,1075" coordsize="10,19">
              <v:shape style="position:absolute;left:4428;top:1075;width:10;height:19" coordorigin="4428,1075" coordsize="10,19" path="m4428,1085l4438,1085e" filled="f" stroked="t" strokeweight="1.06002pt" strokecolor="#000000">
                <v:path arrowok="t"/>
              </v:shape>
            </v:group>
            <v:group style="position:absolute;left:4428;top:1132;width:10;height:18" coordorigin="4428,1132" coordsize="10,18">
              <v:shape style="position:absolute;left:4428;top:1132;width:10;height:18" coordorigin="4428,1132" coordsize="10,18" path="m4428,1141l4438,1141e" filled="f" stroked="t" strokeweight=".99996pt" strokecolor="#000000">
                <v:path arrowok="t"/>
              </v:shape>
            </v:group>
            <v:group style="position:absolute;left:4428;top:1187;width:10;height:18" coordorigin="4428,1187" coordsize="10,18">
              <v:shape style="position:absolute;left:4428;top:1187;width:10;height:18" coordorigin="4428,1187" coordsize="10,18" path="m4428,1196l4438,1196e" filled="f" stroked="t" strokeweight=".99996pt" strokecolor="#000000">
                <v:path arrowok="t"/>
              </v:shape>
            </v:group>
            <v:group style="position:absolute;left:4428;top:1242;width:10;height:19" coordorigin="4428,1242" coordsize="10,19">
              <v:shape style="position:absolute;left:4428;top:1242;width:10;height:19" coordorigin="4428,1242" coordsize="10,19" path="m4428,1252l4438,1252e" filled="f" stroked="t" strokeweight="1.060080pt" strokecolor="#000000">
                <v:path arrowok="t"/>
              </v:shape>
            </v:group>
            <v:group style="position:absolute;left:4428;top:1299;width:10;height:18" coordorigin="4428,1299" coordsize="10,18">
              <v:shape style="position:absolute;left:4428;top:1299;width:10;height:18" coordorigin="4428,1299" coordsize="10,18" path="m4428,1308l4438,1308e" filled="f" stroked="t" strokeweight=".99996pt" strokecolor="#000000">
                <v:path arrowok="t"/>
              </v:shape>
            </v:group>
            <v:group style="position:absolute;left:4428;top:1354;width:10;height:18" coordorigin="4428,1354" coordsize="10,18">
              <v:shape style="position:absolute;left:4428;top:1354;width:10;height:18" coordorigin="4428,1354" coordsize="10,18" path="m4428,1363l4438,1363e" filled="f" stroked="t" strokeweight=".99996pt" strokecolor="#000000">
                <v:path arrowok="t"/>
              </v:shape>
            </v:group>
            <v:group style="position:absolute;left:4428;top:1409;width:10;height:19" coordorigin="4428,1409" coordsize="10,19">
              <v:shape style="position:absolute;left:4428;top:1409;width:10;height:19" coordorigin="4428,1409" coordsize="10,19" path="m4428,1419l4438,1419e" filled="f" stroked="t" strokeweight="1.05996pt" strokecolor="#000000">
                <v:path arrowok="t"/>
              </v:shape>
            </v:group>
            <v:group style="position:absolute;left:4428;top:1465;width:10;height:18" coordorigin="4428,1465" coordsize="10,18">
              <v:shape style="position:absolute;left:4428;top:1465;width:10;height:18" coordorigin="4428,1465" coordsize="10,18" path="m4428,1474l4438,1474e" filled="f" stroked="t" strokeweight="1.000020pt" strokecolor="#000000">
                <v:path arrowok="t"/>
              </v:shape>
            </v:group>
            <v:group style="position:absolute;left:4428;top:1521;width:10;height:18" coordorigin="4428,1521" coordsize="10,18">
              <v:shape style="position:absolute;left:4428;top:1521;width:10;height:18" coordorigin="4428,1521" coordsize="10,18" path="m4428,1530l4438,1530e" filled="f" stroked="t" strokeweight="1.000020pt" strokecolor="#000000">
                <v:path arrowok="t"/>
              </v:shape>
            </v:group>
            <v:group style="position:absolute;left:4428;top:1576;width:10;height:19" coordorigin="4428,1576" coordsize="10,19">
              <v:shape style="position:absolute;left:4428;top:1576;width:10;height:19" coordorigin="4428,1576" coordsize="10,19" path="m4428,1585l4438,1585e" filled="f" stroked="t" strokeweight="1.05996pt" strokecolor="#000000">
                <v:path arrowok="t"/>
              </v:shape>
            </v:group>
            <v:group style="position:absolute;left:4428;top:1632;width:10;height:18" coordorigin="4428,1632" coordsize="10,18">
              <v:shape style="position:absolute;left:4428;top:1632;width:10;height:18" coordorigin="4428,1632" coordsize="10,18" path="m4428,1641l4438,1641e" filled="f" stroked="t" strokeweight=".99996pt" strokecolor="#000000">
                <v:path arrowok="t"/>
              </v:shape>
            </v:group>
            <v:group style="position:absolute;left:4428;top:1687;width:10;height:18" coordorigin="4428,1687" coordsize="10,18">
              <v:shape style="position:absolute;left:4428;top:1687;width:10;height:18" coordorigin="4428,1687" coordsize="10,18" path="m4428,1696l4438,1696e" filled="f" stroked="t" strokeweight="1.000020pt" strokecolor="#000000">
                <v:path arrowok="t"/>
              </v:shape>
            </v:group>
            <v:group style="position:absolute;left:4428;top:1743;width:10;height:19" coordorigin="4428,1743" coordsize="10,19">
              <v:shape style="position:absolute;left:4428;top:1743;width:10;height:19" coordorigin="4428,1743" coordsize="10,19" path="m4428,1752l4438,1752e" filled="f" stroked="t" strokeweight="1.06002pt" strokecolor="#000000">
                <v:path arrowok="t"/>
              </v:shape>
            </v:group>
            <v:group style="position:absolute;left:4428;top:1799;width:10;height:18" coordorigin="4428,1799" coordsize="10,18">
              <v:shape style="position:absolute;left:4428;top:1799;width:10;height:18" coordorigin="4428,1799" coordsize="10,18" path="m4428,1808l4438,1808e" filled="f" stroked="t" strokeweight="1.000020pt" strokecolor="#000000">
                <v:path arrowok="t"/>
              </v:shape>
            </v:group>
            <v:group style="position:absolute;left:4428;top:1854;width:10;height:18" coordorigin="4428,1854" coordsize="10,18">
              <v:shape style="position:absolute;left:4428;top:1854;width:10;height:18" coordorigin="4428,1854" coordsize="10,18" path="m4428,1863l4438,1863e" filled="f" stroked="t" strokeweight=".99996pt" strokecolor="#000000">
                <v:path arrowok="t"/>
              </v:shape>
            </v:group>
            <v:group style="position:absolute;left:4428;top:1909;width:10;height:19" coordorigin="4428,1909" coordsize="10,19">
              <v:shape style="position:absolute;left:4428;top:1909;width:10;height:19" coordorigin="4428,1909" coordsize="10,19" path="m4428,1919l4438,1919e" filled="f" stroked="t" strokeweight="1.05996pt" strokecolor="#000000">
                <v:path arrowok="t"/>
              </v:shape>
            </v:group>
            <v:group style="position:absolute;left:4428;top:1966;width:10;height:18" coordorigin="4428,1966" coordsize="10,18">
              <v:shape style="position:absolute;left:4428;top:1966;width:10;height:18" coordorigin="4428,1966" coordsize="10,18" path="m4428,1975l4438,1975e" filled="f" stroked="t" strokeweight=".99996pt" strokecolor="#000000">
                <v:path arrowok="t"/>
              </v:shape>
            </v:group>
            <v:group style="position:absolute;left:4428;top:2021;width:10;height:18" coordorigin="4428,2021" coordsize="10,18">
              <v:shape style="position:absolute;left:4428;top:2021;width:10;height:18" coordorigin="4428,2021" coordsize="10,18" path="m4428,2030l4438,2030e" filled="f" stroked="t" strokeweight=".99996pt" strokecolor="#000000">
                <v:path arrowok="t"/>
              </v:shape>
            </v:group>
            <v:group style="position:absolute;left:4428;top:2076;width:10;height:19" coordorigin="4428,2076" coordsize="10,19">
              <v:shape style="position:absolute;left:4428;top:2076;width:10;height:19" coordorigin="4428,2076" coordsize="10,19" path="m4428,2086l4438,2086e" filled="f" stroked="t" strokeweight="1.06002pt" strokecolor="#000000">
                <v:path arrowok="t"/>
              </v:shape>
            </v:group>
            <v:group style="position:absolute;left:4428;top:2133;width:10;height:18" coordorigin="4428,2133" coordsize="10,18">
              <v:shape style="position:absolute;left:4428;top:2133;width:10;height:18" coordorigin="4428,2133" coordsize="10,18" path="m4428,2142l4438,2142e" filled="f" stroked="t" strokeweight="1.000020pt" strokecolor="#000000">
                <v:path arrowok="t"/>
              </v:shape>
            </v:group>
            <v:group style="position:absolute;left:4428;top:2188;width:10;height:18" coordorigin="4428,2188" coordsize="10,18">
              <v:shape style="position:absolute;left:4428;top:2188;width:10;height:18" coordorigin="4428,2188" coordsize="10,18" path="m4428,2197l4438,2197e" filled="f" stroked="t" strokeweight="1.000020pt" strokecolor="#000000">
                <v:path arrowok="t"/>
              </v:shape>
            </v:group>
            <v:group style="position:absolute;left:4428;top:2243;width:10;height:19" coordorigin="4428,2243" coordsize="10,19">
              <v:shape style="position:absolute;left:4428;top:2243;width:10;height:19" coordorigin="4428,2243" coordsize="10,19" path="m4428,2253l4438,2253e" filled="f" stroked="t" strokeweight="1.05996pt" strokecolor="#000000">
                <v:path arrowok="t"/>
              </v:shape>
            </v:group>
            <v:group style="position:absolute;left:4428;top:2299;width:10;height:18" coordorigin="4428,2299" coordsize="10,18">
              <v:shape style="position:absolute;left:4428;top:2299;width:10;height:18" coordorigin="4428,2299" coordsize="10,18" path="m4428,2308l4438,2308e" filled="f" stroked="t" strokeweight=".99996pt" strokecolor="#000000">
                <v:path arrowok="t"/>
              </v:shape>
            </v:group>
            <v:group style="position:absolute;left:4428;top:2355;width:10;height:18" coordorigin="4428,2355" coordsize="10,18">
              <v:shape style="position:absolute;left:4428;top:2355;width:10;height:18" coordorigin="4428,2355" coordsize="10,18" path="m4428,2364l4438,2364e" filled="f" stroked="t" strokeweight="1.000020pt" strokecolor="#000000">
                <v:path arrowok="t"/>
              </v:shape>
            </v:group>
            <v:group style="position:absolute;left:4428;top:2410;width:10;height:19" coordorigin="4428,2410" coordsize="10,19">
              <v:shape style="position:absolute;left:4428;top:2410;width:10;height:19" coordorigin="4428,2410" coordsize="10,19" path="m4428,2419l4438,2419e" filled="f" stroked="t" strokeweight="1.06002pt" strokecolor="#000000">
                <v:path arrowok="t"/>
              </v:shape>
            </v:group>
            <v:group style="position:absolute;left:4428;top:2466;width:10;height:18" coordorigin="4428,2466" coordsize="10,18">
              <v:shape style="position:absolute;left:4428;top:2466;width:10;height:18" coordorigin="4428,2466" coordsize="10,18" path="m4428,2475l4438,2475e" filled="f" stroked="t" strokeweight="1.000020pt" strokecolor="#000000">
                <v:path arrowok="t"/>
              </v:shape>
            </v:group>
            <v:group style="position:absolute;left:4428;top:2521;width:10;height:18" coordorigin="4428,2521" coordsize="10,18">
              <v:shape style="position:absolute;left:4428;top:2521;width:10;height:18" coordorigin="4428,2521" coordsize="10,18" path="m4428,2530l4438,2530e" filled="f" stroked="t" strokeweight="1.000020pt" strokecolor="#000000">
                <v:path arrowok="t"/>
              </v:shape>
            </v:group>
            <v:group style="position:absolute;left:4428;top:2577;width:10;height:19" coordorigin="4428,2577" coordsize="10,19">
              <v:shape style="position:absolute;left:4428;top:2577;width:10;height:19" coordorigin="4428,2577" coordsize="10,19" path="m4428,2586l4438,2586e" filled="f" stroked="t" strokeweight="1.06002pt" strokecolor="#000000">
                <v:path arrowok="t"/>
              </v:shape>
            </v:group>
            <v:group style="position:absolute;left:4428;top:2632;width:10;height:19" coordorigin="4428,2632" coordsize="10,19">
              <v:shape style="position:absolute;left:4428;top:2632;width:10;height:19" coordorigin="4428,2632" coordsize="10,19" path="m4428,2641l4438,2641e" filled="f" stroked="t" strokeweight="1.06002pt" strokecolor="#000000">
                <v:path arrowok="t"/>
              </v:shape>
            </v:group>
            <v:group style="position:absolute;left:4428;top:2691;width:10;height:18" coordorigin="4428,2691" coordsize="10,18">
              <v:shape style="position:absolute;left:4428;top:2691;width:10;height:18" coordorigin="4428,2691" coordsize="10,18" path="m4428,2700l4438,2700e" filled="f" stroked="t" strokeweight="1.000020pt" strokecolor="#000000">
                <v:path arrowok="t"/>
              </v:shape>
            </v:group>
            <v:group style="position:absolute;left:4428;top:2746;width:10;height:19" coordorigin="4428,2746" coordsize="10,19">
              <v:shape style="position:absolute;left:4428;top:2746;width:10;height:19" coordorigin="4428,2746" coordsize="10,19" path="m4428,2755l4438,2755e" filled="f" stroked="t" strokeweight="1.05996pt" strokecolor="#000000">
                <v:path arrowok="t"/>
              </v:shape>
            </v:group>
            <v:group style="position:absolute;left:4428;top:2801;width:10;height:19" coordorigin="4428,2801" coordsize="10,19">
              <v:shape style="position:absolute;left:4428;top:2801;width:10;height:19" coordorigin="4428,2801" coordsize="10,19" path="m4428,2811l4438,2811e" filled="f" stroked="t" strokeweight="1.05996pt" strokecolor="#000000">
                <v:path arrowok="t"/>
              </v:shape>
            </v:group>
            <v:group style="position:absolute;left:4428;top:2857;width:10;height:18" coordorigin="4428,2857" coordsize="10,18">
              <v:shape style="position:absolute;left:4428;top:2857;width:10;height:18" coordorigin="4428,2857" coordsize="10,18" path="m4428,2866l4438,2866e" filled="f" stroked="t" strokeweight="1.000020pt" strokecolor="#000000">
                <v:path arrowok="t"/>
              </v:shape>
            </v:group>
            <v:group style="position:absolute;left:4428;top:2913;width:10;height:18" coordorigin="4428,2913" coordsize="10,18">
              <v:shape style="position:absolute;left:4428;top:2913;width:10;height:18" coordorigin="4428,2913" coordsize="10,18" path="m4428,2922l4438,2922e" filled="f" stroked="t" strokeweight="1.000020pt" strokecolor="#000000">
                <v:path arrowok="t"/>
              </v:shape>
            </v:group>
            <v:group style="position:absolute;left:4428;top:2968;width:10;height:19" coordorigin="4428,2968" coordsize="10,19">
              <v:shape style="position:absolute;left:4428;top:2968;width:10;height:19" coordorigin="4428,2968" coordsize="10,19" path="m4428,2977l4438,2977e" filled="f" stroked="t" strokeweight="1.06002pt" strokecolor="#000000">
                <v:path arrowok="t"/>
              </v:shape>
            </v:group>
            <v:group style="position:absolute;left:4428;top:3024;width:10;height:18" coordorigin="4428,3024" coordsize="10,18">
              <v:shape style="position:absolute;left:4428;top:3024;width:10;height:18" coordorigin="4428,3024" coordsize="10,18" path="m4428,3033l4438,3033e" filled="f" stroked="t" strokeweight=".99996pt" strokecolor="#000000">
                <v:path arrowok="t"/>
              </v:shape>
            </v:group>
            <v:group style="position:absolute;left:4428;top:3079;width:10;height:18" coordorigin="4428,3079" coordsize="10,18">
              <v:shape style="position:absolute;left:4428;top:3079;width:10;height:18" coordorigin="4428,3079" coordsize="10,18" path="m4428,3088l4438,3088e" filled="f" stroked="t" strokeweight=".99996pt" strokecolor="#000000">
                <v:path arrowok="t"/>
              </v:shape>
            </v:group>
            <v:group style="position:absolute;left:4428;top:3135;width:10;height:19" coordorigin="4428,3135" coordsize="10,19">
              <v:shape style="position:absolute;left:4428;top:3135;width:10;height:19" coordorigin="4428,3135" coordsize="10,19" path="m4428,3144l4438,3144e" filled="f" stroked="t" strokeweight="1.06002pt" strokecolor="#000000">
                <v:path arrowok="t"/>
              </v:shape>
            </v:group>
            <v:group style="position:absolute;left:4428;top:3191;width:10;height:18" coordorigin="4428,3191" coordsize="10,18">
              <v:shape style="position:absolute;left:4428;top:3191;width:10;height:18" coordorigin="4428,3191" coordsize="10,18" path="m4428,3200l4438,3200e" filled="f" stroked="t" strokeweight=".99996pt" strokecolor="#000000">
                <v:path arrowok="t"/>
              </v:shape>
            </v:group>
            <v:group style="position:absolute;left:4428;top:3246;width:10;height:18" coordorigin="4428,3246" coordsize="10,18">
              <v:shape style="position:absolute;left:4428;top:3246;width:10;height:18" coordorigin="4428,3246" coordsize="10,18" path="m4428,3255l4438,3255e" filled="f" stroked="t" strokeweight="1.000020pt" strokecolor="#000000">
                <v:path arrowok="t"/>
              </v:shape>
            </v:group>
            <v:group style="position:absolute;left:4428;top:3301;width:10;height:19" coordorigin="4428,3301" coordsize="10,19">
              <v:shape style="position:absolute;left:4428;top:3301;width:10;height:19" coordorigin="4428,3301" coordsize="10,19" path="m4428,3311l4438,3311e" filled="f" stroked="t" strokeweight="1.06002pt" strokecolor="#000000">
                <v:path arrowok="t"/>
              </v:shape>
            </v:group>
            <v:group style="position:absolute;left:4428;top:3358;width:10;height:18" coordorigin="4428,3358" coordsize="10,18">
              <v:shape style="position:absolute;left:4428;top:3358;width:10;height:18" coordorigin="4428,3358" coordsize="10,18" path="m4428,3367l4438,3367e" filled="f" stroked="t" strokeweight="1.000020pt" strokecolor="#000000">
                <v:path arrowok="t"/>
              </v:shape>
            </v:group>
            <v:group style="position:absolute;left:4428;top:3413;width:10;height:18" coordorigin="4428,3413" coordsize="10,18">
              <v:shape style="position:absolute;left:4428;top:3413;width:10;height:18" coordorigin="4428,3413" coordsize="10,18" path="m4428,3422l4438,3422e" filled="f" stroked="t" strokeweight=".99996pt" strokecolor="#000000">
                <v:path arrowok="t"/>
              </v:shape>
            </v:group>
            <v:group style="position:absolute;left:4428;top:3468;width:10;height:19" coordorigin="4428,3468" coordsize="10,19">
              <v:shape style="position:absolute;left:4428;top:3468;width:10;height:19" coordorigin="4428,3468" coordsize="10,19" path="m4428,3478l4438,3478e" filled="f" stroked="t" strokeweight="1.05996pt" strokecolor="#000000">
                <v:path arrowok="t"/>
              </v:shape>
            </v:group>
            <v:group style="position:absolute;left:4428;top:3525;width:10;height:18" coordorigin="4428,3525" coordsize="10,18">
              <v:shape style="position:absolute;left:4428;top:3525;width:10;height:18" coordorigin="4428,3525" coordsize="10,18" path="m4428,3534l4438,3534e" filled="f" stroked="t" strokeweight="1.000020pt" strokecolor="#000000">
                <v:path arrowok="t"/>
              </v:shape>
            </v:group>
            <v:group style="position:absolute;left:4428;top:3580;width:10;height:18" coordorigin="4428,3580" coordsize="10,18">
              <v:shape style="position:absolute;left:4428;top:3580;width:10;height:18" coordorigin="4428,3580" coordsize="10,18" path="m4428,3589l4438,3589e" filled="f" stroked="t" strokeweight="1.000020pt" strokecolor="#000000">
                <v:path arrowok="t"/>
              </v:shape>
            </v:group>
            <v:group style="position:absolute;left:4428;top:3635;width:10;height:19" coordorigin="4428,3635" coordsize="10,19">
              <v:shape style="position:absolute;left:4428;top:3635;width:10;height:19" coordorigin="4428,3635" coordsize="10,19" path="m4428,3645l4438,3645e" filled="f" stroked="t" strokeweight="1.06002pt" strokecolor="#000000">
                <v:path arrowok="t"/>
              </v:shape>
            </v:group>
            <v:group style="position:absolute;left:4428;top:3691;width:10;height:18" coordorigin="4428,3691" coordsize="10,18">
              <v:shape style="position:absolute;left:4428;top:3691;width:10;height:18" coordorigin="4428,3691" coordsize="10,18" path="m4428,3700l4438,3700e" filled="f" stroked="t" strokeweight=".99996pt" strokecolor="#000000">
                <v:path arrowok="t"/>
              </v:shape>
            </v:group>
            <v:group style="position:absolute;left:4428;top:3747;width:10;height:18" coordorigin="4428,3747" coordsize="10,18">
              <v:shape style="position:absolute;left:4428;top:3747;width:10;height:18" coordorigin="4428,3747" coordsize="10,18" path="m4428,3756l4438,3756e" filled="f" stroked="t" strokeweight=".99996pt" strokecolor="#000000">
                <v:path arrowok="t"/>
              </v:shape>
            </v:group>
            <v:group style="position:absolute;left:4428;top:3802;width:10;height:19" coordorigin="4428,3802" coordsize="10,19">
              <v:shape style="position:absolute;left:4428;top:3802;width:10;height:19" coordorigin="4428,3802" coordsize="10,19" path="m4428,3811l4438,3811e" filled="f" stroked="t" strokeweight="1.06002pt" strokecolor="#000000">
                <v:path arrowok="t"/>
              </v:shape>
            </v:group>
            <v:group style="position:absolute;left:4428;top:3858;width:10;height:18" coordorigin="4428,3858" coordsize="10,18">
              <v:shape style="position:absolute;left:4428;top:3858;width:10;height:18" coordorigin="4428,3858" coordsize="10,18" path="m4428,3867l4438,3867e" filled="f" stroked="t" strokeweight=".99996pt" strokecolor="#000000">
                <v:path arrowok="t"/>
              </v:shape>
            </v:group>
            <v:group style="position:absolute;left:4428;top:3913;width:10;height:18" coordorigin="4428,3913" coordsize="10,18">
              <v:shape style="position:absolute;left:4428;top:3913;width:10;height:18" coordorigin="4428,3913" coordsize="10,18" path="m4428,3922l4438,3922e" filled="f" stroked="t" strokeweight="1.000020pt" strokecolor="#000000">
                <v:path arrowok="t"/>
              </v:shape>
            </v:group>
            <v:group style="position:absolute;left:4428;top:3969;width:10;height:19" coordorigin="4428,3969" coordsize="10,19">
              <v:shape style="position:absolute;left:4428;top:3969;width:10;height:19" coordorigin="4428,3969" coordsize="10,19" path="m4428,3978l4438,3978e" filled="f" stroked="t" strokeweight="1.06002pt" strokecolor="#000000">
                <v:path arrowok="t"/>
              </v:shape>
            </v:group>
            <v:group style="position:absolute;left:4428;top:4025;width:10;height:18" coordorigin="4428,4025" coordsize="10,18">
              <v:shape style="position:absolute;left:4428;top:4025;width:10;height:18" coordorigin="4428,4025" coordsize="10,18" path="m4428,4034l4438,4034e" filled="f" stroked="t" strokeweight="1.000020pt" strokecolor="#000000">
                <v:path arrowok="t"/>
              </v:shape>
            </v:group>
            <v:group style="position:absolute;left:4428;top:4080;width:10;height:18" coordorigin="4428,4080" coordsize="10,18">
              <v:shape style="position:absolute;left:4428;top:4080;width:10;height:18" coordorigin="4428,4080" coordsize="10,18" path="m4428,4089l4438,4089e" filled="f" stroked="t" strokeweight="1.000020pt" strokecolor="#000000">
                <v:path arrowok="t"/>
              </v:shape>
            </v:group>
            <v:group style="position:absolute;left:4428;top:4135;width:10;height:19" coordorigin="4428,4135" coordsize="10,19">
              <v:shape style="position:absolute;left:4428;top:4135;width:10;height:19" coordorigin="4428,4135" coordsize="10,19" path="m4428,4145l4438,4145e" filled="f" stroked="t" strokeweight="1.05996pt" strokecolor="#000000">
                <v:path arrowok="t"/>
              </v:shape>
            </v:group>
            <v:group style="position:absolute;left:4428;top:4192;width:10;height:18" coordorigin="4428,4192" coordsize="10,18">
              <v:shape style="position:absolute;left:4428;top:4192;width:10;height:18" coordorigin="4428,4192" coordsize="10,18" path="m4428,4201l4438,4201e" filled="f" stroked="t" strokeweight=".99996pt" strokecolor="#000000">
                <v:path arrowok="t"/>
              </v:shape>
            </v:group>
            <v:group style="position:absolute;left:4428;top:4247;width:10;height:18" coordorigin="4428,4247" coordsize="10,18">
              <v:shape style="position:absolute;left:4428;top:4247;width:10;height:18" coordorigin="4428,4247" coordsize="10,18" path="m4428,4256l4438,4256e" filled="f" stroked="t" strokeweight="1.000020pt" strokecolor="#000000">
                <v:path arrowok="t"/>
              </v:shape>
            </v:group>
            <v:group style="position:absolute;left:4428;top:4302;width:10;height:19" coordorigin="4428,4302" coordsize="10,19">
              <v:shape style="position:absolute;left:4428;top:4302;width:10;height:19" coordorigin="4428,4302" coordsize="10,19" path="m4428,4312l4438,4312e" filled="f" stroked="t" strokeweight="1.06002pt" strokecolor="#000000">
                <v:path arrowok="t"/>
              </v:shape>
            </v:group>
            <v:group style="position:absolute;left:4428;top:4357;width:10;height:19" coordorigin="4428,4357" coordsize="10,19">
              <v:shape style="position:absolute;left:4428;top:4357;width:10;height:19" coordorigin="4428,4357" coordsize="10,19" path="m4428,4367l4438,4367e" filled="f" stroked="t" strokeweight="1.06002pt" strokecolor="#000000">
                <v:path arrowok="t"/>
              </v:shape>
            </v:group>
            <v:group style="position:absolute;left:4428;top:4414;width:10;height:18" coordorigin="4428,4414" coordsize="10,18">
              <v:shape style="position:absolute;left:4428;top:4414;width:10;height:18" coordorigin="4428,4414" coordsize="10,18" path="m4428,4423l4438,4423e" filled="f" stroked="t" strokeweight="1.000020pt" strokecolor="#000000">
                <v:path arrowok="t"/>
              </v:shape>
            </v:group>
            <v:group style="position:absolute;left:4428;top:4469;width:10;height:19" coordorigin="4428,4469" coordsize="10,19">
              <v:shape style="position:absolute;left:4428;top:4469;width:10;height:19" coordorigin="4428,4469" coordsize="10,19" path="m4428,4479l4438,4479e" filled="f" stroked="t" strokeweight="1.06002pt" strokecolor="#000000">
                <v:path arrowok="t"/>
              </v:shape>
            </v:group>
            <v:group style="position:absolute;left:4428;top:4524;width:10;height:19" coordorigin="4428,4524" coordsize="10,19">
              <v:shape style="position:absolute;left:4428;top:4524;width:10;height:19" coordorigin="4428,4524" coordsize="10,19" path="m4428,4534l4438,4534e" filled="f" stroked="t" strokeweight="1.05996pt" strokecolor="#000000">
                <v:path arrowok="t"/>
              </v:shape>
            </v:group>
            <v:group style="position:absolute;left:4428;top:4581;width:10;height:18" coordorigin="4428,4581" coordsize="10,18">
              <v:shape style="position:absolute;left:4428;top:4581;width:10;height:18" coordorigin="4428,4581" coordsize="10,18" path="m4428,4590l4438,4590e" filled="f" stroked="t" strokeweight=".99996pt" strokecolor="#000000">
                <v:path arrowok="t"/>
              </v:shape>
            </v:group>
            <v:group style="position:absolute;left:4428;top:4636;width:10;height:19" coordorigin="4428,4636" coordsize="10,19">
              <v:shape style="position:absolute;left:4428;top:4636;width:10;height:19" coordorigin="4428,4636" coordsize="10,19" path="m4428,4645l4438,4645e" filled="f" stroked="t" strokeweight="1.05996pt" strokecolor="#000000">
                <v:path arrowok="t"/>
              </v:shape>
            </v:group>
            <v:group style="position:absolute;left:4428;top:4691;width:10;height:19" coordorigin="4428,4691" coordsize="10,19">
              <v:shape style="position:absolute;left:4428;top:4691;width:10;height:19" coordorigin="4428,4691" coordsize="10,19" path="m4428,4701l4438,4701e" filled="f" stroked="t" strokeweight="1.06002pt" strokecolor="#000000">
                <v:path arrowok="t"/>
              </v:shape>
            </v:group>
            <v:group style="position:absolute;left:4428;top:4747;width:10;height:18" coordorigin="4428,4747" coordsize="10,18">
              <v:shape style="position:absolute;left:4428;top:4747;width:10;height:18" coordorigin="4428,4747" coordsize="10,18" path="m4428,4756l4438,4756e" filled="f" stroked="t" strokeweight="1.000020pt" strokecolor="#000000">
                <v:path arrowok="t"/>
              </v:shape>
            </v:group>
            <v:group style="position:absolute;left:4428;top:4803;width:10;height:19" coordorigin="4428,4803" coordsize="10,19">
              <v:shape style="position:absolute;left:4428;top:4803;width:10;height:19" coordorigin="4428,4803" coordsize="10,19" path="m4428,4812l4438,4812e" filled="f" stroked="t" strokeweight="1.06002pt" strokecolor="#000000">
                <v:path arrowok="t"/>
              </v:shape>
            </v:group>
            <v:group style="position:absolute;left:4428;top:4858;width:10;height:19" coordorigin="4428,4858" coordsize="10,19">
              <v:shape style="position:absolute;left:4428;top:4858;width:10;height:19" coordorigin="4428,4858" coordsize="10,19" path="m4428,4867l4438,4867e" filled="f" stroked="t" strokeweight="1.05996pt" strokecolor="#000000">
                <v:path arrowok="t"/>
              </v:shape>
            </v:group>
            <v:group style="position:absolute;left:4428;top:4914;width:10;height:18" coordorigin="4428,4914" coordsize="10,18">
              <v:shape style="position:absolute;left:4428;top:4914;width:10;height:18" coordorigin="4428,4914" coordsize="10,18" path="m4428,4923l4438,4923e" filled="f" stroked="t" strokeweight=".99999pt" strokecolor="#000000">
                <v:path arrowok="t"/>
              </v:shape>
            </v:group>
            <v:group style="position:absolute;left:8402;top:408;width:10;height:19" coordorigin="8402,408" coordsize="10,19">
              <v:shape style="position:absolute;left:8402;top:408;width:10;height:19" coordorigin="8402,408" coordsize="10,19" path="m8402,418l8412,418e" filled="f" stroked="t" strokeweight="1.05996pt" strokecolor="#000000">
                <v:path arrowok="t"/>
              </v:shape>
            </v:group>
            <v:group style="position:absolute;left:8402;top:465;width:10;height:18" coordorigin="8402,465" coordsize="10,18">
              <v:shape style="position:absolute;left:8402;top:465;width:10;height:18" coordorigin="8402,465" coordsize="10,18" path="m8402,474l8412,474e" filled="f" stroked="t" strokeweight=".99996pt" strokecolor="#000000">
                <v:path arrowok="t"/>
              </v:shape>
            </v:group>
            <v:group style="position:absolute;left:8402;top:520;width:10;height:19" coordorigin="8402,520" coordsize="10,19">
              <v:shape style="position:absolute;left:8402;top:520;width:10;height:19" coordorigin="8402,520" coordsize="10,19" path="m8402,529l8412,529e" filled="f" stroked="t" strokeweight="1.06002pt" strokecolor="#000000">
                <v:path arrowok="t"/>
              </v:shape>
            </v:group>
            <v:group style="position:absolute;left:8402;top:575;width:10;height:19" coordorigin="8402,575" coordsize="10,19">
              <v:shape style="position:absolute;left:8402;top:575;width:10;height:19" coordorigin="8402,575" coordsize="10,19" path="m8402,585l8412,585e" filled="f" stroked="t" strokeweight="1.06002pt" strokecolor="#000000">
                <v:path arrowok="t"/>
              </v:shape>
            </v:group>
            <v:group style="position:absolute;left:8402;top:631;width:10;height:18" coordorigin="8402,631" coordsize="10,18">
              <v:shape style="position:absolute;left:8402;top:631;width:10;height:18" coordorigin="8402,631" coordsize="10,18" path="m8402,640l8412,640e" filled="f" stroked="t" strokeweight=".99996pt" strokecolor="#000000">
                <v:path arrowok="t"/>
              </v:shape>
            </v:group>
            <v:group style="position:absolute;left:8402;top:687;width:10;height:19" coordorigin="8402,687" coordsize="10,19">
              <v:shape style="position:absolute;left:8402;top:687;width:10;height:19" coordorigin="8402,687" coordsize="10,19" path="m8402,696l8412,696e" filled="f" stroked="t" strokeweight="1.06002pt" strokecolor="#000000">
                <v:path arrowok="t"/>
              </v:shape>
            </v:group>
            <v:group style="position:absolute;left:8402;top:742;width:10;height:19" coordorigin="8402,742" coordsize="10,19">
              <v:shape style="position:absolute;left:8402;top:742;width:10;height:19" coordorigin="8402,742" coordsize="10,19" path="m8402,751l8412,751e" filled="f" stroked="t" strokeweight="1.06002pt" strokecolor="#000000">
                <v:path arrowok="t"/>
              </v:shape>
            </v:group>
            <v:group style="position:absolute;left:8402;top:798;width:10;height:18" coordorigin="8402,798" coordsize="10,18">
              <v:shape style="position:absolute;left:8402;top:798;width:10;height:18" coordorigin="8402,798" coordsize="10,18" path="m8402,807l8412,807e" filled="f" stroked="t" strokeweight="1.000020pt" strokecolor="#000000">
                <v:path arrowok="t"/>
              </v:shape>
            </v:group>
            <v:group style="position:absolute;left:8402;top:853;width:10;height:19" coordorigin="8402,853" coordsize="10,19">
              <v:shape style="position:absolute;left:8402;top:853;width:10;height:19" coordorigin="8402,853" coordsize="10,19" path="m8402,863l8412,863e" filled="f" stroked="t" strokeweight="1.05996pt" strokecolor="#000000">
                <v:path arrowok="t"/>
              </v:shape>
            </v:group>
            <v:group style="position:absolute;left:8402;top:909;width:10;height:19" coordorigin="8402,909" coordsize="10,19">
              <v:shape style="position:absolute;left:8402;top:909;width:10;height:19" coordorigin="8402,909" coordsize="10,19" path="m8402,918l8412,918e" filled="f" stroked="t" strokeweight="1.05996pt" strokecolor="#000000">
                <v:path arrowok="t"/>
              </v:shape>
            </v:group>
            <v:group style="position:absolute;left:8402;top:965;width:10;height:18" coordorigin="8402,965" coordsize="10,18">
              <v:shape style="position:absolute;left:8402;top:965;width:10;height:18" coordorigin="8402,965" coordsize="10,18" path="m8402,974l8412,974e" filled="f" stroked="t" strokeweight="1.000020pt" strokecolor="#000000">
                <v:path arrowok="t"/>
              </v:shape>
            </v:group>
            <v:group style="position:absolute;left:8402;top:1020;width:10;height:19" coordorigin="8402,1020" coordsize="10,19">
              <v:shape style="position:absolute;left:8402;top:1020;width:10;height:19" coordorigin="8402,1020" coordsize="10,19" path="m8402,1030l8412,1030e" filled="f" stroked="t" strokeweight="1.06002pt" strokecolor="#000000">
                <v:path arrowok="t"/>
              </v:shape>
            </v:group>
            <v:group style="position:absolute;left:8402;top:1075;width:10;height:19" coordorigin="8402,1075" coordsize="10,19">
              <v:shape style="position:absolute;left:8402;top:1075;width:10;height:19" coordorigin="8402,1075" coordsize="10,19" path="m8402,1085l8412,1085e" filled="f" stroked="t" strokeweight="1.06002pt" strokecolor="#000000">
                <v:path arrowok="t"/>
              </v:shape>
            </v:group>
            <v:group style="position:absolute;left:8402;top:1132;width:10;height:18" coordorigin="8402,1132" coordsize="10,18">
              <v:shape style="position:absolute;left:8402;top:1132;width:10;height:18" coordorigin="8402,1132" coordsize="10,18" path="m8402,1141l8412,1141e" filled="f" stroked="t" strokeweight=".99996pt" strokecolor="#000000">
                <v:path arrowok="t"/>
              </v:shape>
            </v:group>
            <v:group style="position:absolute;left:8402;top:1187;width:10;height:18" coordorigin="8402,1187" coordsize="10,18">
              <v:shape style="position:absolute;left:8402;top:1187;width:10;height:18" coordorigin="8402,1187" coordsize="10,18" path="m8402,1196l8412,1196e" filled="f" stroked="t" strokeweight=".99996pt" strokecolor="#000000">
                <v:path arrowok="t"/>
              </v:shape>
            </v:group>
            <v:group style="position:absolute;left:8402;top:1242;width:10;height:19" coordorigin="8402,1242" coordsize="10,19">
              <v:shape style="position:absolute;left:8402;top:1242;width:10;height:19" coordorigin="8402,1242" coordsize="10,19" path="m8402,1252l8412,1252e" filled="f" stroked="t" strokeweight="1.060080pt" strokecolor="#000000">
                <v:path arrowok="t"/>
              </v:shape>
            </v:group>
            <v:group style="position:absolute;left:8402;top:1299;width:10;height:18" coordorigin="8402,1299" coordsize="10,18">
              <v:shape style="position:absolute;left:8402;top:1299;width:10;height:18" coordorigin="8402,1299" coordsize="10,18" path="m8402,1308l8412,1308e" filled="f" stroked="t" strokeweight=".99996pt" strokecolor="#000000">
                <v:path arrowok="t"/>
              </v:shape>
            </v:group>
            <v:group style="position:absolute;left:8402;top:1354;width:10;height:18" coordorigin="8402,1354" coordsize="10,18">
              <v:shape style="position:absolute;left:8402;top:1354;width:10;height:18" coordorigin="8402,1354" coordsize="10,18" path="m8402,1363l8412,1363e" filled="f" stroked="t" strokeweight=".99996pt" strokecolor="#000000">
                <v:path arrowok="t"/>
              </v:shape>
            </v:group>
            <v:group style="position:absolute;left:8402;top:1409;width:10;height:19" coordorigin="8402,1409" coordsize="10,19">
              <v:shape style="position:absolute;left:8402;top:1409;width:10;height:19" coordorigin="8402,1409" coordsize="10,19" path="m8402,1419l8412,1419e" filled="f" stroked="t" strokeweight="1.05996pt" strokecolor="#000000">
                <v:path arrowok="t"/>
              </v:shape>
            </v:group>
            <v:group style="position:absolute;left:8402;top:1465;width:10;height:18" coordorigin="8402,1465" coordsize="10,18">
              <v:shape style="position:absolute;left:8402;top:1465;width:10;height:18" coordorigin="8402,1465" coordsize="10,18" path="m8402,1474l8412,1474e" filled="f" stroked="t" strokeweight="1.000020pt" strokecolor="#000000">
                <v:path arrowok="t"/>
              </v:shape>
            </v:group>
            <v:group style="position:absolute;left:8402;top:1521;width:10;height:18" coordorigin="8402,1521" coordsize="10,18">
              <v:shape style="position:absolute;left:8402;top:1521;width:10;height:18" coordorigin="8402,1521" coordsize="10,18" path="m8402,1530l8412,1530e" filled="f" stroked="t" strokeweight="1.000020pt" strokecolor="#000000">
                <v:path arrowok="t"/>
              </v:shape>
            </v:group>
            <v:group style="position:absolute;left:8402;top:1576;width:10;height:19" coordorigin="8402,1576" coordsize="10,19">
              <v:shape style="position:absolute;left:8402;top:1576;width:10;height:19" coordorigin="8402,1576" coordsize="10,19" path="m8402,1585l8412,1585e" filled="f" stroked="t" strokeweight="1.05996pt" strokecolor="#000000">
                <v:path arrowok="t"/>
              </v:shape>
            </v:group>
            <v:group style="position:absolute;left:8402;top:1632;width:10;height:18" coordorigin="8402,1632" coordsize="10,18">
              <v:shape style="position:absolute;left:8402;top:1632;width:10;height:18" coordorigin="8402,1632" coordsize="10,18" path="m8402,1641l8412,1641e" filled="f" stroked="t" strokeweight=".99996pt" strokecolor="#000000">
                <v:path arrowok="t"/>
              </v:shape>
            </v:group>
            <v:group style="position:absolute;left:8402;top:1687;width:10;height:18" coordorigin="8402,1687" coordsize="10,18">
              <v:shape style="position:absolute;left:8402;top:1687;width:10;height:18" coordorigin="8402,1687" coordsize="10,18" path="m8402,1696l8412,1696e" filled="f" stroked="t" strokeweight="1.000020pt" strokecolor="#000000">
                <v:path arrowok="t"/>
              </v:shape>
            </v:group>
            <v:group style="position:absolute;left:8402;top:1743;width:10;height:19" coordorigin="8402,1743" coordsize="10,19">
              <v:shape style="position:absolute;left:8402;top:1743;width:10;height:19" coordorigin="8402,1743" coordsize="10,19" path="m8402,1752l8412,1752e" filled="f" stroked="t" strokeweight="1.06002pt" strokecolor="#000000">
                <v:path arrowok="t"/>
              </v:shape>
            </v:group>
            <v:group style="position:absolute;left:8402;top:1799;width:10;height:18" coordorigin="8402,1799" coordsize="10,18">
              <v:shape style="position:absolute;left:8402;top:1799;width:10;height:18" coordorigin="8402,1799" coordsize="10,18" path="m8402,1808l8412,1808e" filled="f" stroked="t" strokeweight="1.000020pt" strokecolor="#000000">
                <v:path arrowok="t"/>
              </v:shape>
            </v:group>
            <v:group style="position:absolute;left:8402;top:1854;width:10;height:18" coordorigin="8402,1854" coordsize="10,18">
              <v:shape style="position:absolute;left:8402;top:1854;width:10;height:18" coordorigin="8402,1854" coordsize="10,18" path="m8402,1863l8412,1863e" filled="f" stroked="t" strokeweight=".99996pt" strokecolor="#000000">
                <v:path arrowok="t"/>
              </v:shape>
            </v:group>
            <v:group style="position:absolute;left:8402;top:1909;width:10;height:19" coordorigin="8402,1909" coordsize="10,19">
              <v:shape style="position:absolute;left:8402;top:1909;width:10;height:19" coordorigin="8402,1909" coordsize="10,19" path="m8402,1919l8412,1919e" filled="f" stroked="t" strokeweight="1.05996pt" strokecolor="#000000">
                <v:path arrowok="t"/>
              </v:shape>
            </v:group>
            <v:group style="position:absolute;left:8402;top:1966;width:10;height:18" coordorigin="8402,1966" coordsize="10,18">
              <v:shape style="position:absolute;left:8402;top:1966;width:10;height:18" coordorigin="8402,1966" coordsize="10,18" path="m8402,1975l8412,1975e" filled="f" stroked="t" strokeweight=".99996pt" strokecolor="#000000">
                <v:path arrowok="t"/>
              </v:shape>
            </v:group>
            <v:group style="position:absolute;left:8402;top:2021;width:10;height:18" coordorigin="8402,2021" coordsize="10,18">
              <v:shape style="position:absolute;left:8402;top:2021;width:10;height:18" coordorigin="8402,2021" coordsize="10,18" path="m8402,2030l8412,2030e" filled="f" stroked="t" strokeweight=".99996pt" strokecolor="#000000">
                <v:path arrowok="t"/>
              </v:shape>
            </v:group>
            <v:group style="position:absolute;left:8402;top:2076;width:10;height:19" coordorigin="8402,2076" coordsize="10,19">
              <v:shape style="position:absolute;left:8402;top:2076;width:10;height:19" coordorigin="8402,2076" coordsize="10,19" path="m8402,2086l8412,2086e" filled="f" stroked="t" strokeweight="1.06002pt" strokecolor="#000000">
                <v:path arrowok="t"/>
              </v:shape>
            </v:group>
            <v:group style="position:absolute;left:8402;top:2133;width:10;height:18" coordorigin="8402,2133" coordsize="10,18">
              <v:shape style="position:absolute;left:8402;top:2133;width:10;height:18" coordorigin="8402,2133" coordsize="10,18" path="m8402,2142l8412,2142e" filled="f" stroked="t" strokeweight="1.000020pt" strokecolor="#000000">
                <v:path arrowok="t"/>
              </v:shape>
            </v:group>
            <v:group style="position:absolute;left:8402;top:2188;width:10;height:18" coordorigin="8402,2188" coordsize="10,18">
              <v:shape style="position:absolute;left:8402;top:2188;width:10;height:18" coordorigin="8402,2188" coordsize="10,18" path="m8402,2197l8412,2197e" filled="f" stroked="t" strokeweight="1.000020pt" strokecolor="#000000">
                <v:path arrowok="t"/>
              </v:shape>
            </v:group>
            <v:group style="position:absolute;left:8402;top:2243;width:10;height:19" coordorigin="8402,2243" coordsize="10,19">
              <v:shape style="position:absolute;left:8402;top:2243;width:10;height:19" coordorigin="8402,2243" coordsize="10,19" path="m8402,2253l8412,2253e" filled="f" stroked="t" strokeweight="1.05996pt" strokecolor="#000000">
                <v:path arrowok="t"/>
              </v:shape>
            </v:group>
            <v:group style="position:absolute;left:8402;top:2299;width:10;height:18" coordorigin="8402,2299" coordsize="10,18">
              <v:shape style="position:absolute;left:8402;top:2299;width:10;height:18" coordorigin="8402,2299" coordsize="10,18" path="m8402,2308l8412,2308e" filled="f" stroked="t" strokeweight=".99996pt" strokecolor="#000000">
                <v:path arrowok="t"/>
              </v:shape>
            </v:group>
            <v:group style="position:absolute;left:8402;top:2355;width:10;height:18" coordorigin="8402,2355" coordsize="10,18">
              <v:shape style="position:absolute;left:8402;top:2355;width:10;height:18" coordorigin="8402,2355" coordsize="10,18" path="m8402,2364l8412,2364e" filled="f" stroked="t" strokeweight="1.000020pt" strokecolor="#000000">
                <v:path arrowok="t"/>
              </v:shape>
            </v:group>
            <v:group style="position:absolute;left:8402;top:2410;width:10;height:19" coordorigin="8402,2410" coordsize="10,19">
              <v:shape style="position:absolute;left:8402;top:2410;width:10;height:19" coordorigin="8402,2410" coordsize="10,19" path="m8402,2419l8412,2419e" filled="f" stroked="t" strokeweight="1.06002pt" strokecolor="#000000">
                <v:path arrowok="t"/>
              </v:shape>
            </v:group>
            <v:group style="position:absolute;left:8402;top:2466;width:10;height:18" coordorigin="8402,2466" coordsize="10,18">
              <v:shape style="position:absolute;left:8402;top:2466;width:10;height:18" coordorigin="8402,2466" coordsize="10,18" path="m8402,2475l8412,2475e" filled="f" stroked="t" strokeweight="1.000020pt" strokecolor="#000000">
                <v:path arrowok="t"/>
              </v:shape>
            </v:group>
            <v:group style="position:absolute;left:8402;top:2521;width:10;height:18" coordorigin="8402,2521" coordsize="10,18">
              <v:shape style="position:absolute;left:8402;top:2521;width:10;height:18" coordorigin="8402,2521" coordsize="10,18" path="m8402,2530l8412,2530e" filled="f" stroked="t" strokeweight="1.000020pt" strokecolor="#000000">
                <v:path arrowok="t"/>
              </v:shape>
            </v:group>
            <v:group style="position:absolute;left:8402;top:2577;width:10;height:19" coordorigin="8402,2577" coordsize="10,19">
              <v:shape style="position:absolute;left:8402;top:2577;width:10;height:19" coordorigin="8402,2577" coordsize="10,19" path="m8402,2586l8412,2586e" filled="f" stroked="t" strokeweight="1.06002pt" strokecolor="#000000">
                <v:path arrowok="t"/>
              </v:shape>
            </v:group>
            <v:group style="position:absolute;left:8402;top:2632;width:10;height:19" coordorigin="8402,2632" coordsize="10,19">
              <v:shape style="position:absolute;left:8402;top:2632;width:10;height:19" coordorigin="8402,2632" coordsize="10,19" path="m8402,2641l8412,2641e" filled="f" stroked="t" strokeweight="1.06002pt" strokecolor="#000000">
                <v:path arrowok="t"/>
              </v:shape>
            </v:group>
            <v:group style="position:absolute;left:8402;top:2691;width:10;height:18" coordorigin="8402,2691" coordsize="10,18">
              <v:shape style="position:absolute;left:8402;top:2691;width:10;height:18" coordorigin="8402,2691" coordsize="10,18" path="m8402,2700l8412,2700e" filled="f" stroked="t" strokeweight="1.000020pt" strokecolor="#000000">
                <v:path arrowok="t"/>
              </v:shape>
            </v:group>
            <v:group style="position:absolute;left:8402;top:2746;width:10;height:19" coordorigin="8402,2746" coordsize="10,19">
              <v:shape style="position:absolute;left:8402;top:2746;width:10;height:19" coordorigin="8402,2746" coordsize="10,19" path="m8402,2755l8412,2755e" filled="f" stroked="t" strokeweight="1.05996pt" strokecolor="#000000">
                <v:path arrowok="t"/>
              </v:shape>
            </v:group>
            <v:group style="position:absolute;left:8402;top:2801;width:10;height:19" coordorigin="8402,2801" coordsize="10,19">
              <v:shape style="position:absolute;left:8402;top:2801;width:10;height:19" coordorigin="8402,2801" coordsize="10,19" path="m8402,2811l8412,2811e" filled="f" stroked="t" strokeweight="1.05996pt" strokecolor="#000000">
                <v:path arrowok="t"/>
              </v:shape>
            </v:group>
            <v:group style="position:absolute;left:8402;top:2857;width:10;height:18" coordorigin="8402,2857" coordsize="10,18">
              <v:shape style="position:absolute;left:8402;top:2857;width:10;height:18" coordorigin="8402,2857" coordsize="10,18" path="m8402,2866l8412,2866e" filled="f" stroked="t" strokeweight="1.000020pt" strokecolor="#000000">
                <v:path arrowok="t"/>
              </v:shape>
            </v:group>
            <v:group style="position:absolute;left:8402;top:2913;width:10;height:18" coordorigin="8402,2913" coordsize="10,18">
              <v:shape style="position:absolute;left:8402;top:2913;width:10;height:18" coordorigin="8402,2913" coordsize="10,18" path="m8402,2922l8412,2922e" filled="f" stroked="t" strokeweight="1.000020pt" strokecolor="#000000">
                <v:path arrowok="t"/>
              </v:shape>
            </v:group>
            <v:group style="position:absolute;left:8402;top:2968;width:10;height:19" coordorigin="8402,2968" coordsize="10,19">
              <v:shape style="position:absolute;left:8402;top:2968;width:10;height:19" coordorigin="8402,2968" coordsize="10,19" path="m8402,2977l8412,2977e" filled="f" stroked="t" strokeweight="1.06002pt" strokecolor="#000000">
                <v:path arrowok="t"/>
              </v:shape>
            </v:group>
            <v:group style="position:absolute;left:8402;top:3024;width:10;height:18" coordorigin="8402,3024" coordsize="10,18">
              <v:shape style="position:absolute;left:8402;top:3024;width:10;height:18" coordorigin="8402,3024" coordsize="10,18" path="m8402,3033l8412,3033e" filled="f" stroked="t" strokeweight=".99996pt" strokecolor="#000000">
                <v:path arrowok="t"/>
              </v:shape>
            </v:group>
            <v:group style="position:absolute;left:8402;top:3079;width:10;height:18" coordorigin="8402,3079" coordsize="10,18">
              <v:shape style="position:absolute;left:8402;top:3079;width:10;height:18" coordorigin="8402,3079" coordsize="10,18" path="m8402,3088l8412,3088e" filled="f" stroked="t" strokeweight=".99996pt" strokecolor="#000000">
                <v:path arrowok="t"/>
              </v:shape>
            </v:group>
            <v:group style="position:absolute;left:8402;top:3135;width:10;height:19" coordorigin="8402,3135" coordsize="10,19">
              <v:shape style="position:absolute;left:8402;top:3135;width:10;height:19" coordorigin="8402,3135" coordsize="10,19" path="m8402,3144l8412,3144e" filled="f" stroked="t" strokeweight="1.06002pt" strokecolor="#000000">
                <v:path arrowok="t"/>
              </v:shape>
            </v:group>
            <v:group style="position:absolute;left:8402;top:3191;width:10;height:18" coordorigin="8402,3191" coordsize="10,18">
              <v:shape style="position:absolute;left:8402;top:3191;width:10;height:18" coordorigin="8402,3191" coordsize="10,18" path="m8402,3200l8412,3200e" filled="f" stroked="t" strokeweight=".99996pt" strokecolor="#000000">
                <v:path arrowok="t"/>
              </v:shape>
            </v:group>
            <v:group style="position:absolute;left:8402;top:3246;width:10;height:18" coordorigin="8402,3246" coordsize="10,18">
              <v:shape style="position:absolute;left:8402;top:3246;width:10;height:18" coordorigin="8402,3246" coordsize="10,18" path="m8402,3255l8412,3255e" filled="f" stroked="t" strokeweight="1.000020pt" strokecolor="#000000">
                <v:path arrowok="t"/>
              </v:shape>
            </v:group>
            <v:group style="position:absolute;left:8402;top:3301;width:10;height:19" coordorigin="8402,3301" coordsize="10,19">
              <v:shape style="position:absolute;left:8402;top:3301;width:10;height:19" coordorigin="8402,3301" coordsize="10,19" path="m8402,3311l8412,3311e" filled="f" stroked="t" strokeweight="1.06002pt" strokecolor="#000000">
                <v:path arrowok="t"/>
              </v:shape>
            </v:group>
            <v:group style="position:absolute;left:8402;top:3358;width:10;height:18" coordorigin="8402,3358" coordsize="10,18">
              <v:shape style="position:absolute;left:8402;top:3358;width:10;height:18" coordorigin="8402,3358" coordsize="10,18" path="m8402,3367l8412,3367e" filled="f" stroked="t" strokeweight="1.000020pt" strokecolor="#000000">
                <v:path arrowok="t"/>
              </v:shape>
            </v:group>
            <v:group style="position:absolute;left:8402;top:3413;width:10;height:18" coordorigin="8402,3413" coordsize="10,18">
              <v:shape style="position:absolute;left:8402;top:3413;width:10;height:18" coordorigin="8402,3413" coordsize="10,18" path="m8402,3422l8412,3422e" filled="f" stroked="t" strokeweight=".99996pt" strokecolor="#000000">
                <v:path arrowok="t"/>
              </v:shape>
            </v:group>
            <v:group style="position:absolute;left:8402;top:3468;width:10;height:19" coordorigin="8402,3468" coordsize="10,19">
              <v:shape style="position:absolute;left:8402;top:3468;width:10;height:19" coordorigin="8402,3468" coordsize="10,19" path="m8402,3478l8412,3478e" filled="f" stroked="t" strokeweight="1.05996pt" strokecolor="#000000">
                <v:path arrowok="t"/>
              </v:shape>
            </v:group>
            <v:group style="position:absolute;left:8402;top:3525;width:10;height:18" coordorigin="8402,3525" coordsize="10,18">
              <v:shape style="position:absolute;left:8402;top:3525;width:10;height:18" coordorigin="8402,3525" coordsize="10,18" path="m8402,3534l8412,3534e" filled="f" stroked="t" strokeweight="1.000020pt" strokecolor="#000000">
                <v:path arrowok="t"/>
              </v:shape>
            </v:group>
            <v:group style="position:absolute;left:8402;top:3580;width:10;height:18" coordorigin="8402,3580" coordsize="10,18">
              <v:shape style="position:absolute;left:8402;top:3580;width:10;height:18" coordorigin="8402,3580" coordsize="10,18" path="m8402,3589l8412,3589e" filled="f" stroked="t" strokeweight="1.000020pt" strokecolor="#000000">
                <v:path arrowok="t"/>
              </v:shape>
            </v:group>
            <v:group style="position:absolute;left:8402;top:3635;width:10;height:19" coordorigin="8402,3635" coordsize="10,19">
              <v:shape style="position:absolute;left:8402;top:3635;width:10;height:19" coordorigin="8402,3635" coordsize="10,19" path="m8402,3645l8412,3645e" filled="f" stroked="t" strokeweight="1.06002pt" strokecolor="#000000">
                <v:path arrowok="t"/>
              </v:shape>
            </v:group>
            <v:group style="position:absolute;left:8402;top:3691;width:10;height:18" coordorigin="8402,3691" coordsize="10,18">
              <v:shape style="position:absolute;left:8402;top:3691;width:10;height:18" coordorigin="8402,3691" coordsize="10,18" path="m8402,3700l8412,3700e" filled="f" stroked="t" strokeweight=".99996pt" strokecolor="#000000">
                <v:path arrowok="t"/>
              </v:shape>
            </v:group>
            <v:group style="position:absolute;left:8402;top:3747;width:10;height:18" coordorigin="8402,3747" coordsize="10,18">
              <v:shape style="position:absolute;left:8402;top:3747;width:10;height:18" coordorigin="8402,3747" coordsize="10,18" path="m8402,3756l8412,3756e" filled="f" stroked="t" strokeweight=".99996pt" strokecolor="#000000">
                <v:path arrowok="t"/>
              </v:shape>
            </v:group>
            <v:group style="position:absolute;left:8402;top:3802;width:10;height:19" coordorigin="8402,3802" coordsize="10,19">
              <v:shape style="position:absolute;left:8402;top:3802;width:10;height:19" coordorigin="8402,3802" coordsize="10,19" path="m8402,3811l8412,3811e" filled="f" stroked="t" strokeweight="1.06002pt" strokecolor="#000000">
                <v:path arrowok="t"/>
              </v:shape>
            </v:group>
            <v:group style="position:absolute;left:8402;top:3858;width:10;height:18" coordorigin="8402,3858" coordsize="10,18">
              <v:shape style="position:absolute;left:8402;top:3858;width:10;height:18" coordorigin="8402,3858" coordsize="10,18" path="m8402,3867l8412,3867e" filled="f" stroked="t" strokeweight=".99996pt" strokecolor="#000000">
                <v:path arrowok="t"/>
              </v:shape>
            </v:group>
            <v:group style="position:absolute;left:8402;top:3913;width:10;height:18" coordorigin="8402,3913" coordsize="10,18">
              <v:shape style="position:absolute;left:8402;top:3913;width:10;height:18" coordorigin="8402,3913" coordsize="10,18" path="m8402,3922l8412,3922e" filled="f" stroked="t" strokeweight="1.000020pt" strokecolor="#000000">
                <v:path arrowok="t"/>
              </v:shape>
            </v:group>
            <v:group style="position:absolute;left:8402;top:3969;width:10;height:19" coordorigin="8402,3969" coordsize="10,19">
              <v:shape style="position:absolute;left:8402;top:3969;width:10;height:19" coordorigin="8402,3969" coordsize="10,19" path="m8402,3978l8412,3978e" filled="f" stroked="t" strokeweight="1.06002pt" strokecolor="#000000">
                <v:path arrowok="t"/>
              </v:shape>
            </v:group>
            <v:group style="position:absolute;left:8402;top:4025;width:10;height:18" coordorigin="8402,4025" coordsize="10,18">
              <v:shape style="position:absolute;left:8402;top:4025;width:10;height:18" coordorigin="8402,4025" coordsize="10,18" path="m8402,4034l8412,4034e" filled="f" stroked="t" strokeweight="1.000020pt" strokecolor="#000000">
                <v:path arrowok="t"/>
              </v:shape>
            </v:group>
            <v:group style="position:absolute;left:8402;top:4080;width:10;height:18" coordorigin="8402,4080" coordsize="10,18">
              <v:shape style="position:absolute;left:8402;top:4080;width:10;height:18" coordorigin="8402,4080" coordsize="10,18" path="m8402,4089l8412,4089e" filled="f" stroked="t" strokeweight="1.000020pt" strokecolor="#000000">
                <v:path arrowok="t"/>
              </v:shape>
            </v:group>
            <v:group style="position:absolute;left:8402;top:4135;width:10;height:19" coordorigin="8402,4135" coordsize="10,19">
              <v:shape style="position:absolute;left:8402;top:4135;width:10;height:19" coordorigin="8402,4135" coordsize="10,19" path="m8402,4145l8412,4145e" filled="f" stroked="t" strokeweight="1.05996pt" strokecolor="#000000">
                <v:path arrowok="t"/>
              </v:shape>
            </v:group>
            <v:group style="position:absolute;left:8402;top:4192;width:10;height:18" coordorigin="8402,4192" coordsize="10,18">
              <v:shape style="position:absolute;left:8402;top:4192;width:10;height:18" coordorigin="8402,4192" coordsize="10,18" path="m8402,4201l8412,4201e" filled="f" stroked="t" strokeweight=".99996pt" strokecolor="#000000">
                <v:path arrowok="t"/>
              </v:shape>
            </v:group>
            <v:group style="position:absolute;left:8402;top:4247;width:10;height:18" coordorigin="8402,4247" coordsize="10,18">
              <v:shape style="position:absolute;left:8402;top:4247;width:10;height:18" coordorigin="8402,4247" coordsize="10,18" path="m8402,4256l8412,4256e" filled="f" stroked="t" strokeweight="1.000020pt" strokecolor="#000000">
                <v:path arrowok="t"/>
              </v:shape>
            </v:group>
            <v:group style="position:absolute;left:8402;top:4302;width:10;height:19" coordorigin="8402,4302" coordsize="10,19">
              <v:shape style="position:absolute;left:8402;top:4302;width:10;height:19" coordorigin="8402,4302" coordsize="10,19" path="m8402,4312l8412,4312e" filled="f" stroked="t" strokeweight="1.06002pt" strokecolor="#000000">
                <v:path arrowok="t"/>
              </v:shape>
            </v:group>
            <v:group style="position:absolute;left:8402;top:4357;width:10;height:19" coordorigin="8402,4357" coordsize="10,19">
              <v:shape style="position:absolute;left:8402;top:4357;width:10;height:19" coordorigin="8402,4357" coordsize="10,19" path="m8402,4367l8412,4367e" filled="f" stroked="t" strokeweight="1.06002pt" strokecolor="#000000">
                <v:path arrowok="t"/>
              </v:shape>
            </v:group>
            <v:group style="position:absolute;left:8402;top:4414;width:10;height:18" coordorigin="8402,4414" coordsize="10,18">
              <v:shape style="position:absolute;left:8402;top:4414;width:10;height:18" coordorigin="8402,4414" coordsize="10,18" path="m8402,4423l8412,4423e" filled="f" stroked="t" strokeweight="1.000020pt" strokecolor="#000000">
                <v:path arrowok="t"/>
              </v:shape>
            </v:group>
            <v:group style="position:absolute;left:8402;top:4469;width:10;height:19" coordorigin="8402,4469" coordsize="10,19">
              <v:shape style="position:absolute;left:8402;top:4469;width:10;height:19" coordorigin="8402,4469" coordsize="10,19" path="m8402,4479l8412,4479e" filled="f" stroked="t" strokeweight="1.06002pt" strokecolor="#000000">
                <v:path arrowok="t"/>
              </v:shape>
            </v:group>
            <v:group style="position:absolute;left:8402;top:4524;width:10;height:19" coordorigin="8402,4524" coordsize="10,19">
              <v:shape style="position:absolute;left:8402;top:4524;width:10;height:19" coordorigin="8402,4524" coordsize="10,19" path="m8402,4534l8412,4534e" filled="f" stroked="t" strokeweight="1.05996pt" strokecolor="#000000">
                <v:path arrowok="t"/>
              </v:shape>
            </v:group>
            <v:group style="position:absolute;left:8402;top:4581;width:10;height:18" coordorigin="8402,4581" coordsize="10,18">
              <v:shape style="position:absolute;left:8402;top:4581;width:10;height:18" coordorigin="8402,4581" coordsize="10,18" path="m8402,4590l8412,4590e" filled="f" stroked="t" strokeweight=".99996pt" strokecolor="#000000">
                <v:path arrowok="t"/>
              </v:shape>
            </v:group>
            <v:group style="position:absolute;left:8402;top:4636;width:10;height:19" coordorigin="8402,4636" coordsize="10,19">
              <v:shape style="position:absolute;left:8402;top:4636;width:10;height:19" coordorigin="8402,4636" coordsize="10,19" path="m8402,4645l8412,4645e" filled="f" stroked="t" strokeweight="1.05996pt" strokecolor="#000000">
                <v:path arrowok="t"/>
              </v:shape>
            </v:group>
            <v:group style="position:absolute;left:8402;top:4691;width:10;height:19" coordorigin="8402,4691" coordsize="10,19">
              <v:shape style="position:absolute;left:8402;top:4691;width:10;height:19" coordorigin="8402,4691" coordsize="10,19" path="m8402,4701l8412,4701e" filled="f" stroked="t" strokeweight="1.06002pt" strokecolor="#000000">
                <v:path arrowok="t"/>
              </v:shape>
            </v:group>
            <v:group style="position:absolute;left:8402;top:4747;width:10;height:18" coordorigin="8402,4747" coordsize="10,18">
              <v:shape style="position:absolute;left:8402;top:4747;width:10;height:18" coordorigin="8402,4747" coordsize="10,18" path="m8402,4756l8412,4756e" filled="f" stroked="t" strokeweight="1.000020pt" strokecolor="#000000">
                <v:path arrowok="t"/>
              </v:shape>
            </v:group>
            <v:group style="position:absolute;left:8402;top:4803;width:10;height:19" coordorigin="8402,4803" coordsize="10,19">
              <v:shape style="position:absolute;left:8402;top:4803;width:10;height:19" coordorigin="8402,4803" coordsize="10,19" path="m8402,4812l8412,4812e" filled="f" stroked="t" strokeweight="1.06002pt" strokecolor="#000000">
                <v:path arrowok="t"/>
              </v:shape>
            </v:group>
            <v:group style="position:absolute;left:8402;top:4858;width:10;height:19" coordorigin="8402,4858" coordsize="10,19">
              <v:shape style="position:absolute;left:8402;top:4858;width:10;height:19" coordorigin="8402,4858" coordsize="10,19" path="m8402,4867l8412,4867e" filled="f" stroked="t" strokeweight="1.05996pt" strokecolor="#000000">
                <v:path arrowok="t"/>
              </v:shape>
            </v:group>
            <v:group style="position:absolute;left:8402;top:4914;width:10;height:18" coordorigin="8402,4914" coordsize="10,18">
              <v:shape style="position:absolute;left:8402;top:4914;width:10;height:18" coordorigin="8402,4914" coordsize="10,18" path="m8402,4923l8412,4923e" filled="f" stroked="t" strokeweight=".99999pt" strokecolor="#000000">
                <v:path arrowok="t"/>
              </v:shape>
            </v:group>
            <v:group style="position:absolute;left:5387;top:408;width:10;height:19" coordorigin="5387,408" coordsize="10,19">
              <v:shape style="position:absolute;left:5387;top:408;width:10;height:19" coordorigin="5387,408" coordsize="10,19" path="m5387,418l5396,418e" filled="f" stroked="t" strokeweight="1.05996pt" strokecolor="#000000">
                <v:path arrowok="t"/>
              </v:shape>
            </v:group>
            <v:group style="position:absolute;left:5387;top:465;width:10;height:18" coordorigin="5387,465" coordsize="10,18">
              <v:shape style="position:absolute;left:5387;top:465;width:10;height:18" coordorigin="5387,465" coordsize="10,18" path="m5387,474l5396,474e" filled="f" stroked="t" strokeweight=".99996pt" strokecolor="#000000">
                <v:path arrowok="t"/>
              </v:shape>
            </v:group>
            <v:group style="position:absolute;left:5387;top:520;width:10;height:19" coordorigin="5387,520" coordsize="10,19">
              <v:shape style="position:absolute;left:5387;top:520;width:10;height:19" coordorigin="5387,520" coordsize="10,19" path="m5387,529l5396,529e" filled="f" stroked="t" strokeweight="1.06002pt" strokecolor="#000000">
                <v:path arrowok="t"/>
              </v:shape>
            </v:group>
            <v:group style="position:absolute;left:5387;top:575;width:10;height:19" coordorigin="5387,575" coordsize="10,19">
              <v:shape style="position:absolute;left:5387;top:575;width:10;height:19" coordorigin="5387,575" coordsize="10,19" path="m5387,585l5396,585e" filled="f" stroked="t" strokeweight="1.06002pt" strokecolor="#000000">
                <v:path arrowok="t"/>
              </v:shape>
            </v:group>
            <v:group style="position:absolute;left:5387;top:631;width:10;height:18" coordorigin="5387,631" coordsize="10,18">
              <v:shape style="position:absolute;left:5387;top:631;width:10;height:18" coordorigin="5387,631" coordsize="10,18" path="m5387,640l5396,640e" filled="f" stroked="t" strokeweight=".99996pt" strokecolor="#000000">
                <v:path arrowok="t"/>
              </v:shape>
            </v:group>
            <v:group style="position:absolute;left:5387;top:687;width:10;height:19" coordorigin="5387,687" coordsize="10,19">
              <v:shape style="position:absolute;left:5387;top:687;width:10;height:19" coordorigin="5387,687" coordsize="10,19" path="m5387,696l5396,696e" filled="f" stroked="t" strokeweight="1.06002pt" strokecolor="#000000">
                <v:path arrowok="t"/>
              </v:shape>
            </v:group>
            <v:group style="position:absolute;left:5387;top:742;width:10;height:19" coordorigin="5387,742" coordsize="10,19">
              <v:shape style="position:absolute;left:5387;top:742;width:10;height:19" coordorigin="5387,742" coordsize="10,19" path="m5387,751l5396,751e" filled="f" stroked="t" strokeweight="1.06002pt" strokecolor="#000000">
                <v:path arrowok="t"/>
              </v:shape>
            </v:group>
            <v:group style="position:absolute;left:5387;top:798;width:10;height:18" coordorigin="5387,798" coordsize="10,18">
              <v:shape style="position:absolute;left:5387;top:798;width:10;height:18" coordorigin="5387,798" coordsize="10,18" path="m5387,807l5396,807e" filled="f" stroked="t" strokeweight="1.000020pt" strokecolor="#000000">
                <v:path arrowok="t"/>
              </v:shape>
            </v:group>
            <v:group style="position:absolute;left:5387;top:853;width:10;height:19" coordorigin="5387,853" coordsize="10,19">
              <v:shape style="position:absolute;left:5387;top:853;width:10;height:19" coordorigin="5387,853" coordsize="10,19" path="m5387,863l5396,863e" filled="f" stroked="t" strokeweight="1.05996pt" strokecolor="#000000">
                <v:path arrowok="t"/>
              </v:shape>
            </v:group>
            <v:group style="position:absolute;left:5387;top:909;width:10;height:19" coordorigin="5387,909" coordsize="10,19">
              <v:shape style="position:absolute;left:5387;top:909;width:10;height:19" coordorigin="5387,909" coordsize="10,19" path="m5387,918l5396,918e" filled="f" stroked="t" strokeweight="1.05996pt" strokecolor="#000000">
                <v:path arrowok="t"/>
              </v:shape>
            </v:group>
            <v:group style="position:absolute;left:5387;top:965;width:10;height:18" coordorigin="5387,965" coordsize="10,18">
              <v:shape style="position:absolute;left:5387;top:965;width:10;height:18" coordorigin="5387,965" coordsize="10,18" path="m5387,974l5396,974e" filled="f" stroked="t" strokeweight="1.000020pt" strokecolor="#000000">
                <v:path arrowok="t"/>
              </v:shape>
            </v:group>
            <v:group style="position:absolute;left:5387;top:1020;width:10;height:19" coordorigin="5387,1020" coordsize="10,19">
              <v:shape style="position:absolute;left:5387;top:1020;width:10;height:19" coordorigin="5387,1020" coordsize="10,19" path="m5387,1030l5396,1030e" filled="f" stroked="t" strokeweight="1.06002pt" strokecolor="#000000">
                <v:path arrowok="t"/>
              </v:shape>
            </v:group>
            <v:group style="position:absolute;left:5387;top:1075;width:10;height:19" coordorigin="5387,1075" coordsize="10,19">
              <v:shape style="position:absolute;left:5387;top:1075;width:10;height:19" coordorigin="5387,1075" coordsize="10,19" path="m5387,1085l5396,1085e" filled="f" stroked="t" strokeweight="1.06002pt" strokecolor="#000000">
                <v:path arrowok="t"/>
              </v:shape>
            </v:group>
            <v:group style="position:absolute;left:5387;top:1132;width:10;height:18" coordorigin="5387,1132" coordsize="10,18">
              <v:shape style="position:absolute;left:5387;top:1132;width:10;height:18" coordorigin="5387,1132" coordsize="10,18" path="m5387,1141l5396,1141e" filled="f" stroked="t" strokeweight=".99996pt" strokecolor="#000000">
                <v:path arrowok="t"/>
              </v:shape>
            </v:group>
            <v:group style="position:absolute;left:5387;top:1187;width:10;height:18" coordorigin="5387,1187" coordsize="10,18">
              <v:shape style="position:absolute;left:5387;top:1187;width:10;height:18" coordorigin="5387,1187" coordsize="10,18" path="m5387,1196l5396,1196e" filled="f" stroked="t" strokeweight=".99996pt" strokecolor="#000000">
                <v:path arrowok="t"/>
              </v:shape>
            </v:group>
            <v:group style="position:absolute;left:5387;top:1242;width:10;height:19" coordorigin="5387,1242" coordsize="10,19">
              <v:shape style="position:absolute;left:5387;top:1242;width:10;height:19" coordorigin="5387,1242" coordsize="10,19" path="m5387,1252l5396,1252e" filled="f" stroked="t" strokeweight="1.060080pt" strokecolor="#000000">
                <v:path arrowok="t"/>
              </v:shape>
            </v:group>
            <v:group style="position:absolute;left:5387;top:1299;width:10;height:18" coordorigin="5387,1299" coordsize="10,18">
              <v:shape style="position:absolute;left:5387;top:1299;width:10;height:18" coordorigin="5387,1299" coordsize="10,18" path="m5387,1308l5396,1308e" filled="f" stroked="t" strokeweight=".99996pt" strokecolor="#000000">
                <v:path arrowok="t"/>
              </v:shape>
            </v:group>
            <v:group style="position:absolute;left:5387;top:1354;width:10;height:18" coordorigin="5387,1354" coordsize="10,18">
              <v:shape style="position:absolute;left:5387;top:1354;width:10;height:18" coordorigin="5387,1354" coordsize="10,18" path="m5387,1363l5396,1363e" filled="f" stroked="t" strokeweight=".99996pt" strokecolor="#000000">
                <v:path arrowok="t"/>
              </v:shape>
            </v:group>
            <v:group style="position:absolute;left:5387;top:1409;width:10;height:19" coordorigin="5387,1409" coordsize="10,19">
              <v:shape style="position:absolute;left:5387;top:1409;width:10;height:19" coordorigin="5387,1409" coordsize="10,19" path="m5387,1419l5396,1419e" filled="f" stroked="t" strokeweight="1.05996pt" strokecolor="#000000">
                <v:path arrowok="t"/>
              </v:shape>
            </v:group>
            <v:group style="position:absolute;left:5387;top:1465;width:10;height:18" coordorigin="5387,1465" coordsize="10,18">
              <v:shape style="position:absolute;left:5387;top:1465;width:10;height:18" coordorigin="5387,1465" coordsize="10,18" path="m5387,1474l5396,1474e" filled="f" stroked="t" strokeweight="1.000020pt" strokecolor="#000000">
                <v:path arrowok="t"/>
              </v:shape>
            </v:group>
            <v:group style="position:absolute;left:5387;top:1521;width:10;height:18" coordorigin="5387,1521" coordsize="10,18">
              <v:shape style="position:absolute;left:5387;top:1521;width:10;height:18" coordorigin="5387,1521" coordsize="10,18" path="m5387,1530l5396,1530e" filled="f" stroked="t" strokeweight="1.000020pt" strokecolor="#000000">
                <v:path arrowok="t"/>
              </v:shape>
            </v:group>
            <v:group style="position:absolute;left:5387;top:1576;width:10;height:19" coordorigin="5387,1576" coordsize="10,19">
              <v:shape style="position:absolute;left:5387;top:1576;width:10;height:19" coordorigin="5387,1576" coordsize="10,19" path="m5387,1585l5396,1585e" filled="f" stroked="t" strokeweight="1.05996pt" strokecolor="#000000">
                <v:path arrowok="t"/>
              </v:shape>
            </v:group>
            <v:group style="position:absolute;left:5387;top:1632;width:10;height:18" coordorigin="5387,1632" coordsize="10,18">
              <v:shape style="position:absolute;left:5387;top:1632;width:10;height:18" coordorigin="5387,1632" coordsize="10,18" path="m5387,1641l5396,1641e" filled="f" stroked="t" strokeweight=".99996pt" strokecolor="#000000">
                <v:path arrowok="t"/>
              </v:shape>
            </v:group>
            <v:group style="position:absolute;left:5387;top:1687;width:10;height:18" coordorigin="5387,1687" coordsize="10,18">
              <v:shape style="position:absolute;left:5387;top:1687;width:10;height:18" coordorigin="5387,1687" coordsize="10,18" path="m5387,1696l5396,1696e" filled="f" stroked="t" strokeweight="1.000020pt" strokecolor="#000000">
                <v:path arrowok="t"/>
              </v:shape>
            </v:group>
            <v:group style="position:absolute;left:5387;top:1743;width:10;height:19" coordorigin="5387,1743" coordsize="10,19">
              <v:shape style="position:absolute;left:5387;top:1743;width:10;height:19" coordorigin="5387,1743" coordsize="10,19" path="m5387,1752l5396,1752e" filled="f" stroked="t" strokeweight="1.06002pt" strokecolor="#000000">
                <v:path arrowok="t"/>
              </v:shape>
            </v:group>
            <v:group style="position:absolute;left:5387;top:1799;width:10;height:18" coordorigin="5387,1799" coordsize="10,18">
              <v:shape style="position:absolute;left:5387;top:1799;width:10;height:18" coordorigin="5387,1799" coordsize="10,18" path="m5387,1808l5396,1808e" filled="f" stroked="t" strokeweight="1.000020pt" strokecolor="#000000">
                <v:path arrowok="t"/>
              </v:shape>
            </v:group>
            <v:group style="position:absolute;left:5387;top:1854;width:10;height:18" coordorigin="5387,1854" coordsize="10,18">
              <v:shape style="position:absolute;left:5387;top:1854;width:10;height:18" coordorigin="5387,1854" coordsize="10,18" path="m5387,1863l5396,1863e" filled="f" stroked="t" strokeweight=".99996pt" strokecolor="#000000">
                <v:path arrowok="t"/>
              </v:shape>
            </v:group>
            <v:group style="position:absolute;left:5387;top:1909;width:10;height:19" coordorigin="5387,1909" coordsize="10,19">
              <v:shape style="position:absolute;left:5387;top:1909;width:10;height:19" coordorigin="5387,1909" coordsize="10,19" path="m5387,1919l5396,1919e" filled="f" stroked="t" strokeweight="1.05996pt" strokecolor="#000000">
                <v:path arrowok="t"/>
              </v:shape>
            </v:group>
            <v:group style="position:absolute;left:5387;top:1966;width:10;height:18" coordorigin="5387,1966" coordsize="10,18">
              <v:shape style="position:absolute;left:5387;top:1966;width:10;height:18" coordorigin="5387,1966" coordsize="10,18" path="m5387,1975l5396,1975e" filled="f" stroked="t" strokeweight=".99996pt" strokecolor="#000000">
                <v:path arrowok="t"/>
              </v:shape>
            </v:group>
            <v:group style="position:absolute;left:5387;top:2021;width:10;height:18" coordorigin="5387,2021" coordsize="10,18">
              <v:shape style="position:absolute;left:5387;top:2021;width:10;height:18" coordorigin="5387,2021" coordsize="10,18" path="m5387,2030l5396,2030e" filled="f" stroked="t" strokeweight=".99996pt" strokecolor="#000000">
                <v:path arrowok="t"/>
              </v:shape>
            </v:group>
            <v:group style="position:absolute;left:5387;top:2076;width:10;height:19" coordorigin="5387,2076" coordsize="10,19">
              <v:shape style="position:absolute;left:5387;top:2076;width:10;height:19" coordorigin="5387,2076" coordsize="10,19" path="m5387,2086l5396,2086e" filled="f" stroked="t" strokeweight="1.06002pt" strokecolor="#000000">
                <v:path arrowok="t"/>
              </v:shape>
            </v:group>
            <v:group style="position:absolute;left:5387;top:2133;width:10;height:18" coordorigin="5387,2133" coordsize="10,18">
              <v:shape style="position:absolute;left:5387;top:2133;width:10;height:18" coordorigin="5387,2133" coordsize="10,18" path="m5387,2142l5396,2142e" filled="f" stroked="t" strokeweight="1.000020pt" strokecolor="#000000">
                <v:path arrowok="t"/>
              </v:shape>
            </v:group>
            <v:group style="position:absolute;left:5387;top:2188;width:10;height:18" coordorigin="5387,2188" coordsize="10,18">
              <v:shape style="position:absolute;left:5387;top:2188;width:10;height:18" coordorigin="5387,2188" coordsize="10,18" path="m5387,2197l5396,2197e" filled="f" stroked="t" strokeweight="1.000020pt" strokecolor="#000000">
                <v:path arrowok="t"/>
              </v:shape>
            </v:group>
            <v:group style="position:absolute;left:5387;top:2243;width:10;height:19" coordorigin="5387,2243" coordsize="10,19">
              <v:shape style="position:absolute;left:5387;top:2243;width:10;height:19" coordorigin="5387,2243" coordsize="10,19" path="m5387,2253l5396,2253e" filled="f" stroked="t" strokeweight="1.05996pt" strokecolor="#000000">
                <v:path arrowok="t"/>
              </v:shape>
            </v:group>
            <v:group style="position:absolute;left:5387;top:2299;width:10;height:18" coordorigin="5387,2299" coordsize="10,18">
              <v:shape style="position:absolute;left:5387;top:2299;width:10;height:18" coordorigin="5387,2299" coordsize="10,18" path="m5387,2308l5396,2308e" filled="f" stroked="t" strokeweight=".99996pt" strokecolor="#000000">
                <v:path arrowok="t"/>
              </v:shape>
            </v:group>
            <v:group style="position:absolute;left:5387;top:2355;width:10;height:18" coordorigin="5387,2355" coordsize="10,18">
              <v:shape style="position:absolute;left:5387;top:2355;width:10;height:18" coordorigin="5387,2355" coordsize="10,18" path="m5387,2364l5396,2364e" filled="f" stroked="t" strokeweight="1.000020pt" strokecolor="#000000">
                <v:path arrowok="t"/>
              </v:shape>
            </v:group>
            <v:group style="position:absolute;left:5387;top:2410;width:10;height:19" coordorigin="5387,2410" coordsize="10,19">
              <v:shape style="position:absolute;left:5387;top:2410;width:10;height:19" coordorigin="5387,2410" coordsize="10,19" path="m5387,2419l5396,2419e" filled="f" stroked="t" strokeweight="1.06002pt" strokecolor="#000000">
                <v:path arrowok="t"/>
              </v:shape>
            </v:group>
            <v:group style="position:absolute;left:5387;top:2466;width:10;height:18" coordorigin="5387,2466" coordsize="10,18">
              <v:shape style="position:absolute;left:5387;top:2466;width:10;height:18" coordorigin="5387,2466" coordsize="10,18" path="m5387,2475l5396,2475e" filled="f" stroked="t" strokeweight="1.000020pt" strokecolor="#000000">
                <v:path arrowok="t"/>
              </v:shape>
            </v:group>
            <v:group style="position:absolute;left:5387;top:2521;width:10;height:18" coordorigin="5387,2521" coordsize="10,18">
              <v:shape style="position:absolute;left:5387;top:2521;width:10;height:18" coordorigin="5387,2521" coordsize="10,18" path="m5387,2530l5396,2530e" filled="f" stroked="t" strokeweight="1.000020pt" strokecolor="#000000">
                <v:path arrowok="t"/>
              </v:shape>
            </v:group>
            <v:group style="position:absolute;left:5387;top:2577;width:10;height:19" coordorigin="5387,2577" coordsize="10,19">
              <v:shape style="position:absolute;left:5387;top:2577;width:10;height:19" coordorigin="5387,2577" coordsize="10,19" path="m5387,2586l5396,2586e" filled="f" stroked="t" strokeweight="1.06002pt" strokecolor="#000000">
                <v:path arrowok="t"/>
              </v:shape>
            </v:group>
            <v:group style="position:absolute;left:5387;top:2632;width:10;height:19" coordorigin="5387,2632" coordsize="10,19">
              <v:shape style="position:absolute;left:5387;top:2632;width:10;height:19" coordorigin="5387,2632" coordsize="10,19" path="m5387,2641l5396,2641e" filled="f" stroked="t" strokeweight="1.06002pt" strokecolor="#000000">
                <v:path arrowok="t"/>
              </v:shape>
            </v:group>
            <v:group style="position:absolute;left:5387;top:2691;width:10;height:18" coordorigin="5387,2691" coordsize="10,18">
              <v:shape style="position:absolute;left:5387;top:2691;width:10;height:18" coordorigin="5387,2691" coordsize="10,18" path="m5387,2700l5396,2700e" filled="f" stroked="t" strokeweight="1.000020pt" strokecolor="#000000">
                <v:path arrowok="t"/>
              </v:shape>
            </v:group>
            <v:group style="position:absolute;left:5387;top:2746;width:10;height:19" coordorigin="5387,2746" coordsize="10,19">
              <v:shape style="position:absolute;left:5387;top:2746;width:10;height:19" coordorigin="5387,2746" coordsize="10,19" path="m5387,2755l5396,2755e" filled="f" stroked="t" strokeweight="1.05996pt" strokecolor="#000000">
                <v:path arrowok="t"/>
              </v:shape>
            </v:group>
            <v:group style="position:absolute;left:5387;top:2801;width:10;height:19" coordorigin="5387,2801" coordsize="10,19">
              <v:shape style="position:absolute;left:5387;top:2801;width:10;height:19" coordorigin="5387,2801" coordsize="10,19" path="m5387,2811l5396,2811e" filled="f" stroked="t" strokeweight="1.05996pt" strokecolor="#000000">
                <v:path arrowok="t"/>
              </v:shape>
            </v:group>
            <v:group style="position:absolute;left:5387;top:2857;width:10;height:18" coordorigin="5387,2857" coordsize="10,18">
              <v:shape style="position:absolute;left:5387;top:2857;width:10;height:18" coordorigin="5387,2857" coordsize="10,18" path="m5387,2866l5396,2866e" filled="f" stroked="t" strokeweight="1.000020pt" strokecolor="#000000">
                <v:path arrowok="t"/>
              </v:shape>
            </v:group>
            <v:group style="position:absolute;left:5387;top:2913;width:10;height:18" coordorigin="5387,2913" coordsize="10,18">
              <v:shape style="position:absolute;left:5387;top:2913;width:10;height:18" coordorigin="5387,2913" coordsize="10,18" path="m5387,2922l5396,2922e" filled="f" stroked="t" strokeweight="1.000020pt" strokecolor="#000000">
                <v:path arrowok="t"/>
              </v:shape>
            </v:group>
            <v:group style="position:absolute;left:5387;top:2968;width:10;height:19" coordorigin="5387,2968" coordsize="10,19">
              <v:shape style="position:absolute;left:5387;top:2968;width:10;height:19" coordorigin="5387,2968" coordsize="10,19" path="m5387,2977l5396,2977e" filled="f" stroked="t" strokeweight="1.06002pt" strokecolor="#000000">
                <v:path arrowok="t"/>
              </v:shape>
            </v:group>
            <v:group style="position:absolute;left:5387;top:3024;width:10;height:18" coordorigin="5387,3024" coordsize="10,18">
              <v:shape style="position:absolute;left:5387;top:3024;width:10;height:18" coordorigin="5387,3024" coordsize="10,18" path="m5387,3033l5396,3033e" filled="f" stroked="t" strokeweight=".99996pt" strokecolor="#000000">
                <v:path arrowok="t"/>
              </v:shape>
            </v:group>
            <v:group style="position:absolute;left:5387;top:3079;width:10;height:18" coordorigin="5387,3079" coordsize="10,18">
              <v:shape style="position:absolute;left:5387;top:3079;width:10;height:18" coordorigin="5387,3079" coordsize="10,18" path="m5387,3088l5396,3088e" filled="f" stroked="t" strokeweight=".99996pt" strokecolor="#000000">
                <v:path arrowok="t"/>
              </v:shape>
            </v:group>
            <v:group style="position:absolute;left:5387;top:3135;width:10;height:19" coordorigin="5387,3135" coordsize="10,19">
              <v:shape style="position:absolute;left:5387;top:3135;width:10;height:19" coordorigin="5387,3135" coordsize="10,19" path="m5387,3144l5396,3144e" filled="f" stroked="t" strokeweight="1.06002pt" strokecolor="#000000">
                <v:path arrowok="t"/>
              </v:shape>
            </v:group>
            <v:group style="position:absolute;left:5387;top:3191;width:10;height:18" coordorigin="5387,3191" coordsize="10,18">
              <v:shape style="position:absolute;left:5387;top:3191;width:10;height:18" coordorigin="5387,3191" coordsize="10,18" path="m5387,3200l5396,3200e" filled="f" stroked="t" strokeweight=".99996pt" strokecolor="#000000">
                <v:path arrowok="t"/>
              </v:shape>
            </v:group>
            <v:group style="position:absolute;left:5387;top:3246;width:10;height:18" coordorigin="5387,3246" coordsize="10,18">
              <v:shape style="position:absolute;left:5387;top:3246;width:10;height:18" coordorigin="5387,3246" coordsize="10,18" path="m5387,3255l5396,3255e" filled="f" stroked="t" strokeweight="1.000020pt" strokecolor="#000000">
                <v:path arrowok="t"/>
              </v:shape>
            </v:group>
            <v:group style="position:absolute;left:5387;top:3301;width:10;height:19" coordorigin="5387,3301" coordsize="10,19">
              <v:shape style="position:absolute;left:5387;top:3301;width:10;height:19" coordorigin="5387,3301" coordsize="10,19" path="m5387,3311l5396,3311e" filled="f" stroked="t" strokeweight="1.06002pt" strokecolor="#000000">
                <v:path arrowok="t"/>
              </v:shape>
            </v:group>
            <v:group style="position:absolute;left:5387;top:3358;width:10;height:18" coordorigin="5387,3358" coordsize="10,18">
              <v:shape style="position:absolute;left:5387;top:3358;width:10;height:18" coordorigin="5387,3358" coordsize="10,18" path="m5387,3367l5396,3367e" filled="f" stroked="t" strokeweight="1.000020pt" strokecolor="#000000">
                <v:path arrowok="t"/>
              </v:shape>
            </v:group>
            <v:group style="position:absolute;left:5387;top:3413;width:10;height:18" coordorigin="5387,3413" coordsize="10,18">
              <v:shape style="position:absolute;left:5387;top:3413;width:10;height:18" coordorigin="5387,3413" coordsize="10,18" path="m5387,3422l5396,3422e" filled="f" stroked="t" strokeweight=".99996pt" strokecolor="#000000">
                <v:path arrowok="t"/>
              </v:shape>
            </v:group>
            <v:group style="position:absolute;left:5387;top:3468;width:10;height:19" coordorigin="5387,3468" coordsize="10,19">
              <v:shape style="position:absolute;left:5387;top:3468;width:10;height:19" coordorigin="5387,3468" coordsize="10,19" path="m5387,3478l5396,3478e" filled="f" stroked="t" strokeweight="1.05996pt" strokecolor="#000000">
                <v:path arrowok="t"/>
              </v:shape>
            </v:group>
            <v:group style="position:absolute;left:5387;top:3525;width:10;height:18" coordorigin="5387,3525" coordsize="10,18">
              <v:shape style="position:absolute;left:5387;top:3525;width:10;height:18" coordorigin="5387,3525" coordsize="10,18" path="m5387,3534l5396,3534e" filled="f" stroked="t" strokeweight="1.000020pt" strokecolor="#000000">
                <v:path arrowok="t"/>
              </v:shape>
            </v:group>
            <v:group style="position:absolute;left:5387;top:3580;width:10;height:18" coordorigin="5387,3580" coordsize="10,18">
              <v:shape style="position:absolute;left:5387;top:3580;width:10;height:18" coordorigin="5387,3580" coordsize="10,18" path="m5387,3589l5396,3589e" filled="f" stroked="t" strokeweight="1.000020pt" strokecolor="#000000">
                <v:path arrowok="t"/>
              </v:shape>
            </v:group>
            <v:group style="position:absolute;left:5387;top:3635;width:10;height:19" coordorigin="5387,3635" coordsize="10,19">
              <v:shape style="position:absolute;left:5387;top:3635;width:10;height:19" coordorigin="5387,3635" coordsize="10,19" path="m5387,3645l5396,3645e" filled="f" stroked="t" strokeweight="1.06002pt" strokecolor="#000000">
                <v:path arrowok="t"/>
              </v:shape>
            </v:group>
            <v:group style="position:absolute;left:5387;top:3691;width:10;height:18" coordorigin="5387,3691" coordsize="10,18">
              <v:shape style="position:absolute;left:5387;top:3691;width:10;height:18" coordorigin="5387,3691" coordsize="10,18" path="m5387,3700l5396,3700e" filled="f" stroked="t" strokeweight=".99996pt" strokecolor="#000000">
                <v:path arrowok="t"/>
              </v:shape>
            </v:group>
            <v:group style="position:absolute;left:5387;top:3747;width:10;height:18" coordorigin="5387,3747" coordsize="10,18">
              <v:shape style="position:absolute;left:5387;top:3747;width:10;height:18" coordorigin="5387,3747" coordsize="10,18" path="m5387,3756l5396,3756e" filled="f" stroked="t" strokeweight=".99996pt" strokecolor="#000000">
                <v:path arrowok="t"/>
              </v:shape>
            </v:group>
            <v:group style="position:absolute;left:5387;top:3802;width:10;height:19" coordorigin="5387,3802" coordsize="10,19">
              <v:shape style="position:absolute;left:5387;top:3802;width:10;height:19" coordorigin="5387,3802" coordsize="10,19" path="m5387,3811l5396,3811e" filled="f" stroked="t" strokeweight="1.06002pt" strokecolor="#000000">
                <v:path arrowok="t"/>
              </v:shape>
            </v:group>
            <v:group style="position:absolute;left:5387;top:3858;width:10;height:18" coordorigin="5387,3858" coordsize="10,18">
              <v:shape style="position:absolute;left:5387;top:3858;width:10;height:18" coordorigin="5387,3858" coordsize="10,18" path="m5387,3867l5396,3867e" filled="f" stroked="t" strokeweight=".99996pt" strokecolor="#000000">
                <v:path arrowok="t"/>
              </v:shape>
            </v:group>
            <v:group style="position:absolute;left:5387;top:3913;width:10;height:18" coordorigin="5387,3913" coordsize="10,18">
              <v:shape style="position:absolute;left:5387;top:3913;width:10;height:18" coordorigin="5387,3913" coordsize="10,18" path="m5387,3922l5396,3922e" filled="f" stroked="t" strokeweight="1.000020pt" strokecolor="#000000">
                <v:path arrowok="t"/>
              </v:shape>
            </v:group>
            <v:group style="position:absolute;left:5387;top:3969;width:10;height:19" coordorigin="5387,3969" coordsize="10,19">
              <v:shape style="position:absolute;left:5387;top:3969;width:10;height:19" coordorigin="5387,3969" coordsize="10,19" path="m5387,3978l5396,3978e" filled="f" stroked="t" strokeweight="1.06002pt" strokecolor="#000000">
                <v:path arrowok="t"/>
              </v:shape>
            </v:group>
            <v:group style="position:absolute;left:5387;top:4025;width:10;height:18" coordorigin="5387,4025" coordsize="10,18">
              <v:shape style="position:absolute;left:5387;top:4025;width:10;height:18" coordorigin="5387,4025" coordsize="10,18" path="m5387,4034l5396,4034e" filled="f" stroked="t" strokeweight="1.000020pt" strokecolor="#000000">
                <v:path arrowok="t"/>
              </v:shape>
            </v:group>
            <v:group style="position:absolute;left:5387;top:4080;width:10;height:18" coordorigin="5387,4080" coordsize="10,18">
              <v:shape style="position:absolute;left:5387;top:4080;width:10;height:18" coordorigin="5387,4080" coordsize="10,18" path="m5387,4089l5396,4089e" filled="f" stroked="t" strokeweight="1.000020pt" strokecolor="#000000">
                <v:path arrowok="t"/>
              </v:shape>
            </v:group>
            <v:group style="position:absolute;left:5387;top:4135;width:10;height:19" coordorigin="5387,4135" coordsize="10,19">
              <v:shape style="position:absolute;left:5387;top:4135;width:10;height:19" coordorigin="5387,4135" coordsize="10,19" path="m5387,4145l5396,4145e" filled="f" stroked="t" strokeweight="1.05996pt" strokecolor="#000000">
                <v:path arrowok="t"/>
              </v:shape>
            </v:group>
            <v:group style="position:absolute;left:5387;top:4192;width:10;height:18" coordorigin="5387,4192" coordsize="10,18">
              <v:shape style="position:absolute;left:5387;top:4192;width:10;height:18" coordorigin="5387,4192" coordsize="10,18" path="m5387,4201l5396,4201e" filled="f" stroked="t" strokeweight=".99996pt" strokecolor="#000000">
                <v:path arrowok="t"/>
              </v:shape>
            </v:group>
            <v:group style="position:absolute;left:5387;top:4247;width:10;height:18" coordorigin="5387,4247" coordsize="10,18">
              <v:shape style="position:absolute;left:5387;top:4247;width:10;height:18" coordorigin="5387,4247" coordsize="10,18" path="m5387,4256l5396,4256e" filled="f" stroked="t" strokeweight="1.000020pt" strokecolor="#000000">
                <v:path arrowok="t"/>
              </v:shape>
            </v:group>
            <v:group style="position:absolute;left:5387;top:4302;width:10;height:19" coordorigin="5387,4302" coordsize="10,19">
              <v:shape style="position:absolute;left:5387;top:4302;width:10;height:19" coordorigin="5387,4302" coordsize="10,19" path="m5387,4312l5396,4312e" filled="f" stroked="t" strokeweight="1.06002pt" strokecolor="#000000">
                <v:path arrowok="t"/>
              </v:shape>
            </v:group>
            <v:group style="position:absolute;left:5387;top:4357;width:10;height:19" coordorigin="5387,4357" coordsize="10,19">
              <v:shape style="position:absolute;left:5387;top:4357;width:10;height:19" coordorigin="5387,4357" coordsize="10,19" path="m5387,4367l5396,4367e" filled="f" stroked="t" strokeweight="1.06002pt" strokecolor="#000000">
                <v:path arrowok="t"/>
              </v:shape>
            </v:group>
            <v:group style="position:absolute;left:5387;top:4414;width:10;height:18" coordorigin="5387,4414" coordsize="10,18">
              <v:shape style="position:absolute;left:5387;top:4414;width:10;height:18" coordorigin="5387,4414" coordsize="10,18" path="m5387,4423l5396,4423e" filled="f" stroked="t" strokeweight="1.000020pt" strokecolor="#000000">
                <v:path arrowok="t"/>
              </v:shape>
            </v:group>
            <v:group style="position:absolute;left:5387;top:4469;width:10;height:19" coordorigin="5387,4469" coordsize="10,19">
              <v:shape style="position:absolute;left:5387;top:4469;width:10;height:19" coordorigin="5387,4469" coordsize="10,19" path="m5387,4479l5396,4479e" filled="f" stroked="t" strokeweight="1.06002pt" strokecolor="#000000">
                <v:path arrowok="t"/>
              </v:shape>
            </v:group>
            <v:group style="position:absolute;left:5387;top:4524;width:10;height:19" coordorigin="5387,4524" coordsize="10,19">
              <v:shape style="position:absolute;left:5387;top:4524;width:10;height:19" coordorigin="5387,4524" coordsize="10,19" path="m5387,4534l5396,4534e" filled="f" stroked="t" strokeweight="1.05996pt" strokecolor="#000000">
                <v:path arrowok="t"/>
              </v:shape>
            </v:group>
            <v:group style="position:absolute;left:5387;top:4581;width:10;height:18" coordorigin="5387,4581" coordsize="10,18">
              <v:shape style="position:absolute;left:5387;top:4581;width:10;height:18" coordorigin="5387,4581" coordsize="10,18" path="m5387,4590l5396,4590e" filled="f" stroked="t" strokeweight=".99996pt" strokecolor="#000000">
                <v:path arrowok="t"/>
              </v:shape>
            </v:group>
            <v:group style="position:absolute;left:5387;top:4636;width:10;height:19" coordorigin="5387,4636" coordsize="10,19">
              <v:shape style="position:absolute;left:5387;top:4636;width:10;height:19" coordorigin="5387,4636" coordsize="10,19" path="m5387,4645l5396,4645e" filled="f" stroked="t" strokeweight="1.05996pt" strokecolor="#000000">
                <v:path arrowok="t"/>
              </v:shape>
            </v:group>
            <v:group style="position:absolute;left:5387;top:4691;width:10;height:19" coordorigin="5387,4691" coordsize="10,19">
              <v:shape style="position:absolute;left:5387;top:4691;width:10;height:19" coordorigin="5387,4691" coordsize="10,19" path="m5387,4701l5396,4701e" filled="f" stroked="t" strokeweight="1.06002pt" strokecolor="#000000">
                <v:path arrowok="t"/>
              </v:shape>
            </v:group>
            <v:group style="position:absolute;left:5387;top:4747;width:10;height:18" coordorigin="5387,4747" coordsize="10,18">
              <v:shape style="position:absolute;left:5387;top:4747;width:10;height:18" coordorigin="5387,4747" coordsize="10,18" path="m5387,4756l5396,4756e" filled="f" stroked="t" strokeweight="1.000020pt" strokecolor="#000000">
                <v:path arrowok="t"/>
              </v:shape>
            </v:group>
            <v:group style="position:absolute;left:5387;top:4803;width:10;height:19" coordorigin="5387,4803" coordsize="10,19">
              <v:shape style="position:absolute;left:5387;top:4803;width:10;height:19" coordorigin="5387,4803" coordsize="10,19" path="m5387,4812l5396,4812e" filled="f" stroked="t" strokeweight="1.06002pt" strokecolor="#000000">
                <v:path arrowok="t"/>
              </v:shape>
            </v:group>
            <v:group style="position:absolute;left:5387;top:4858;width:10;height:19" coordorigin="5387,4858" coordsize="10,19">
              <v:shape style="position:absolute;left:5387;top:4858;width:10;height:19" coordorigin="5387,4858" coordsize="10,19" path="m5387,4867l5396,4867e" filled="f" stroked="t" strokeweight="1.05996pt" strokecolor="#000000">
                <v:path arrowok="t"/>
              </v:shape>
            </v:group>
            <v:group style="position:absolute;left:5387;top:4914;width:10;height:18" coordorigin="5387,4914" coordsize="10,18">
              <v:shape style="position:absolute;left:5387;top:4914;width:10;height:18" coordorigin="5387,4914" coordsize="10,18" path="m5387,4923l5396,4923e" filled="f" stroked="t" strokeweight=".99999pt" strokecolor="#000000">
                <v:path arrowok="t"/>
              </v:shape>
            </v:group>
            <v:group style="position:absolute;left:6899;top:821;width:274;height:274" coordorigin="6899,821" coordsize="274,274">
              <v:shape style="position:absolute;left:6899;top:821;width:274;height:274" coordorigin="6899,821" coordsize="274,274" path="m6899,1095l7172,821e" filled="f" stroked="t" strokeweight=".232pt" strokecolor="#000000">
                <v:path arrowok="t"/>
              </v:shape>
            </v:group>
            <v:group style="position:absolute;left:7309;top:821;width:274;height:274" coordorigin="7309,821" coordsize="274,274">
              <v:shape style="position:absolute;left:7309;top:821;width:274;height:274" coordorigin="7309,821" coordsize="274,274" path="m7309,1095l7583,821e" filled="f" stroked="t" strokeweight=".232pt" strokecolor="#000000">
                <v:path arrowok="t"/>
              </v:shape>
            </v:group>
            <v:group style="position:absolute;left:6899;top:958;width:1369;height:2" coordorigin="6899,958" coordsize="1369,2">
              <v:shape style="position:absolute;left:6899;top:958;width:1369;height:2" coordorigin="6899,958" coordsize="1369,0" path="m8268,958l6899,958e" filled="f" stroked="t" strokeweight=".232pt" strokecolor="#000000">
                <v:path arrowok="t"/>
              </v:shape>
            </v:group>
            <v:group style="position:absolute;left:7446;top:1095;width:2;height:412" coordorigin="7446,1095" coordsize="2,412">
              <v:shape style="position:absolute;left:7446;top:1095;width:2;height:412" coordorigin="7446,1095" coordsize="0,412" path="m7446,1095l7446,1506e" filled="f" stroked="t" strokeweight="1.737pt" strokecolor="#000000">
                <v:path arrowok="t"/>
              </v:shape>
            </v:group>
            <v:group style="position:absolute;left:7446;top:1095;width:1098;height:2" coordorigin="7446,1095" coordsize="1098,2">
              <v:shape style="position:absolute;left:7446;top:1095;width:1098;height:2" coordorigin="7446,1095" coordsize="1098,0" path="m7446,1095l8544,1095e" filled="f" stroked="t" strokeweight="1.737pt" strokecolor="#000000">
                <v:path arrowok="t"/>
              </v:shape>
            </v:group>
            <v:group style="position:absolute;left:7585;top:4247;width:822;height:2" coordorigin="7585,4247" coordsize="822,2">
              <v:shape style="position:absolute;left:7585;top:4247;width:822;height:2" coordorigin="7585,4247" coordsize="822,0" path="m7585,4247l8407,4247e" filled="f" stroked="t" strokeweight="1.737pt" strokecolor="#000000">
                <v:path arrowok="t"/>
              </v:shape>
            </v:group>
            <v:group style="position:absolute;left:7585;top:4247;width:2;height:409" coordorigin="7585,4247" coordsize="2,409">
              <v:shape style="position:absolute;left:7585;top:4247;width:2;height:409" coordorigin="7585,4247" coordsize="0,409" path="m7585,4247l7585,4656e" filled="f" stroked="t" strokeweight="1.737pt" strokecolor="#000000">
                <v:path arrowok="t"/>
              </v:shape>
            </v:group>
            <v:group style="position:absolute;left:7031;top:682;width:10;height:19" coordorigin="7031,682" coordsize="10,19">
              <v:shape style="position:absolute;left:7031;top:682;width:10;height:19" coordorigin="7031,682" coordsize="10,19" path="m7031,691l7040,691e" filled="f" stroked="t" strokeweight="1.06002pt" strokecolor="#000000">
                <v:path arrowok="t"/>
              </v:shape>
            </v:group>
            <v:group style="position:absolute;left:7031;top:738;width:10;height:18" coordorigin="7031,738" coordsize="10,18">
              <v:shape style="position:absolute;left:7031;top:738;width:10;height:18" coordorigin="7031,738" coordsize="10,18" path="m7031,747l7040,747e" filled="f" stroked="t" strokeweight="1.000020pt" strokecolor="#000000">
                <v:path arrowok="t"/>
              </v:shape>
            </v:group>
            <v:group style="position:absolute;left:7031;top:793;width:10;height:18" coordorigin="7031,793" coordsize="10,18">
              <v:shape style="position:absolute;left:7031;top:793;width:10;height:18" coordorigin="7031,793" coordsize="10,18" path="m7031,802l7040,802e" filled="f" stroked="t" strokeweight="1.000020pt" strokecolor="#000000">
                <v:path arrowok="t"/>
              </v:shape>
            </v:group>
            <v:group style="position:absolute;left:7031;top:849;width:10;height:19" coordorigin="7031,849" coordsize="10,19">
              <v:shape style="position:absolute;left:7031;top:849;width:10;height:19" coordorigin="7031,849" coordsize="10,19" path="m7031,858l7040,858e" filled="f" stroked="t" strokeweight="1.05996pt" strokecolor="#000000">
                <v:path arrowok="t"/>
              </v:shape>
            </v:group>
            <v:group style="position:absolute;left:7031;top:905;width:10;height:18" coordorigin="7031,905" coordsize="10,18">
              <v:shape style="position:absolute;left:7031;top:905;width:10;height:18" coordorigin="7031,905" coordsize="10,18" path="m7031,914l7040,914e" filled="f" stroked="t" strokeweight="1.000020pt" strokecolor="#000000">
                <v:path arrowok="t"/>
              </v:shape>
            </v:group>
            <v:group style="position:absolute;left:7031;top:960;width:10;height:18" coordorigin="7031,960" coordsize="10,18">
              <v:shape style="position:absolute;left:7031;top:960;width:10;height:18" coordorigin="7031,960" coordsize="10,18" path="m7031,969l7040,969e" filled="f" stroked="t" strokeweight="1.000020pt" strokecolor="#000000">
                <v:path arrowok="t"/>
              </v:shape>
            </v:group>
            <v:group style="position:absolute;left:7031;top:1015;width:10;height:19" coordorigin="7031,1015" coordsize="10,19">
              <v:shape style="position:absolute;left:7031;top:1015;width:10;height:19" coordorigin="7031,1015" coordsize="10,19" path="m7031,1025l7040,1025e" filled="f" stroked="t" strokeweight="1.06002pt" strokecolor="#000000">
                <v:path arrowok="t"/>
              </v:shape>
            </v:group>
            <v:group style="position:absolute;left:7031;top:1072;width:10;height:18" coordorigin="7031,1072" coordsize="10,18">
              <v:shape style="position:absolute;left:7031;top:1072;width:10;height:18" coordorigin="7031,1072" coordsize="10,18" path="m7031,1081l7040,1081e" filled="f" stroked="t" strokeweight=".99996pt" strokecolor="#000000">
                <v:path arrowok="t"/>
              </v:shape>
            </v:group>
            <v:group style="position:absolute;left:7031;top:1127;width:10;height:18" coordorigin="7031,1127" coordsize="10,18">
              <v:shape style="position:absolute;left:7031;top:1127;width:10;height:18" coordorigin="7031,1127" coordsize="10,18" path="m7031,1136l7040,1136e" filled="f" stroked="t" strokeweight=".99996pt" strokecolor="#000000">
                <v:path arrowok="t"/>
              </v:shape>
            </v:group>
            <v:group style="position:absolute;left:7031;top:1182;width:10;height:19" coordorigin="7031,1182" coordsize="10,19">
              <v:shape style="position:absolute;left:7031;top:1182;width:10;height:19" coordorigin="7031,1182" coordsize="10,19" path="m7031,1192l7040,1192e" filled="f" stroked="t" strokeweight="1.060080pt" strokecolor="#000000">
                <v:path arrowok="t"/>
              </v:shape>
            </v:group>
            <v:group style="position:absolute;left:7031;top:1239;width:10;height:18" coordorigin="7031,1239" coordsize="10,18">
              <v:shape style="position:absolute;left:7031;top:1239;width:10;height:18" coordorigin="7031,1239" coordsize="10,18" path="m7031,1248l7040,1248e" filled="f" stroked="t" strokeweight=".99996pt" strokecolor="#000000">
                <v:path arrowok="t"/>
              </v:shape>
            </v:group>
            <v:group style="position:absolute;left:7031;top:1294;width:10;height:18" coordorigin="7031,1294" coordsize="10,18">
              <v:shape style="position:absolute;left:7031;top:1294;width:10;height:18" coordorigin="7031,1294" coordsize="10,18" path="m7031,1303l7040,1303e" filled="f" stroked="t" strokeweight=".99996pt" strokecolor="#000000">
                <v:path arrowok="t"/>
              </v:shape>
            </v:group>
            <v:group style="position:absolute;left:7031;top:1349;width:10;height:19" coordorigin="7031,1349" coordsize="10,19">
              <v:shape style="position:absolute;left:7031;top:1349;width:10;height:19" coordorigin="7031,1349" coordsize="10,19" path="m7031,1359l7040,1359e" filled="f" stroked="t" strokeweight="1.05996pt" strokecolor="#000000">
                <v:path arrowok="t"/>
              </v:shape>
            </v:group>
            <v:group style="position:absolute;left:7031;top:1404;width:10;height:19" coordorigin="7031,1404" coordsize="10,19">
              <v:shape style="position:absolute;left:7031;top:1404;width:10;height:19" coordorigin="7031,1404" coordsize="10,19" path="m7031,1414l7040,1414e" filled="f" stroked="t" strokeweight="1.06002pt" strokecolor="#000000">
                <v:path arrowok="t"/>
              </v:shape>
            </v:group>
            <v:group style="position:absolute;left:7031;top:1461;width:10;height:18" coordorigin="7031,1461" coordsize="10,18">
              <v:shape style="position:absolute;left:7031;top:1461;width:10;height:18" coordorigin="7031,1461" coordsize="10,18" path="m7031,1470l7040,1470e" filled="f" stroked="t" strokeweight="1.000020pt" strokecolor="#000000">
                <v:path arrowok="t"/>
              </v:shape>
            </v:group>
            <v:group style="position:absolute;left:7031;top:1516;width:10;height:19" coordorigin="7031,1516" coordsize="10,19">
              <v:shape style="position:absolute;left:7031;top:1516;width:10;height:19" coordorigin="7031,1516" coordsize="10,19" path="m7031,1525l7040,1525e" filled="f" stroked="t" strokeweight="1.05996pt" strokecolor="#000000">
                <v:path arrowok="t"/>
              </v:shape>
            </v:group>
            <v:group style="position:absolute;left:7031;top:1571;width:10;height:19" coordorigin="7031,1571" coordsize="10,19">
              <v:shape style="position:absolute;left:7031;top:1571;width:10;height:19" coordorigin="7031,1571" coordsize="10,19" path="m7031,1581l7040,1581e" filled="f" stroked="t" strokeweight="1.05996pt" strokecolor="#000000">
                <v:path arrowok="t"/>
              </v:shape>
            </v:group>
            <v:group style="position:absolute;left:7031;top:1627;width:10;height:18" coordorigin="7031,1627" coordsize="10,18">
              <v:shape style="position:absolute;left:7031;top:1627;width:10;height:18" coordorigin="7031,1627" coordsize="10,18" path="m7031,1636l7040,1636e" filled="f" stroked="t" strokeweight="1.000020pt" strokecolor="#000000">
                <v:path arrowok="t"/>
              </v:shape>
            </v:group>
            <v:group style="position:absolute;left:7031;top:1683;width:10;height:19" coordorigin="7031,1683" coordsize="10,19">
              <v:shape style="position:absolute;left:7031;top:1683;width:10;height:19" coordorigin="7031,1683" coordsize="10,19" path="m7031,1692l7040,1692e" filled="f" stroked="t" strokeweight="1.06002pt" strokecolor="#000000">
                <v:path arrowok="t"/>
              </v:shape>
            </v:group>
            <v:group style="position:absolute;left:7031;top:1738;width:10;height:19" coordorigin="7031,1738" coordsize="10,19">
              <v:shape style="position:absolute;left:7031;top:1738;width:10;height:19" coordorigin="7031,1738" coordsize="10,19" path="m7031,1747l7040,1747e" filled="f" stroked="t" strokeweight="1.06002pt" strokecolor="#000000">
                <v:path arrowok="t"/>
              </v:shape>
            </v:group>
            <v:group style="position:absolute;left:7031;top:1794;width:10;height:18" coordorigin="7031,1794" coordsize="10,18">
              <v:shape style="position:absolute;left:7031;top:1794;width:10;height:18" coordorigin="7031,1794" coordsize="10,18" path="m7031,1803l7040,1803e" filled="f" stroked="t" strokeweight="1.000020pt" strokecolor="#000000">
                <v:path arrowok="t"/>
              </v:shape>
            </v:group>
            <v:group style="position:absolute;left:7031;top:1849;width:10;height:19" coordorigin="7031,1849" coordsize="10,19">
              <v:shape style="position:absolute;left:7031;top:1849;width:10;height:19" coordorigin="7031,1849" coordsize="10,19" path="m7031,1859l7040,1859e" filled="f" stroked="t" strokeweight="1.05996pt" strokecolor="#000000">
                <v:path arrowok="t"/>
              </v:shape>
            </v:group>
            <v:group style="position:absolute;left:7031;top:1905;width:10;height:19" coordorigin="7031,1905" coordsize="10,19">
              <v:shape style="position:absolute;left:7031;top:1905;width:10;height:19" coordorigin="7031,1905" coordsize="10,19" path="m7031,1914l7040,1914e" filled="f" stroked="t" strokeweight="1.06002pt" strokecolor="#000000">
                <v:path arrowok="t"/>
              </v:shape>
            </v:group>
            <v:group style="position:absolute;left:7031;top:1961;width:10;height:18" coordorigin="7031,1961" coordsize="10,18">
              <v:shape style="position:absolute;left:7031;top:1961;width:10;height:18" coordorigin="7031,1961" coordsize="10,18" path="m7031,1970l7040,1970e" filled="f" stroked="t" strokeweight=".99996pt" strokecolor="#000000">
                <v:path arrowok="t"/>
              </v:shape>
            </v:group>
            <v:group style="position:absolute;left:7031;top:2016;width:10;height:18" coordorigin="7031,2016" coordsize="10,18">
              <v:shape style="position:absolute;left:7031;top:2016;width:10;height:18" coordorigin="7031,2016" coordsize="10,18" path="m7031,2025l7040,2025e" filled="f" stroked="t" strokeweight="1.000020pt" strokecolor="#000000">
                <v:path arrowok="t"/>
              </v:shape>
            </v:group>
            <v:group style="position:absolute;left:7031;top:2071;width:10;height:19" coordorigin="7031,2071" coordsize="10,19">
              <v:shape style="position:absolute;left:7031;top:2071;width:10;height:19" coordorigin="7031,2071" coordsize="10,19" path="m7031,2081l7040,2081e" filled="f" stroked="t" strokeweight="1.06002pt" strokecolor="#000000">
                <v:path arrowok="t"/>
              </v:shape>
            </v:group>
            <v:group style="position:absolute;left:7031;top:2128;width:10;height:18" coordorigin="7031,2128" coordsize="10,18">
              <v:shape style="position:absolute;left:7031;top:2128;width:10;height:18" coordorigin="7031,2128" coordsize="10,18" path="m7031,2137l7040,2137e" filled="f" stroked="t" strokeweight="1.000020pt" strokecolor="#000000">
                <v:path arrowok="t"/>
              </v:shape>
            </v:group>
            <v:group style="position:absolute;left:7031;top:2183;width:10;height:18" coordorigin="7031,2183" coordsize="10,18">
              <v:shape style="position:absolute;left:7031;top:2183;width:10;height:18" coordorigin="7031,2183" coordsize="10,18" path="m7031,2192l7040,2192e" filled="f" stroked="t" strokeweight="1.000020pt" strokecolor="#000000">
                <v:path arrowok="t"/>
              </v:shape>
            </v:group>
            <v:group style="position:absolute;left:7031;top:2238;width:10;height:19" coordorigin="7031,2238" coordsize="10,19">
              <v:shape style="position:absolute;left:7031;top:2238;width:10;height:19" coordorigin="7031,2238" coordsize="10,19" path="m7031,2248l7040,2248e" filled="f" stroked="t" strokeweight="1.05996pt" strokecolor="#000000">
                <v:path arrowok="t"/>
              </v:shape>
            </v:group>
            <v:group style="position:absolute;left:7031;top:2295;width:10;height:18" coordorigin="7031,2295" coordsize="10,18">
              <v:shape style="position:absolute;left:7031;top:2295;width:10;height:18" coordorigin="7031,2295" coordsize="10,18" path="m7031,2304l7040,2304e" filled="f" stroked="t" strokeweight="1.000020pt" strokecolor="#000000">
                <v:path arrowok="t"/>
              </v:shape>
            </v:group>
            <v:group style="position:absolute;left:7031;top:2350;width:10;height:18" coordorigin="7031,2350" coordsize="10,18">
              <v:shape style="position:absolute;left:7031;top:2350;width:10;height:18" coordorigin="7031,2350" coordsize="10,18" path="m7031,2359l7040,2359e" filled="f" stroked="t" strokeweight="1.000020pt" strokecolor="#000000">
                <v:path arrowok="t"/>
              </v:shape>
            </v:group>
            <v:group style="position:absolute;left:7031;top:2405;width:10;height:19" coordorigin="7031,2405" coordsize="10,19">
              <v:shape style="position:absolute;left:7031;top:2405;width:10;height:19" coordorigin="7031,2405" coordsize="10,19" path="m7031,2415l7040,2415e" filled="f" stroked="t" strokeweight="1.06002pt" strokecolor="#000000">
                <v:path arrowok="t"/>
              </v:shape>
            </v:group>
            <v:group style="position:absolute;left:7031;top:2461;width:10;height:18" coordorigin="7031,2461" coordsize="10,18">
              <v:shape style="position:absolute;left:7031;top:2461;width:10;height:18" coordorigin="7031,2461" coordsize="10,18" path="m7031,2470l7040,2470e" filled="f" stroked="t" strokeweight="1.000020pt" strokecolor="#000000">
                <v:path arrowok="t"/>
              </v:shape>
            </v:group>
            <v:group style="position:absolute;left:7031;top:2517;width:10;height:18" coordorigin="7031,2517" coordsize="10,18">
              <v:shape style="position:absolute;left:7031;top:2517;width:10;height:18" coordorigin="7031,2517" coordsize="10,18" path="m7031,2526l7040,2526e" filled="f" stroked="t" strokeweight=".99996pt" strokecolor="#000000">
                <v:path arrowok="t"/>
              </v:shape>
            </v:group>
            <v:group style="position:absolute;left:7031;top:2572;width:10;height:19" coordorigin="7031,2572" coordsize="10,19">
              <v:shape style="position:absolute;left:7031;top:2572;width:10;height:19" coordorigin="7031,2572" coordsize="10,19" path="m7031,2581l7040,2581e" filled="f" stroked="t" strokeweight="1.06002pt" strokecolor="#000000">
                <v:path arrowok="t"/>
              </v:shape>
            </v:group>
            <v:group style="position:absolute;left:7031;top:2628;width:10;height:18" coordorigin="7031,2628" coordsize="10,18">
              <v:shape style="position:absolute;left:7031;top:2628;width:10;height:18" coordorigin="7031,2628" coordsize="10,18" path="m7031,2637l7040,2637e" filled="f" stroked="t" strokeweight=".99996pt" strokecolor="#000000">
                <v:path arrowok="t"/>
              </v:shape>
            </v:group>
            <v:group style="position:absolute;left:7031;top:2683;width:10;height:18" coordorigin="7031,2683" coordsize="10,18">
              <v:shape style="position:absolute;left:7031;top:2683;width:10;height:18" coordorigin="7031,2683" coordsize="10,18" path="m7031,2692l7040,2692e" filled="f" stroked="t" strokeweight=".99996pt" strokecolor="#000000">
                <v:path arrowok="t"/>
              </v:shape>
            </v:group>
            <v:group style="position:absolute;left:7031;top:2739;width:10;height:19" coordorigin="7031,2739" coordsize="10,19">
              <v:shape style="position:absolute;left:7031;top:2739;width:10;height:19" coordorigin="7031,2739" coordsize="10,19" path="m7031,2748l7040,2748e" filled="f" stroked="t" strokeweight="1.05996pt" strokecolor="#000000">
                <v:path arrowok="t"/>
              </v:shape>
            </v:group>
            <v:group style="position:absolute;left:7031;top:2795;width:10;height:20" coordorigin="7031,2795" coordsize="10,20">
              <v:shape style="position:absolute;left:7031;top:2795;width:10;height:20" coordorigin="7031,2795" coordsize="10,20" path="m7031,2805l7040,2805e" filled="f" stroked="t" strokeweight="1.120pt" strokecolor="#000000">
                <v:path arrowok="t"/>
              </v:shape>
            </v:group>
            <v:group style="position:absolute;left:7031;top:2853;width:10;height:18" coordorigin="7031,2853" coordsize="10,18">
              <v:shape style="position:absolute;left:7031;top:2853;width:10;height:18" coordorigin="7031,2853" coordsize="10,18" path="m7031,2862l7040,2862e" filled="f" stroked="t" strokeweight="1.000020pt" strokecolor="#000000">
                <v:path arrowok="t"/>
              </v:shape>
            </v:group>
            <v:group style="position:absolute;left:7031;top:2908;width:10;height:19" coordorigin="7031,2908" coordsize="10,19">
              <v:shape style="position:absolute;left:7031;top:2908;width:10;height:19" coordorigin="7031,2908" coordsize="10,19" path="m7031,2917l7040,2917e" filled="f" stroked="t" strokeweight="1.06002pt" strokecolor="#000000">
                <v:path arrowok="t"/>
              </v:shape>
            </v:group>
            <v:group style="position:absolute;left:7031;top:2964;width:10;height:18" coordorigin="7031,2964" coordsize="10,18">
              <v:shape style="position:absolute;left:7031;top:2964;width:10;height:18" coordorigin="7031,2964" coordsize="10,18" path="m7031,2973l7040,2973e" filled="f" stroked="t" strokeweight=".99996pt" strokecolor="#000000">
                <v:path arrowok="t"/>
              </v:shape>
            </v:group>
            <v:group style="position:absolute;left:7031;top:3019;width:10;height:18" coordorigin="7031,3019" coordsize="10,18">
              <v:shape style="position:absolute;left:7031;top:3019;width:10;height:18" coordorigin="7031,3019" coordsize="10,18" path="m7031,3028l7040,3028e" filled="f" stroked="t" strokeweight=".99996pt" strokecolor="#000000">
                <v:path arrowok="t"/>
              </v:shape>
            </v:group>
            <v:group style="position:absolute;left:7031;top:3075;width:10;height:19" coordorigin="7031,3075" coordsize="10,19">
              <v:shape style="position:absolute;left:7031;top:3075;width:10;height:19" coordorigin="7031,3075" coordsize="10,19" path="m7031,3084l7040,3084e" filled="f" stroked="t" strokeweight="1.06002pt" strokecolor="#000000">
                <v:path arrowok="t"/>
              </v:shape>
            </v:group>
            <v:group style="position:absolute;left:7031;top:3130;width:10;height:19" coordorigin="7031,3130" coordsize="10,19">
              <v:shape style="position:absolute;left:7031;top:3130;width:10;height:19" coordorigin="7031,3130" coordsize="10,19" path="m7031,3139l7040,3139e" filled="f" stroked="t" strokeweight="1.06002pt" strokecolor="#000000">
                <v:path arrowok="t"/>
              </v:shape>
            </v:group>
            <v:group style="position:absolute;left:7031;top:3186;width:10;height:18" coordorigin="7031,3186" coordsize="10,18">
              <v:shape style="position:absolute;left:7031;top:3186;width:10;height:18" coordorigin="7031,3186" coordsize="10,18" path="m7031,3195l7040,3195e" filled="f" stroked="t" strokeweight="1.000020pt" strokecolor="#000000">
                <v:path arrowok="t"/>
              </v:shape>
            </v:group>
            <v:group style="position:absolute;left:7031;top:3241;width:10;height:19" coordorigin="7031,3241" coordsize="10,19">
              <v:shape style="position:absolute;left:7031;top:3241;width:10;height:19" coordorigin="7031,3241" coordsize="10,19" path="m7031,3251l7040,3251e" filled="f" stroked="t" strokeweight="1.06002pt" strokecolor="#000000">
                <v:path arrowok="t"/>
              </v:shape>
            </v:group>
            <v:group style="position:absolute;left:7031;top:3297;width:10;height:19" coordorigin="7031,3297" coordsize="10,19">
              <v:shape style="position:absolute;left:7031;top:3297;width:10;height:19" coordorigin="7031,3297" coordsize="10,19" path="m7031,3306l7040,3306e" filled="f" stroked="t" strokeweight="1.06002pt" strokecolor="#000000">
                <v:path arrowok="t"/>
              </v:shape>
            </v:group>
            <v:group style="position:absolute;left:7031;top:3353;width:10;height:18" coordorigin="7031,3353" coordsize="10,18">
              <v:shape style="position:absolute;left:7031;top:3353;width:10;height:18" coordorigin="7031,3353" coordsize="10,18" path="m7031,3362l7040,3362e" filled="f" stroked="t" strokeweight=".99996pt" strokecolor="#000000">
                <v:path arrowok="t"/>
              </v:shape>
            </v:group>
            <v:group style="position:absolute;left:7031;top:3408;width:10;height:19" coordorigin="7031,3408" coordsize="10,19">
              <v:shape style="position:absolute;left:7031;top:3408;width:10;height:19" coordorigin="7031,3408" coordsize="10,19" path="m7031,3418l7040,3418e" filled="f" stroked="t" strokeweight="1.05996pt" strokecolor="#000000">
                <v:path arrowok="t"/>
              </v:shape>
            </v:group>
            <v:group style="position:absolute;left:7031;top:3463;width:10;height:19" coordorigin="7031,3463" coordsize="10,19">
              <v:shape style="position:absolute;left:7031;top:3463;width:10;height:19" coordorigin="7031,3463" coordsize="10,19" path="m7031,3473l7040,3473e" filled="f" stroked="t" strokeweight="1.06002pt" strokecolor="#000000">
                <v:path arrowok="t"/>
              </v:shape>
            </v:group>
            <v:group style="position:absolute;left:7031;top:3520;width:10;height:18" coordorigin="7031,3520" coordsize="10,18">
              <v:shape style="position:absolute;left:7031;top:3520;width:10;height:18" coordorigin="7031,3520" coordsize="10,18" path="m7031,3529l7040,3529e" filled="f" stroked="t" strokeweight="1.000020pt" strokecolor="#000000">
                <v:path arrowok="t"/>
              </v:shape>
            </v:group>
            <v:group style="position:absolute;left:7031;top:3575;width:10;height:19" coordorigin="7031,3575" coordsize="10,19">
              <v:shape style="position:absolute;left:7031;top:3575;width:10;height:19" coordorigin="7031,3575" coordsize="10,19" path="m7031,3585l7040,3585e" filled="f" stroked="t" strokeweight="1.06002pt" strokecolor="#000000">
                <v:path arrowok="t"/>
              </v:shape>
            </v:group>
            <v:group style="position:absolute;left:7031;top:3630;width:10;height:19" coordorigin="7031,3630" coordsize="10,19">
              <v:shape style="position:absolute;left:7031;top:3630;width:10;height:19" coordorigin="7031,3630" coordsize="10,19" path="m7031,3640l7040,3640e" filled="f" stroked="t" strokeweight="1.05996pt" strokecolor="#000000">
                <v:path arrowok="t"/>
              </v:shape>
            </v:group>
            <v:group style="position:absolute;left:7031;top:3687;width:10;height:18" coordorigin="7031,3687" coordsize="10,18">
              <v:shape style="position:absolute;left:7031;top:3687;width:10;height:18" coordorigin="7031,3687" coordsize="10,18" path="m7031,3696l7040,3696e" filled="f" stroked="t" strokeweight=".99996pt" strokecolor="#000000">
                <v:path arrowok="t"/>
              </v:shape>
            </v:group>
            <v:group style="position:absolute;left:7031;top:3742;width:10;height:18" coordorigin="7031,3742" coordsize="10,18">
              <v:shape style="position:absolute;left:7031;top:3742;width:10;height:18" coordorigin="7031,3742" coordsize="10,18" path="m7031,3751l7040,3751e" filled="f" stroked="t" strokeweight="1.000020pt" strokecolor="#000000">
                <v:path arrowok="t"/>
              </v:shape>
            </v:group>
            <v:group style="position:absolute;left:7031;top:3797;width:10;height:19" coordorigin="7031,3797" coordsize="10,19">
              <v:shape style="position:absolute;left:7031;top:3797;width:10;height:19" coordorigin="7031,3797" coordsize="10,19" path="m7031,3807l7040,3807e" filled="f" stroked="t" strokeweight="1.06002pt" strokecolor="#000000">
                <v:path arrowok="t"/>
              </v:shape>
            </v:group>
            <v:group style="position:absolute;left:7031;top:3853;width:10;height:18" coordorigin="7031,3853" coordsize="10,18">
              <v:shape style="position:absolute;left:7031;top:3853;width:10;height:18" coordorigin="7031,3853" coordsize="10,18" path="m7031,3862l7040,3862e" filled="f" stroked="t" strokeweight="1.000020pt" strokecolor="#000000">
                <v:path arrowok="t"/>
              </v:shape>
            </v:group>
            <v:group style="position:absolute;left:7031;top:3909;width:10;height:18" coordorigin="7031,3909" coordsize="10,18">
              <v:shape style="position:absolute;left:7031;top:3909;width:10;height:18" coordorigin="7031,3909" coordsize="10,18" path="m7031,3918l7040,3918e" filled="f" stroked="t" strokeweight="1.000020pt" strokecolor="#000000">
                <v:path arrowok="t"/>
              </v:shape>
            </v:group>
            <v:group style="position:absolute;left:7031;top:3964;width:10;height:19" coordorigin="7031,3964" coordsize="10,19">
              <v:shape style="position:absolute;left:7031;top:3964;width:10;height:19" coordorigin="7031,3964" coordsize="10,19" path="m7031,3973l7040,3973e" filled="f" stroked="t" strokeweight="1.06002pt" strokecolor="#000000">
                <v:path arrowok="t"/>
              </v:shape>
            </v:group>
            <v:group style="position:absolute;left:7031;top:4020;width:10;height:18" coordorigin="7031,4020" coordsize="10,18">
              <v:shape style="position:absolute;left:7031;top:4020;width:10;height:18" coordorigin="7031,4020" coordsize="10,18" path="m7031,4029l7040,4029e" filled="f" stroked="t" strokeweight="1.000020pt" strokecolor="#000000">
                <v:path arrowok="t"/>
              </v:shape>
            </v:group>
            <v:group style="position:absolute;left:7031;top:4075;width:10;height:18" coordorigin="7031,4075" coordsize="10,18">
              <v:shape style="position:absolute;left:7031;top:4075;width:10;height:18" coordorigin="7031,4075" coordsize="10,18" path="m7031,4084l7040,4084e" filled="f" stroked="t" strokeweight=".99996pt" strokecolor="#000000">
                <v:path arrowok="t"/>
              </v:shape>
            </v:group>
            <v:group style="position:absolute;left:7031;top:4131;width:10;height:19" coordorigin="7031,4131" coordsize="10,19">
              <v:shape style="position:absolute;left:7031;top:4131;width:10;height:19" coordorigin="7031,4131" coordsize="10,19" path="m7031,4140l7040,4140e" filled="f" stroked="t" strokeweight="1.05996pt" strokecolor="#000000">
                <v:path arrowok="t"/>
              </v:shape>
            </v:group>
            <v:group style="position:absolute;left:7031;top:4187;width:10;height:18" coordorigin="7031,4187" coordsize="10,18">
              <v:shape style="position:absolute;left:7031;top:4187;width:10;height:18" coordorigin="7031,4187" coordsize="10,18" path="m7031,4196l7040,4196e" filled="f" stroked="t" strokeweight="1.000020pt" strokecolor="#000000">
                <v:path arrowok="t"/>
              </v:shape>
            </v:group>
            <v:group style="position:absolute;left:7031;top:4242;width:10;height:18" coordorigin="7031,4242" coordsize="10,18">
              <v:shape style="position:absolute;left:7031;top:4242;width:10;height:18" coordorigin="7031,4242" coordsize="10,18" path="m7031,4251l7040,4251e" filled="f" stroked="t" strokeweight="1.000020pt" strokecolor="#000000">
                <v:path arrowok="t"/>
              </v:shape>
            </v:group>
            <v:group style="position:absolute;left:7031;top:4297;width:10;height:19" coordorigin="7031,4297" coordsize="10,19">
              <v:shape style="position:absolute;left:7031;top:4297;width:10;height:19" coordorigin="7031,4297" coordsize="10,19" path="m7031,4307l7040,4307e" filled="f" stroked="t" strokeweight="1.06002pt" strokecolor="#000000">
                <v:path arrowok="t"/>
              </v:shape>
            </v:group>
            <v:group style="position:absolute;left:7031;top:4354;width:10;height:18" coordorigin="7031,4354" coordsize="10,18">
              <v:shape style="position:absolute;left:7031;top:4354;width:10;height:18" coordorigin="7031,4354" coordsize="10,18" path="m7031,4363l7040,4363e" filled="f" stroked="t" strokeweight="1.000020pt" strokecolor="#000000">
                <v:path arrowok="t"/>
              </v:shape>
            </v:group>
            <v:group style="position:absolute;left:7031;top:4409;width:10;height:18" coordorigin="7031,4409" coordsize="10,18">
              <v:shape style="position:absolute;left:7031;top:4409;width:10;height:18" coordorigin="7031,4409" coordsize="10,18" path="m7031,4418l7040,4418e" filled="f" stroked="t" strokeweight=".99996pt" strokecolor="#000000">
                <v:path arrowok="t"/>
              </v:shape>
            </v:group>
            <v:group style="position:absolute;left:7031;top:4464;width:10;height:19" coordorigin="7031,4464" coordsize="10,19">
              <v:shape style="position:absolute;left:7031;top:4464;width:10;height:19" coordorigin="7031,4464" coordsize="10,19" path="m7031,4474l7040,4474e" filled="f" stroked="t" strokeweight="1.05996pt" strokecolor="#000000">
                <v:path arrowok="t"/>
              </v:shape>
            </v:group>
            <v:group style="position:absolute;left:7031;top:4521;width:10;height:18" coordorigin="7031,4521" coordsize="10,18">
              <v:shape style="position:absolute;left:7031;top:4521;width:10;height:18" coordorigin="7031,4521" coordsize="10,18" path="m7031,4530l7040,4530e" filled="f" stroked="t" strokeweight=".99996pt" strokecolor="#000000">
                <v:path arrowok="t"/>
              </v:shape>
            </v:group>
            <v:group style="position:absolute;left:7031;top:4576;width:10;height:18" coordorigin="7031,4576" coordsize="10,18">
              <v:shape style="position:absolute;left:7031;top:4576;width:10;height:18" coordorigin="7031,4576" coordsize="10,18" path="m7031,4585l7040,4585e" filled="f" stroked="t" strokeweight=".99996pt" strokecolor="#000000">
                <v:path arrowok="t"/>
              </v:shape>
            </v:group>
            <v:group style="position:absolute;left:7031;top:4631;width:10;height:19" coordorigin="7031,4631" coordsize="10,19">
              <v:shape style="position:absolute;left:7031;top:4631;width:10;height:19" coordorigin="7031,4631" coordsize="10,19" path="m7031,4641l7040,4641e" filled="f" stroked="t" strokeweight="1.06002pt" strokecolor="#000000">
                <v:path arrowok="t"/>
              </v:shape>
            </v:group>
            <v:group style="position:absolute;left:7031;top:4687;width:10;height:18" coordorigin="7031,4687" coordsize="10,18">
              <v:shape style="position:absolute;left:7031;top:4687;width:10;height:18" coordorigin="7031,4687" coordsize="10,18" path="m7031,4696l7040,4696e" filled="f" stroked="t" strokeweight="1.000020pt" strokecolor="#000000">
                <v:path arrowok="t"/>
              </v:shape>
            </v:group>
            <v:group style="position:absolute;left:7031;top:4743;width:10;height:18" coordorigin="7031,4743" coordsize="10,18">
              <v:shape style="position:absolute;left:7031;top:4743;width:10;height:18" coordorigin="7031,4743" coordsize="10,18" path="m7031,4752l7040,4752e" filled="f" stroked="t" strokeweight="1.000020pt" strokecolor="#000000">
                <v:path arrowok="t"/>
              </v:shape>
            </v:group>
            <v:group style="position:absolute;left:7031;top:4798;width:10;height:19" coordorigin="7031,4798" coordsize="10,19">
              <v:shape style="position:absolute;left:7031;top:4798;width:10;height:19" coordorigin="7031,4798" coordsize="10,19" path="m7031,4807l7040,4807e" filled="f" stroked="t" strokeweight="1.05996pt" strokecolor="#000000">
                <v:path arrowok="t"/>
              </v:shape>
            </v:group>
            <v:group style="position:absolute;left:7031;top:4854;width:10;height:18" coordorigin="7031,4854" coordsize="10,18">
              <v:shape style="position:absolute;left:7031;top:4854;width:10;height:18" coordorigin="7031,4854" coordsize="10,18" path="m7031,4863l7040,4863e" filled="f" stroked="t" strokeweight=".99996pt" strokecolor="#000000">
                <v:path arrowok="t"/>
              </v:shape>
            </v:group>
            <v:group style="position:absolute;left:7031;top:4909;width:10;height:18" coordorigin="7031,4909" coordsize="10,18">
              <v:shape style="position:absolute;left:7031;top:4909;width:10;height:18" coordorigin="7031,4909" coordsize="10,18" path="m7031,4918l7040,4918e" filled="f" stroked="t" strokeweight=".99996pt" strokecolor="#000000">
                <v:path arrowok="t"/>
              </v:shape>
            </v:group>
            <v:group style="position:absolute;left:8544;top:1095;width:2;height:412" coordorigin="8544,1095" coordsize="2,412">
              <v:shape style="position:absolute;left:8544;top:1095;width:2;height:412" coordorigin="8544,1095" coordsize="0,412" path="m8544,1095l8544,1506e" filled="f" stroked="t" strokeweight="1.737pt" strokecolor="#000000">
                <v:path arrowok="t"/>
              </v:shape>
            </v:group>
            <v:group style="position:absolute;left:8544;top:1504;width:1096;height:2" coordorigin="8544,1504" coordsize="1096,2">
              <v:shape style="position:absolute;left:8544;top:1504;width:1096;height:2" coordorigin="8544,1504" coordsize="1096,0" path="m8544,1504l9640,1504e" filled="f" stroked="t" strokeweight="1.737pt" strokecolor="#000000">
                <v:path arrowok="t"/>
              </v:shape>
            </v:group>
            <v:group style="position:absolute;left:8407;top:4656;width:1232;height:2" coordorigin="8407,4656" coordsize="1232,2">
              <v:shape style="position:absolute;left:8407;top:4656;width:1232;height:2" coordorigin="8407,4656" coordsize="1232,0" path="m8407,4656l9640,4656e" filled="f" stroked="t" strokeweight="1.737pt" strokecolor="#000000">
                <v:path arrowok="t"/>
              </v:shape>
            </v:group>
            <v:group style="position:absolute;left:8407;top:4247;width:2;height:409" coordorigin="8407,4247" coordsize="2,409">
              <v:shape style="position:absolute;left:8407;top:4247;width:2;height:409" coordorigin="8407,4247" coordsize="0,409" path="m8407,4247l8407,4656e" filled="f" stroked="t" strokeweight="1.737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-1"/>
          <w:w w:val="100"/>
          <w:sz w:val="21"/>
          <w:szCs w:val="21"/>
        </w:rPr>
        <w:t>Si</w:t>
      </w:r>
      <w:r>
        <w:rPr>
          <w:rFonts w:ascii="Arial" w:hAnsi="Arial" w:cs="Arial" w:eastAsia="Arial"/>
          <w:spacing w:val="1"/>
          <w:w w:val="100"/>
          <w:sz w:val="21"/>
          <w:szCs w:val="21"/>
        </w:rPr>
        <w:t>g</w:t>
      </w:r>
      <w:r>
        <w:rPr>
          <w:rFonts w:ascii="Arial" w:hAnsi="Arial" w:cs="Arial" w:eastAsia="Arial"/>
          <w:spacing w:val="-1"/>
          <w:w w:val="100"/>
          <w:sz w:val="21"/>
          <w:szCs w:val="21"/>
        </w:rPr>
        <w:t>n</w:t>
      </w:r>
      <w:r>
        <w:rPr>
          <w:rFonts w:ascii="Arial" w:hAnsi="Arial" w:cs="Arial" w:eastAsia="Arial"/>
          <w:spacing w:val="0"/>
          <w:w w:val="100"/>
          <w:sz w:val="21"/>
          <w:szCs w:val="21"/>
        </w:rPr>
        <w:t>al</w:t>
      </w:r>
      <w:r>
        <w:rPr>
          <w:rFonts w:ascii="Arial" w:hAnsi="Arial" w:cs="Arial" w:eastAsia="Arial"/>
          <w:spacing w:val="8"/>
          <w:w w:val="100"/>
          <w:sz w:val="21"/>
          <w:szCs w:val="21"/>
        </w:rPr>
        <w:t> </w:t>
      </w:r>
      <w:r>
        <w:rPr>
          <w:rFonts w:ascii="Arial" w:hAnsi="Arial" w:cs="Arial" w:eastAsia="Arial"/>
          <w:spacing w:val="-1"/>
          <w:w w:val="101"/>
          <w:sz w:val="21"/>
          <w:szCs w:val="21"/>
        </w:rPr>
        <w:t>na</w:t>
      </w:r>
      <w:r>
        <w:rPr>
          <w:rFonts w:ascii="Arial" w:hAnsi="Arial" w:cs="Arial" w:eastAsia="Arial"/>
          <w:spacing w:val="1"/>
          <w:w w:val="101"/>
          <w:sz w:val="21"/>
          <w:szCs w:val="21"/>
        </w:rPr>
        <w:t>m</w:t>
      </w:r>
      <w:r>
        <w:rPr>
          <w:rFonts w:ascii="Arial" w:hAnsi="Arial" w:cs="Arial" w:eastAsia="Arial"/>
          <w:spacing w:val="0"/>
          <w:w w:val="101"/>
          <w:sz w:val="21"/>
          <w:szCs w:val="21"/>
        </w:rPr>
        <w:t>e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tabs>
          <w:tab w:pos="1420" w:val="left"/>
        </w:tabs>
        <w:spacing w:before="37" w:after="0" w:line="241" w:lineRule="auto"/>
        <w:ind w:left="1424" w:right="-53" w:hanging="1424"/>
        <w:jc w:val="left"/>
        <w:rPr>
          <w:rFonts w:ascii="Arial" w:hAnsi="Arial" w:cs="Arial" w:eastAsia="Arial"/>
          <w:sz w:val="19"/>
          <w:szCs w:val="19"/>
        </w:rPr>
      </w:pPr>
      <w:r>
        <w:rPr/>
        <w:br w:type="column"/>
      </w:r>
      <w:r>
        <w:rPr>
          <w:rFonts w:ascii="Arial" w:hAnsi="Arial" w:cs="Arial" w:eastAsia="Arial"/>
          <w:spacing w:val="1"/>
          <w:w w:val="100"/>
          <w:sz w:val="19"/>
          <w:szCs w:val="19"/>
        </w:rPr>
        <w:t>I</w:t>
      </w:r>
      <w:r>
        <w:rPr>
          <w:rFonts w:ascii="Arial" w:hAnsi="Arial" w:cs="Arial" w:eastAsia="Arial"/>
          <w:spacing w:val="0"/>
          <w:w w:val="100"/>
          <w:sz w:val="19"/>
          <w:szCs w:val="19"/>
        </w:rPr>
        <w:t>d</w:t>
      </w:r>
      <w:r>
        <w:rPr>
          <w:rFonts w:ascii="Arial" w:hAnsi="Arial" w:cs="Arial" w:eastAsia="Arial"/>
          <w:spacing w:val="-2"/>
          <w:w w:val="100"/>
          <w:sz w:val="19"/>
          <w:szCs w:val="19"/>
        </w:rPr>
        <w:t>l</w:t>
      </w:r>
      <w:r>
        <w:rPr>
          <w:rFonts w:ascii="Arial" w:hAnsi="Arial" w:cs="Arial" w:eastAsia="Arial"/>
          <w:spacing w:val="0"/>
          <w:w w:val="100"/>
          <w:sz w:val="19"/>
          <w:szCs w:val="19"/>
        </w:rPr>
        <w:t>e</w:t>
      </w:r>
      <w:r>
        <w:rPr>
          <w:rFonts w:ascii="Arial" w:hAnsi="Arial" w:cs="Arial" w:eastAsia="Arial"/>
          <w:spacing w:val="-50"/>
          <w:w w:val="100"/>
          <w:sz w:val="19"/>
          <w:szCs w:val="19"/>
        </w:rPr>
        <w:t> </w:t>
      </w:r>
      <w:r>
        <w:rPr>
          <w:rFonts w:ascii="Arial" w:hAnsi="Arial" w:cs="Arial" w:eastAsia="Arial"/>
          <w:spacing w:val="0"/>
          <w:w w:val="100"/>
          <w:sz w:val="19"/>
          <w:szCs w:val="19"/>
        </w:rPr>
        <w:tab/>
      </w:r>
      <w:r>
        <w:rPr>
          <w:rFonts w:ascii="Arial" w:hAnsi="Arial" w:cs="Arial" w:eastAsia="Arial"/>
          <w:spacing w:val="0"/>
          <w:w w:val="101"/>
          <w:sz w:val="19"/>
          <w:szCs w:val="19"/>
        </w:rPr>
        <w:t>Re</w:t>
      </w:r>
      <w:r>
        <w:rPr>
          <w:rFonts w:ascii="Arial" w:hAnsi="Arial" w:cs="Arial" w:eastAsia="Arial"/>
          <w:spacing w:val="1"/>
          <w:w w:val="101"/>
          <w:sz w:val="19"/>
          <w:szCs w:val="19"/>
        </w:rPr>
        <w:t>c</w:t>
      </w:r>
      <w:r>
        <w:rPr>
          <w:rFonts w:ascii="Arial" w:hAnsi="Arial" w:cs="Arial" w:eastAsia="Arial"/>
          <w:spacing w:val="0"/>
          <w:w w:val="101"/>
          <w:sz w:val="19"/>
          <w:szCs w:val="19"/>
        </w:rPr>
        <w:t>e</w:t>
      </w:r>
      <w:r>
        <w:rPr>
          <w:rFonts w:ascii="Arial" w:hAnsi="Arial" w:cs="Arial" w:eastAsia="Arial"/>
          <w:spacing w:val="-2"/>
          <w:w w:val="101"/>
          <w:sz w:val="19"/>
          <w:szCs w:val="19"/>
        </w:rPr>
        <w:t>iv</w:t>
      </w:r>
      <w:r>
        <w:rPr>
          <w:rFonts w:ascii="Arial" w:hAnsi="Arial" w:cs="Arial" w:eastAsia="Arial"/>
          <w:spacing w:val="-1"/>
          <w:w w:val="101"/>
          <w:sz w:val="19"/>
          <w:szCs w:val="19"/>
        </w:rPr>
        <w:t>i</w:t>
      </w:r>
      <w:r>
        <w:rPr>
          <w:rFonts w:ascii="Arial" w:hAnsi="Arial" w:cs="Arial" w:eastAsia="Arial"/>
          <w:spacing w:val="0"/>
          <w:w w:val="101"/>
          <w:sz w:val="19"/>
          <w:szCs w:val="19"/>
        </w:rPr>
        <w:t>ng</w:t>
      </w:r>
      <w:r>
        <w:rPr>
          <w:rFonts w:ascii="Arial" w:hAnsi="Arial" w:cs="Arial" w:eastAsia="Arial"/>
          <w:spacing w:val="0"/>
          <w:w w:val="101"/>
          <w:sz w:val="19"/>
          <w:szCs w:val="19"/>
        </w:rPr>
        <w:t> </w:t>
      </w:r>
      <w:r>
        <w:rPr>
          <w:rFonts w:ascii="Arial" w:hAnsi="Arial" w:cs="Arial" w:eastAsia="Arial"/>
          <w:spacing w:val="1"/>
          <w:w w:val="101"/>
          <w:sz w:val="19"/>
          <w:szCs w:val="19"/>
        </w:rPr>
        <w:t>c</w:t>
      </w:r>
      <w:r>
        <w:rPr>
          <w:rFonts w:ascii="Arial" w:hAnsi="Arial" w:cs="Arial" w:eastAsia="Arial"/>
          <w:spacing w:val="0"/>
          <w:w w:val="101"/>
          <w:sz w:val="19"/>
          <w:szCs w:val="19"/>
        </w:rPr>
        <w:t>o</w:t>
      </w:r>
      <w:r>
        <w:rPr>
          <w:rFonts w:ascii="Arial" w:hAnsi="Arial" w:cs="Arial" w:eastAsia="Arial"/>
          <w:spacing w:val="4"/>
          <w:w w:val="101"/>
          <w:sz w:val="19"/>
          <w:szCs w:val="19"/>
        </w:rPr>
        <w:t>m</w:t>
      </w:r>
      <w:r>
        <w:rPr>
          <w:rFonts w:ascii="Arial" w:hAnsi="Arial" w:cs="Arial" w:eastAsia="Arial"/>
          <w:spacing w:val="4"/>
          <w:w w:val="101"/>
          <w:sz w:val="19"/>
          <w:szCs w:val="19"/>
        </w:rPr>
        <w:t>m</w:t>
      </w:r>
      <w:r>
        <w:rPr>
          <w:rFonts w:ascii="Arial" w:hAnsi="Arial" w:cs="Arial" w:eastAsia="Arial"/>
          <w:spacing w:val="0"/>
          <w:w w:val="101"/>
          <w:sz w:val="19"/>
          <w:szCs w:val="19"/>
        </w:rPr>
        <w:t>and</w:t>
      </w:r>
      <w:r>
        <w:rPr>
          <w:rFonts w:ascii="Arial" w:hAnsi="Arial" w:cs="Arial" w:eastAsia="Arial"/>
          <w:spacing w:val="0"/>
          <w:w w:val="100"/>
          <w:sz w:val="19"/>
          <w:szCs w:val="19"/>
        </w:rPr>
      </w:r>
    </w:p>
    <w:p>
      <w:pPr>
        <w:spacing w:before="37" w:after="0" w:line="241" w:lineRule="auto"/>
        <w:ind w:right="-53" w:firstLine="4"/>
        <w:jc w:val="left"/>
        <w:rPr>
          <w:rFonts w:ascii="Arial" w:hAnsi="Arial" w:cs="Arial" w:eastAsia="Arial"/>
          <w:sz w:val="19"/>
          <w:szCs w:val="19"/>
        </w:rPr>
      </w:pPr>
      <w:r>
        <w:rPr/>
        <w:br w:type="column"/>
      </w:r>
      <w:r>
        <w:rPr>
          <w:rFonts w:ascii="Arial" w:hAnsi="Arial" w:cs="Arial" w:eastAsia="Arial"/>
          <w:spacing w:val="1"/>
          <w:w w:val="101"/>
          <w:sz w:val="19"/>
          <w:szCs w:val="19"/>
        </w:rPr>
        <w:t>Ex</w:t>
      </w:r>
      <w:r>
        <w:rPr>
          <w:rFonts w:ascii="Arial" w:hAnsi="Arial" w:cs="Arial" w:eastAsia="Arial"/>
          <w:spacing w:val="-1"/>
          <w:w w:val="101"/>
          <w:sz w:val="19"/>
          <w:szCs w:val="19"/>
        </w:rPr>
        <w:t>e</w:t>
      </w:r>
      <w:r>
        <w:rPr>
          <w:rFonts w:ascii="Arial" w:hAnsi="Arial" w:cs="Arial" w:eastAsia="Arial"/>
          <w:spacing w:val="2"/>
          <w:w w:val="101"/>
          <w:sz w:val="19"/>
          <w:szCs w:val="19"/>
        </w:rPr>
        <w:t>c</w:t>
      </w:r>
      <w:r>
        <w:rPr>
          <w:rFonts w:ascii="Arial" w:hAnsi="Arial" w:cs="Arial" w:eastAsia="Arial"/>
          <w:spacing w:val="-1"/>
          <w:w w:val="101"/>
          <w:sz w:val="19"/>
          <w:szCs w:val="19"/>
        </w:rPr>
        <w:t>u</w:t>
      </w:r>
      <w:r>
        <w:rPr>
          <w:rFonts w:ascii="Arial" w:hAnsi="Arial" w:cs="Arial" w:eastAsia="Arial"/>
          <w:spacing w:val="1"/>
          <w:w w:val="101"/>
          <w:sz w:val="19"/>
          <w:szCs w:val="19"/>
        </w:rPr>
        <w:t>t</w:t>
      </w:r>
      <w:r>
        <w:rPr>
          <w:rFonts w:ascii="Arial" w:hAnsi="Arial" w:cs="Arial" w:eastAsia="Arial"/>
          <w:spacing w:val="-2"/>
          <w:w w:val="101"/>
          <w:sz w:val="19"/>
          <w:szCs w:val="19"/>
        </w:rPr>
        <w:t>i</w:t>
      </w:r>
      <w:r>
        <w:rPr>
          <w:rFonts w:ascii="Arial" w:hAnsi="Arial" w:cs="Arial" w:eastAsia="Arial"/>
          <w:spacing w:val="0"/>
          <w:w w:val="101"/>
          <w:sz w:val="19"/>
          <w:szCs w:val="19"/>
        </w:rPr>
        <w:t>ng</w:t>
      </w:r>
      <w:r>
        <w:rPr>
          <w:rFonts w:ascii="Arial" w:hAnsi="Arial" w:cs="Arial" w:eastAsia="Arial"/>
          <w:spacing w:val="0"/>
          <w:w w:val="101"/>
          <w:sz w:val="19"/>
          <w:szCs w:val="19"/>
        </w:rPr>
        <w:t> </w:t>
      </w:r>
      <w:r>
        <w:rPr>
          <w:rFonts w:ascii="Arial" w:hAnsi="Arial" w:cs="Arial" w:eastAsia="Arial"/>
          <w:spacing w:val="1"/>
          <w:w w:val="101"/>
          <w:sz w:val="19"/>
          <w:szCs w:val="19"/>
        </w:rPr>
        <w:t>c</w:t>
      </w:r>
      <w:r>
        <w:rPr>
          <w:rFonts w:ascii="Arial" w:hAnsi="Arial" w:cs="Arial" w:eastAsia="Arial"/>
          <w:spacing w:val="-1"/>
          <w:w w:val="101"/>
          <w:sz w:val="19"/>
          <w:szCs w:val="19"/>
        </w:rPr>
        <w:t>o</w:t>
      </w:r>
      <w:r>
        <w:rPr>
          <w:rFonts w:ascii="Arial" w:hAnsi="Arial" w:cs="Arial" w:eastAsia="Arial"/>
          <w:spacing w:val="4"/>
          <w:w w:val="101"/>
          <w:sz w:val="19"/>
          <w:szCs w:val="19"/>
        </w:rPr>
        <w:t>m</w:t>
      </w:r>
      <w:r>
        <w:rPr>
          <w:rFonts w:ascii="Arial" w:hAnsi="Arial" w:cs="Arial" w:eastAsia="Arial"/>
          <w:spacing w:val="5"/>
          <w:w w:val="101"/>
          <w:sz w:val="19"/>
          <w:szCs w:val="19"/>
        </w:rPr>
        <w:t>m</w:t>
      </w:r>
      <w:r>
        <w:rPr>
          <w:rFonts w:ascii="Arial" w:hAnsi="Arial" w:cs="Arial" w:eastAsia="Arial"/>
          <w:spacing w:val="-1"/>
          <w:w w:val="101"/>
          <w:sz w:val="19"/>
          <w:szCs w:val="19"/>
        </w:rPr>
        <w:t>a</w:t>
      </w:r>
      <w:r>
        <w:rPr>
          <w:rFonts w:ascii="Arial" w:hAnsi="Arial" w:cs="Arial" w:eastAsia="Arial"/>
          <w:spacing w:val="0"/>
          <w:w w:val="101"/>
          <w:sz w:val="19"/>
          <w:szCs w:val="19"/>
        </w:rPr>
        <w:t>nd</w:t>
      </w:r>
      <w:r>
        <w:rPr>
          <w:rFonts w:ascii="Arial" w:hAnsi="Arial" w:cs="Arial" w:eastAsia="Arial"/>
          <w:spacing w:val="0"/>
          <w:w w:val="100"/>
          <w:sz w:val="19"/>
          <w:szCs w:val="19"/>
        </w:rPr>
      </w:r>
    </w:p>
    <w:p>
      <w:pPr>
        <w:spacing w:before="37" w:after="0" w:line="241" w:lineRule="auto"/>
        <w:ind w:left="145" w:right="2181" w:hanging="145"/>
        <w:jc w:val="left"/>
        <w:rPr>
          <w:rFonts w:ascii="Arial" w:hAnsi="Arial" w:cs="Arial" w:eastAsia="Arial"/>
          <w:sz w:val="19"/>
          <w:szCs w:val="19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1"/>
          <w:sz w:val="19"/>
          <w:szCs w:val="19"/>
        </w:rPr>
        <w:t>Sen</w:t>
      </w:r>
      <w:r>
        <w:rPr>
          <w:rFonts w:ascii="Arial" w:hAnsi="Arial" w:cs="Arial" w:eastAsia="Arial"/>
          <w:spacing w:val="-1"/>
          <w:w w:val="101"/>
          <w:sz w:val="19"/>
          <w:szCs w:val="19"/>
        </w:rPr>
        <w:t>d</w:t>
      </w:r>
      <w:r>
        <w:rPr>
          <w:rFonts w:ascii="Arial" w:hAnsi="Arial" w:cs="Arial" w:eastAsia="Arial"/>
          <w:spacing w:val="0"/>
          <w:w w:val="101"/>
          <w:sz w:val="19"/>
          <w:szCs w:val="19"/>
        </w:rPr>
        <w:t>ing</w:t>
      </w:r>
      <w:r>
        <w:rPr>
          <w:rFonts w:ascii="Arial" w:hAnsi="Arial" w:cs="Arial" w:eastAsia="Arial"/>
          <w:spacing w:val="0"/>
          <w:w w:val="101"/>
          <w:sz w:val="19"/>
          <w:szCs w:val="19"/>
        </w:rPr>
        <w:t> </w:t>
      </w:r>
      <w:r>
        <w:rPr>
          <w:rFonts w:ascii="Arial" w:hAnsi="Arial" w:cs="Arial" w:eastAsia="Arial"/>
          <w:spacing w:val="0"/>
          <w:w w:val="101"/>
          <w:sz w:val="19"/>
          <w:szCs w:val="19"/>
        </w:rPr>
        <w:t>reply</w:t>
      </w:r>
      <w:r>
        <w:rPr>
          <w:rFonts w:ascii="Arial" w:hAnsi="Arial" w:cs="Arial" w:eastAsia="Arial"/>
          <w:spacing w:val="0"/>
          <w:w w:val="100"/>
          <w:sz w:val="19"/>
          <w:szCs w:val="19"/>
        </w:rPr>
      </w:r>
    </w:p>
    <w:p>
      <w:pPr>
        <w:spacing w:line="241" w:lineRule="auto" w:after="0"/>
        <w:jc w:val="left"/>
        <w:rPr>
          <w:rFonts w:ascii="Arial" w:hAnsi="Arial" w:cs="Arial" w:eastAsia="Arial"/>
          <w:sz w:val="19"/>
          <w:szCs w:val="19"/>
        </w:rPr>
        <w:sectPr>
          <w:type w:val="continuous"/>
          <w:pgSz w:w="11900" w:h="16840"/>
          <w:pgMar w:top="260" w:bottom="1040" w:left="1300" w:right="1680"/>
          <w:cols w:num="4" w:equalWidth="0">
            <w:col w:w="1394" w:space="367"/>
            <w:col w:w="2278" w:space="363"/>
            <w:col w:w="853" w:space="729"/>
            <w:col w:w="2936"/>
          </w:cols>
        </w:sectPr>
      </w:pPr>
    </w:p>
    <w:p>
      <w:pPr>
        <w:spacing w:before="0" w:after="0" w:line="213" w:lineRule="exact"/>
        <w:ind w:left="244" w:right="-42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-1"/>
          <w:w w:val="101"/>
          <w:sz w:val="21"/>
          <w:szCs w:val="21"/>
        </w:rPr>
        <w:t>PC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spacing w:before="4" w:after="0" w:line="240" w:lineRule="auto"/>
        <w:ind w:left="214" w:right="-72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1"/>
          <w:sz w:val="21"/>
          <w:szCs w:val="21"/>
        </w:rPr>
        <w:t>e</w:t>
      </w:r>
      <w:r>
        <w:rPr>
          <w:rFonts w:ascii="Arial" w:hAnsi="Arial" w:cs="Arial" w:eastAsia="Arial"/>
          <w:spacing w:val="-1"/>
          <w:w w:val="101"/>
          <w:sz w:val="21"/>
          <w:szCs w:val="21"/>
        </w:rPr>
        <w:t>n</w:t>
      </w:r>
      <w:r>
        <w:rPr>
          <w:rFonts w:ascii="Arial" w:hAnsi="Arial" w:cs="Arial" w:eastAsia="Arial"/>
          <w:spacing w:val="0"/>
          <w:w w:val="101"/>
          <w:sz w:val="21"/>
          <w:szCs w:val="21"/>
        </w:rPr>
        <w:t>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spacing w:before="0" w:after="0" w:line="213" w:lineRule="exact"/>
        <w:ind w:right="-72"/>
        <w:jc w:val="left"/>
        <w:rPr>
          <w:rFonts w:ascii="Arial" w:hAnsi="Arial" w:cs="Arial" w:eastAsia="Arial"/>
          <w:sz w:val="21"/>
          <w:szCs w:val="21"/>
        </w:rPr>
      </w:pPr>
      <w:r>
        <w:rPr/>
        <w:br w:type="column"/>
      </w:r>
      <w:r>
        <w:rPr>
          <w:rFonts w:ascii="Arial" w:hAnsi="Arial" w:cs="Arial" w:eastAsia="Arial"/>
          <w:w w:val="101"/>
          <w:sz w:val="21"/>
          <w:szCs w:val="21"/>
        </w:rPr>
        <w:t>N</w:t>
      </w:r>
      <w:r>
        <w:rPr>
          <w:rFonts w:ascii="Arial" w:hAnsi="Arial" w:cs="Arial" w:eastAsia="Arial"/>
          <w:spacing w:val="-5"/>
          <w:w w:val="101"/>
          <w:sz w:val="21"/>
          <w:szCs w:val="21"/>
        </w:rPr>
        <w:t>M</w:t>
      </w:r>
      <w:r>
        <w:rPr>
          <w:rFonts w:ascii="Arial" w:hAnsi="Arial" w:cs="Arial" w:eastAsia="Arial"/>
          <w:spacing w:val="0"/>
          <w:w w:val="101"/>
          <w:sz w:val="21"/>
          <w:szCs w:val="21"/>
        </w:rPr>
        <w:t>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spacing w:before="4" w:after="0" w:line="240" w:lineRule="auto"/>
        <w:ind w:left="62" w:right="-2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0"/>
          <w:w w:val="101"/>
          <w:sz w:val="21"/>
          <w:szCs w:val="21"/>
        </w:rPr>
        <w:t>e</w:t>
      </w:r>
      <w:r>
        <w:rPr>
          <w:rFonts w:ascii="Arial" w:hAnsi="Arial" w:cs="Arial" w:eastAsia="Arial"/>
          <w:spacing w:val="-1"/>
          <w:w w:val="101"/>
          <w:sz w:val="21"/>
          <w:szCs w:val="21"/>
        </w:rPr>
        <w:t>n</w:t>
      </w:r>
      <w:r>
        <w:rPr>
          <w:rFonts w:ascii="Arial" w:hAnsi="Arial" w:cs="Arial" w:eastAsia="Arial"/>
          <w:spacing w:val="0"/>
          <w:w w:val="101"/>
          <w:sz w:val="21"/>
          <w:szCs w:val="21"/>
        </w:rPr>
        <w:t>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192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pacing w:val="-4"/>
          <w:w w:val="100"/>
          <w:position w:val="0"/>
          <w:sz w:val="17"/>
          <w:szCs w:val="17"/>
        </w:rPr>
        <w:t>M</w:t>
      </w:r>
      <w:r>
        <w:rPr>
          <w:rFonts w:ascii="Arial" w:hAnsi="Arial" w:cs="Arial" w:eastAsia="Arial"/>
          <w:spacing w:val="1"/>
          <w:w w:val="100"/>
          <w:position w:val="0"/>
          <w:sz w:val="17"/>
          <w:szCs w:val="17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7"/>
          <w:szCs w:val="17"/>
        </w:rPr>
        <w:t>x</w:t>
      </w:r>
      <w:r>
        <w:rPr>
          <w:rFonts w:ascii="Arial" w:hAnsi="Arial" w:cs="Arial" w:eastAsia="Arial"/>
          <w:spacing w:val="4"/>
          <w:w w:val="100"/>
          <w:position w:val="0"/>
          <w:sz w:val="17"/>
          <w:szCs w:val="17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7"/>
          <w:szCs w:val="17"/>
        </w:rPr>
        <w:t>1</w:t>
      </w:r>
      <w:r>
        <w:rPr>
          <w:rFonts w:ascii="Arial" w:hAnsi="Arial" w:cs="Arial" w:eastAsia="Arial"/>
          <w:spacing w:val="5"/>
          <w:w w:val="100"/>
          <w:position w:val="0"/>
          <w:sz w:val="17"/>
          <w:szCs w:val="17"/>
        </w:rPr>
        <w:t> </w:t>
      </w:r>
      <w:r>
        <w:rPr>
          <w:rFonts w:ascii="Arial" w:hAnsi="Arial" w:cs="Arial" w:eastAsia="Arial"/>
          <w:spacing w:val="0"/>
          <w:w w:val="102"/>
          <w:position w:val="0"/>
          <w:sz w:val="17"/>
          <w:szCs w:val="17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17"/>
          <w:szCs w:val="17"/>
        </w:rPr>
      </w:r>
    </w:p>
    <w:p>
      <w:pPr>
        <w:spacing w:line="192" w:lineRule="exact" w:after="0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00" w:h="16840"/>
          <w:pgMar w:top="260" w:bottom="1040" w:left="1300" w:right="1680"/>
          <w:cols w:num="3" w:equalWidth="0">
            <w:col w:w="570" w:space="404"/>
            <w:col w:w="481" w:space="4967"/>
            <w:col w:w="2498"/>
          </w:cols>
        </w:sectPr>
      </w:pPr>
    </w:p>
    <w:p>
      <w:pPr>
        <w:spacing w:before="1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type w:val="continuous"/>
          <w:pgSz w:w="11900" w:h="16840"/>
          <w:pgMar w:top="260" w:bottom="1040" w:left="1300" w:right="1680"/>
        </w:sectPr>
      </w:pPr>
    </w:p>
    <w:p>
      <w:pPr>
        <w:spacing w:before="35" w:after="0" w:line="237" w:lineRule="exact"/>
        <w:ind w:left="117" w:right="-72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-1"/>
          <w:w w:val="101"/>
          <w:position w:val="0"/>
          <w:sz w:val="21"/>
          <w:szCs w:val="21"/>
        </w:rPr>
        <w:t>R</w:t>
      </w:r>
      <w:r>
        <w:rPr>
          <w:rFonts w:ascii="Arial" w:hAnsi="Arial" w:cs="Arial" w:eastAsia="Arial"/>
          <w:spacing w:val="2"/>
          <w:w w:val="101"/>
          <w:position w:val="0"/>
          <w:sz w:val="21"/>
          <w:szCs w:val="21"/>
        </w:rPr>
        <w:t>T</w:t>
      </w:r>
      <w:r>
        <w:rPr>
          <w:rFonts w:ascii="Arial" w:hAnsi="Arial" w:cs="Arial" w:eastAsia="Arial"/>
          <w:spacing w:val="0"/>
          <w:w w:val="101"/>
          <w:position w:val="0"/>
          <w:sz w:val="21"/>
          <w:szCs w:val="21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before="35" w:after="0" w:line="237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1"/>
          <w:position w:val="0"/>
          <w:sz w:val="21"/>
          <w:szCs w:val="21"/>
        </w:rPr>
        <w:t>C</w:t>
      </w:r>
      <w:r>
        <w:rPr>
          <w:rFonts w:ascii="Arial" w:hAnsi="Arial" w:cs="Arial" w:eastAsia="Arial"/>
          <w:spacing w:val="2"/>
          <w:w w:val="101"/>
          <w:position w:val="0"/>
          <w:sz w:val="21"/>
          <w:szCs w:val="21"/>
        </w:rPr>
        <w:t>T</w:t>
      </w:r>
      <w:r>
        <w:rPr>
          <w:rFonts w:ascii="Arial" w:hAnsi="Arial" w:cs="Arial" w:eastAsia="Arial"/>
          <w:spacing w:val="0"/>
          <w:w w:val="101"/>
          <w:position w:val="0"/>
          <w:sz w:val="21"/>
          <w:szCs w:val="21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line="237" w:lineRule="exact" w:after="0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260" w:bottom="1040" w:left="1300" w:right="1680"/>
          <w:cols w:num="2" w:equalWidth="0">
            <w:col w:w="544" w:space="395"/>
            <w:col w:w="7981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20" w:lineRule="exact" w:after="0"/>
        <w:jc w:val="left"/>
        <w:rPr>
          <w:sz w:val="22"/>
          <w:szCs w:val="22"/>
        </w:rPr>
        <w:sectPr>
          <w:type w:val="continuous"/>
          <w:pgSz w:w="11900" w:h="16840"/>
          <w:pgMar w:top="260" w:bottom="1040" w:left="1300" w:right="1680"/>
        </w:sectPr>
      </w:pPr>
    </w:p>
    <w:p>
      <w:pPr>
        <w:spacing w:before="35" w:after="0" w:line="237" w:lineRule="exact"/>
        <w:ind w:left="117" w:right="-72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-1"/>
          <w:w w:val="101"/>
          <w:position w:val="0"/>
          <w:sz w:val="21"/>
          <w:szCs w:val="21"/>
        </w:rPr>
        <w:t>C</w:t>
      </w:r>
      <w:r>
        <w:rPr>
          <w:rFonts w:ascii="Arial" w:hAnsi="Arial" w:cs="Arial" w:eastAsia="Arial"/>
          <w:spacing w:val="2"/>
          <w:w w:val="101"/>
          <w:position w:val="0"/>
          <w:sz w:val="21"/>
          <w:szCs w:val="21"/>
        </w:rPr>
        <w:t>T</w:t>
      </w:r>
      <w:r>
        <w:rPr>
          <w:rFonts w:ascii="Arial" w:hAnsi="Arial" w:cs="Arial" w:eastAsia="Arial"/>
          <w:spacing w:val="0"/>
          <w:w w:val="101"/>
          <w:position w:val="0"/>
          <w:sz w:val="21"/>
          <w:szCs w:val="21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before="35" w:after="0" w:line="237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1"/>
          <w:position w:val="0"/>
          <w:sz w:val="21"/>
          <w:szCs w:val="21"/>
        </w:rPr>
        <w:t>R</w:t>
      </w:r>
      <w:r>
        <w:rPr>
          <w:rFonts w:ascii="Arial" w:hAnsi="Arial" w:cs="Arial" w:eastAsia="Arial"/>
          <w:spacing w:val="2"/>
          <w:w w:val="101"/>
          <w:position w:val="0"/>
          <w:sz w:val="21"/>
          <w:szCs w:val="21"/>
        </w:rPr>
        <w:t>T</w:t>
      </w:r>
      <w:r>
        <w:rPr>
          <w:rFonts w:ascii="Arial" w:hAnsi="Arial" w:cs="Arial" w:eastAsia="Arial"/>
          <w:spacing w:val="0"/>
          <w:w w:val="101"/>
          <w:position w:val="0"/>
          <w:sz w:val="21"/>
          <w:szCs w:val="21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line="237" w:lineRule="exact" w:after="0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260" w:bottom="1040" w:left="1300" w:right="1680"/>
          <w:cols w:num="2" w:equalWidth="0">
            <w:col w:w="544" w:space="395"/>
            <w:col w:w="7981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20" w:lineRule="exact" w:after="0"/>
        <w:jc w:val="left"/>
        <w:rPr>
          <w:sz w:val="22"/>
          <w:szCs w:val="22"/>
        </w:rPr>
        <w:sectPr>
          <w:type w:val="continuous"/>
          <w:pgSz w:w="11900" w:h="16840"/>
          <w:pgMar w:top="260" w:bottom="1040" w:left="1300" w:right="1680"/>
        </w:sectPr>
      </w:pPr>
    </w:p>
    <w:p>
      <w:pPr>
        <w:spacing w:before="35" w:after="0" w:line="237" w:lineRule="exact"/>
        <w:ind w:left="117" w:right="-72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2"/>
          <w:w w:val="101"/>
          <w:position w:val="0"/>
          <w:sz w:val="21"/>
          <w:szCs w:val="21"/>
        </w:rPr>
        <w:t>T</w:t>
      </w:r>
      <w:r>
        <w:rPr>
          <w:rFonts w:ascii="Arial" w:hAnsi="Arial" w:cs="Arial" w:eastAsia="Arial"/>
          <w:spacing w:val="-2"/>
          <w:w w:val="101"/>
          <w:position w:val="0"/>
          <w:sz w:val="21"/>
          <w:szCs w:val="21"/>
        </w:rPr>
        <w:t>x</w:t>
      </w:r>
      <w:r>
        <w:rPr>
          <w:rFonts w:ascii="Arial" w:hAnsi="Arial" w:cs="Arial" w:eastAsia="Arial"/>
          <w:spacing w:val="0"/>
          <w:w w:val="101"/>
          <w:position w:val="0"/>
          <w:sz w:val="21"/>
          <w:szCs w:val="21"/>
        </w:rPr>
        <w:t>D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before="35" w:after="0" w:line="237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1"/>
          <w:position w:val="0"/>
          <w:sz w:val="21"/>
          <w:szCs w:val="21"/>
        </w:rPr>
        <w:t>R</w:t>
      </w:r>
      <w:r>
        <w:rPr>
          <w:rFonts w:ascii="Arial" w:hAnsi="Arial" w:cs="Arial" w:eastAsia="Arial"/>
          <w:spacing w:val="-3"/>
          <w:w w:val="101"/>
          <w:position w:val="0"/>
          <w:sz w:val="21"/>
          <w:szCs w:val="21"/>
        </w:rPr>
        <w:t>x</w:t>
      </w:r>
      <w:r>
        <w:rPr>
          <w:rFonts w:ascii="Arial" w:hAnsi="Arial" w:cs="Arial" w:eastAsia="Arial"/>
          <w:spacing w:val="0"/>
          <w:w w:val="101"/>
          <w:position w:val="0"/>
          <w:sz w:val="21"/>
          <w:szCs w:val="21"/>
        </w:rPr>
        <w:t>D</w:t>
      </w:r>
      <w:r>
        <w:rPr>
          <w:rFonts w:ascii="Arial" w:hAnsi="Arial" w:cs="Arial" w:eastAsia="Arial"/>
          <w:spacing w:val="0"/>
          <w:w w:val="100"/>
          <w:position w:val="0"/>
          <w:sz w:val="21"/>
          <w:szCs w:val="21"/>
        </w:rPr>
      </w:r>
    </w:p>
    <w:p>
      <w:pPr>
        <w:spacing w:line="237" w:lineRule="exact" w:after="0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260" w:bottom="1040" w:left="1300" w:right="1680"/>
          <w:cols w:num="2" w:equalWidth="0">
            <w:col w:w="508" w:space="431"/>
            <w:col w:w="7981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20" w:lineRule="exact" w:after="0"/>
        <w:jc w:val="left"/>
        <w:rPr>
          <w:sz w:val="22"/>
          <w:szCs w:val="22"/>
        </w:rPr>
        <w:sectPr>
          <w:type w:val="continuous"/>
          <w:pgSz w:w="11900" w:h="16840"/>
          <w:pgMar w:top="260" w:bottom="1040" w:left="1300" w:right="1680"/>
        </w:sectPr>
      </w:pPr>
    </w:p>
    <w:p>
      <w:pPr>
        <w:spacing w:before="35" w:after="0" w:line="240" w:lineRule="auto"/>
        <w:ind w:left="117" w:right="-72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 w:cs="Arial" w:eastAsia="Arial"/>
          <w:spacing w:val="-2"/>
          <w:w w:val="101"/>
          <w:sz w:val="21"/>
          <w:szCs w:val="21"/>
        </w:rPr>
        <w:t>RxD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spacing w:before="35" w:after="0" w:line="240" w:lineRule="auto"/>
        <w:ind w:right="-20"/>
        <w:jc w:val="left"/>
        <w:rPr>
          <w:rFonts w:ascii="Arial" w:hAnsi="Arial" w:cs="Arial" w:eastAsia="Arial"/>
          <w:sz w:val="21"/>
          <w:szCs w:val="21"/>
        </w:rPr>
      </w:pPr>
      <w:r>
        <w:rPr/>
        <w:br w:type="column"/>
      </w:r>
      <w:r>
        <w:rPr>
          <w:rFonts w:ascii="Arial" w:hAnsi="Arial" w:cs="Arial" w:eastAsia="Arial"/>
          <w:spacing w:val="2"/>
          <w:w w:val="101"/>
          <w:sz w:val="21"/>
          <w:szCs w:val="21"/>
        </w:rPr>
        <w:t>T</w:t>
      </w:r>
      <w:r>
        <w:rPr>
          <w:rFonts w:ascii="Arial" w:hAnsi="Arial" w:cs="Arial" w:eastAsia="Arial"/>
          <w:spacing w:val="-2"/>
          <w:w w:val="101"/>
          <w:sz w:val="21"/>
          <w:szCs w:val="21"/>
        </w:rPr>
        <w:t>x</w:t>
      </w:r>
      <w:r>
        <w:rPr>
          <w:rFonts w:ascii="Arial" w:hAnsi="Arial" w:cs="Arial" w:eastAsia="Arial"/>
          <w:spacing w:val="0"/>
          <w:w w:val="101"/>
          <w:sz w:val="21"/>
          <w:szCs w:val="21"/>
        </w:rPr>
        <w:t>D</w:t>
      </w:r>
      <w:r>
        <w:rPr>
          <w:rFonts w:ascii="Arial" w:hAnsi="Arial" w:cs="Arial" w:eastAsia="Arial"/>
          <w:spacing w:val="0"/>
          <w:w w:val="100"/>
          <w:sz w:val="21"/>
          <w:szCs w:val="21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260" w:bottom="1040" w:left="1300" w:right="1680"/>
          <w:cols w:num="2" w:equalWidth="0">
            <w:col w:w="527" w:space="413"/>
            <w:col w:w="7980"/>
          </w:cols>
        </w:sectPr>
      </w:pPr>
    </w:p>
    <w:p>
      <w:pPr>
        <w:tabs>
          <w:tab w:pos="1240" w:val="left"/>
        </w:tabs>
        <w:spacing w:before="50" w:after="0" w:line="240" w:lineRule="auto"/>
        <w:ind w:left="537" w:right="-2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7</w:t>
        <w:tab/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FIRM</w:t>
      </w:r>
      <w:r>
        <w:rPr>
          <w:rFonts w:ascii="Arial" w:hAnsi="Arial" w:cs="Arial" w:eastAsia="Arial"/>
          <w:b/>
          <w:bCs/>
          <w:spacing w:val="-18"/>
          <w:w w:val="100"/>
          <w:sz w:val="32"/>
          <w:szCs w:val="32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ARE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UPD</w:t>
      </w:r>
      <w:r>
        <w:rPr>
          <w:rFonts w:ascii="Arial" w:hAnsi="Arial" w:cs="Arial" w:eastAsia="Arial"/>
          <w:b/>
          <w:bCs/>
          <w:spacing w:val="-24"/>
          <w:w w:val="100"/>
          <w:sz w:val="32"/>
          <w:szCs w:val="32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TE</w:t>
      </w:r>
      <w:r>
        <w:rPr>
          <w:rFonts w:ascii="Arial" w:hAnsi="Arial" w:cs="Arial" w:eastAsia="Arial"/>
          <w:spacing w:val="0"/>
          <w:w w:val="100"/>
          <w:sz w:val="32"/>
          <w:szCs w:val="32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960" w:val="left"/>
        </w:tabs>
        <w:spacing w:before="0" w:after="0" w:line="316" w:lineRule="exact"/>
        <w:ind w:left="111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>7.1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ab/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>Using</w:t>
      </w:r>
      <w:r>
        <w:rPr>
          <w:rFonts w:ascii="Arial" w:hAnsi="Arial" w:cs="Arial" w:eastAsia="Arial"/>
          <w:b/>
          <w:bCs/>
          <w:spacing w:val="-8"/>
          <w:w w:val="100"/>
          <w:position w:val="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8"/>
          <w:szCs w:val="28"/>
        </w:rPr>
        <w:t>TMA1001</w:t>
      </w:r>
      <w:r>
        <w:rPr>
          <w:rFonts w:ascii="Arial" w:hAnsi="Arial" w:cs="Arial" w:eastAsia="Arial"/>
          <w:spacing w:val="0"/>
          <w:w w:val="100"/>
          <w:position w:val="0"/>
          <w:sz w:val="28"/>
          <w:szCs w:val="28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6" w:after="0" w:line="252" w:lineRule="exact"/>
        <w:ind w:left="417" w:right="4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3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3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required</w:t>
      </w:r>
      <w:r>
        <w:rPr>
          <w:rFonts w:ascii="Arial" w:hAnsi="Arial" w:cs="Arial" w:eastAsia="Arial"/>
          <w:spacing w:val="3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4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send</w:t>
      </w:r>
      <w:r>
        <w:rPr>
          <w:rFonts w:ascii="Arial" w:hAnsi="Arial" w:cs="Arial" w:eastAsia="Arial"/>
          <w:spacing w:val="3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3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“start</w:t>
      </w:r>
      <w:r>
        <w:rPr>
          <w:rFonts w:ascii="Arial" w:hAnsi="Arial" w:cs="Arial" w:eastAsia="Arial"/>
          <w:spacing w:val="3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boot</w:t>
      </w:r>
      <w:r>
        <w:rPr>
          <w:rFonts w:ascii="Arial" w:hAnsi="Arial" w:cs="Arial" w:eastAsia="Arial"/>
          <w:spacing w:val="3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loader”</w:t>
      </w:r>
      <w:r>
        <w:rPr>
          <w:rFonts w:ascii="Arial" w:hAnsi="Arial" w:cs="Arial" w:eastAsia="Arial"/>
          <w:spacing w:val="3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command</w:t>
      </w:r>
      <w:r>
        <w:rPr>
          <w:rFonts w:ascii="Arial" w:hAnsi="Arial" w:cs="Arial" w:eastAsia="Arial"/>
          <w:spacing w:val="3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3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manage</w:t>
      </w:r>
      <w:r>
        <w:rPr>
          <w:rFonts w:ascii="Arial" w:hAnsi="Arial" w:cs="Arial" w:eastAsia="Arial"/>
          <w:spacing w:val="3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3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update</w:t>
      </w:r>
      <w:r>
        <w:rPr>
          <w:rFonts w:ascii="Arial" w:hAnsi="Arial" w:cs="Arial" w:eastAsia="Arial"/>
          <w:spacing w:val="3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process</w:t>
      </w:r>
      <w:r>
        <w:rPr>
          <w:rFonts w:ascii="Arial" w:hAnsi="Arial" w:cs="Arial" w:eastAsia="Arial"/>
          <w:spacing w:val="3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called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“Talaris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Ace”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(TMA).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1" w:after="0" w:line="240" w:lineRule="auto"/>
        <w:ind w:left="417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equipment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prerequisites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required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upload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new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firmware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therefore: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tabs>
          <w:tab w:pos="760" w:val="left"/>
        </w:tabs>
        <w:spacing w:before="0" w:after="0" w:line="240" w:lineRule="auto"/>
        <w:ind w:left="417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30"/>
          <w:sz w:val="22"/>
          <w:szCs w:val="22"/>
        </w:rPr>
        <w:t>•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PC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“Talaris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installed.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(Version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released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TB)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760" w:val="left"/>
        </w:tabs>
        <w:spacing w:before="20" w:after="0" w:line="252" w:lineRule="exact"/>
        <w:ind w:left="777" w:right="798" w:hanging="36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30"/>
          <w:sz w:val="22"/>
          <w:szCs w:val="22"/>
        </w:rPr>
        <w:t>•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firmware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update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file,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e.g.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AB20120102.hex</w:t>
      </w:r>
      <w:r>
        <w:rPr>
          <w:rFonts w:ascii="Arial" w:hAnsi="Arial" w:cs="Arial" w:eastAsia="Arial"/>
          <w:spacing w:val="-1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firmw</w:t>
      </w:r>
      <w:r>
        <w:rPr>
          <w:rFonts w:ascii="Arial" w:hAnsi="Arial" w:cs="Arial" w:eastAsia="Arial"/>
          <w:spacing w:val="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version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number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followed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hex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extension,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file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Intel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hex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format).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760" w:val="left"/>
        </w:tabs>
        <w:spacing w:before="12" w:after="0" w:line="240" w:lineRule="auto"/>
        <w:ind w:left="417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30"/>
          <w:sz w:val="22"/>
          <w:szCs w:val="22"/>
        </w:rPr>
        <w:t>•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Serial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communication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connect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PC.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tabs>
          <w:tab w:pos="760" w:val="left"/>
        </w:tabs>
        <w:spacing w:before="16" w:after="0" w:line="240" w:lineRule="auto"/>
        <w:ind w:left="417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30"/>
          <w:sz w:val="22"/>
          <w:szCs w:val="22"/>
        </w:rPr>
        <w:t>•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Powered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firmware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level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2012-01.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1240" w:bottom="1040" w:left="880" w:right="340"/>
        </w:sectPr>
      </w:pPr>
    </w:p>
    <w:p>
      <w:pPr>
        <w:spacing w:before="39" w:after="0" w:line="451" w:lineRule="exact"/>
        <w:ind w:right="1555"/>
        <w:jc w:val="right"/>
        <w:rPr>
          <w:rFonts w:ascii="Arial" w:hAnsi="Arial" w:cs="Arial" w:eastAsia="Arial"/>
          <w:sz w:val="40"/>
          <w:szCs w:val="40"/>
        </w:rPr>
      </w:pPr>
      <w:r>
        <w:rPr>
          <w:rFonts w:ascii="Arial" w:hAnsi="Arial" w:cs="Arial" w:eastAsia="Arial"/>
          <w:b/>
          <w:bCs/>
          <w:color w:val="AFAFAF"/>
          <w:spacing w:val="0"/>
          <w:w w:val="99"/>
          <w:position w:val="0"/>
          <w:sz w:val="40"/>
          <w:szCs w:val="40"/>
        </w:rPr>
        <w:t>l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40"/>
          <w:szCs w:val="4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31" w:after="0" w:line="240" w:lineRule="auto"/>
        <w:ind w:left="132" w:right="-20"/>
        <w:jc w:val="left"/>
        <w:rPr>
          <w:rFonts w:ascii="Arial" w:hAnsi="Arial" w:cs="Arial" w:eastAsia="Arial"/>
          <w:sz w:val="22"/>
          <w:szCs w:val="22"/>
        </w:rPr>
      </w:pPr>
      <w:r>
        <w:rPr/>
        <w:pict>
          <v:shape style="position:absolute;margin-left:310.200012pt;margin-top:16.428146pt;width:244.199994pt;height:137.51968pt;mso-position-horizontal-relative:page;mso-position-vertical-relative:paragraph;z-index:-12154" type="#_x0000_t75">
            <v:imagedata r:id="rId20" o:title=""/>
          </v:shape>
        </w:pic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b/>
          <w:bCs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procedure</w:t>
      </w:r>
      <w:r>
        <w:rPr>
          <w:rFonts w:ascii="Arial" w:hAnsi="Arial" w:cs="Arial" w:eastAsia="Arial"/>
          <w:b/>
          <w:bCs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b/>
          <w:bCs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upload</w:t>
      </w:r>
      <w:r>
        <w:rPr>
          <w:rFonts w:ascii="Arial" w:hAnsi="Arial" w:cs="Arial" w:eastAsia="Arial"/>
          <w:b/>
          <w:bCs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new</w:t>
      </w:r>
      <w:r>
        <w:rPr>
          <w:rFonts w:ascii="Arial" w:hAnsi="Arial" w:cs="Arial" w:eastAsia="Arial"/>
          <w:b/>
          <w:bCs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firm</w:t>
      </w:r>
      <w:r>
        <w:rPr>
          <w:rFonts w:ascii="Arial" w:hAnsi="Arial" w:cs="Arial" w:eastAsia="Arial"/>
          <w:b/>
          <w:bCs/>
          <w:spacing w:val="2"/>
          <w:w w:val="100"/>
          <w:sz w:val="22"/>
          <w:szCs w:val="22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22"/>
          <w:szCs w:val="22"/>
        </w:rPr>
        <w:t>are: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40" w:lineRule="auto"/>
        <w:ind w:left="15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1.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5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Switch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green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510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LEDs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PCB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flashing.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52" w:lineRule="exact"/>
        <w:ind w:left="480" w:right="5957" w:hanging="36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2.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5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Connect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communication</w:t>
      </w:r>
      <w:r>
        <w:rPr>
          <w:rFonts w:ascii="Arial" w:hAnsi="Arial" w:cs="Arial" w:eastAsia="Arial"/>
          <w:spacing w:val="-1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cable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between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PC.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52" w:lineRule="exact"/>
        <w:ind w:left="496" w:right="5967" w:hanging="36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3.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5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Start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“Talaris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Ace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1.0.0.1”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check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under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“Setup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→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Communications”</w:t>
      </w:r>
      <w:r>
        <w:rPr>
          <w:rFonts w:ascii="Arial" w:hAnsi="Arial" w:cs="Arial" w:eastAsia="Arial"/>
          <w:spacing w:val="-1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communications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settings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“your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port”,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9600,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even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parity,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handshake</w:t>
      </w:r>
      <w:r>
        <w:rPr>
          <w:rFonts w:ascii="Arial" w:hAnsi="Arial" w:cs="Arial" w:eastAsia="Arial"/>
          <w:spacing w:val="-1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off.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52" w:lineRule="exact"/>
        <w:ind w:left="630" w:right="6077" w:hanging="360"/>
        <w:jc w:val="left"/>
        <w:rPr>
          <w:rFonts w:ascii="Arial" w:hAnsi="Arial" w:cs="Arial" w:eastAsia="Arial"/>
          <w:sz w:val="22"/>
          <w:szCs w:val="22"/>
        </w:rPr>
      </w:pPr>
      <w:r>
        <w:rPr/>
        <w:pict>
          <v:shape style="position:absolute;margin-left:314.820007pt;margin-top:3.003401pt;width:244.199959pt;height:160.259674pt;mso-position-horizontal-relative:page;mso-position-vertical-relative:paragraph;z-index:-12153" type="#_x0000_t75">
            <v:imagedata r:id="rId21" o:title=""/>
          </v:shape>
        </w:pic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4.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5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Click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tool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bar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text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“Get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firmware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ID”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verify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test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program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communicate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with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52" w:lineRule="exact"/>
        <w:ind w:left="616" w:right="5662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“Get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firmware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ID”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text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should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change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to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currently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installed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firmware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version.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(If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text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does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change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currently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installed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firmware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version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there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communications</w:t>
      </w:r>
      <w:r>
        <w:rPr>
          <w:rFonts w:ascii="Arial" w:hAnsi="Arial" w:cs="Arial" w:eastAsia="Arial"/>
          <w:spacing w:val="-1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problem.)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492" w:right="-20"/>
        <w:jc w:val="left"/>
        <w:rPr>
          <w:rFonts w:ascii="Arial" w:hAnsi="Arial" w:cs="Arial" w:eastAsia="Arial"/>
          <w:sz w:val="22"/>
          <w:szCs w:val="22"/>
        </w:rPr>
      </w:pPr>
      <w:r>
        <w:rPr/>
        <w:pict>
          <v:shape style="position:absolute;margin-left:314.820007pt;margin-top:3.365587pt;width:244.079979pt;height:131.76pt;mso-position-horizontal-relative:page;mso-position-vertical-relative:paragraph;z-index:-12152" type="#_x0000_t75">
            <v:imagedata r:id="rId22" o:title=""/>
          </v:shape>
        </w:pic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5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Select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“File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→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Upload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852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Firmware”.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63" w:after="0" w:line="252" w:lineRule="exact"/>
        <w:ind w:left="852" w:right="6100" w:hanging="36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6.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5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Browse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updated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firmware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file,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e.g.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AB20120102.hex.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40" w:lineRule="auto"/>
        <w:ind w:left="492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7.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5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Click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0" w:after="0" w:line="252" w:lineRule="exact"/>
        <w:ind w:left="852"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“Upload”.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63" w:after="0" w:line="252" w:lineRule="exact"/>
        <w:ind w:left="852" w:right="5830" w:hanging="36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8.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5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Wait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progress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indicator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move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right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“Programming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completed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successfully”</w:t>
      </w:r>
      <w:r>
        <w:rPr>
          <w:rFonts w:ascii="Arial" w:hAnsi="Arial" w:cs="Arial" w:eastAsia="Arial"/>
          <w:spacing w:val="-1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52" w:lineRule="exact"/>
        <w:ind w:left="851" w:right="5440" w:hanging="36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9.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5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Wait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for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green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LEDs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front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PCB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start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flashing,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click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firmware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version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text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tool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bar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(see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picture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in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step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4).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Verify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that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reports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updated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firmware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version.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36" w:after="0" w:line="252" w:lineRule="exact"/>
        <w:ind w:left="131" w:right="128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0"/>
          <w:w w:val="100"/>
          <w:sz w:val="22"/>
          <w:szCs w:val="22"/>
        </w:rPr>
        <w:t>If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any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problems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are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encountered</w:t>
      </w:r>
      <w:r>
        <w:rPr>
          <w:rFonts w:ascii="Arial" w:hAnsi="Arial" w:cs="Arial" w:eastAsia="Arial"/>
          <w:spacing w:val="-1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take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note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problem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message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text.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procedure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can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be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99"/>
          <w:sz w:val="22"/>
          <w:szCs w:val="22"/>
        </w:rPr>
        <w:t>restarted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by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switching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off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/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power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and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restarting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the</w:t>
      </w:r>
      <w:r>
        <w:rPr>
          <w:rFonts w:ascii="Arial" w:hAnsi="Arial" w:cs="Arial" w:eastAsia="Arial"/>
          <w:spacing w:val="-3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update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process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from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step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5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(Select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“File</w:t>
      </w:r>
      <w:r>
        <w:rPr>
          <w:rFonts w:ascii="Arial" w:hAnsi="Arial" w:cs="Arial" w:eastAsia="Arial"/>
          <w:spacing w:val="-4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→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Upload</w:t>
      </w:r>
      <w:r>
        <w:rPr>
          <w:rFonts w:ascii="Arial" w:hAnsi="Arial" w:cs="Arial" w:eastAsia="Arial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MultiMech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0"/>
          <w:w w:val="100"/>
          <w:sz w:val="22"/>
          <w:szCs w:val="22"/>
        </w:rPr>
        <w:t>Firmware”).</w:t>
      </w:r>
      <w:r>
        <w:rPr>
          <w:rFonts w:ascii="Arial" w:hAnsi="Arial" w:cs="Arial" w:eastAsia="Arial"/>
          <w:spacing w:val="0"/>
          <w:w w:val="100"/>
          <w:sz w:val="22"/>
          <w:szCs w:val="22"/>
        </w:rPr>
      </w:r>
    </w:p>
    <w:p>
      <w:pPr>
        <w:spacing w:line="252" w:lineRule="exact" w:after="0"/>
        <w:jc w:val="left"/>
        <w:rPr>
          <w:rFonts w:ascii="Arial" w:hAnsi="Arial" w:cs="Arial" w:eastAsia="Arial"/>
          <w:sz w:val="22"/>
          <w:szCs w:val="22"/>
        </w:rPr>
        <w:sectPr>
          <w:pgSz w:w="11900" w:h="16840"/>
          <w:pgMar w:header="0" w:footer="845" w:top="520" w:bottom="1040" w:left="780" w:right="60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21" w:after="0" w:line="240" w:lineRule="auto"/>
        <w:ind w:left="1620" w:right="4917"/>
        <w:jc w:val="both"/>
        <w:rPr>
          <w:rFonts w:ascii="Arial" w:hAnsi="Arial" w:cs="Arial" w:eastAsia="Arial"/>
          <w:sz w:val="30"/>
          <w:szCs w:val="30"/>
        </w:rPr>
      </w:pPr>
      <w:r>
        <w:rPr/>
        <w:pict>
          <v:group style="position:absolute;margin-left:201.719986pt;margin-top:-79.740158pt;width:236.279984pt;height:295.619965pt;mso-position-horizontal-relative:page;mso-position-vertical-relative:paragraph;z-index:-12150" coordorigin="4034,-1595" coordsize="4726,5912">
            <v:shape style="position:absolute;left:4034;top:-1595;width:4726;height:5910" type="#_x0000_t75">
              <v:imagedata r:id="rId24" o:title=""/>
            </v:shape>
            <v:shape style="position:absolute;left:4516;top:3444;width:2160;height:874" type="#_x0000_t75">
              <v:imagedata r:id="rId25" o:title=""/>
            </v:shape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30"/>
          <w:szCs w:val="30"/>
        </w:rPr>
        <w:t>The</w:t>
      </w:r>
      <w:r>
        <w:rPr>
          <w:rFonts w:ascii="Arial" w:hAnsi="Arial" w:cs="Arial" w:eastAsia="Arial"/>
          <w:b/>
          <w:bCs/>
          <w:spacing w:val="0"/>
          <w:w w:val="100"/>
          <w:sz w:val="30"/>
          <w:szCs w:val="3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30"/>
          <w:szCs w:val="30"/>
        </w:rPr>
        <w:t>Talaris</w:t>
      </w:r>
      <w:r>
        <w:rPr>
          <w:rFonts w:ascii="Arial" w:hAnsi="Arial" w:cs="Arial" w:eastAsia="Arial"/>
          <w:b/>
          <w:bCs/>
          <w:spacing w:val="0"/>
          <w:w w:val="100"/>
          <w:sz w:val="30"/>
          <w:szCs w:val="3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30"/>
          <w:szCs w:val="30"/>
        </w:rPr>
        <w:t>Commitment</w:t>
      </w:r>
      <w:r>
        <w:rPr>
          <w:rFonts w:ascii="Arial" w:hAnsi="Arial" w:cs="Arial" w:eastAsia="Arial"/>
          <w:spacing w:val="0"/>
          <w:w w:val="100"/>
          <w:sz w:val="30"/>
          <w:szCs w:val="30"/>
        </w:rPr>
      </w:r>
    </w:p>
    <w:p>
      <w:pPr>
        <w:spacing w:before="71" w:after="0" w:line="300" w:lineRule="auto"/>
        <w:ind w:left="1620" w:right="3190"/>
        <w:jc w:val="both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0"/>
          <w:w w:val="100"/>
          <w:sz w:val="14"/>
          <w:szCs w:val="14"/>
        </w:rPr>
        <w:t>Talaris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are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W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orld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x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perts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in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cash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management.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Across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the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globe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2,300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personnel,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w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ith</w:t>
      </w:r>
      <w:r>
        <w:rPr>
          <w:rFonts w:ascii="Arial" w:hAnsi="Arial" w:cs="Arial" w:eastAsia="Arial"/>
          <w:spacing w:val="3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er</w:t>
      </w:r>
      <w:r>
        <w:rPr>
          <w:rFonts w:ascii="Arial" w:hAnsi="Arial" w:cs="Arial" w:eastAsia="Arial"/>
          <w:spacing w:val="3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130</w:t>
      </w:r>
      <w:r>
        <w:rPr>
          <w:rFonts w:ascii="Arial" w:hAnsi="Arial" w:cs="Arial" w:eastAsia="Arial"/>
          <w:spacing w:val="3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business</w:t>
      </w:r>
      <w:r>
        <w:rPr>
          <w:rFonts w:ascii="Arial" w:hAnsi="Arial" w:cs="Arial" w:eastAsia="Arial"/>
          <w:spacing w:val="3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partners</w:t>
      </w:r>
      <w:r>
        <w:rPr>
          <w:rFonts w:ascii="Arial" w:hAnsi="Arial" w:cs="Arial" w:eastAsia="Arial"/>
          <w:spacing w:val="3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deli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er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technology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and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solutions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that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pro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ide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securit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y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,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producti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ity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and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inno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ation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to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our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customers.</w:t>
      </w:r>
    </w:p>
    <w:p>
      <w:pPr>
        <w:spacing w:before="40" w:after="0" w:line="300" w:lineRule="auto"/>
        <w:ind w:left="1620" w:right="3191"/>
        <w:jc w:val="both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0"/>
          <w:w w:val="100"/>
          <w:sz w:val="14"/>
          <w:szCs w:val="14"/>
        </w:rPr>
        <w:t>The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company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is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committed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to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the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highe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s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ethical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standards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and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compliance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w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ith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legislation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and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to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be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fair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emplo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y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er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w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here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er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w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operate.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As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responsible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organisation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w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maintain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disciplined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approach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to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our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corporate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go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ernance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and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operate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to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the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optimum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professional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standa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ds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in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all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aspects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of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our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business.</w:t>
      </w:r>
    </w:p>
    <w:p>
      <w:pPr>
        <w:spacing w:before="1" w:after="0" w:line="200" w:lineRule="atLeast"/>
        <w:ind w:left="1620" w:right="3189"/>
        <w:jc w:val="both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0"/>
          <w:w w:val="100"/>
          <w:sz w:val="14"/>
          <w:szCs w:val="14"/>
        </w:rPr>
        <w:t>Talaris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w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ill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al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w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y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s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seek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to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pro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ide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safe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and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producti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w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ork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en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ironment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w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here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all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emplo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y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ees</w:t>
      </w:r>
      <w:r>
        <w:rPr>
          <w:rFonts w:ascii="Arial" w:hAnsi="Arial" w:cs="Arial" w:eastAsia="Arial"/>
          <w:spacing w:val="2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can</w:t>
      </w:r>
      <w:r>
        <w:rPr>
          <w:rFonts w:ascii="Arial" w:hAnsi="Arial" w:cs="Arial" w:eastAsia="Arial"/>
          <w:spacing w:val="19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grow</w:t>
      </w:r>
      <w:r>
        <w:rPr>
          <w:rFonts w:ascii="Arial" w:hAnsi="Arial" w:cs="Arial" w:eastAsia="Arial"/>
          <w:spacing w:val="17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and</w:t>
      </w:r>
      <w:r>
        <w:rPr>
          <w:rFonts w:ascii="Arial" w:hAnsi="Arial" w:cs="Arial" w:eastAsia="Arial"/>
          <w:spacing w:val="19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be</w:t>
      </w:r>
      <w:r>
        <w:rPr>
          <w:rFonts w:ascii="Arial" w:hAnsi="Arial" w:cs="Arial" w:eastAsia="Arial"/>
          <w:spacing w:val="19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challenged.</w:t>
      </w:r>
      <w:r>
        <w:rPr>
          <w:rFonts w:ascii="Arial" w:hAnsi="Arial" w:cs="Arial" w:eastAsia="Arial"/>
          <w:spacing w:val="19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W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he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r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er</w:t>
      </w:r>
      <w:r>
        <w:rPr>
          <w:rFonts w:ascii="Arial" w:hAnsi="Arial" w:cs="Arial" w:eastAsia="Arial"/>
          <w:spacing w:val="19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w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19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operate</w:t>
      </w:r>
      <w:r>
        <w:rPr>
          <w:rFonts w:ascii="Arial" w:hAnsi="Arial" w:cs="Arial" w:eastAsia="Arial"/>
          <w:spacing w:val="19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our</w:t>
      </w:r>
      <w:r>
        <w:rPr>
          <w:rFonts w:ascii="Arial" w:hAnsi="Arial" w:cs="Arial" w:eastAsia="Arial"/>
          <w:spacing w:val="19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objecti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19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is</w:t>
      </w:r>
      <w:r>
        <w:rPr>
          <w:rFonts w:ascii="Arial" w:hAnsi="Arial" w:cs="Arial" w:eastAsia="Arial"/>
          <w:spacing w:val="19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to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contribute</w:t>
      </w:r>
      <w:r>
        <w:rPr>
          <w:rFonts w:ascii="Arial" w:hAnsi="Arial" w:cs="Arial" w:eastAsia="Arial"/>
          <w:spacing w:val="14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acti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ely</w:t>
      </w:r>
      <w:r>
        <w:rPr>
          <w:rFonts w:ascii="Arial" w:hAnsi="Arial" w:cs="Arial" w:eastAsia="Arial"/>
          <w:spacing w:val="1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to</w:t>
      </w:r>
      <w:r>
        <w:rPr>
          <w:rFonts w:ascii="Arial" w:hAnsi="Arial" w:cs="Arial" w:eastAsia="Arial"/>
          <w:spacing w:val="14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the</w:t>
      </w:r>
      <w:r>
        <w:rPr>
          <w:rFonts w:ascii="Arial" w:hAnsi="Arial" w:cs="Arial" w:eastAsia="Arial"/>
          <w:spacing w:val="14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community</w:t>
      </w:r>
      <w:r>
        <w:rPr>
          <w:rFonts w:ascii="Arial" w:hAnsi="Arial" w:cs="Arial" w:eastAsia="Arial"/>
          <w:spacing w:val="1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and</w:t>
      </w:r>
      <w:r>
        <w:rPr>
          <w:rFonts w:ascii="Arial" w:hAnsi="Arial" w:cs="Arial" w:eastAsia="Arial"/>
          <w:spacing w:val="14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the</w:t>
      </w:r>
      <w:r>
        <w:rPr>
          <w:rFonts w:ascii="Arial" w:hAnsi="Arial" w:cs="Arial" w:eastAsia="Arial"/>
          <w:spacing w:val="14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local</w:t>
      </w:r>
      <w:r>
        <w:rPr>
          <w:rFonts w:ascii="Arial" w:hAnsi="Arial" w:cs="Arial" w:eastAsia="Arial"/>
          <w:spacing w:val="14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en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ironment.</w:t>
      </w:r>
      <w:r>
        <w:rPr>
          <w:rFonts w:ascii="Arial" w:hAnsi="Arial" w:cs="Arial" w:eastAsia="Arial"/>
          <w:spacing w:val="14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An</w:t>
      </w:r>
      <w:r>
        <w:rPr>
          <w:rFonts w:ascii="Arial" w:hAnsi="Arial" w:cs="Arial" w:eastAsia="Arial"/>
          <w:spacing w:val="14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intrinsic</w:t>
      </w:r>
      <w:r>
        <w:rPr>
          <w:rFonts w:ascii="Arial" w:hAnsi="Arial" w:cs="Arial" w:eastAsia="Arial"/>
          <w:spacing w:val="14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part</w:t>
      </w:r>
      <w:r>
        <w:rPr>
          <w:rFonts w:ascii="Arial" w:hAnsi="Arial" w:cs="Arial" w:eastAsia="Arial"/>
          <w:spacing w:val="14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o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f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our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27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business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25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philosophy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23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across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26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our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26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product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26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and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26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ser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ice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26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offerings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26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is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26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to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26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be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consistently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en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r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onmentally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responsible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and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to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continue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to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impro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our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performance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across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all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en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ironmental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issues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w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here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er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possible.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40" w:lineRule="exact" w:after="0"/>
        <w:jc w:val="left"/>
        <w:rPr>
          <w:sz w:val="24"/>
          <w:szCs w:val="24"/>
        </w:rPr>
        <w:sectPr>
          <w:footerReference w:type="default" r:id="rId23"/>
          <w:pgSz w:w="11900" w:h="16840"/>
          <w:pgMar w:footer="0" w:header="0" w:top="1580" w:bottom="280" w:left="1320" w:right="480"/>
        </w:sectPr>
      </w:pPr>
    </w:p>
    <w:p>
      <w:pPr>
        <w:spacing w:before="42" w:after="0" w:line="240" w:lineRule="auto"/>
        <w:ind w:left="109" w:right="-61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0"/>
          <w:w w:val="100"/>
          <w:sz w:val="14"/>
          <w:szCs w:val="14"/>
        </w:rPr>
        <w:t>Talaris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(S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w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eden)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AB</w:t>
      </w:r>
    </w:p>
    <w:p>
      <w:pPr>
        <w:spacing w:before="42" w:after="0" w:line="240" w:lineRule="auto"/>
        <w:ind w:left="109" w:right="-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0"/>
          <w:w w:val="100"/>
          <w:sz w:val="14"/>
          <w:szCs w:val="14"/>
        </w:rPr>
        <w:t>642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84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Flen</w:t>
      </w:r>
    </w:p>
    <w:p>
      <w:pPr>
        <w:spacing w:before="42" w:after="0" w:line="240" w:lineRule="auto"/>
        <w:ind w:left="109" w:right="-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0"/>
          <w:w w:val="100"/>
          <w:sz w:val="14"/>
          <w:szCs w:val="14"/>
        </w:rPr>
        <w:t>S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w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eden</w:t>
      </w:r>
    </w:p>
    <w:p>
      <w:pPr>
        <w:spacing w:before="42" w:after="0" w:line="240" w:lineRule="auto"/>
        <w:ind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T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+46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157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65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500</w:t>
      </w:r>
    </w:p>
    <w:p>
      <w:pPr>
        <w:spacing w:before="2" w:after="0" w:line="200" w:lineRule="atLeast"/>
        <w:ind w:right="6284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401.699982pt;margin-top:-18.082415pt;width:163.319992pt;height:60.659992pt;mso-position-horizontal-relative:page;mso-position-vertical-relative:paragraph;z-index:-12148" type="#_x0000_t75">
            <v:imagedata r:id="rId26" o:title=""/>
          </v:shape>
        </w:pic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F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+46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157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151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75</w:t>
      </w:r>
      <w:hyperlink r:id="rId27">
        <w:r>
          <w:rPr>
            <w:rFonts w:ascii="Arial" w:hAnsi="Arial" w:cs="Arial" w:eastAsia="Arial"/>
            <w:spacing w:val="0"/>
            <w:w w:val="100"/>
            <w:sz w:val="14"/>
            <w:szCs w:val="14"/>
          </w:rPr>
          <w:t> </w:t>
        </w:r>
        <w:r>
          <w:rPr>
            <w:rFonts w:ascii="Arial" w:hAnsi="Arial" w:cs="Arial" w:eastAsia="Arial"/>
            <w:spacing w:val="0"/>
            <w:w w:val="100"/>
            <w:sz w:val="14"/>
            <w:szCs w:val="14"/>
          </w:rPr>
          <w:t>info@talaris.com</w:t>
        </w:r>
        <w:r>
          <w:rPr>
            <w:rFonts w:ascii="Arial" w:hAnsi="Arial" w:cs="Arial" w:eastAsia="Arial"/>
            <w:spacing w:val="0"/>
            <w:w w:val="100"/>
            <w:sz w:val="14"/>
            <w:szCs w:val="14"/>
          </w:rPr>
          <w:t> </w:t>
        </w:r>
      </w:hyperlink>
      <w:hyperlink r:id="rId28">
        <w:r>
          <w:rPr>
            <w:rFonts w:ascii="Arial" w:hAnsi="Arial" w:cs="Arial" w:eastAsia="Arial"/>
            <w:spacing w:val="-2"/>
            <w:w w:val="100"/>
            <w:sz w:val="14"/>
            <w:szCs w:val="14"/>
          </w:rPr>
          <w:t>w</w:t>
        </w:r>
        <w:r>
          <w:rPr>
            <w:rFonts w:ascii="Arial" w:hAnsi="Arial" w:cs="Arial" w:eastAsia="Arial"/>
            <w:spacing w:val="-2"/>
            <w:w w:val="100"/>
            <w:sz w:val="14"/>
            <w:szCs w:val="14"/>
          </w:rPr>
          <w:t>w</w:t>
        </w:r>
        <w:r>
          <w:rPr>
            <w:rFonts w:ascii="Arial" w:hAnsi="Arial" w:cs="Arial" w:eastAsia="Arial"/>
            <w:spacing w:val="-2"/>
            <w:w w:val="100"/>
            <w:sz w:val="14"/>
            <w:szCs w:val="14"/>
          </w:rPr>
          <w:t>w</w:t>
        </w:r>
        <w:r>
          <w:rPr>
            <w:rFonts w:ascii="Arial" w:hAnsi="Arial" w:cs="Arial" w:eastAsia="Arial"/>
            <w:spacing w:val="0"/>
            <w:w w:val="100"/>
            <w:sz w:val="14"/>
            <w:szCs w:val="14"/>
          </w:rPr>
          <w:t>.talaris.com</w:t>
        </w:r>
      </w:hyperlink>
    </w:p>
    <w:p>
      <w:pPr>
        <w:spacing w:line="200" w:lineRule="atLeast"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1900" w:h="16840"/>
          <w:pgMar w:top="260" w:bottom="1040" w:left="1320" w:right="480"/>
          <w:cols w:num="2" w:equalWidth="0">
            <w:col w:w="1397" w:space="1230"/>
            <w:col w:w="7473"/>
          </w:cols>
        </w:sectPr>
      </w:pPr>
    </w:p>
    <w:p>
      <w:pPr>
        <w:spacing w:before="7" w:after="0" w:line="100" w:lineRule="exact"/>
        <w:jc w:val="left"/>
        <w:rPr>
          <w:sz w:val="10"/>
          <w:szCs w:val="10"/>
        </w:rPr>
      </w:pPr>
      <w:r>
        <w:rPr/>
        <w:pict>
          <v:group style="position:absolute;margin-left:.029999pt;margin-top:757.619995pt;width:278.369995pt;height:19.68pt;mso-position-horizontal-relative:page;mso-position-vertical-relative:page;z-index:-12149" coordorigin="1,15152" coordsize="5567,394">
            <v:shape style="position:absolute;left:1;top:15152;width:2721;height:160" type="#_x0000_t75">
              <v:imagedata r:id="rId29" o:title=""/>
            </v:shape>
            <v:shape style="position:absolute;left:1690;top:15293;width:3878;height:253" type="#_x0000_t75">
              <v:imagedata r:id="rId30" o:title=""/>
            </v:shape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7" w:after="0" w:line="250" w:lineRule="auto"/>
        <w:ind w:left="109" w:right="413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shape style="position:absolute;margin-left:64.860001pt;margin-top:-1.23976pt;width:426pt;height:36pt;mso-position-horizontal-relative:page;mso-position-vertical-relative:paragraph;z-index:-12151" type="#_x0000_t202" filled="f" stroked="f">
            <v:textbox inset="0,0,0,0">
              <w:txbxContent>
                <w:p>
                  <w:pPr>
                    <w:tabs>
                      <w:tab w:pos="6000" w:val="left"/>
                    </w:tabs>
                    <w:spacing w:before="90" w:after="0" w:line="240" w:lineRule="auto"/>
                    <w:ind w:left="120" w:right="-2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 w:hAnsi="Arial" w:cs="Arial" w:eastAsia="Arial"/>
                      <w:spacing w:val="0"/>
                      <w:w w:val="100"/>
                      <w:sz w:val="22"/>
                      <w:szCs w:val="22"/>
                    </w:rPr>
                    <w:t>Doc</w:t>
                  </w:r>
                  <w:r>
                    <w:rPr>
                      <w:rFonts w:ascii="Arial" w:hAnsi="Arial" w:cs="Arial" w:eastAsia="Arial"/>
                      <w:spacing w:val="-4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2"/>
                      <w:szCs w:val="22"/>
                    </w:rPr>
                    <w:t>No</w:t>
                  </w:r>
                  <w:r>
                    <w:rPr>
                      <w:rFonts w:ascii="Arial" w:hAnsi="Arial" w:cs="Arial" w:eastAsia="Arial"/>
                      <w:spacing w:val="-3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2"/>
                      <w:szCs w:val="22"/>
                    </w:rPr>
                    <w:t>8030981/1-E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2"/>
                      <w:szCs w:val="22"/>
                    </w:rPr>
                    <w:tab/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2"/>
                      <w:szCs w:val="22"/>
                    </w:rPr>
                    <w:t>Page</w:t>
                  </w:r>
                  <w:r>
                    <w:rPr>
                      <w:rFonts w:ascii="Arial" w:hAnsi="Arial" w:cs="Arial" w:eastAsia="Arial"/>
                      <w:spacing w:val="-5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2"/>
                      <w:szCs w:val="22"/>
                    </w:rPr>
                    <w:t>125/125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2"/>
                      <w:szCs w:val="22"/>
                    </w:rPr>
                  </w:r>
                </w:p>
                <w:p>
                  <w:pPr>
                    <w:spacing w:before="0" w:after="0" w:line="252" w:lineRule="exact"/>
                    <w:ind w:left="120" w:right="-2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 w:hAnsi="Arial" w:cs="Arial" w:eastAsia="Arial"/>
                      <w:spacing w:val="0"/>
                      <w:w w:val="100"/>
                      <w:sz w:val="22"/>
                      <w:szCs w:val="22"/>
                    </w:rPr>
                    <w:t>2011-04-13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2"/>
                      <w:szCs w:val="2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64.860001pt;margin-top:-1.23976pt;width:426pt;height:36pt;mso-position-horizontal-relative:page;mso-position-vertical-relative:paragraph;z-index:-12147" coordorigin="1297,-25" coordsize="8520,720">
            <v:shape style="position:absolute;left:1297;top:-25;width:8520;height:720" coordorigin="1297,-25" coordsize="8520,720" path="m1297,695l9817,695,9817,-25,1297,-25,1297,695xe" filled="t" fillcolor="#FFFFFF" stroked="f">
              <v:path arrowok="t"/>
              <v:fill/>
            </v:shape>
            <w10:wrap type="none"/>
          </v:group>
        </w:pic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T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his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do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u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ent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is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f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or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general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guidan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onl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y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.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T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alar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i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Li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i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ted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is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pleased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to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give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detailed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pe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f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ations</w:t>
      </w:r>
      <w:r>
        <w:rPr>
          <w:rFonts w:ascii="Arial" w:hAnsi="Arial" w:cs="Arial" w:eastAsia="Arial"/>
          <w:spacing w:val="-6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of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its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produ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ts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in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this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do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u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ent.</w:t>
      </w:r>
      <w:r>
        <w:rPr>
          <w:rFonts w:ascii="Arial" w:hAnsi="Arial" w:cs="Arial" w:eastAsia="Arial"/>
          <w:spacing w:val="-5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As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the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Co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pan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y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’s</w:t>
      </w:r>
      <w:r>
        <w:rPr>
          <w:rFonts w:ascii="Arial" w:hAnsi="Arial" w:cs="Arial" w:eastAsia="Arial"/>
          <w:spacing w:val="-5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produ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ts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and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er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v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es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are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ontinually</w:t>
      </w:r>
      <w:r>
        <w:rPr>
          <w:rFonts w:ascii="Arial" w:hAnsi="Arial" w:cs="Arial" w:eastAsia="Arial"/>
          <w:spacing w:val="-8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being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developed</w:t>
      </w:r>
      <w:r>
        <w:rPr>
          <w:rFonts w:ascii="Arial" w:hAnsi="Arial" w:cs="Arial" w:eastAsia="Arial"/>
          <w:spacing w:val="-6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it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portant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f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or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u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to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ers</w:t>
      </w:r>
      <w:r>
        <w:rPr>
          <w:rFonts w:ascii="Arial" w:hAnsi="Arial" w:cs="Arial" w:eastAsia="Arial"/>
          <w:spacing w:val="-5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to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he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k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that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the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in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f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or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ation</w:t>
      </w:r>
      <w:r>
        <w:rPr>
          <w:rFonts w:ascii="Arial" w:hAnsi="Arial" w:cs="Arial" w:eastAsia="Arial"/>
          <w:spacing w:val="-5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ontained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herein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in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l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udes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the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late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parti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ular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.</w:t>
      </w:r>
      <w:r>
        <w:rPr>
          <w:rFonts w:ascii="Arial" w:hAnsi="Arial" w:cs="Arial" w:eastAsia="Arial"/>
          <w:spacing w:val="-5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Although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every</w:t>
      </w:r>
      <w:r>
        <w:rPr>
          <w:rFonts w:ascii="Arial" w:hAnsi="Arial" w:cs="Arial" w:eastAsia="Arial"/>
          <w:spacing w:val="-5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pre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aut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i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on</w:t>
      </w:r>
      <w:r>
        <w:rPr>
          <w:rFonts w:ascii="Arial" w:hAnsi="Arial" w:cs="Arial" w:eastAsia="Arial"/>
          <w:spacing w:val="-5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has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been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ta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k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en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in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preparation</w:t>
      </w:r>
      <w:r>
        <w:rPr>
          <w:rFonts w:ascii="Arial" w:hAnsi="Arial" w:cs="Arial" w:eastAsia="Arial"/>
          <w:spacing w:val="-5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of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this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do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u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ent,</w:t>
      </w:r>
      <w:r>
        <w:rPr>
          <w:rFonts w:ascii="Arial" w:hAnsi="Arial" w:cs="Arial" w:eastAsia="Arial"/>
          <w:spacing w:val="-5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the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publi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her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u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es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no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re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pon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ibility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f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or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errors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or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i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on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.</w:t>
      </w:r>
      <w:r>
        <w:rPr>
          <w:rFonts w:ascii="Arial" w:hAnsi="Arial" w:cs="Arial" w:eastAsia="Arial"/>
          <w:spacing w:val="-5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Neither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is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any</w:t>
      </w:r>
      <w:r>
        <w:rPr>
          <w:rFonts w:ascii="Arial" w:hAnsi="Arial" w:cs="Arial" w:eastAsia="Arial"/>
          <w:spacing w:val="-5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liability</w:t>
      </w:r>
      <w:r>
        <w:rPr>
          <w:rFonts w:ascii="Arial" w:hAnsi="Arial" w:cs="Arial" w:eastAsia="Arial"/>
          <w:spacing w:val="-6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u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ed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f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or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da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ages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re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ulting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f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rom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the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u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of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the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in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f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or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ation</w:t>
      </w:r>
      <w:r>
        <w:rPr>
          <w:rFonts w:ascii="Arial" w:hAnsi="Arial" w:cs="Arial" w:eastAsia="Arial"/>
          <w:spacing w:val="-5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ontained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here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i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n.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T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his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do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u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ent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is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not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part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of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ontra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or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li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en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ave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in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f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ar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as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ay</w:t>
      </w:r>
      <w:r>
        <w:rPr>
          <w:rFonts w:ascii="Arial" w:hAnsi="Arial" w:cs="Arial" w:eastAsia="Arial"/>
          <w:spacing w:val="-5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be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x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pre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l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y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agreed.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All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apa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ities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and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throughput</w:t>
      </w:r>
      <w:r>
        <w:rPr>
          <w:rFonts w:ascii="Arial" w:hAnsi="Arial" w:cs="Arial" w:eastAsia="Arial"/>
          <w:spacing w:val="-5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f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i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gures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are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ub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j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to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note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i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z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e,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note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quality</w:t>
      </w:r>
      <w:r>
        <w:rPr>
          <w:rFonts w:ascii="Arial" w:hAnsi="Arial" w:cs="Arial" w:eastAsia="Arial"/>
          <w:spacing w:val="-6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and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pro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u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ed.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All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ite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of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te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hni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al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i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n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f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or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ation,</w:t>
      </w:r>
      <w:r>
        <w:rPr>
          <w:rFonts w:ascii="Arial" w:hAnsi="Arial" w:cs="Arial" w:eastAsia="Arial"/>
          <w:spacing w:val="-5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advi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e,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k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no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w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-ho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w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,</w:t>
      </w:r>
      <w:r>
        <w:rPr>
          <w:rFonts w:ascii="Arial" w:hAnsi="Arial" w:cs="Arial" w:eastAsia="Arial"/>
          <w:spacing w:val="-5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dra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w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ing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,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pe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f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ations</w:t>
      </w:r>
      <w:r>
        <w:rPr>
          <w:rFonts w:ascii="Arial" w:hAnsi="Arial" w:cs="Arial" w:eastAsia="Arial"/>
          <w:spacing w:val="-6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and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other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i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ilar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ite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uni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ated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in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this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do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u</w:t>
      </w:r>
      <w:r>
        <w:rPr>
          <w:rFonts w:ascii="Arial" w:hAnsi="Arial" w:cs="Arial" w:eastAsia="Arial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ent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are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on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f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idential,</w:t>
      </w:r>
      <w:r>
        <w:rPr>
          <w:rFonts w:ascii="Arial" w:hAnsi="Arial" w:cs="Arial" w:eastAsia="Arial"/>
          <w:spacing w:val="-5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and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hall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not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be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di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l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ed</w:t>
      </w:r>
      <w:r>
        <w:rPr>
          <w:rFonts w:ascii="Arial" w:hAnsi="Arial" w:cs="Arial" w:eastAsia="Arial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to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a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third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party</w:t>
      </w:r>
      <w:r>
        <w:rPr>
          <w:rFonts w:ascii="Arial" w:hAnsi="Arial" w:cs="Arial" w:eastAsia="Arial"/>
          <w:spacing w:val="-5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w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i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thout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prior</w:t>
      </w:r>
      <w:r>
        <w:rPr>
          <w:rFonts w:ascii="Arial" w:hAnsi="Arial" w:cs="Arial" w:eastAsia="Arial"/>
          <w:spacing w:val="-2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w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ritten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c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on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ent</w:t>
      </w:r>
      <w:r>
        <w:rPr>
          <w:rFonts w:ascii="Arial" w:hAnsi="Arial" w:cs="Arial" w:eastAsia="Arial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of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the</w:t>
      </w:r>
      <w:r>
        <w:rPr>
          <w:rFonts w:ascii="Arial" w:hAnsi="Arial" w:cs="Arial" w:eastAsia="Arial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publi</w:t>
      </w:r>
      <w:r>
        <w:rPr>
          <w:rFonts w:ascii="Arial" w:hAnsi="Arial" w:cs="Arial" w:eastAsia="Arial"/>
          <w:spacing w:val="1"/>
          <w:w w:val="100"/>
          <w:sz w:val="10"/>
          <w:szCs w:val="10"/>
        </w:rPr>
        <w:t>s</w:t>
      </w:r>
      <w:r>
        <w:rPr>
          <w:rFonts w:ascii="Arial" w:hAnsi="Arial" w:cs="Arial" w:eastAsia="Arial"/>
          <w:spacing w:val="0"/>
          <w:w w:val="100"/>
          <w:sz w:val="10"/>
          <w:szCs w:val="10"/>
        </w:rPr>
        <w:t>her</w:t>
      </w:r>
      <w:r>
        <w:rPr>
          <w:rFonts w:ascii="Arial" w:hAnsi="Arial" w:cs="Arial" w:eastAsia="Arial"/>
          <w:color w:val="000080"/>
          <w:spacing w:val="0"/>
          <w:w w:val="100"/>
          <w:sz w:val="10"/>
          <w:szCs w:val="10"/>
        </w:rPr>
        <w:t>.</w:t>
      </w:r>
      <w:r>
        <w:rPr>
          <w:rFonts w:ascii="Arial" w:hAnsi="Arial" w:cs="Arial" w:eastAsia="Arial"/>
          <w:color w:val="000080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2"/>
          <w:w w:val="100"/>
          <w:sz w:val="10"/>
          <w:szCs w:val="10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alar</w:t>
      </w:r>
      <w:r>
        <w:rPr>
          <w:rFonts w:ascii="Arial" w:hAnsi="Arial" w:cs="Arial" w:eastAsia="Arial"/>
          <w:color w:val="000000"/>
          <w:spacing w:val="-1"/>
          <w:w w:val="100"/>
          <w:sz w:val="10"/>
          <w:szCs w:val="10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s</w:t>
      </w:r>
      <w:r>
        <w:rPr>
          <w:rFonts w:ascii="Arial" w:hAnsi="Arial" w:cs="Arial" w:eastAsia="Arial"/>
          <w:color w:val="000000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is</w:t>
      </w:r>
      <w:r>
        <w:rPr>
          <w:rFonts w:ascii="Arial" w:hAnsi="Arial" w:cs="Arial" w:eastAsia="Arial"/>
          <w:color w:val="000000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a</w:t>
      </w:r>
      <w:r>
        <w:rPr>
          <w:rFonts w:ascii="Arial" w:hAnsi="Arial" w:cs="Arial" w:eastAsia="Arial"/>
          <w:color w:val="000000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trade</w:t>
      </w:r>
      <w:r>
        <w:rPr>
          <w:rFonts w:ascii="Arial" w:hAnsi="Arial" w:cs="Arial" w:eastAsia="Arial"/>
          <w:color w:val="000000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ark</w:t>
      </w:r>
      <w:r>
        <w:rPr>
          <w:rFonts w:ascii="Arial" w:hAnsi="Arial" w:cs="Arial" w:eastAsia="Arial"/>
          <w:color w:val="000000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of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2"/>
          <w:w w:val="100"/>
          <w:sz w:val="10"/>
          <w:szCs w:val="10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alar</w:t>
      </w:r>
      <w:r>
        <w:rPr>
          <w:rFonts w:ascii="Arial" w:hAnsi="Arial" w:cs="Arial" w:eastAsia="Arial"/>
          <w:color w:val="000000"/>
          <w:spacing w:val="-1"/>
          <w:w w:val="100"/>
          <w:sz w:val="10"/>
          <w:szCs w:val="10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s</w:t>
      </w:r>
      <w:r>
        <w:rPr>
          <w:rFonts w:ascii="Arial" w:hAnsi="Arial" w:cs="Arial" w:eastAsia="Arial"/>
          <w:color w:val="000000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Holdings</w:t>
      </w:r>
      <w:r>
        <w:rPr>
          <w:rFonts w:ascii="Arial" w:hAnsi="Arial" w:cs="Arial" w:eastAsia="Arial"/>
          <w:color w:val="000000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Li</w:t>
      </w:r>
      <w:r>
        <w:rPr>
          <w:rFonts w:ascii="Arial" w:hAnsi="Arial" w:cs="Arial" w:eastAsia="Arial"/>
          <w:color w:val="000000"/>
          <w:spacing w:val="2"/>
          <w:w w:val="100"/>
          <w:sz w:val="10"/>
          <w:szCs w:val="10"/>
        </w:rPr>
        <w:t>m</w:t>
      </w:r>
      <w:r>
        <w:rPr>
          <w:rFonts w:ascii="Arial" w:hAnsi="Arial" w:cs="Arial" w:eastAsia="Arial"/>
          <w:color w:val="000000"/>
          <w:spacing w:val="-1"/>
          <w:w w:val="100"/>
          <w:sz w:val="10"/>
          <w:szCs w:val="10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ted.</w:t>
      </w:r>
      <w:r>
        <w:rPr>
          <w:rFonts w:ascii="Arial" w:hAnsi="Arial" w:cs="Arial" w:eastAsia="Arial"/>
          <w:color w:val="000000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©</w:t>
      </w:r>
      <w:r>
        <w:rPr>
          <w:rFonts w:ascii="Arial" w:hAnsi="Arial" w:cs="Arial" w:eastAsia="Arial"/>
          <w:color w:val="000000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2"/>
          <w:w w:val="100"/>
          <w:sz w:val="10"/>
          <w:szCs w:val="10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alar</w:t>
      </w:r>
      <w:r>
        <w:rPr>
          <w:rFonts w:ascii="Arial" w:hAnsi="Arial" w:cs="Arial" w:eastAsia="Arial"/>
          <w:color w:val="000000"/>
          <w:spacing w:val="-1"/>
          <w:w w:val="100"/>
          <w:sz w:val="10"/>
          <w:szCs w:val="10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s</w:t>
      </w:r>
      <w:r>
        <w:rPr>
          <w:rFonts w:ascii="Arial" w:hAnsi="Arial" w:cs="Arial" w:eastAsia="Arial"/>
          <w:color w:val="000000"/>
          <w:spacing w:val="-3"/>
          <w:w w:val="100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(S</w:t>
      </w:r>
      <w:r>
        <w:rPr>
          <w:rFonts w:ascii="Arial" w:hAnsi="Arial" w:cs="Arial" w:eastAsia="Arial"/>
          <w:color w:val="000000"/>
          <w:spacing w:val="-1"/>
          <w:w w:val="100"/>
          <w:sz w:val="10"/>
          <w:szCs w:val="10"/>
        </w:rPr>
        <w:t>w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eden)</w:t>
      </w:r>
      <w:r>
        <w:rPr>
          <w:rFonts w:ascii="Arial" w:hAnsi="Arial" w:cs="Arial" w:eastAsia="Arial"/>
          <w:color w:val="000000"/>
          <w:spacing w:val="-4"/>
          <w:w w:val="100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AB</w:t>
      </w:r>
      <w:r>
        <w:rPr>
          <w:rFonts w:ascii="Arial" w:hAnsi="Arial" w:cs="Arial" w:eastAsia="Arial"/>
          <w:color w:val="000000"/>
          <w:spacing w:val="-1"/>
          <w:w w:val="100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  <w:t>2011.</w:t>
      </w:r>
      <w:r>
        <w:rPr>
          <w:rFonts w:ascii="Arial" w:hAnsi="Arial" w:cs="Arial" w:eastAsia="Arial"/>
          <w:color w:val="000000"/>
          <w:spacing w:val="0"/>
          <w:w w:val="100"/>
          <w:sz w:val="10"/>
          <w:szCs w:val="10"/>
        </w:rPr>
      </w:r>
    </w:p>
    <w:sectPr>
      <w:type w:val="continuous"/>
      <w:pgSz w:w="11900" w:h="16840"/>
      <w:pgMar w:top="260" w:bottom="1040" w:left="1320" w:right="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9.919998pt;margin-top:788.762451pt;width:104.720659pt;height:25.57955pt;mso-position-horizontal-relative:page;mso-position-vertical-relative:page;z-index:-12241" type="#_x0000_t202" filled="f" stroked="f">
          <v:textbox inset="0,0,0,0">
            <w:txbxContent>
              <w:p>
                <w:pPr>
                  <w:spacing w:before="0" w:after="0" w:line="245" w:lineRule="exact"/>
                  <w:ind w:left="20" w:right="-53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22"/>
                    <w:szCs w:val="22"/>
                  </w:rPr>
                  <w:t>Doc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2"/>
                    <w:szCs w:val="22"/>
                  </w:rPr>
                  <w:t>No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2"/>
                    <w:szCs w:val="22"/>
                  </w:rPr>
                  <w:t>8030981/1-E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2"/>
                    <w:szCs w:val="22"/>
                  </w:rPr>
                </w:r>
              </w:p>
              <w:p>
                <w:pPr>
                  <w:spacing w:before="0" w:after="0" w:line="252" w:lineRule="exact"/>
                  <w:ind w:left="20" w:right="-2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22"/>
                    <w:szCs w:val="22"/>
                  </w:rPr>
                  <w:t>2011-04-13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>
      <w:rPr/>
      <w:pict>
        <v:shape style="position:absolute;margin-left:69.860001pt;margin-top:788.762451pt;width:104.720659pt;height:25.57955pt;mso-position-horizontal-relative:page;mso-position-vertical-relative:page;z-index:-12240" type="#_x0000_t202" filled="f" stroked="f">
          <v:textbox inset="0,0,0,0">
            <w:txbxContent>
              <w:p>
                <w:pPr>
                  <w:spacing w:before="0" w:after="0" w:line="245" w:lineRule="exact"/>
                  <w:ind w:left="20" w:right="-53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22"/>
                    <w:szCs w:val="22"/>
                  </w:rPr>
                  <w:t>Doc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2"/>
                    <w:szCs w:val="22"/>
                  </w:rPr>
                  <w:t>No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2"/>
                    <w:szCs w:val="22"/>
                  </w:rPr>
                  <w:t>8030981/1-E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2"/>
                    <w:szCs w:val="22"/>
                  </w:rPr>
                </w:r>
              </w:p>
              <w:p>
                <w:pPr>
                  <w:spacing w:before="0" w:after="0" w:line="252" w:lineRule="exact"/>
                  <w:ind w:left="20" w:right="-2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22"/>
                    <w:szCs w:val="22"/>
                  </w:rPr>
                  <w:t>2011-04-13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65.495422pt;margin-top:788.762451pt;width:70.494221pt;height:12.98pt;mso-position-horizontal-relative:page;mso-position-vertical-relative:page;z-index:-12239" type="#_x0000_t202" filled="f" stroked="f">
          <v:textbox inset="0,0,0,0">
            <w:txbxContent>
              <w:p>
                <w:pPr>
                  <w:spacing w:before="0" w:after="0" w:line="245" w:lineRule="exact"/>
                  <w:ind w:left="20" w:right="-53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22"/>
                    <w:szCs w:val="22"/>
                  </w:rPr>
                  <w:t>Page</w:t>
                </w:r>
                <w:r>
                  <w:rPr>
                    <w:rFonts w:ascii="Arial" w:hAnsi="Arial" w:cs="Arial" w:eastAsia="Arial"/>
                    <w:spacing w:val="-5"/>
                    <w:w w:val="100"/>
                    <w:sz w:val="22"/>
                    <w:szCs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100/125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4"/>
        <w:szCs w:val="4"/>
      </w:rPr>
    </w:pPr>
    <w:r>
      <w:rPr>
        <w:sz w:val="4"/>
        <w:szCs w:val="4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jpg"/><Relationship Id="rId16" Type="http://schemas.openxmlformats.org/officeDocument/2006/relationships/footer" Target="footer2.xml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jpg"/><Relationship Id="rId21" Type="http://schemas.openxmlformats.org/officeDocument/2006/relationships/image" Target="media/image15.jpg"/><Relationship Id="rId22" Type="http://schemas.openxmlformats.org/officeDocument/2006/relationships/image" Target="media/image16.jpg"/><Relationship Id="rId23" Type="http://schemas.openxmlformats.org/officeDocument/2006/relationships/footer" Target="footer3.xml"/><Relationship Id="rId24" Type="http://schemas.openxmlformats.org/officeDocument/2006/relationships/image" Target="media/image17.png"/><Relationship Id="rId25" Type="http://schemas.openxmlformats.org/officeDocument/2006/relationships/image" Target="media/image18.jpg"/><Relationship Id="rId26" Type="http://schemas.openxmlformats.org/officeDocument/2006/relationships/image" Target="media/image19.jpg"/><Relationship Id="rId27" Type="http://schemas.openxmlformats.org/officeDocument/2006/relationships/hyperlink" Target="mailto:info@talaris.com" TargetMode="External"/><Relationship Id="rId28" Type="http://schemas.openxmlformats.org/officeDocument/2006/relationships/hyperlink" Target="http://www.talaris.com/" TargetMode="External"/><Relationship Id="rId29" Type="http://schemas.openxmlformats.org/officeDocument/2006/relationships/image" Target="media/image20.png"/><Relationship Id="rId30" Type="http://schemas.openxmlformats.org/officeDocument/2006/relationships/image" Target="media/image2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anderssj</dc:creator>
  <dc:title>Microsoft Word - 8030981.doc</dc:title>
  <dcterms:created xsi:type="dcterms:W3CDTF">2016-05-05T22:26:46Z</dcterms:created>
  <dcterms:modified xsi:type="dcterms:W3CDTF">2016-05-05T22:26:46Z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2011-04-14T00:00:00Z</vt:filetime>
  </property>
  <property fmtid="{D5CDD505-2E9C-101B-9397-08002B2CF9AE}" pid="3" name="LastSaved">
    <vt:filetime>2016-05-05T00:00:00Z</vt:filetime>
  </property>
</Properties>
</file>